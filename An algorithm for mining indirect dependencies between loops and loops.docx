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402" w:rsidRDefault="00E97402">
      <w:pPr>
        <w:pStyle w:val="Text"/>
        <w:ind w:firstLine="0"/>
        <w:rPr>
          <w:sz w:val="18"/>
          <w:szCs w:val="18"/>
        </w:rPr>
      </w:pPr>
      <w:r>
        <w:rPr>
          <w:sz w:val="18"/>
          <w:szCs w:val="18"/>
        </w:rPr>
        <w:footnoteReference w:customMarkFollows="1" w:id="1"/>
        <w:sym w:font="Symbol" w:char="F020"/>
      </w:r>
    </w:p>
    <w:p w:rsidR="00AB64C4" w:rsidRDefault="00AB64C4" w:rsidP="00AB64C4">
      <w:pPr>
        <w:pStyle w:val="a3"/>
        <w:framePr w:wrap="notBeside"/>
        <w:ind w:firstLine="480"/>
        <w:rPr>
          <w:lang w:eastAsia="zh-CN"/>
        </w:rPr>
      </w:pPr>
      <w:r w:rsidRPr="00531CD6">
        <w:rPr>
          <w:lang w:val="en"/>
        </w:rPr>
        <w:t xml:space="preserve">An Algorithm for Mining Indirect Dependencies </w:t>
      </w:r>
      <w:proofErr w:type="gramStart"/>
      <w:r w:rsidRPr="00531CD6">
        <w:rPr>
          <w:lang w:val="en"/>
        </w:rPr>
        <w:t>Between</w:t>
      </w:r>
      <w:proofErr w:type="gramEnd"/>
      <w:r w:rsidRPr="00531CD6">
        <w:rPr>
          <w:lang w:val="en"/>
        </w:rPr>
        <w:t xml:space="preserve"> Loops and Loops Structure via Petri Nets</w:t>
      </w:r>
    </w:p>
    <w:p w:rsidR="00E97402" w:rsidRPr="00273CE3" w:rsidRDefault="007C4CEE">
      <w:pPr>
        <w:pStyle w:val="Authors"/>
        <w:framePr w:wrap="notBeside"/>
        <w:rPr>
          <w:lang w:eastAsia="zh-CN"/>
        </w:rPr>
      </w:pPr>
      <w:r w:rsidRPr="00273CE3">
        <w:rPr>
          <w:rFonts w:hint="eastAsia"/>
          <w:lang w:eastAsia="zh-CN"/>
        </w:rPr>
        <w:t>HongWei</w:t>
      </w:r>
      <w:r w:rsidR="00273CE3" w:rsidRPr="00273CE3">
        <w:rPr>
          <w:rFonts w:hint="eastAsia"/>
          <w:lang w:eastAsia="zh-CN"/>
        </w:rPr>
        <w:t xml:space="preserve"> </w:t>
      </w:r>
      <w:r w:rsidRPr="00273CE3">
        <w:rPr>
          <w:rFonts w:hint="eastAsia"/>
          <w:lang w:eastAsia="zh-CN"/>
        </w:rPr>
        <w:t>Sun</w:t>
      </w:r>
      <w:r w:rsidR="00392DBA" w:rsidRPr="00273CE3">
        <w:t xml:space="preserve">, </w:t>
      </w:r>
      <w:r w:rsidRPr="00273CE3">
        <w:rPr>
          <w:rFonts w:hint="eastAsia"/>
          <w:lang w:eastAsia="zh-CN"/>
        </w:rPr>
        <w:t>Wei Liu</w:t>
      </w:r>
      <w:r w:rsidR="00E97402" w:rsidRPr="00273CE3">
        <w:t xml:space="preserve">, </w:t>
      </w:r>
      <w:r w:rsidR="00273CE3" w:rsidRPr="00273CE3">
        <w:rPr>
          <w:rFonts w:hint="eastAsia"/>
          <w:lang w:eastAsia="zh-CN"/>
        </w:rPr>
        <w:t>Liang Qi</w:t>
      </w:r>
      <w:r w:rsidR="00273CE3" w:rsidRPr="00273CE3">
        <w:t xml:space="preserve">, </w:t>
      </w:r>
      <w:r w:rsidR="00273CE3" w:rsidRPr="00273CE3">
        <w:rPr>
          <w:rFonts w:hint="eastAsia"/>
          <w:lang w:eastAsia="zh-CN"/>
        </w:rPr>
        <w:t>YuYue Du</w:t>
      </w:r>
      <w:r w:rsidR="00771C2A">
        <w:rPr>
          <w:rFonts w:hint="eastAsia"/>
          <w:lang w:eastAsia="zh-CN"/>
        </w:rPr>
        <w:t>,</w:t>
      </w:r>
      <w:r w:rsidR="00273CE3" w:rsidRPr="00273CE3">
        <w:rPr>
          <w:rFonts w:hint="eastAsia"/>
          <w:lang w:eastAsia="zh-CN"/>
        </w:rPr>
        <w:t xml:space="preserve"> </w:t>
      </w:r>
      <w:r w:rsidR="00E97402" w:rsidRPr="00273CE3">
        <w:t xml:space="preserve">and </w:t>
      </w:r>
      <w:r w:rsidR="00273CE3" w:rsidRPr="00273CE3">
        <w:rPr>
          <w:rFonts w:hint="eastAsia"/>
          <w:lang w:eastAsia="zh-CN"/>
        </w:rPr>
        <w:t>XiaoJun Ren</w:t>
      </w:r>
    </w:p>
    <w:p w:rsidR="00AB64C4" w:rsidRPr="00AB64C4" w:rsidRDefault="00AB64C4" w:rsidP="00AB64C4">
      <w:pPr>
        <w:spacing w:before="20"/>
        <w:ind w:firstLine="181"/>
        <w:jc w:val="both"/>
        <w:rPr>
          <w:rFonts w:eastAsia="等线"/>
          <w:b/>
          <w:bCs/>
          <w:sz w:val="18"/>
          <w:szCs w:val="18"/>
        </w:rPr>
      </w:pPr>
      <w:bookmarkStart w:id="1" w:name="PointTmp"/>
      <w:r w:rsidRPr="00AB64C4">
        <w:rPr>
          <w:rFonts w:eastAsia="等线"/>
          <w:b/>
          <w:bCs/>
          <w:i/>
          <w:iCs/>
          <w:sz w:val="18"/>
          <w:szCs w:val="18"/>
        </w:rPr>
        <w:t>Abstract</w:t>
      </w:r>
      <w:r w:rsidRPr="00AB64C4">
        <w:rPr>
          <w:rFonts w:eastAsia="等线"/>
          <w:b/>
          <w:bCs/>
          <w:sz w:val="18"/>
          <w:szCs w:val="18"/>
        </w:rPr>
        <w:t>—</w:t>
      </w:r>
      <w:proofErr w:type="gramStart"/>
      <w:r w:rsidRPr="00AB64C4">
        <w:rPr>
          <w:rFonts w:eastAsia="等线"/>
          <w:b/>
          <w:bCs/>
          <w:sz w:val="18"/>
          <w:szCs w:val="18"/>
        </w:rPr>
        <w:t>As</w:t>
      </w:r>
      <w:proofErr w:type="gramEnd"/>
      <w:r w:rsidRPr="00AB64C4">
        <w:rPr>
          <w:rFonts w:eastAsia="等线"/>
          <w:b/>
          <w:bCs/>
          <w:sz w:val="18"/>
          <w:szCs w:val="18"/>
        </w:rPr>
        <w:t xml:space="preserve"> an emerging technology, process mining is used to extract, detect, and improve actual processes by extracting knowledge from event logs generated from information systems. In the production process, we can obtain the optimal process based on practical experience. Indirect dependencies may exist between different structures in the optimal process model. However, the existing process mining algorithms cannot effectively mine the indirect dependencies between different structures. To make up for this deficiency, an algorithm named </w:t>
      </w:r>
      <w:r w:rsidRPr="00AB64C4">
        <w:rPr>
          <w:rFonts w:eastAsia="等线"/>
          <w:b/>
          <w:bCs/>
          <w:i/>
          <w:sz w:val="18"/>
          <w:szCs w:val="18"/>
        </w:rPr>
        <w:t>AlphaID</w:t>
      </w:r>
      <w:r w:rsidRPr="00AB64C4">
        <w:rPr>
          <w:rFonts w:eastAsia="等线"/>
          <w:b/>
          <w:bCs/>
          <w:sz w:val="18"/>
          <w:szCs w:val="18"/>
        </w:rPr>
        <w:t xml:space="preserve"> is proposed in this paper, which can mine the indirect dependencies of loop-choice driven loop structure. </w:t>
      </w:r>
      <w:r w:rsidRPr="00AB64C4">
        <w:rPr>
          <w:rFonts w:eastAsia="等线"/>
          <w:b/>
          <w:bCs/>
          <w:sz w:val="18"/>
          <w:szCs w:val="18"/>
          <w:lang w:val="en"/>
        </w:rPr>
        <w:t>First, two efficient algorithms are proposed to identify loop sequences and choice sequences from event logs, respectively. Then, the concept of association rules is proposed to describe indirect dependencies between different structures. Next, we expand the ordinary Petri net</w:t>
      </w:r>
      <w:r w:rsidRPr="00AB64C4">
        <w:rPr>
          <w:rFonts w:eastAsia="等线"/>
          <w:b/>
          <w:bCs/>
          <w:i/>
          <w:sz w:val="18"/>
          <w:szCs w:val="18"/>
          <w:lang w:val="en"/>
        </w:rPr>
        <w:t xml:space="preserve"> </w:t>
      </w:r>
      <w:r w:rsidRPr="00AB64C4">
        <w:rPr>
          <w:rFonts w:eastAsia="等线"/>
          <w:b/>
          <w:bCs/>
          <w:sz w:val="18"/>
          <w:szCs w:val="18"/>
          <w:lang w:val="en"/>
        </w:rPr>
        <w:t xml:space="preserve">and redefine the </w:t>
      </w:r>
      <w:r w:rsidRPr="00AB64C4">
        <w:rPr>
          <w:rFonts w:eastAsia="等线"/>
          <w:b/>
          <w:bCs/>
          <w:sz w:val="18"/>
          <w:szCs w:val="18"/>
        </w:rPr>
        <w:t xml:space="preserve">new </w:t>
      </w:r>
      <w:r w:rsidRPr="00AB64C4">
        <w:rPr>
          <w:rFonts w:eastAsia="等线"/>
          <w:b/>
          <w:bCs/>
          <w:sz w:val="18"/>
          <w:szCs w:val="18"/>
          <w:lang w:val="en"/>
        </w:rPr>
        <w:t xml:space="preserve">transition firing rules to represent the process model obtained by the algorithm. </w:t>
      </w:r>
      <w:r w:rsidR="00315C12">
        <w:rPr>
          <w:rFonts w:eastAsia="等线" w:hint="eastAsia"/>
          <w:b/>
          <w:bCs/>
          <w:sz w:val="18"/>
          <w:szCs w:val="18"/>
          <w:lang w:val="en" w:eastAsia="zh-CN"/>
        </w:rPr>
        <w:t>At last</w:t>
      </w:r>
      <w:r w:rsidRPr="00AB64C4">
        <w:rPr>
          <w:rFonts w:eastAsia="等线"/>
          <w:b/>
          <w:bCs/>
          <w:sz w:val="18"/>
          <w:szCs w:val="18"/>
          <w:lang w:val="en"/>
        </w:rPr>
        <w:t xml:space="preserve">, the correctness and effectiveness of the algorithm are verified by an </w:t>
      </w:r>
      <w:r w:rsidRPr="00AB64C4">
        <w:rPr>
          <w:rFonts w:eastAsia="等线"/>
          <w:b/>
          <w:bCs/>
          <w:sz w:val="18"/>
          <w:szCs w:val="18"/>
        </w:rPr>
        <w:t>artificial</w:t>
      </w:r>
      <w:r w:rsidRPr="00AB64C4">
        <w:rPr>
          <w:rFonts w:eastAsia="等线"/>
          <w:b/>
          <w:bCs/>
          <w:sz w:val="18"/>
          <w:szCs w:val="18"/>
          <w:lang w:val="en"/>
        </w:rPr>
        <w:t xml:space="preserve"> example and a real example, and the </w:t>
      </w:r>
      <w:r w:rsidRPr="00AB64C4">
        <w:rPr>
          <w:rFonts w:eastAsia="等线"/>
          <w:b/>
          <w:bCs/>
          <w:i/>
          <w:sz w:val="18"/>
          <w:szCs w:val="18"/>
        </w:rPr>
        <w:t>AlphaID</w:t>
      </w:r>
      <w:r w:rsidRPr="00AB64C4">
        <w:rPr>
          <w:rFonts w:eastAsia="等线"/>
          <w:b/>
          <w:bCs/>
          <w:sz w:val="18"/>
          <w:szCs w:val="18"/>
        </w:rPr>
        <w:t xml:space="preserve"> </w:t>
      </w:r>
      <w:r w:rsidRPr="00AB64C4">
        <w:rPr>
          <w:rFonts w:eastAsia="等线"/>
          <w:b/>
          <w:bCs/>
          <w:sz w:val="18"/>
          <w:szCs w:val="18"/>
          <w:lang w:val="en"/>
        </w:rPr>
        <w:t>algorithm is fully realized by integrating the algorithm into the ProM platform as a plug-in.</w:t>
      </w:r>
    </w:p>
    <w:p w:rsidR="00AB64C4" w:rsidRPr="00AB64C4" w:rsidRDefault="00AB64C4" w:rsidP="00AB64C4">
      <w:pPr>
        <w:ind w:firstLine="200"/>
        <w:rPr>
          <w:rFonts w:eastAsia="等线"/>
        </w:rPr>
      </w:pPr>
    </w:p>
    <w:p w:rsidR="00AB64C4" w:rsidRPr="00AB64C4" w:rsidRDefault="00AB64C4" w:rsidP="00AB64C4">
      <w:pPr>
        <w:ind w:firstLine="181"/>
        <w:jc w:val="both"/>
        <w:rPr>
          <w:rFonts w:eastAsia="等线"/>
          <w:b/>
          <w:bCs/>
          <w:sz w:val="18"/>
          <w:szCs w:val="18"/>
          <w:lang w:eastAsia="zh-CN"/>
        </w:rPr>
      </w:pPr>
      <w:r w:rsidRPr="00AB64C4">
        <w:rPr>
          <w:rFonts w:eastAsia="等线"/>
          <w:b/>
          <w:bCs/>
          <w:i/>
          <w:iCs/>
          <w:sz w:val="18"/>
          <w:szCs w:val="18"/>
        </w:rPr>
        <w:t>Index Terms</w:t>
      </w:r>
      <w:r w:rsidRPr="00AB64C4">
        <w:rPr>
          <w:rFonts w:eastAsia="等线"/>
          <w:b/>
          <w:bCs/>
          <w:sz w:val="18"/>
          <w:szCs w:val="18"/>
        </w:rPr>
        <w:t xml:space="preserve">—indirect dependency, </w:t>
      </w:r>
      <w:r w:rsidR="00AD070F" w:rsidRPr="00AB64C4">
        <w:rPr>
          <w:rFonts w:eastAsia="等线"/>
          <w:b/>
          <w:bCs/>
          <w:sz w:val="18"/>
          <w:szCs w:val="18"/>
        </w:rPr>
        <w:t>loop structure</w:t>
      </w:r>
      <w:r w:rsidRPr="00AB64C4">
        <w:rPr>
          <w:rFonts w:eastAsia="等线"/>
          <w:b/>
          <w:bCs/>
          <w:sz w:val="18"/>
          <w:szCs w:val="18"/>
          <w:lang w:val="en"/>
        </w:rPr>
        <w:t>, ProM</w:t>
      </w:r>
      <w:r w:rsidR="00AD070F">
        <w:rPr>
          <w:rFonts w:eastAsia="等线" w:hint="eastAsia"/>
          <w:b/>
          <w:bCs/>
          <w:sz w:val="18"/>
          <w:szCs w:val="18"/>
          <w:lang w:val="en" w:eastAsia="zh-CN"/>
        </w:rPr>
        <w:t>,</w:t>
      </w:r>
      <w:r w:rsidRPr="00AB64C4">
        <w:rPr>
          <w:rFonts w:eastAsia="等线"/>
          <w:b/>
          <w:bCs/>
          <w:sz w:val="18"/>
          <w:szCs w:val="18"/>
        </w:rPr>
        <w:t xml:space="preserve"> </w:t>
      </w:r>
      <w:r w:rsidR="00AD070F" w:rsidRPr="00AB64C4">
        <w:rPr>
          <w:rFonts w:eastAsia="等线"/>
          <w:b/>
          <w:bCs/>
          <w:sz w:val="18"/>
          <w:szCs w:val="18"/>
          <w:lang w:val="en"/>
        </w:rPr>
        <w:t>Petri net</w:t>
      </w:r>
      <w:r w:rsidR="00465F4B">
        <w:rPr>
          <w:rFonts w:eastAsia="等线" w:hint="eastAsia"/>
          <w:b/>
          <w:bCs/>
          <w:sz w:val="18"/>
          <w:szCs w:val="18"/>
          <w:lang w:val="en" w:eastAsia="zh-CN"/>
        </w:rPr>
        <w:t>,</w:t>
      </w:r>
      <w:r w:rsidR="00465F4B" w:rsidRPr="00465F4B">
        <w:rPr>
          <w:rFonts w:eastAsia="等线"/>
          <w:b/>
          <w:bCs/>
          <w:sz w:val="18"/>
          <w:szCs w:val="18"/>
        </w:rPr>
        <w:t xml:space="preserve"> </w:t>
      </w:r>
      <w:r w:rsidR="00465F4B" w:rsidRPr="00AB64C4">
        <w:rPr>
          <w:rFonts w:eastAsia="等线"/>
          <w:b/>
          <w:bCs/>
          <w:sz w:val="18"/>
          <w:szCs w:val="18"/>
        </w:rPr>
        <w:t>process mining</w:t>
      </w:r>
      <w:r w:rsidR="00465F4B">
        <w:rPr>
          <w:rFonts w:eastAsia="等线" w:hint="eastAsia"/>
          <w:b/>
          <w:bCs/>
          <w:sz w:val="18"/>
          <w:szCs w:val="18"/>
          <w:lang w:eastAsia="zh-CN"/>
        </w:rPr>
        <w:t>,</w:t>
      </w:r>
    </w:p>
    <w:p w:rsidR="00E97402" w:rsidRDefault="00E97402">
      <w:pPr>
        <w:pStyle w:val="IndexTerms"/>
      </w:pPr>
    </w:p>
    <w:p w:rsidR="00E97402" w:rsidRDefault="00E97402"/>
    <w:bookmarkEnd w:id="1"/>
    <w:p w:rsidR="00E97402" w:rsidRDefault="00E97402">
      <w:pPr>
        <w:pStyle w:val="1"/>
      </w:pPr>
      <w:r>
        <w:t>I</w:t>
      </w:r>
      <w:r>
        <w:rPr>
          <w:sz w:val="16"/>
          <w:szCs w:val="16"/>
        </w:rPr>
        <w:t>NTRODUCTION</w:t>
      </w:r>
    </w:p>
    <w:p w:rsidR="00AB64C4" w:rsidRPr="00AB64C4" w:rsidRDefault="00AB64C4" w:rsidP="00AB64C4">
      <w:pPr>
        <w:pStyle w:val="Text"/>
        <w:keepNext/>
        <w:framePr w:dropCap="drop" w:lines="2" w:h="473" w:hRule="exact" w:wrap="auto" w:vAnchor="text" w:hAnchor="text"/>
        <w:spacing w:line="473" w:lineRule="exact"/>
        <w:ind w:firstLine="0"/>
        <w:rPr>
          <w:rFonts w:eastAsia="等线"/>
          <w:smallCaps/>
          <w:position w:val="-4"/>
          <w:sz w:val="57"/>
          <w:szCs w:val="56"/>
          <w:lang w:eastAsia="zh-CN"/>
        </w:rPr>
      </w:pPr>
      <w:r w:rsidRPr="00AB64C4">
        <w:rPr>
          <w:rFonts w:eastAsia="等线" w:hint="eastAsia"/>
          <w:position w:val="-4"/>
          <w:sz w:val="57"/>
          <w:szCs w:val="56"/>
          <w:lang w:eastAsia="zh-CN"/>
        </w:rPr>
        <w:t>A</w:t>
      </w:r>
    </w:p>
    <w:p w:rsidR="00AB64C4" w:rsidRPr="00EB349A" w:rsidRDefault="00EA3143" w:rsidP="00AB64C4">
      <w:pPr>
        <w:widowControl w:val="0"/>
        <w:spacing w:line="252" w:lineRule="auto"/>
        <w:jc w:val="both"/>
        <w:rPr>
          <w:rFonts w:eastAsia="等线"/>
          <w:lang w:val="en" w:eastAsia="zh-CN"/>
        </w:rPr>
      </w:pPr>
      <w:r w:rsidRPr="00AB64C4">
        <w:rPr>
          <w:rFonts w:eastAsia="等线"/>
          <w:lang w:val="en"/>
        </w:rPr>
        <w:t>T</w:t>
      </w:r>
      <w:r w:rsidR="00AB64C4" w:rsidRPr="00AB64C4">
        <w:rPr>
          <w:rFonts w:eastAsia="等线"/>
          <w:lang w:val="en"/>
        </w:rPr>
        <w:t xml:space="preserve"> present, as an emerging technology, </w:t>
      </w:r>
      <w:r w:rsidR="00771C2A">
        <w:rPr>
          <w:rFonts w:eastAsia="等线"/>
          <w:lang w:val="en"/>
        </w:rPr>
        <w:t xml:space="preserve">the </w:t>
      </w:r>
      <w:r w:rsidR="00AB64C4" w:rsidRPr="00AB64C4">
        <w:rPr>
          <w:rFonts w:eastAsia="等线"/>
          <w:lang w:val="en"/>
        </w:rPr>
        <w:t>process mining algorithm is used by more and more modern enterprises. Process mining is not a simple fusion of existing methods but a close relationship between data and process models. Process mining is used to detect compliance, detect deviation, predict delay, support decision making and assist process reengineering. In other words, process mining is used to extract, detect, and improve actual processes by extracting knowledge f</w:t>
      </w:r>
      <w:r w:rsidR="00AB64C4" w:rsidRPr="00EB349A">
        <w:rPr>
          <w:rFonts w:eastAsia="等线"/>
          <w:lang w:val="en"/>
        </w:rPr>
        <w:t>rom event logs generated from information systems</w:t>
      </w:r>
      <w:r w:rsidR="005033EC" w:rsidRPr="00EB349A">
        <w:rPr>
          <w:rFonts w:eastAsia="等线" w:hint="eastAsia"/>
          <w:lang w:val="en" w:eastAsia="zh-CN"/>
        </w:rPr>
        <w:t xml:space="preserve"> </w:t>
      </w:r>
      <w:r w:rsidR="005033EC" w:rsidRPr="00EB349A">
        <w:rPr>
          <w:rFonts w:eastAsia="等线"/>
          <w:lang w:val="en"/>
        </w:rPr>
        <w:t>[1]</w:t>
      </w:r>
      <w:r w:rsidR="00AB64C4" w:rsidRPr="00EB349A">
        <w:rPr>
          <w:rFonts w:eastAsia="等线"/>
          <w:lang w:val="en"/>
        </w:rPr>
        <w:t xml:space="preserve">. Among them, process discovery is still one of the most challenging tasks in process mining, which can help us find the optimal process and improve our work efficiency. For a process model, we have four main quality dimensions: </w:t>
      </w:r>
      <w:r w:rsidR="009623D4" w:rsidRPr="00EB349A">
        <w:rPr>
          <w:rFonts w:eastAsia="等线"/>
          <w:lang w:val="en"/>
        </w:rPr>
        <w:t>simplicity,</w:t>
      </w:r>
      <w:r w:rsidR="009623D4" w:rsidRPr="00EB349A">
        <w:rPr>
          <w:rFonts w:eastAsia="等线" w:hint="eastAsia"/>
          <w:lang w:val="en" w:eastAsia="zh-CN"/>
        </w:rPr>
        <w:t xml:space="preserve"> </w:t>
      </w:r>
      <w:r w:rsidR="00AB64C4" w:rsidRPr="00EB349A">
        <w:rPr>
          <w:rFonts w:eastAsia="等线"/>
          <w:lang w:val="en"/>
        </w:rPr>
        <w:t xml:space="preserve">fitness, </w:t>
      </w:r>
      <w:r w:rsidR="009623D4" w:rsidRPr="00EB349A">
        <w:rPr>
          <w:rFonts w:eastAsia="等线"/>
          <w:lang w:val="en"/>
        </w:rPr>
        <w:t>precision,</w:t>
      </w:r>
      <w:r w:rsidR="009623D4" w:rsidRPr="00EB349A">
        <w:rPr>
          <w:rFonts w:eastAsia="等线" w:hint="eastAsia"/>
          <w:lang w:val="en" w:eastAsia="zh-CN"/>
        </w:rPr>
        <w:t xml:space="preserve"> </w:t>
      </w:r>
      <w:r w:rsidR="00AB64C4" w:rsidRPr="00EB349A">
        <w:rPr>
          <w:rFonts w:eastAsia="等线"/>
          <w:lang w:val="en"/>
        </w:rPr>
        <w:t xml:space="preserve">and generalization [1]. The simplicity represents a process model can express </w:t>
      </w:r>
      <w:r w:rsidR="0023691C" w:rsidRPr="00EB349A">
        <w:rPr>
          <w:rFonts w:eastAsia="等线" w:hint="eastAsia"/>
          <w:lang w:val="en" w:eastAsia="zh-CN"/>
        </w:rPr>
        <w:t xml:space="preserve">all </w:t>
      </w:r>
      <w:r w:rsidR="00AB64C4" w:rsidRPr="00EB349A">
        <w:rPr>
          <w:rFonts w:eastAsia="等线"/>
          <w:lang w:val="en"/>
        </w:rPr>
        <w:t xml:space="preserve">the behavior in </w:t>
      </w:r>
      <w:r w:rsidR="0023691C" w:rsidRPr="00EB349A">
        <w:rPr>
          <w:rFonts w:eastAsia="等线" w:hint="eastAsia"/>
          <w:lang w:val="en" w:eastAsia="zh-CN"/>
        </w:rPr>
        <w:t>a</w:t>
      </w:r>
      <w:r w:rsidR="00AB64C4" w:rsidRPr="00EB349A">
        <w:rPr>
          <w:rFonts w:eastAsia="等线"/>
          <w:lang w:val="en"/>
        </w:rPr>
        <w:t xml:space="preserve"> log, the simpler the better. </w:t>
      </w:r>
      <w:r w:rsidR="009623D4" w:rsidRPr="00EB349A">
        <w:rPr>
          <w:rFonts w:eastAsia="等线"/>
          <w:lang w:val="en"/>
        </w:rPr>
        <w:t>The fitness represents the ability of the trace (activities sequence) to be repeated in a process model.</w:t>
      </w:r>
      <w:r w:rsidR="009623D4" w:rsidRPr="00EB349A">
        <w:rPr>
          <w:rFonts w:eastAsia="等线" w:hint="eastAsia"/>
          <w:lang w:val="en" w:eastAsia="zh-CN"/>
        </w:rPr>
        <w:t xml:space="preserve"> </w:t>
      </w:r>
      <w:r w:rsidR="00AB64C4" w:rsidRPr="00EB349A">
        <w:rPr>
          <w:rFonts w:eastAsia="等线"/>
          <w:lang w:val="en"/>
        </w:rPr>
        <w:t xml:space="preserve">The precision </w:t>
      </w:r>
      <w:r w:rsidR="00B86743" w:rsidRPr="00EB349A">
        <w:rPr>
          <w:rFonts w:eastAsia="等线" w:hint="eastAsia"/>
          <w:lang w:val="en" w:eastAsia="zh-CN"/>
        </w:rPr>
        <w:t>is</w:t>
      </w:r>
      <w:r w:rsidR="00AB64C4" w:rsidRPr="00EB349A">
        <w:rPr>
          <w:rFonts w:eastAsia="等线"/>
          <w:lang w:val="en"/>
        </w:rPr>
        <w:t xml:space="preserve"> the ability of </w:t>
      </w:r>
      <w:r w:rsidR="00B86743" w:rsidRPr="00EB349A">
        <w:rPr>
          <w:rFonts w:eastAsia="等线" w:hint="eastAsia"/>
          <w:lang w:val="en" w:eastAsia="zh-CN"/>
        </w:rPr>
        <w:t>the</w:t>
      </w:r>
      <w:r w:rsidR="00AB64C4" w:rsidRPr="00EB349A">
        <w:rPr>
          <w:rFonts w:eastAsia="等线"/>
          <w:lang w:val="en"/>
        </w:rPr>
        <w:t xml:space="preserve"> process model to replay logs. A </w:t>
      </w:r>
      <w:r w:rsidR="00BE3B1D" w:rsidRPr="00EB349A">
        <w:rPr>
          <w:rFonts w:eastAsia="等线" w:hint="eastAsia"/>
          <w:lang w:val="en" w:eastAsia="zh-CN"/>
        </w:rPr>
        <w:t>low</w:t>
      </w:r>
      <w:r w:rsidR="00AB64C4" w:rsidRPr="00EB349A">
        <w:rPr>
          <w:rFonts w:eastAsia="等线"/>
          <w:lang w:val="en"/>
        </w:rPr>
        <w:t xml:space="preserve"> precision means that a process model allow “too much” behaviors. A process model should generalize and not restrict behaviors to logs</w:t>
      </w:r>
      <w:r w:rsidR="00543B04" w:rsidRPr="00EB349A">
        <w:rPr>
          <w:rFonts w:eastAsia="等线" w:hint="eastAsia"/>
          <w:lang w:val="en" w:eastAsia="zh-CN"/>
        </w:rPr>
        <w:t xml:space="preserve"> [1]</w:t>
      </w:r>
      <w:r w:rsidR="00AB64C4" w:rsidRPr="00EB349A">
        <w:rPr>
          <w:rFonts w:eastAsia="等线"/>
          <w:lang w:val="en"/>
        </w:rPr>
        <w:t>. If a process model does not generalize, it will be overfitting. If a process model allows too many behaviors beyond behaviors in the log, it will be underfitting. Therefore, these four quality dimensions should be used in a balance.</w:t>
      </w:r>
    </w:p>
    <w:p w:rsidR="00AB64C4" w:rsidRPr="00AB64C4" w:rsidRDefault="00AB64C4" w:rsidP="00AB64C4">
      <w:pPr>
        <w:autoSpaceDE w:val="0"/>
        <w:autoSpaceDN w:val="0"/>
        <w:adjustRightInd w:val="0"/>
        <w:spacing w:line="252" w:lineRule="auto"/>
        <w:ind w:firstLineChars="100" w:firstLine="200"/>
        <w:jc w:val="both"/>
        <w:rPr>
          <w:rFonts w:eastAsia="等线"/>
        </w:rPr>
      </w:pPr>
      <w:r w:rsidRPr="00AB64C4">
        <w:rPr>
          <w:rFonts w:eastAsia="等线"/>
        </w:rPr>
        <w:t xml:space="preserve">In process mining, we mine process models from four perspectives: (1) </w:t>
      </w:r>
      <w:r w:rsidR="001D3318" w:rsidRPr="00AB64C4">
        <w:rPr>
          <w:rFonts w:eastAsia="等线"/>
        </w:rPr>
        <w:t>the case perspective,</w:t>
      </w:r>
      <w:r w:rsidRPr="00AB64C4">
        <w:rPr>
          <w:rFonts w:eastAsia="等线"/>
        </w:rPr>
        <w:t xml:space="preserve"> (2) the </w:t>
      </w:r>
      <w:r w:rsidR="001D3318">
        <w:rPr>
          <w:rFonts w:eastAsia="等线"/>
        </w:rPr>
        <w:t>organizational perspective, (3)</w:t>
      </w:r>
      <w:r w:rsidR="001D3318">
        <w:rPr>
          <w:rFonts w:eastAsia="等线" w:hint="eastAsia"/>
          <w:lang w:eastAsia="zh-CN"/>
        </w:rPr>
        <w:t xml:space="preserve"> </w:t>
      </w:r>
      <w:r w:rsidR="001D3318" w:rsidRPr="00AB64C4">
        <w:rPr>
          <w:rFonts w:eastAsia="等线"/>
        </w:rPr>
        <w:t>the process perspective,</w:t>
      </w:r>
      <w:r w:rsidR="001D3318">
        <w:rPr>
          <w:rFonts w:eastAsia="等线" w:hint="eastAsia"/>
          <w:lang w:eastAsia="zh-CN"/>
        </w:rPr>
        <w:t xml:space="preserve"> </w:t>
      </w:r>
      <w:r w:rsidRPr="00AB64C4">
        <w:rPr>
          <w:rFonts w:eastAsia="等线"/>
        </w:rPr>
        <w:t>and (4) the time perspective. The process perspective focuses on the control flow (sequence of activitie</w:t>
      </w:r>
      <w:r w:rsidR="00273CE3">
        <w:rPr>
          <w:rFonts w:eastAsia="等线"/>
        </w:rPr>
        <w:t>s). The organizational perspect</w:t>
      </w:r>
      <w:r w:rsidRPr="00AB64C4">
        <w:rPr>
          <w:rFonts w:eastAsia="等线"/>
        </w:rPr>
        <w:t>ive focuses on inter-organiza</w:t>
      </w:r>
      <w:r w:rsidR="00273CE3">
        <w:rPr>
          <w:rFonts w:eastAsia="等线"/>
        </w:rPr>
        <w:t>tional relationships and resour</w:t>
      </w:r>
      <w:r w:rsidRPr="00AB64C4">
        <w:rPr>
          <w:rFonts w:eastAsia="等线"/>
        </w:rPr>
        <w:t xml:space="preserve">ce allocation. The case perspective focuses on the attributes of the case. The time perspective focuses on the time and number of events in the event log. To analyze problems from the time perspective can help us optimize the process and improve work efficiency. </w:t>
      </w:r>
    </w:p>
    <w:p w:rsidR="00AB64C4" w:rsidRPr="00AB64C4" w:rsidRDefault="00AB64C4" w:rsidP="00AB64C4">
      <w:pPr>
        <w:widowControl w:val="0"/>
        <w:spacing w:line="252" w:lineRule="auto"/>
        <w:ind w:firstLineChars="100" w:firstLine="200"/>
        <w:jc w:val="both"/>
        <w:rPr>
          <w:rFonts w:eastAsia="宋体"/>
          <w:bCs/>
          <w:lang w:val="en" w:eastAsia="zh-CN"/>
        </w:rPr>
      </w:pPr>
      <w:r w:rsidRPr="00AB64C4">
        <w:rPr>
          <w:rFonts w:eastAsia="宋体"/>
          <w:bCs/>
          <w:lang w:val="en" w:eastAsia="zh-CN"/>
        </w:rPr>
        <w:t xml:space="preserve">In recent years, </w:t>
      </w:r>
      <w:r w:rsidR="00BE3B1D">
        <w:rPr>
          <w:rFonts w:eastAsia="宋体" w:hint="eastAsia"/>
          <w:bCs/>
          <w:lang w:val="en" w:eastAsia="zh-CN"/>
        </w:rPr>
        <w:t>some</w:t>
      </w:r>
      <w:r w:rsidRPr="00AB64C4">
        <w:rPr>
          <w:rFonts w:eastAsia="宋体"/>
          <w:bCs/>
          <w:lang w:val="en" w:eastAsia="zh-CN"/>
        </w:rPr>
        <w:t xml:space="preserve"> process mining algorithms have been proposed.</w:t>
      </w:r>
      <w:r w:rsidR="00BE3B1D">
        <w:rPr>
          <w:rFonts w:eastAsia="宋体" w:hint="eastAsia"/>
          <w:bCs/>
          <w:lang w:val="en" w:eastAsia="zh-CN"/>
        </w:rPr>
        <w:t xml:space="preserve"> A</w:t>
      </w:r>
      <w:r w:rsidRPr="00AB64C4">
        <w:rPr>
          <w:rFonts w:eastAsia="宋体"/>
          <w:bCs/>
          <w:lang w:val="en" w:eastAsia="zh-CN"/>
        </w:rPr>
        <w:t xml:space="preserve"> classical process mining algorithm </w:t>
      </w:r>
      <w:r w:rsidRPr="00AB64C4">
        <w:rPr>
          <w:rFonts w:eastAsia="宋体"/>
          <w:bCs/>
          <w:i/>
          <w:lang w:val="en" w:eastAsia="zh-CN"/>
        </w:rPr>
        <w:t>α</w:t>
      </w:r>
      <w:r w:rsidRPr="00AB64C4">
        <w:rPr>
          <w:rFonts w:eastAsia="宋体"/>
          <w:bCs/>
          <w:lang w:val="en" w:eastAsia="zh-CN"/>
        </w:rPr>
        <w:t>-algorithm is proposed</w:t>
      </w:r>
      <w:r w:rsidR="00BE3B1D" w:rsidRPr="00BE3B1D">
        <w:rPr>
          <w:rFonts w:eastAsia="宋体"/>
          <w:bCs/>
          <w:lang w:val="en" w:eastAsia="zh-CN"/>
        </w:rPr>
        <w:t xml:space="preserve"> </w:t>
      </w:r>
      <w:r w:rsidR="00BE3B1D">
        <w:rPr>
          <w:rFonts w:eastAsia="宋体" w:hint="eastAsia"/>
          <w:bCs/>
          <w:lang w:val="en" w:eastAsia="zh-CN"/>
        </w:rPr>
        <w:t>i</w:t>
      </w:r>
      <w:r w:rsidR="00BE3B1D" w:rsidRPr="00AB64C4">
        <w:rPr>
          <w:rFonts w:eastAsia="宋体"/>
          <w:bCs/>
          <w:lang w:val="en" w:eastAsia="zh-CN"/>
        </w:rPr>
        <w:t>n [2]</w:t>
      </w:r>
      <w:r w:rsidRPr="00AB64C4">
        <w:rPr>
          <w:rFonts w:eastAsia="宋体"/>
          <w:bCs/>
          <w:lang w:val="en" w:eastAsia="zh-CN"/>
        </w:rPr>
        <w:t xml:space="preserve">, which mines </w:t>
      </w:r>
      <w:r w:rsidR="00B51177">
        <w:rPr>
          <w:rFonts w:eastAsia="宋体" w:hint="eastAsia"/>
          <w:bCs/>
          <w:lang w:val="en" w:eastAsia="zh-CN"/>
        </w:rPr>
        <w:t>a</w:t>
      </w:r>
      <w:r w:rsidRPr="00AB64C4">
        <w:rPr>
          <w:rFonts w:eastAsia="宋体"/>
          <w:bCs/>
          <w:lang w:val="en" w:eastAsia="zh-CN"/>
        </w:rPr>
        <w:t xml:space="preserve"> process model </w:t>
      </w:r>
      <w:r w:rsidR="00B51177">
        <w:rPr>
          <w:rFonts w:eastAsia="宋体" w:hint="eastAsia"/>
          <w:bCs/>
          <w:lang w:val="en" w:eastAsia="zh-CN"/>
        </w:rPr>
        <w:t>based on</w:t>
      </w:r>
      <w:r w:rsidRPr="00AB64C4">
        <w:rPr>
          <w:rFonts w:eastAsia="宋体"/>
          <w:bCs/>
          <w:lang w:val="en" w:eastAsia="zh-CN"/>
        </w:rPr>
        <w:t xml:space="preserve"> the order dependence between activities. The </w:t>
      </w:r>
      <w:r w:rsidRPr="00AB64C4">
        <w:rPr>
          <w:rFonts w:eastAsia="宋体"/>
          <w:bCs/>
          <w:i/>
          <w:lang w:val="en" w:eastAsia="zh-CN"/>
        </w:rPr>
        <w:t>α</w:t>
      </w:r>
      <w:r w:rsidRPr="00AB64C4">
        <w:rPr>
          <w:rFonts w:eastAsia="宋体"/>
          <w:bCs/>
          <w:lang w:val="en" w:eastAsia="zh-CN"/>
        </w:rPr>
        <w:t>-algorithm can mine most of</w:t>
      </w:r>
      <w:r w:rsidRPr="00EB349A">
        <w:rPr>
          <w:rFonts w:eastAsia="宋体"/>
          <w:bCs/>
          <w:lang w:val="en" w:eastAsia="zh-CN"/>
        </w:rPr>
        <w:t xml:space="preserve"> the process models [3] correctly.</w:t>
      </w:r>
      <w:r w:rsidRPr="00EB349A">
        <w:rPr>
          <w:rFonts w:eastAsia="宋体"/>
        </w:rPr>
        <w:t xml:space="preserve"> </w:t>
      </w:r>
      <w:r w:rsidRPr="00EB349A">
        <w:rPr>
          <w:rFonts w:eastAsia="宋体"/>
          <w:bCs/>
          <w:lang w:val="en" w:eastAsia="zh-CN"/>
        </w:rPr>
        <w:t xml:space="preserve">However, the </w:t>
      </w:r>
      <w:r w:rsidRPr="00EB349A">
        <w:rPr>
          <w:rFonts w:eastAsia="宋体"/>
          <w:bCs/>
          <w:i/>
          <w:lang w:val="en" w:eastAsia="zh-CN"/>
        </w:rPr>
        <w:t>α</w:t>
      </w:r>
      <w:r w:rsidRPr="00EB349A">
        <w:rPr>
          <w:rFonts w:eastAsia="宋体"/>
          <w:bCs/>
          <w:lang w:val="en" w:eastAsia="zh-CN"/>
        </w:rPr>
        <w:t xml:space="preserve">-algorithm is not efficient in mining short loops (with less than two activities) or non-free-choice structures, and in dealing with noise problems. Considering the shortcomings of the </w:t>
      </w:r>
      <w:r w:rsidRPr="00EB349A">
        <w:rPr>
          <w:rFonts w:eastAsia="宋体"/>
          <w:bCs/>
          <w:i/>
          <w:lang w:val="en" w:eastAsia="zh-CN"/>
        </w:rPr>
        <w:t>α</w:t>
      </w:r>
      <w:r w:rsidRPr="00EB349A">
        <w:rPr>
          <w:rFonts w:eastAsia="宋体"/>
          <w:bCs/>
          <w:lang w:val="en" w:eastAsia="zh-CN"/>
        </w:rPr>
        <w:t xml:space="preserve">-algorithm, many extended algorithms are proposed. The </w:t>
      </w:r>
      <w:r w:rsidRPr="00EB349A">
        <w:rPr>
          <w:rFonts w:eastAsia="宋体"/>
          <w:bCs/>
          <w:i/>
          <w:lang w:val="en" w:eastAsia="zh-CN"/>
        </w:rPr>
        <w:t>α</w:t>
      </w:r>
      <w:r w:rsidRPr="00EB349A">
        <w:rPr>
          <w:rFonts w:eastAsia="宋体"/>
          <w:bCs/>
          <w:vertAlign w:val="superscript"/>
          <w:lang w:val="en" w:eastAsia="zh-CN"/>
        </w:rPr>
        <w:t>+</w:t>
      </w:r>
      <w:r w:rsidRPr="00EB349A">
        <w:rPr>
          <w:rFonts w:eastAsia="宋体"/>
          <w:bCs/>
          <w:lang w:val="en" w:eastAsia="zh-CN"/>
        </w:rPr>
        <w:t xml:space="preserve"> algorithm is proposed in [4]. The </w:t>
      </w:r>
      <w:r w:rsidRPr="00EB349A">
        <w:rPr>
          <w:rFonts w:eastAsia="宋体"/>
          <w:bCs/>
          <w:i/>
          <w:lang w:val="en" w:eastAsia="zh-CN"/>
        </w:rPr>
        <w:t>α</w:t>
      </w:r>
      <w:r w:rsidRPr="00EB349A">
        <w:rPr>
          <w:rFonts w:eastAsia="宋体"/>
          <w:bCs/>
          <w:vertAlign w:val="superscript"/>
          <w:lang w:val="en" w:eastAsia="zh-CN"/>
        </w:rPr>
        <w:t>+</w:t>
      </w:r>
      <w:r w:rsidRPr="00EB349A">
        <w:rPr>
          <w:rFonts w:eastAsia="宋体"/>
          <w:bCs/>
          <w:lang w:val="en" w:eastAsia="zh-CN"/>
        </w:rPr>
        <w:t xml:space="preserve"> algorithm can </w:t>
      </w:r>
      <w:r w:rsidR="00360496" w:rsidRPr="00EB349A">
        <w:rPr>
          <w:rFonts w:eastAsia="宋体" w:hint="eastAsia"/>
          <w:bCs/>
          <w:lang w:val="en" w:eastAsia="zh-CN"/>
        </w:rPr>
        <w:t>obtain</w:t>
      </w:r>
      <w:r w:rsidRPr="00EB349A">
        <w:rPr>
          <w:rFonts w:eastAsia="宋体"/>
          <w:bCs/>
          <w:lang w:val="en" w:eastAsia="zh-CN"/>
        </w:rPr>
        <w:t xml:space="preserve"> the process model containing </w:t>
      </w:r>
      <w:r w:rsidR="00360496" w:rsidRPr="00EB349A">
        <w:rPr>
          <w:rFonts w:eastAsia="宋体" w:hint="eastAsia"/>
          <w:bCs/>
          <w:lang w:val="en" w:eastAsia="zh-CN"/>
        </w:rPr>
        <w:t>a</w:t>
      </w:r>
      <w:r w:rsidRPr="00EB349A">
        <w:rPr>
          <w:rFonts w:eastAsia="宋体"/>
          <w:bCs/>
          <w:lang w:val="en" w:eastAsia="zh-CN"/>
        </w:rPr>
        <w:t xml:space="preserve"> short loop structure when the loop sequence is complete.</w:t>
      </w:r>
      <w:r w:rsidRPr="00EB349A">
        <w:rPr>
          <w:rFonts w:eastAsia="宋体"/>
        </w:rPr>
        <w:t xml:space="preserve"> </w:t>
      </w:r>
      <w:r w:rsidRPr="00EB349A">
        <w:rPr>
          <w:rFonts w:eastAsia="宋体"/>
          <w:bCs/>
          <w:lang w:val="en" w:eastAsia="zh-CN"/>
        </w:rPr>
        <w:t>A process mining algorit</w:t>
      </w:r>
      <w:r w:rsidRPr="00AB64C4">
        <w:rPr>
          <w:rFonts w:eastAsia="宋体"/>
          <w:bCs/>
          <w:lang w:val="en" w:eastAsia="zh-CN"/>
        </w:rPr>
        <w:t xml:space="preserve">hm, </w:t>
      </w:r>
      <w:r w:rsidRPr="00AB64C4">
        <w:rPr>
          <w:rFonts w:eastAsia="宋体"/>
          <w:bCs/>
          <w:i/>
          <w:lang w:val="en" w:eastAsia="zh-CN"/>
        </w:rPr>
        <w:t>α</w:t>
      </w:r>
      <w:r w:rsidRPr="00AB64C4">
        <w:rPr>
          <w:rFonts w:eastAsia="宋体"/>
          <w:bCs/>
          <w:vertAlign w:val="superscript"/>
          <w:lang w:val="en" w:eastAsia="zh-CN"/>
        </w:rPr>
        <w:t>++</w:t>
      </w:r>
      <w:r w:rsidRPr="00AB64C4">
        <w:rPr>
          <w:rFonts w:eastAsia="宋体"/>
          <w:bCs/>
          <w:lang w:val="en" w:eastAsia="zh-CN"/>
        </w:rPr>
        <w:t xml:space="preserve"> </w:t>
      </w:r>
      <w:r w:rsidRPr="00AB64C4">
        <w:rPr>
          <w:rFonts w:eastAsia="宋体"/>
          <w:bCs/>
          <w:lang w:val="en" w:eastAsia="zh-CN"/>
        </w:rPr>
        <w:lastRenderedPageBreak/>
        <w:t>algorithm, which can mine non-freely selected structures, is proposed in [5].</w:t>
      </w:r>
      <w:r w:rsidRPr="00AB64C4">
        <w:rPr>
          <w:rFonts w:eastAsia="宋体"/>
        </w:rPr>
        <w:t xml:space="preserve"> </w:t>
      </w:r>
      <w:r w:rsidRPr="00AB64C4">
        <w:rPr>
          <w:rFonts w:eastAsia="宋体"/>
          <w:bCs/>
          <w:lang w:val="en" w:eastAsia="zh-CN"/>
        </w:rPr>
        <w:t xml:space="preserve">Indirect dependencies between activities can be found by </w:t>
      </w:r>
      <w:r w:rsidRPr="00AB64C4">
        <w:rPr>
          <w:rFonts w:eastAsia="宋体"/>
          <w:bCs/>
          <w:i/>
          <w:lang w:val="en" w:eastAsia="zh-CN"/>
        </w:rPr>
        <w:t>α</w:t>
      </w:r>
      <w:r w:rsidRPr="00AB64C4">
        <w:rPr>
          <w:rFonts w:eastAsia="宋体"/>
          <w:bCs/>
          <w:vertAlign w:val="superscript"/>
          <w:lang w:val="en" w:eastAsia="zh-CN"/>
        </w:rPr>
        <w:t>++</w:t>
      </w:r>
      <w:r w:rsidRPr="00AB64C4">
        <w:rPr>
          <w:rFonts w:eastAsia="宋体"/>
          <w:bCs/>
          <w:lang w:val="en" w:eastAsia="zh-CN"/>
        </w:rPr>
        <w:t xml:space="preserve"> algorithm. In [6], in order to mine invisible transitions, an algorithm of</w:t>
      </w:r>
      <w:r w:rsidR="00646ADF">
        <w:rPr>
          <w:rFonts w:eastAsia="宋体" w:hint="eastAsia"/>
          <w:bCs/>
          <w:lang w:val="en" w:eastAsia="zh-CN"/>
        </w:rPr>
        <w:t xml:space="preserve"> </w:t>
      </w:r>
      <w:r w:rsidRPr="00AB64C4">
        <w:rPr>
          <w:rFonts w:eastAsia="宋体"/>
          <w:bCs/>
          <w:i/>
          <w:lang w:val="en" w:eastAsia="zh-CN"/>
        </w:rPr>
        <w:t>α</w:t>
      </w:r>
      <w:r w:rsidRPr="00AB64C4">
        <w:rPr>
          <w:rFonts w:eastAsia="宋体"/>
          <w:bCs/>
          <w:vertAlign w:val="superscript"/>
          <w:lang w:val="en" w:eastAsia="zh-CN"/>
        </w:rPr>
        <w:t>#</w:t>
      </w:r>
      <w:r w:rsidRPr="00AB64C4">
        <w:rPr>
          <w:rFonts w:eastAsia="宋体"/>
          <w:bCs/>
          <w:lang w:val="en" w:eastAsia="zh-CN"/>
        </w:rPr>
        <w:t xml:space="preserve"> mining is proposed.</w:t>
      </w:r>
      <w:r w:rsidRPr="00AB64C4">
        <w:rPr>
          <w:rFonts w:eastAsia="宋体"/>
        </w:rPr>
        <w:t xml:space="preserve"> </w:t>
      </w:r>
      <w:r w:rsidRPr="00AB64C4">
        <w:rPr>
          <w:rFonts w:eastAsia="宋体"/>
          <w:bCs/>
          <w:lang w:val="en" w:eastAsia="zh-CN"/>
        </w:rPr>
        <w:t xml:space="preserve">Next, [7] proposes an algorithm </w:t>
      </w:r>
      <w:r w:rsidRPr="00AB64C4">
        <w:rPr>
          <w:rFonts w:eastAsia="宋体"/>
          <w:bCs/>
          <w:i/>
          <w:lang w:val="en" w:eastAsia="zh-CN"/>
        </w:rPr>
        <w:t>α</w:t>
      </w:r>
      <w:r w:rsidRPr="00AB64C4">
        <w:rPr>
          <w:rFonts w:eastAsia="宋体"/>
          <w:bCs/>
          <w:vertAlign w:val="superscript"/>
          <w:lang w:val="en" w:eastAsia="zh-CN"/>
        </w:rPr>
        <w:t xml:space="preserve">$ </w:t>
      </w:r>
      <w:r w:rsidRPr="00AB64C4">
        <w:rPr>
          <w:rFonts w:eastAsia="宋体"/>
          <w:bCs/>
          <w:lang w:val="en" w:eastAsia="zh-CN"/>
        </w:rPr>
        <w:t>that can mine invisible transitions in process models with non-free-choice structures.</w:t>
      </w:r>
      <w:r w:rsidRPr="00AB64C4">
        <w:rPr>
          <w:rFonts w:eastAsia="宋体"/>
        </w:rPr>
        <w:t xml:space="preserve"> </w:t>
      </w:r>
      <w:r w:rsidRPr="00AB64C4">
        <w:rPr>
          <w:rFonts w:eastAsia="宋体"/>
          <w:bCs/>
          <w:lang w:val="en" w:eastAsia="zh-CN"/>
        </w:rPr>
        <w:t xml:space="preserve">[8] </w:t>
      </w:r>
      <w:proofErr w:type="gramStart"/>
      <w:r w:rsidRPr="00AB64C4">
        <w:rPr>
          <w:rFonts w:eastAsia="宋体"/>
          <w:bCs/>
          <w:lang w:val="en" w:eastAsia="zh-CN"/>
        </w:rPr>
        <w:t>proposes</w:t>
      </w:r>
      <w:proofErr w:type="gramEnd"/>
      <w:r w:rsidRPr="00AB64C4">
        <w:rPr>
          <w:rFonts w:eastAsia="宋体"/>
          <w:bCs/>
          <w:lang w:val="en" w:eastAsia="zh-CN"/>
        </w:rPr>
        <w:t xml:space="preserve"> a process mining algorithm </w:t>
      </w:r>
      <w:r w:rsidRPr="00AB64C4">
        <w:rPr>
          <w:rFonts w:eastAsia="宋体"/>
          <w:bCs/>
          <w:i/>
          <w:lang w:val="en" w:eastAsia="zh-CN"/>
        </w:rPr>
        <w:t>α</w:t>
      </w:r>
      <w:r w:rsidRPr="00AB64C4">
        <w:rPr>
          <w:rFonts w:eastAsia="宋体"/>
          <w:bCs/>
          <w:vertAlign w:val="superscript"/>
          <w:lang w:val="en" w:eastAsia="zh-CN"/>
        </w:rPr>
        <w:t>*</w:t>
      </w:r>
      <w:r w:rsidRPr="00AB64C4">
        <w:rPr>
          <w:rFonts w:eastAsia="宋体"/>
          <w:bCs/>
          <w:lang w:val="en" w:eastAsia="zh-CN"/>
        </w:rPr>
        <w:t xml:space="preserve">, which can effectively mine the process model containing repeated activities in </w:t>
      </w:r>
      <w:r w:rsidR="00CD6999">
        <w:rPr>
          <w:rFonts w:eastAsia="宋体" w:hint="eastAsia"/>
          <w:bCs/>
          <w:lang w:val="en" w:eastAsia="zh-CN"/>
        </w:rPr>
        <w:t xml:space="preserve">an </w:t>
      </w:r>
      <w:r w:rsidRPr="00AB64C4">
        <w:rPr>
          <w:rFonts w:eastAsia="宋体"/>
          <w:bCs/>
          <w:lang w:val="en" w:eastAsia="zh-CN"/>
        </w:rPr>
        <w:t>event log.</w:t>
      </w:r>
      <w:r w:rsidRPr="00AB64C4">
        <w:rPr>
          <w:rFonts w:eastAsia="宋体"/>
        </w:rPr>
        <w:t xml:space="preserve"> </w:t>
      </w:r>
      <w:r w:rsidRPr="00AB64C4">
        <w:rPr>
          <w:rFonts w:eastAsia="宋体"/>
          <w:bCs/>
          <w:lang w:val="en" w:eastAsia="zh-CN"/>
        </w:rPr>
        <w:t>With the further development of process mining technology, other advanced mining algorithms have been proposed. In [9], the Heuristic Miner (</w:t>
      </w:r>
      <w:r w:rsidRPr="00AB64C4">
        <w:rPr>
          <w:rFonts w:eastAsia="宋体"/>
          <w:bCs/>
          <w:i/>
          <w:lang w:val="en" w:eastAsia="zh-CN"/>
        </w:rPr>
        <w:t>HM</w:t>
      </w:r>
      <w:r w:rsidRPr="00AB64C4">
        <w:rPr>
          <w:rFonts w:eastAsia="宋体"/>
          <w:bCs/>
          <w:lang w:val="en" w:eastAsia="zh-CN"/>
        </w:rPr>
        <w:t>) algorithm is proposed to mine causal net and deal with noise.</w:t>
      </w:r>
      <w:r w:rsidRPr="00AB64C4">
        <w:rPr>
          <w:rFonts w:eastAsia="宋体"/>
        </w:rPr>
        <w:t xml:space="preserve"> </w:t>
      </w:r>
      <w:r w:rsidRPr="00AB64C4">
        <w:rPr>
          <w:rFonts w:eastAsia="宋体"/>
          <w:bCs/>
          <w:lang w:val="en" w:eastAsia="zh-CN"/>
        </w:rPr>
        <w:t>A gene mining algorithm is proposed in [10] to mine complex and special structures. An integer linear programming (</w:t>
      </w:r>
      <w:r w:rsidRPr="00AB64C4">
        <w:rPr>
          <w:rFonts w:eastAsia="宋体"/>
          <w:bCs/>
          <w:i/>
          <w:lang w:val="en" w:eastAsia="zh-CN"/>
        </w:rPr>
        <w:t>ILP</w:t>
      </w:r>
      <w:r w:rsidRPr="00AB64C4">
        <w:rPr>
          <w:rFonts w:eastAsia="宋体"/>
          <w:bCs/>
          <w:lang w:val="en" w:eastAsia="zh-CN"/>
        </w:rPr>
        <w:t>) is proposed in [11], which could mine process models with short loop structures.</w:t>
      </w:r>
      <w:r w:rsidRPr="00AB64C4">
        <w:rPr>
          <w:rFonts w:eastAsia="宋体"/>
        </w:rPr>
        <w:t xml:space="preserve"> </w:t>
      </w:r>
      <w:r w:rsidRPr="00AB64C4">
        <w:rPr>
          <w:rFonts w:eastAsia="宋体"/>
          <w:bCs/>
          <w:lang w:val="en" w:eastAsia="zh-CN"/>
        </w:rPr>
        <w:t>[12] proposes the Inductive Miner (</w:t>
      </w:r>
      <w:r w:rsidRPr="00AB64C4">
        <w:rPr>
          <w:rFonts w:eastAsia="宋体"/>
          <w:bCs/>
          <w:i/>
          <w:lang w:val="en" w:eastAsia="zh-CN"/>
        </w:rPr>
        <w:t>IM</w:t>
      </w:r>
      <w:r w:rsidRPr="00AB64C4">
        <w:rPr>
          <w:rFonts w:eastAsia="宋体"/>
          <w:bCs/>
          <w:lang w:val="en" w:eastAsia="zh-CN"/>
        </w:rPr>
        <w:t xml:space="preserve">) algorithm, it can mine block structure. A process model obtained by </w:t>
      </w:r>
      <w:r w:rsidRPr="00AB64C4">
        <w:rPr>
          <w:rFonts w:eastAsia="宋体"/>
          <w:bCs/>
          <w:i/>
          <w:lang w:val="en" w:eastAsia="zh-CN"/>
        </w:rPr>
        <w:t>IM</w:t>
      </w:r>
      <w:r w:rsidRPr="00AB64C4">
        <w:rPr>
          <w:rFonts w:eastAsia="宋体"/>
          <w:bCs/>
          <w:lang w:val="en" w:eastAsia="zh-CN"/>
        </w:rPr>
        <w:t xml:space="preserve"> algorithm has high fitness.</w:t>
      </w:r>
      <w:r w:rsidRPr="00AB64C4">
        <w:rPr>
          <w:rFonts w:eastAsia="宋体"/>
        </w:rPr>
        <w:t xml:space="preserve"> </w:t>
      </w:r>
      <w:r w:rsidRPr="00AB64C4">
        <w:rPr>
          <w:rFonts w:eastAsia="宋体"/>
          <w:bCs/>
          <w:lang w:val="en" w:eastAsia="zh-CN"/>
        </w:rPr>
        <w:t>In [13] and [14], two region</w:t>
      </w:r>
      <w:r w:rsidR="00771C2A">
        <w:rPr>
          <w:rFonts w:eastAsia="宋体"/>
          <w:bCs/>
          <w:lang w:val="en" w:eastAsia="zh-CN"/>
        </w:rPr>
        <w:t>-</w:t>
      </w:r>
      <w:r w:rsidRPr="00AB64C4">
        <w:rPr>
          <w:rFonts w:eastAsia="宋体"/>
          <w:bCs/>
          <w:lang w:val="en" w:eastAsia="zh-CN"/>
        </w:rPr>
        <w:t>based process mining algorithms are proposed, which can express complex process models and balance overfitting and underfitting as much as possible.</w:t>
      </w:r>
      <w:r w:rsidRPr="00AB64C4">
        <w:rPr>
          <w:rFonts w:eastAsia="宋体"/>
        </w:rPr>
        <w:t xml:space="preserve"> </w:t>
      </w:r>
      <w:r w:rsidRPr="00AB64C4">
        <w:rPr>
          <w:rFonts w:eastAsia="宋体"/>
          <w:bCs/>
          <w:lang w:val="en" w:eastAsia="zh-CN"/>
        </w:rPr>
        <w:t>A fuzzy process mining algorithm is proposed in [15], which is very effective for processing noisy or incomplete event logs.</w:t>
      </w:r>
    </w:p>
    <w:p w:rsidR="00AB64C4" w:rsidRPr="00AB64C4" w:rsidRDefault="00AB64C4" w:rsidP="00AB64C4">
      <w:pPr>
        <w:widowControl w:val="0"/>
        <w:spacing w:line="252" w:lineRule="auto"/>
        <w:ind w:firstLineChars="100" w:firstLine="200"/>
        <w:jc w:val="both"/>
        <w:rPr>
          <w:rFonts w:eastAsia="等线"/>
          <w:bCs/>
          <w:lang w:val="en" w:eastAsia="zh-CN"/>
        </w:rPr>
      </w:pPr>
      <w:r w:rsidRPr="00AB64C4">
        <w:rPr>
          <w:rFonts w:eastAsia="等线"/>
          <w:bCs/>
          <w:lang w:val="en" w:eastAsia="zh-CN"/>
        </w:rPr>
        <w:t>From [5], we know that dependencies between activities include not only direct dependencies, but also indirect dependencies.</w:t>
      </w:r>
      <w:r w:rsidRPr="00AB64C4">
        <w:rPr>
          <w:rFonts w:eastAsia="等线"/>
          <w:lang w:val="en" w:eastAsia="zh-CN"/>
        </w:rPr>
        <w:t xml:space="preserve"> </w:t>
      </w:r>
      <w:r w:rsidRPr="00AB64C4">
        <w:rPr>
          <w:rFonts w:eastAsia="等线"/>
          <w:bCs/>
          <w:lang w:val="en" w:eastAsia="zh-CN"/>
        </w:rPr>
        <w:t>At present, most process mining algorithms are based on the direct dependence between activities.</w:t>
      </w:r>
      <w:r w:rsidRPr="00AB64C4">
        <w:rPr>
          <w:rFonts w:eastAsia="等线"/>
        </w:rPr>
        <w:t xml:space="preserve"> </w:t>
      </w:r>
      <w:r w:rsidRPr="00AB64C4">
        <w:rPr>
          <w:rFonts w:eastAsia="等线"/>
          <w:bCs/>
          <w:lang w:val="en" w:eastAsia="zh-CN"/>
        </w:rPr>
        <w:t>However, effectively mining indirect dependencies between activities is also a challenge in process mining.</w:t>
      </w:r>
      <w:r w:rsidRPr="00AB64C4">
        <w:rPr>
          <w:rFonts w:eastAsia="等线"/>
        </w:rPr>
        <w:t xml:space="preserve"> </w:t>
      </w:r>
      <w:r w:rsidRPr="00AB64C4">
        <w:rPr>
          <w:rFonts w:eastAsia="等线"/>
          <w:bCs/>
          <w:lang w:val="en" w:eastAsia="zh-CN"/>
        </w:rPr>
        <w:t>It is also imperative to mine the indirect dependencies between different structures in the process model. The indirect dependence between different structures can effectively improve the process model and improve production efficiency.</w:t>
      </w:r>
    </w:p>
    <w:p w:rsidR="00AB64C4" w:rsidRPr="00AB64C4" w:rsidRDefault="00AB64C4" w:rsidP="00AB64C4">
      <w:pPr>
        <w:autoSpaceDE w:val="0"/>
        <w:autoSpaceDN w:val="0"/>
        <w:adjustRightInd w:val="0"/>
        <w:spacing w:line="252" w:lineRule="auto"/>
        <w:ind w:firstLineChars="100" w:firstLine="200"/>
        <w:jc w:val="both"/>
        <w:rPr>
          <w:rFonts w:eastAsia="宋体"/>
          <w:lang w:val="en" w:eastAsia="zh-CN"/>
        </w:rPr>
      </w:pPr>
      <w:r w:rsidRPr="00AB64C4">
        <w:rPr>
          <w:rFonts w:eastAsia="宋体"/>
          <w:lang w:val="en" w:eastAsia="zh-CN"/>
        </w:rPr>
        <w:t>The existing process mining algorithms do not consider the indirect dependence between different structures from the perspective of control flow.</w:t>
      </w:r>
      <w:r w:rsidRPr="00AB64C4">
        <w:rPr>
          <w:rFonts w:ascii="Helvetica" w:eastAsia="宋体" w:hAnsi="Helvetica" w:cs="FormataOTF-Bold"/>
          <w:b/>
          <w:bCs/>
          <w:color w:val="00629B"/>
          <w:sz w:val="18"/>
          <w:szCs w:val="18"/>
          <w:lang w:val="en"/>
        </w:rPr>
        <w:t xml:space="preserve"> </w:t>
      </w:r>
      <w:r w:rsidR="00771C2A">
        <w:rPr>
          <w:rFonts w:eastAsia="宋体"/>
          <w:lang w:val="en" w:eastAsia="zh-CN"/>
        </w:rPr>
        <w:t>T</w:t>
      </w:r>
      <w:r w:rsidRPr="00AB64C4">
        <w:rPr>
          <w:rFonts w:eastAsia="宋体"/>
          <w:lang w:val="en" w:eastAsia="zh-CN"/>
        </w:rPr>
        <w:t>o make up for the vacancy, this paper proposes a method to mine the process model containing a loop-choice driven loop structure.</w:t>
      </w:r>
      <w:r w:rsidRPr="00AB64C4">
        <w:rPr>
          <w:rFonts w:ascii="Helvetica" w:eastAsia="宋体" w:hAnsi="Helvetica" w:cs="FormataOTF-Bold"/>
          <w:b/>
          <w:bCs/>
          <w:color w:val="00629B"/>
          <w:sz w:val="18"/>
          <w:szCs w:val="18"/>
          <w:lang w:val="en"/>
        </w:rPr>
        <w:t xml:space="preserve"> </w:t>
      </w:r>
      <w:r w:rsidRPr="00AB64C4">
        <w:rPr>
          <w:rFonts w:eastAsia="宋体"/>
          <w:lang w:val="en" w:eastAsia="zh-CN"/>
        </w:rPr>
        <w:t>The main contributions of this paper are as follows:</w:t>
      </w:r>
    </w:p>
    <w:p w:rsidR="00AB64C4" w:rsidRPr="00AB64C4" w:rsidRDefault="00AB64C4" w:rsidP="00CD621F">
      <w:pPr>
        <w:numPr>
          <w:ilvl w:val="0"/>
          <w:numId w:val="3"/>
        </w:numPr>
        <w:autoSpaceDE w:val="0"/>
        <w:autoSpaceDN w:val="0"/>
        <w:adjustRightInd w:val="0"/>
        <w:spacing w:line="252" w:lineRule="auto"/>
        <w:ind w:left="550" w:hanging="357"/>
        <w:jc w:val="both"/>
        <w:rPr>
          <w:rFonts w:eastAsia="宋体"/>
          <w:lang w:val="en" w:eastAsia="zh-CN"/>
        </w:rPr>
      </w:pPr>
      <w:r w:rsidRPr="00AB64C4">
        <w:rPr>
          <w:rFonts w:eastAsia="宋体"/>
          <w:lang w:val="en" w:eastAsia="zh-CN"/>
        </w:rPr>
        <w:t>Two algorithms are proposed to identify loop sequences and choice sequences from event logs respectively.</w:t>
      </w:r>
    </w:p>
    <w:p w:rsidR="00AB64C4" w:rsidRPr="00AB64C4" w:rsidRDefault="00AB64C4" w:rsidP="00CD621F">
      <w:pPr>
        <w:numPr>
          <w:ilvl w:val="0"/>
          <w:numId w:val="3"/>
        </w:numPr>
        <w:autoSpaceDE w:val="0"/>
        <w:autoSpaceDN w:val="0"/>
        <w:adjustRightInd w:val="0"/>
        <w:spacing w:line="252" w:lineRule="auto"/>
        <w:ind w:left="550" w:hanging="357"/>
        <w:jc w:val="both"/>
        <w:rPr>
          <w:rFonts w:eastAsia="宋体"/>
          <w:lang w:val="en" w:eastAsia="zh-CN"/>
        </w:rPr>
      </w:pPr>
      <w:r w:rsidRPr="00AB64C4">
        <w:rPr>
          <w:rFonts w:eastAsia="宋体"/>
          <w:lang w:val="en" w:eastAsia="zh-CN"/>
        </w:rPr>
        <w:t>In order to clearly express the indirect dependency between different structures, we introduce association rules and propose an algorithm to obtain effective association rules.</w:t>
      </w:r>
    </w:p>
    <w:p w:rsidR="00AB64C4" w:rsidRPr="00AB64C4" w:rsidRDefault="00642EFC" w:rsidP="00CD621F">
      <w:pPr>
        <w:numPr>
          <w:ilvl w:val="0"/>
          <w:numId w:val="3"/>
        </w:numPr>
        <w:autoSpaceDE w:val="0"/>
        <w:autoSpaceDN w:val="0"/>
        <w:adjustRightInd w:val="0"/>
        <w:spacing w:line="252" w:lineRule="auto"/>
        <w:ind w:left="550" w:hanging="357"/>
        <w:jc w:val="both"/>
        <w:rPr>
          <w:rFonts w:eastAsia="宋体"/>
          <w:lang w:val="en" w:eastAsia="zh-CN"/>
        </w:rPr>
      </w:pPr>
      <w:r>
        <w:rPr>
          <w:rFonts w:eastAsia="宋体" w:hint="eastAsia"/>
          <w:lang w:val="en" w:eastAsia="zh-CN"/>
        </w:rPr>
        <w:t>T</w:t>
      </w:r>
      <w:r w:rsidR="00AB64C4" w:rsidRPr="00AB64C4">
        <w:rPr>
          <w:rFonts w:eastAsia="宋体"/>
          <w:lang w:val="en" w:eastAsia="zh-CN"/>
        </w:rPr>
        <w:t>o clearly represent the process model, we extend the ordinary Petri net and redefine the new transition firing rules.</w:t>
      </w:r>
    </w:p>
    <w:p w:rsidR="00AB64C4" w:rsidRPr="00AB64C4" w:rsidRDefault="00AB64C4" w:rsidP="00CD621F">
      <w:pPr>
        <w:numPr>
          <w:ilvl w:val="0"/>
          <w:numId w:val="3"/>
        </w:numPr>
        <w:autoSpaceDE w:val="0"/>
        <w:autoSpaceDN w:val="0"/>
        <w:adjustRightInd w:val="0"/>
        <w:spacing w:line="252" w:lineRule="auto"/>
        <w:ind w:left="550" w:hanging="357"/>
        <w:jc w:val="both"/>
        <w:rPr>
          <w:rFonts w:eastAsia="宋体"/>
          <w:lang w:val="en" w:eastAsia="zh-CN"/>
        </w:rPr>
      </w:pPr>
      <w:r w:rsidRPr="00AB64C4">
        <w:rPr>
          <w:rFonts w:eastAsia="宋体"/>
          <w:lang w:val="en" w:eastAsia="zh-CN"/>
        </w:rPr>
        <w:t xml:space="preserve">An algorithm named </w:t>
      </w:r>
      <w:r w:rsidRPr="00AB64C4">
        <w:rPr>
          <w:rFonts w:eastAsia="宋体"/>
          <w:i/>
          <w:lang w:val="en" w:eastAsia="zh-CN"/>
        </w:rPr>
        <w:t>AlphaID</w:t>
      </w:r>
      <w:r w:rsidRPr="00AB64C4">
        <w:rPr>
          <w:rFonts w:eastAsia="宋体"/>
          <w:lang w:val="en" w:eastAsia="zh-CN"/>
        </w:rPr>
        <w:t xml:space="preserve"> is proposed to mine the process model containing loop-choice driven loop structure.</w:t>
      </w:r>
    </w:p>
    <w:p w:rsidR="00AB64C4" w:rsidRPr="00AB64C4" w:rsidRDefault="00AB64C4" w:rsidP="00CD621F">
      <w:pPr>
        <w:numPr>
          <w:ilvl w:val="0"/>
          <w:numId w:val="3"/>
        </w:numPr>
        <w:autoSpaceDE w:val="0"/>
        <w:autoSpaceDN w:val="0"/>
        <w:adjustRightInd w:val="0"/>
        <w:spacing w:line="252" w:lineRule="auto"/>
        <w:ind w:left="550" w:hanging="357"/>
        <w:jc w:val="both"/>
        <w:rPr>
          <w:rFonts w:eastAsia="宋体"/>
          <w:lang w:val="en" w:eastAsia="zh-CN"/>
        </w:rPr>
      </w:pPr>
      <w:r w:rsidRPr="00AB64C4">
        <w:rPr>
          <w:rFonts w:eastAsia="宋体"/>
          <w:lang w:val="en" w:eastAsia="zh-CN"/>
        </w:rPr>
        <w:t>T</w:t>
      </w:r>
      <w:r w:rsidR="009374F1" w:rsidRPr="00AB64C4">
        <w:rPr>
          <w:rFonts w:eastAsia="宋体"/>
          <w:lang w:val="en" w:eastAsia="zh-CN"/>
        </w:rPr>
        <w:t>he correctness and effectiveness of the algorithm have been fully verified by experiments</w:t>
      </w:r>
      <w:r w:rsidR="009374F1">
        <w:rPr>
          <w:rFonts w:eastAsia="宋体" w:hint="eastAsia"/>
          <w:lang w:val="en" w:eastAsia="zh-CN"/>
        </w:rPr>
        <w:t>,</w:t>
      </w:r>
      <w:r w:rsidR="009374F1" w:rsidRPr="009374F1">
        <w:rPr>
          <w:rFonts w:eastAsia="宋体"/>
          <w:lang w:val="en" w:eastAsia="zh-CN"/>
        </w:rPr>
        <w:t xml:space="preserve"> </w:t>
      </w:r>
      <w:r w:rsidR="009374F1" w:rsidRPr="00AB64C4">
        <w:rPr>
          <w:rFonts w:eastAsia="宋体"/>
          <w:lang w:val="en" w:eastAsia="zh-CN"/>
        </w:rPr>
        <w:t xml:space="preserve">and </w:t>
      </w:r>
      <w:r w:rsidR="009374F1">
        <w:rPr>
          <w:rFonts w:eastAsia="宋体" w:hint="eastAsia"/>
          <w:lang w:val="en" w:eastAsia="zh-CN"/>
        </w:rPr>
        <w:t>t</w:t>
      </w:r>
      <w:r w:rsidRPr="00AB64C4">
        <w:rPr>
          <w:rFonts w:eastAsia="宋体"/>
          <w:lang w:val="en" w:eastAsia="zh-CN"/>
        </w:rPr>
        <w:t xml:space="preserve">he </w:t>
      </w:r>
      <w:r w:rsidRPr="00AB64C4">
        <w:rPr>
          <w:rFonts w:eastAsia="宋体"/>
          <w:i/>
          <w:lang w:val="en" w:eastAsia="zh-CN"/>
        </w:rPr>
        <w:t>AlphaID</w:t>
      </w:r>
      <w:r w:rsidRPr="00AB64C4">
        <w:rPr>
          <w:rFonts w:eastAsia="宋体"/>
          <w:lang w:val="en" w:eastAsia="zh-CN"/>
        </w:rPr>
        <w:t xml:space="preserve"> algorithm is integrated into the ProM platform as a plug-in</w:t>
      </w:r>
      <w:r w:rsidR="009374F1">
        <w:rPr>
          <w:rFonts w:eastAsia="宋体" w:hint="eastAsia"/>
          <w:lang w:val="en" w:eastAsia="zh-CN"/>
        </w:rPr>
        <w:t>.</w:t>
      </w:r>
      <w:r w:rsidRPr="00AB64C4">
        <w:rPr>
          <w:rFonts w:eastAsia="宋体"/>
          <w:lang w:val="en" w:eastAsia="zh-CN"/>
        </w:rPr>
        <w:t xml:space="preserve"> </w:t>
      </w:r>
    </w:p>
    <w:p w:rsidR="00AB64C4" w:rsidRPr="00EB349A" w:rsidRDefault="00AB64C4" w:rsidP="00AB64C4">
      <w:pPr>
        <w:autoSpaceDE w:val="0"/>
        <w:autoSpaceDN w:val="0"/>
        <w:adjustRightInd w:val="0"/>
        <w:spacing w:line="252" w:lineRule="auto"/>
        <w:ind w:firstLineChars="100" w:firstLine="200"/>
        <w:jc w:val="both"/>
        <w:rPr>
          <w:rFonts w:eastAsia="宋体"/>
          <w:lang w:val="en" w:eastAsia="zh-CN"/>
        </w:rPr>
      </w:pPr>
      <w:r w:rsidRPr="00AB64C4">
        <w:rPr>
          <w:rFonts w:eastAsia="宋体"/>
          <w:lang w:val="en" w:eastAsia="zh-CN"/>
        </w:rPr>
        <w:t>The rest of this paper is organized as follows.</w:t>
      </w:r>
      <w:r w:rsidRPr="00AB64C4">
        <w:rPr>
          <w:rFonts w:ascii="Helvetica" w:eastAsia="宋体" w:hAnsi="Helvetica" w:cs="FormataOTF-Bold"/>
          <w:b/>
          <w:bCs/>
          <w:color w:val="00629B"/>
          <w:sz w:val="18"/>
          <w:szCs w:val="18"/>
          <w:lang w:val="en"/>
        </w:rPr>
        <w:t xml:space="preserve"> </w:t>
      </w:r>
      <w:r w:rsidR="009374F1">
        <w:rPr>
          <w:rFonts w:eastAsia="宋体" w:hint="eastAsia"/>
          <w:lang w:val="en" w:eastAsia="zh-CN"/>
        </w:rPr>
        <w:t>I</w:t>
      </w:r>
      <w:r w:rsidR="009374F1">
        <w:rPr>
          <w:rFonts w:eastAsia="宋体"/>
          <w:lang w:val="en" w:eastAsia="zh-CN"/>
        </w:rPr>
        <w:t>n Section II</w:t>
      </w:r>
      <w:r w:rsidR="009374F1">
        <w:rPr>
          <w:rFonts w:eastAsia="宋体" w:hint="eastAsia"/>
          <w:lang w:val="en" w:eastAsia="zh-CN"/>
        </w:rPr>
        <w:t>, s</w:t>
      </w:r>
      <w:r w:rsidRPr="00AB64C4">
        <w:rPr>
          <w:rFonts w:eastAsia="宋体"/>
          <w:lang w:val="en" w:eastAsia="zh-CN"/>
        </w:rPr>
        <w:t>ome of the basic knowledge rela</w:t>
      </w:r>
      <w:r w:rsidR="009374F1">
        <w:rPr>
          <w:rFonts w:eastAsia="宋体"/>
          <w:lang w:val="en" w:eastAsia="zh-CN"/>
        </w:rPr>
        <w:t xml:space="preserve">ted to our research </w:t>
      </w:r>
      <w:proofErr w:type="gramStart"/>
      <w:r w:rsidR="009374F1">
        <w:rPr>
          <w:rFonts w:eastAsia="宋体"/>
          <w:lang w:val="en" w:eastAsia="zh-CN"/>
        </w:rPr>
        <w:t>are</w:t>
      </w:r>
      <w:proofErr w:type="gramEnd"/>
      <w:r w:rsidR="009374F1">
        <w:rPr>
          <w:rFonts w:eastAsia="宋体"/>
          <w:lang w:val="en" w:eastAsia="zh-CN"/>
        </w:rPr>
        <w:t xml:space="preserve"> reviewe</w:t>
      </w:r>
      <w:r w:rsidR="009374F1">
        <w:rPr>
          <w:rFonts w:eastAsia="宋体" w:hint="eastAsia"/>
          <w:lang w:val="en" w:eastAsia="zh-CN"/>
        </w:rPr>
        <w:t>d.</w:t>
      </w:r>
      <w:r w:rsidRPr="00AB64C4">
        <w:rPr>
          <w:rFonts w:eastAsia="宋体"/>
          <w:lang w:val="en" w:eastAsia="zh-CN"/>
        </w:rPr>
        <w:t xml:space="preserve"> </w:t>
      </w:r>
      <w:r w:rsidR="00315C12">
        <w:rPr>
          <w:rFonts w:eastAsia="宋体" w:hint="eastAsia"/>
          <w:lang w:val="en" w:eastAsia="zh-CN"/>
        </w:rPr>
        <w:t>A</w:t>
      </w:r>
      <w:r w:rsidRPr="00AB64C4">
        <w:rPr>
          <w:rFonts w:eastAsia="宋体"/>
          <w:lang w:val="en" w:eastAsia="zh-CN"/>
        </w:rPr>
        <w:t>n</w:t>
      </w:r>
      <w:r w:rsidRPr="00AB64C4">
        <w:rPr>
          <w:rFonts w:eastAsia="宋体"/>
          <w:i/>
          <w:lang w:val="en" w:eastAsia="zh-CN"/>
        </w:rPr>
        <w:t xml:space="preserve"> AlphaID </w:t>
      </w:r>
      <w:r w:rsidRPr="00AB64C4">
        <w:rPr>
          <w:rFonts w:eastAsia="宋体"/>
          <w:lang w:val="en" w:eastAsia="zh-CN"/>
        </w:rPr>
        <w:t xml:space="preserve">algorithm is proposed for mining the </w:t>
      </w:r>
      <w:r w:rsidRPr="00EB349A">
        <w:rPr>
          <w:rFonts w:eastAsia="宋体"/>
          <w:lang w:val="en" w:eastAsia="zh-CN"/>
        </w:rPr>
        <w:lastRenderedPageBreak/>
        <w:t>indirect dependencies between the loop-choice driven loop structures</w:t>
      </w:r>
      <w:r w:rsidR="00315C12" w:rsidRPr="00EB349A">
        <w:rPr>
          <w:rFonts w:ascii="Helvetica" w:eastAsia="宋体" w:hAnsi="Helvetica" w:cs="FormataOTF-Bold"/>
          <w:b/>
          <w:bCs/>
          <w:sz w:val="18"/>
          <w:szCs w:val="18"/>
          <w:lang w:val="en"/>
        </w:rPr>
        <w:t xml:space="preserve"> </w:t>
      </w:r>
      <w:r w:rsidR="00315C12" w:rsidRPr="00EB349A">
        <w:rPr>
          <w:rFonts w:eastAsia="宋体" w:hint="eastAsia"/>
          <w:lang w:val="en" w:eastAsia="zh-CN"/>
        </w:rPr>
        <w:t>i</w:t>
      </w:r>
      <w:r w:rsidR="00315C12" w:rsidRPr="00EB349A">
        <w:rPr>
          <w:rFonts w:eastAsia="宋体"/>
          <w:lang w:val="en" w:eastAsia="zh-CN"/>
        </w:rPr>
        <w:t>n Section III</w:t>
      </w:r>
      <w:r w:rsidRPr="00EB349A">
        <w:rPr>
          <w:rFonts w:eastAsia="宋体"/>
          <w:lang w:val="en" w:eastAsia="zh-CN"/>
        </w:rPr>
        <w:t xml:space="preserve">. In Section IV, the </w:t>
      </w:r>
      <w:r w:rsidR="00EC01F3" w:rsidRPr="00EB349A">
        <w:rPr>
          <w:rFonts w:eastAsia="宋体"/>
          <w:lang w:val="en" w:eastAsia="zh-CN"/>
        </w:rPr>
        <w:t>efficiency</w:t>
      </w:r>
      <w:r w:rsidRPr="00EB349A">
        <w:rPr>
          <w:rFonts w:eastAsia="宋体"/>
          <w:lang w:val="en" w:eastAsia="zh-CN"/>
        </w:rPr>
        <w:t xml:space="preserve"> of the</w:t>
      </w:r>
      <w:r w:rsidRPr="00EB349A">
        <w:rPr>
          <w:rFonts w:eastAsia="宋体"/>
          <w:i/>
          <w:lang w:val="en" w:eastAsia="zh-CN"/>
        </w:rPr>
        <w:t xml:space="preserve"> AlphaID </w:t>
      </w:r>
      <w:r w:rsidRPr="00EB349A">
        <w:rPr>
          <w:rFonts w:eastAsia="宋体"/>
          <w:lang w:val="en" w:eastAsia="zh-CN"/>
        </w:rPr>
        <w:t xml:space="preserve">algorithm </w:t>
      </w:r>
      <w:proofErr w:type="gramStart"/>
      <w:r w:rsidRPr="00EB349A">
        <w:rPr>
          <w:rFonts w:eastAsia="宋体"/>
          <w:lang w:val="en" w:eastAsia="zh-CN"/>
        </w:rPr>
        <w:t>are</w:t>
      </w:r>
      <w:proofErr w:type="gramEnd"/>
      <w:r w:rsidRPr="00EB349A">
        <w:rPr>
          <w:rFonts w:eastAsia="宋体"/>
          <w:lang w:val="en" w:eastAsia="zh-CN"/>
        </w:rPr>
        <w:t xml:space="preserve"> verified by two </w:t>
      </w:r>
      <w:r w:rsidR="00EC01F3" w:rsidRPr="00EB349A">
        <w:rPr>
          <w:rFonts w:eastAsia="宋体" w:hint="eastAsia"/>
          <w:lang w:val="en" w:eastAsia="zh-CN"/>
        </w:rPr>
        <w:t xml:space="preserve">simulation </w:t>
      </w:r>
      <w:r w:rsidRPr="00EB349A">
        <w:rPr>
          <w:rFonts w:eastAsia="宋体"/>
          <w:lang w:val="en" w:eastAsia="zh-CN"/>
        </w:rPr>
        <w:t xml:space="preserve">experiments. In Section V, we conclude </w:t>
      </w:r>
      <w:r w:rsidR="00530DB7" w:rsidRPr="00EB349A">
        <w:rPr>
          <w:rFonts w:eastAsia="宋体" w:hint="eastAsia"/>
          <w:lang w:val="en" w:eastAsia="zh-CN"/>
        </w:rPr>
        <w:t xml:space="preserve">the </w:t>
      </w:r>
      <w:r w:rsidRPr="00EB349A">
        <w:rPr>
          <w:rFonts w:eastAsia="宋体"/>
          <w:lang w:val="en" w:eastAsia="zh-CN"/>
        </w:rPr>
        <w:t>work</w:t>
      </w:r>
      <w:r w:rsidR="00530DB7" w:rsidRPr="00EB349A">
        <w:rPr>
          <w:rFonts w:eastAsia="宋体" w:hint="eastAsia"/>
          <w:lang w:val="en" w:eastAsia="zh-CN"/>
        </w:rPr>
        <w:t xml:space="preserve"> of this paper</w:t>
      </w:r>
      <w:r w:rsidRPr="00EB349A">
        <w:rPr>
          <w:rFonts w:eastAsia="宋体"/>
          <w:lang w:val="en" w:eastAsia="zh-CN"/>
        </w:rPr>
        <w:t xml:space="preserve"> and discuss </w:t>
      </w:r>
      <w:r w:rsidR="00530DB7" w:rsidRPr="00EB349A">
        <w:rPr>
          <w:rFonts w:eastAsia="宋体" w:hint="eastAsia"/>
          <w:lang w:val="en" w:eastAsia="zh-CN"/>
        </w:rPr>
        <w:t xml:space="preserve">the research direction of </w:t>
      </w:r>
      <w:r w:rsidRPr="00EB349A">
        <w:rPr>
          <w:rFonts w:eastAsia="宋体"/>
          <w:lang w:val="en" w:eastAsia="zh-CN"/>
        </w:rPr>
        <w:t>future work.</w:t>
      </w:r>
    </w:p>
    <w:p w:rsidR="00AB64C4" w:rsidRPr="00EB349A" w:rsidRDefault="00AB64C4" w:rsidP="00AB64C4">
      <w:pPr>
        <w:pStyle w:val="1"/>
        <w:ind w:firstLine="200"/>
      </w:pPr>
      <w:r w:rsidRPr="00EB349A">
        <w:t>Preliminaries</w:t>
      </w:r>
      <w:r w:rsidRPr="00EB349A">
        <w:rPr>
          <w:rFonts w:hint="eastAsia"/>
        </w:rPr>
        <w:t xml:space="preserve"> </w:t>
      </w:r>
    </w:p>
    <w:p w:rsidR="00AB64C4" w:rsidRDefault="00AB64C4" w:rsidP="00AB64C4">
      <w:pPr>
        <w:pStyle w:val="Text"/>
        <w:ind w:firstLine="200"/>
      </w:pPr>
      <w:r w:rsidRPr="00EB349A">
        <w:rPr>
          <w:lang w:val="en"/>
        </w:rPr>
        <w:t>In this section, we first review the following concepts of tuples [16], sequence [16-17],</w:t>
      </w:r>
      <w:r w:rsidR="007026E3" w:rsidRPr="00EB349A">
        <w:rPr>
          <w:rFonts w:hint="eastAsia"/>
          <w:lang w:val="en" w:eastAsia="zh-CN"/>
        </w:rPr>
        <w:t xml:space="preserve"> [38]</w:t>
      </w:r>
      <w:r w:rsidRPr="00EB349A">
        <w:rPr>
          <w:lang w:val="en"/>
        </w:rPr>
        <w:t xml:space="preserve"> multi-set </w:t>
      </w:r>
      <w:r w:rsidR="007026E3" w:rsidRPr="00EB349A">
        <w:rPr>
          <w:rFonts w:hint="eastAsia"/>
          <w:lang w:val="en" w:eastAsia="zh-CN"/>
        </w:rPr>
        <w:t>[17</w:t>
      </w:r>
      <w:r w:rsidR="00914E26" w:rsidRPr="00EB349A">
        <w:rPr>
          <w:rFonts w:hint="eastAsia"/>
          <w:lang w:val="en" w:eastAsia="zh-CN"/>
        </w:rPr>
        <w:t>]</w:t>
      </w:r>
      <w:r w:rsidR="006B4983" w:rsidRPr="00EB349A">
        <w:rPr>
          <w:rFonts w:hint="eastAsia"/>
          <w:lang w:val="en" w:eastAsia="zh-CN"/>
        </w:rPr>
        <w:t xml:space="preserve">, </w:t>
      </w:r>
      <w:r w:rsidRPr="00EB349A">
        <w:rPr>
          <w:lang w:val="en"/>
        </w:rPr>
        <w:t>[</w:t>
      </w:r>
      <w:r w:rsidR="007026E3" w:rsidRPr="00EB349A">
        <w:rPr>
          <w:rFonts w:hint="eastAsia"/>
          <w:lang w:val="en" w:eastAsia="zh-CN"/>
        </w:rPr>
        <w:t>39</w:t>
      </w:r>
      <w:r w:rsidRPr="00EB349A">
        <w:rPr>
          <w:lang w:val="en"/>
        </w:rPr>
        <w:t xml:space="preserve">], trace activity, Petri </w:t>
      </w:r>
      <w:proofErr w:type="gramStart"/>
      <w:r w:rsidRPr="00EB349A">
        <w:rPr>
          <w:lang w:val="en"/>
        </w:rPr>
        <w:t>net[</w:t>
      </w:r>
      <w:proofErr w:type="gramEnd"/>
      <w:r w:rsidRPr="00EB349A">
        <w:rPr>
          <w:lang w:val="en"/>
        </w:rPr>
        <w:t>18-21],</w:t>
      </w:r>
      <w:r w:rsidR="00D5571E" w:rsidRPr="00EB349A">
        <w:rPr>
          <w:lang w:val="en"/>
        </w:rPr>
        <w:t xml:space="preserve"> [28-29], [31-37]</w:t>
      </w:r>
      <w:r w:rsidR="00D5571E" w:rsidRPr="00EB349A">
        <w:rPr>
          <w:rFonts w:hint="eastAsia"/>
          <w:lang w:val="en" w:eastAsia="zh-CN"/>
        </w:rPr>
        <w:t xml:space="preserve">, </w:t>
      </w:r>
      <w:r w:rsidR="00D5571E" w:rsidRPr="00EB349A">
        <w:rPr>
          <w:lang w:val="en"/>
        </w:rPr>
        <w:t xml:space="preserve">trace [25-26], event log [17], [27], [30], </w:t>
      </w:r>
      <w:r w:rsidRPr="00EB349A">
        <w:rPr>
          <w:lang w:val="en"/>
        </w:rPr>
        <w:t>and workflow net[22-24]</w:t>
      </w:r>
      <w:r w:rsidR="006B4983" w:rsidRPr="00EB349A">
        <w:rPr>
          <w:rFonts w:hint="eastAsia"/>
          <w:lang w:val="en" w:eastAsia="zh-CN"/>
        </w:rPr>
        <w:t>, [38]</w:t>
      </w:r>
      <w:r w:rsidRPr="00EB349A">
        <w:rPr>
          <w:lang w:val="en"/>
        </w:rPr>
        <w:t xml:space="preserve">. Then the concept and related definition of </w:t>
      </w:r>
      <w:r w:rsidRPr="00EB349A">
        <w:rPr>
          <w:bCs/>
          <w:i/>
          <w:lang w:val="en"/>
        </w:rPr>
        <w:t>α</w:t>
      </w:r>
      <w:r w:rsidRPr="00EB349A">
        <w:rPr>
          <w:b/>
          <w:bCs/>
          <w:i/>
          <w:lang w:val="en"/>
        </w:rPr>
        <w:t>-</w:t>
      </w:r>
      <w:r w:rsidRPr="00EB349A">
        <w:rPr>
          <w:lang w:val="en"/>
        </w:rPr>
        <w:t>algorithm are introduced</w:t>
      </w:r>
      <w:r w:rsidRPr="003038DC">
        <w:rPr>
          <w:lang w:val="en"/>
        </w:rPr>
        <w:t>.</w:t>
      </w:r>
      <w:r>
        <w:t xml:space="preserve"> </w:t>
      </w:r>
    </w:p>
    <w:p w:rsidR="00AB64C4" w:rsidRDefault="00AB64C4" w:rsidP="00AB64C4">
      <w:pPr>
        <w:pStyle w:val="2"/>
        <w:ind w:firstLine="200"/>
      </w:pPr>
      <w:r>
        <w:rPr>
          <w:rFonts w:hint="eastAsia"/>
          <w:lang w:eastAsia="zh-CN"/>
        </w:rPr>
        <w:t xml:space="preserve">Basic </w:t>
      </w:r>
      <w:r w:rsidR="00766E50">
        <w:rPr>
          <w:rFonts w:hint="eastAsia"/>
          <w:lang w:eastAsia="zh-CN"/>
        </w:rPr>
        <w:t>Knowledges</w:t>
      </w:r>
    </w:p>
    <w:p w:rsidR="00AB64C4" w:rsidRPr="003522EB" w:rsidRDefault="00AB64C4" w:rsidP="00AB64C4">
      <w:pPr>
        <w:pStyle w:val="Text"/>
        <w:ind w:firstLine="200"/>
        <w:rPr>
          <w:lang w:val="en"/>
        </w:rPr>
      </w:pPr>
      <w:r w:rsidRPr="003522EB">
        <w:rPr>
          <w:i/>
          <w:lang w:val="en"/>
        </w:rPr>
        <w:t>Definition 1</w:t>
      </w:r>
      <w:r w:rsidRPr="003522EB">
        <w:rPr>
          <w:lang w:val="en"/>
        </w:rPr>
        <w:t xml:space="preserve"> (</w:t>
      </w:r>
      <w:r w:rsidRPr="003522EB">
        <w:rPr>
          <w:i/>
          <w:lang w:val="en"/>
        </w:rPr>
        <w:t>Tuples</w:t>
      </w:r>
      <w:r w:rsidRPr="003522EB">
        <w:rPr>
          <w:lang w:val="en"/>
        </w:rPr>
        <w:t>): Let</w:t>
      </w:r>
      <w:r w:rsidRPr="003522EB">
        <w:rPr>
          <w:i/>
          <w:lang w:val="en"/>
        </w:rPr>
        <w:t xml:space="preserve"> Ψ </w:t>
      </w:r>
      <w:r w:rsidRPr="003522EB">
        <w:rPr>
          <w:lang w:val="en"/>
        </w:rPr>
        <w:t>be a set</w:t>
      </w:r>
      <w:r w:rsidRPr="003522EB">
        <w:rPr>
          <w:i/>
          <w:lang w:val="en"/>
        </w:rPr>
        <w:t xml:space="preserve">. </w:t>
      </w:r>
      <w:r w:rsidR="003F78C2">
        <w:rPr>
          <w:rFonts w:hint="eastAsia"/>
          <w:i/>
          <w:lang w:val="en" w:eastAsia="zh-CN"/>
        </w:rPr>
        <w:t>k</w:t>
      </w:r>
      <w:r w:rsidRPr="003522EB">
        <w:rPr>
          <w:lang w:val="en"/>
        </w:rPr>
        <w:t xml:space="preserve"> </w:t>
      </w:r>
      <w:r w:rsidRPr="003522EB">
        <w:rPr>
          <w:i/>
          <w:lang w:val="en"/>
        </w:rPr>
        <w:t>=</w:t>
      </w:r>
      <w:r w:rsidRPr="003522EB">
        <w:rPr>
          <w:lang w:val="en"/>
        </w:rPr>
        <w:t xml:space="preserve"> (</w:t>
      </w:r>
      <w:r w:rsidRPr="003522EB">
        <w:rPr>
          <w:i/>
          <w:lang w:val="en"/>
        </w:rPr>
        <w:t>a</w:t>
      </w:r>
      <w:r w:rsidRPr="003522EB">
        <w:rPr>
          <w:vertAlign w:val="subscript"/>
          <w:lang w:val="en"/>
        </w:rPr>
        <w:t>1</w:t>
      </w:r>
      <w:r w:rsidRPr="003522EB">
        <w:rPr>
          <w:lang w:val="en"/>
        </w:rPr>
        <w:t xml:space="preserve">, </w:t>
      </w:r>
      <w:r w:rsidRPr="003522EB">
        <w:rPr>
          <w:i/>
          <w:lang w:val="en"/>
        </w:rPr>
        <w:t>a</w:t>
      </w:r>
      <w:r w:rsidRPr="003522EB">
        <w:rPr>
          <w:vertAlign w:val="subscript"/>
          <w:lang w:val="en"/>
        </w:rPr>
        <w:t>2</w:t>
      </w:r>
      <w:proofErr w:type="gramStart"/>
      <w:r w:rsidRPr="003522EB">
        <w:rPr>
          <w:lang w:val="en"/>
        </w:rPr>
        <w:t>,</w:t>
      </w:r>
      <w:r w:rsidRPr="003522EB">
        <w:rPr>
          <w:i/>
          <w:lang w:val="en"/>
        </w:rPr>
        <w:t xml:space="preserve"> ...</w:t>
      </w:r>
      <w:r w:rsidRPr="003522EB">
        <w:rPr>
          <w:lang w:val="en"/>
        </w:rPr>
        <w:t>,</w:t>
      </w:r>
      <w:proofErr w:type="gramEnd"/>
      <w:r w:rsidRPr="003522EB">
        <w:rPr>
          <w:i/>
          <w:lang w:val="en"/>
        </w:rPr>
        <w:t xml:space="preserve"> a</w:t>
      </w:r>
      <w:r w:rsidRPr="003522EB">
        <w:rPr>
          <w:i/>
          <w:vertAlign w:val="subscript"/>
          <w:lang w:val="en"/>
        </w:rPr>
        <w:t>n</w:t>
      </w:r>
      <w:r w:rsidRPr="003522EB">
        <w:rPr>
          <w:lang w:val="en"/>
        </w:rPr>
        <w:t xml:space="preserve"> )</w:t>
      </w:r>
      <w:r w:rsidRPr="003522EB">
        <w:rPr>
          <w:i/>
          <w:lang w:val="en"/>
        </w:rPr>
        <w:t xml:space="preserve"> </w:t>
      </w:r>
      <w:r w:rsidRPr="003522EB">
        <w:sym w:font="Symbol" w:char="F0CE"/>
      </w:r>
      <w:r w:rsidRPr="003522EB">
        <w:rPr>
          <w:i/>
          <w:lang w:val="en"/>
        </w:rPr>
        <w:t>Ψ</w:t>
      </w:r>
      <w:r w:rsidRPr="003522EB">
        <w:rPr>
          <w:rFonts w:hint="eastAsia"/>
          <w:lang w:val="en"/>
        </w:rPr>
        <w:t>×</w:t>
      </w:r>
      <w:r w:rsidRPr="003522EB">
        <w:rPr>
          <w:lang w:val="en"/>
        </w:rPr>
        <w:t>...</w:t>
      </w:r>
      <w:r w:rsidRPr="003522EB">
        <w:rPr>
          <w:rFonts w:hint="eastAsia"/>
          <w:lang w:val="en"/>
        </w:rPr>
        <w:t>×</w:t>
      </w:r>
      <w:r w:rsidRPr="003522EB">
        <w:rPr>
          <w:i/>
          <w:lang w:val="en"/>
        </w:rPr>
        <w:t xml:space="preserve">Ψ </w:t>
      </w:r>
      <w:r w:rsidR="003F78C2">
        <w:rPr>
          <w:lang w:val="en"/>
        </w:rPr>
        <w:t>is</w:t>
      </w:r>
      <w:r w:rsidR="003F78C2">
        <w:rPr>
          <w:rFonts w:hint="eastAsia"/>
          <w:lang w:val="en" w:eastAsia="zh-CN"/>
        </w:rPr>
        <w:t xml:space="preserve"> </w:t>
      </w:r>
      <w:r w:rsidRPr="003522EB">
        <w:rPr>
          <w:lang w:val="en"/>
        </w:rPr>
        <w:t>a tuple consisting of</w:t>
      </w:r>
      <w:r w:rsidRPr="003522EB">
        <w:rPr>
          <w:i/>
          <w:lang w:val="en"/>
        </w:rPr>
        <w:t xml:space="preserve"> n</w:t>
      </w:r>
      <w:r w:rsidRPr="003522EB">
        <w:rPr>
          <w:lang w:val="en"/>
        </w:rPr>
        <w:t xml:space="preserve"> elements.</w:t>
      </w:r>
    </w:p>
    <w:p w:rsidR="00AB64C4" w:rsidRPr="003522EB" w:rsidRDefault="00AB64C4" w:rsidP="00AB64C4">
      <w:pPr>
        <w:pStyle w:val="Text"/>
        <w:ind w:firstLineChars="100" w:firstLine="200"/>
        <w:rPr>
          <w:lang w:val="en"/>
        </w:rPr>
      </w:pPr>
      <w:r w:rsidRPr="003522EB">
        <w:rPr>
          <w:lang w:val="en"/>
        </w:rPr>
        <w:t xml:space="preserve">For </w:t>
      </w:r>
      <w:r w:rsidR="007A711D">
        <w:rPr>
          <w:rFonts w:hint="eastAsia"/>
          <w:lang w:val="en" w:eastAsia="zh-CN"/>
        </w:rPr>
        <w:t>instance</w:t>
      </w:r>
      <w:r w:rsidRPr="003522EB">
        <w:rPr>
          <w:lang w:val="en"/>
        </w:rPr>
        <w:t>,</w:t>
      </w:r>
      <w:r w:rsidRPr="003522EB">
        <w:rPr>
          <w:i/>
          <w:lang w:val="en"/>
        </w:rPr>
        <w:t xml:space="preserve"> </w:t>
      </w:r>
      <w:r w:rsidRPr="003522EB">
        <w:rPr>
          <w:lang w:val="en"/>
        </w:rPr>
        <w:t xml:space="preserve">let </w:t>
      </w:r>
      <w:r w:rsidR="003F78C2">
        <w:rPr>
          <w:rFonts w:hint="eastAsia"/>
          <w:i/>
          <w:lang w:val="en" w:eastAsia="zh-CN"/>
        </w:rPr>
        <w:t>k</w:t>
      </w:r>
      <w:r w:rsidRPr="003522EB">
        <w:rPr>
          <w:lang w:val="en"/>
        </w:rPr>
        <w:t xml:space="preserve"> </w:t>
      </w:r>
      <w:r w:rsidRPr="003522EB">
        <w:rPr>
          <w:i/>
          <w:lang w:val="en"/>
        </w:rPr>
        <w:t>=</w:t>
      </w:r>
      <w:r w:rsidRPr="003522EB">
        <w:rPr>
          <w:lang w:val="en"/>
        </w:rPr>
        <w:t xml:space="preserve"> (</w:t>
      </w:r>
      <w:r w:rsidRPr="003522EB">
        <w:rPr>
          <w:i/>
          <w:lang w:val="en"/>
        </w:rPr>
        <w:t>a</w:t>
      </w:r>
      <w:r w:rsidRPr="003522EB">
        <w:rPr>
          <w:vertAlign w:val="subscript"/>
          <w:lang w:val="en"/>
        </w:rPr>
        <w:t>1</w:t>
      </w:r>
      <w:r w:rsidRPr="003522EB">
        <w:rPr>
          <w:lang w:val="en"/>
        </w:rPr>
        <w:t>,</w:t>
      </w:r>
      <w:r w:rsidRPr="003522EB">
        <w:rPr>
          <w:i/>
          <w:lang w:val="en"/>
        </w:rPr>
        <w:t xml:space="preserve"> a</w:t>
      </w:r>
      <w:r w:rsidRPr="003522EB">
        <w:rPr>
          <w:vertAlign w:val="subscript"/>
          <w:lang w:val="en"/>
        </w:rPr>
        <w:t>2</w:t>
      </w:r>
      <w:r w:rsidRPr="003522EB">
        <w:rPr>
          <w:lang w:val="en"/>
        </w:rPr>
        <w:t>,</w:t>
      </w:r>
      <w:r w:rsidRPr="003522EB">
        <w:rPr>
          <w:i/>
          <w:lang w:val="en"/>
        </w:rPr>
        <w:t xml:space="preserve"> a</w:t>
      </w:r>
      <w:r w:rsidRPr="003522EB">
        <w:rPr>
          <w:vertAlign w:val="subscript"/>
          <w:lang w:val="en"/>
        </w:rPr>
        <w:t>3</w:t>
      </w:r>
      <w:r w:rsidRPr="003522EB">
        <w:rPr>
          <w:lang w:val="en"/>
        </w:rPr>
        <w:t>,</w:t>
      </w:r>
      <w:r w:rsidRPr="003522EB">
        <w:rPr>
          <w:i/>
          <w:lang w:val="en"/>
        </w:rPr>
        <w:t xml:space="preserve"> a</w:t>
      </w:r>
      <w:r w:rsidRPr="003522EB">
        <w:rPr>
          <w:vertAlign w:val="subscript"/>
          <w:lang w:val="en"/>
        </w:rPr>
        <w:t>4</w:t>
      </w:r>
      <w:r w:rsidRPr="003522EB">
        <w:rPr>
          <w:lang w:val="en"/>
        </w:rPr>
        <w:t xml:space="preserve">) be a quad set. </w:t>
      </w:r>
    </w:p>
    <w:p w:rsidR="00AB64C4" w:rsidRPr="00EB349A" w:rsidRDefault="00AB64C4" w:rsidP="00AB64C4">
      <w:pPr>
        <w:pStyle w:val="Text"/>
        <w:ind w:firstLineChars="100" w:firstLine="200"/>
        <w:rPr>
          <w:lang w:val="en"/>
        </w:rPr>
      </w:pPr>
      <w:r w:rsidRPr="00EB349A">
        <w:rPr>
          <w:i/>
          <w:lang w:val="en"/>
        </w:rPr>
        <w:t xml:space="preserve">Definition </w:t>
      </w:r>
      <w:r w:rsidR="00766E50" w:rsidRPr="00EB349A">
        <w:rPr>
          <w:rFonts w:hint="eastAsia"/>
          <w:i/>
          <w:lang w:val="en" w:eastAsia="zh-CN"/>
        </w:rPr>
        <w:t>2</w:t>
      </w:r>
      <w:r w:rsidRPr="00EB349A">
        <w:rPr>
          <w:lang w:val="en"/>
        </w:rPr>
        <w:t xml:space="preserve"> (</w:t>
      </w:r>
      <w:r w:rsidRPr="00EB349A">
        <w:rPr>
          <w:i/>
          <w:lang w:val="en"/>
        </w:rPr>
        <w:t>Multi-Set</w:t>
      </w:r>
      <w:r w:rsidRPr="00EB349A">
        <w:rPr>
          <w:lang w:val="en"/>
        </w:rPr>
        <w:t xml:space="preserve">): Let </w:t>
      </w:r>
      <w:r w:rsidRPr="00EB349A">
        <w:rPr>
          <w:i/>
          <w:lang w:val="en"/>
        </w:rPr>
        <w:t xml:space="preserve">Ψ </w:t>
      </w:r>
      <w:r w:rsidRPr="00EB349A">
        <w:rPr>
          <w:lang w:val="en"/>
        </w:rPr>
        <w:t xml:space="preserve">be a set. A multi-set </w:t>
      </w:r>
      <w:r w:rsidRPr="00EB349A">
        <w:rPr>
          <w:i/>
          <w:lang w:val="en"/>
        </w:rPr>
        <w:t>R</w:t>
      </w:r>
      <w:r w:rsidRPr="00EB349A">
        <w:rPr>
          <w:lang w:val="en"/>
        </w:rPr>
        <w:t xml:space="preserve"> over </w:t>
      </w:r>
      <w:r w:rsidRPr="00EB349A">
        <w:rPr>
          <w:i/>
          <w:lang w:val="en"/>
        </w:rPr>
        <w:t xml:space="preserve">Ψ </w:t>
      </w:r>
      <w:r w:rsidRPr="00EB349A">
        <w:rPr>
          <w:lang w:val="en"/>
        </w:rPr>
        <w:t xml:space="preserve">is a function </w:t>
      </w:r>
      <w:r w:rsidRPr="00EB349A">
        <w:rPr>
          <w:i/>
          <w:lang w:val="en"/>
        </w:rPr>
        <w:t>R</w:t>
      </w:r>
      <w:r w:rsidRPr="00EB349A">
        <w:rPr>
          <w:lang w:val="en"/>
        </w:rPr>
        <w:t xml:space="preserve">: </w:t>
      </w:r>
      <w:r w:rsidRPr="00EB349A">
        <w:rPr>
          <w:i/>
          <w:lang w:val="en"/>
        </w:rPr>
        <w:t xml:space="preserve">Ψ </w:t>
      </w:r>
      <w:r w:rsidRPr="00EB349A">
        <w:rPr>
          <w:rFonts w:hint="eastAsia"/>
          <w:lang w:val="en"/>
        </w:rPr>
        <w:t>→</w:t>
      </w:r>
      <w:r w:rsidRPr="00EB349A">
        <w:rPr>
          <w:lang w:val="en"/>
        </w:rPr>
        <w:t xml:space="preserve"> N, where N </w:t>
      </w:r>
      <w:r w:rsidR="001678C6" w:rsidRPr="00EB349A">
        <w:rPr>
          <w:rFonts w:hint="eastAsia"/>
          <w:lang w:val="en" w:eastAsia="zh-CN"/>
        </w:rPr>
        <w:t>is</w:t>
      </w:r>
      <w:r w:rsidRPr="00EB349A">
        <w:rPr>
          <w:lang w:val="en"/>
        </w:rPr>
        <w:t xml:space="preserve"> a set of natural numbers. </w:t>
      </w:r>
      <w:r w:rsidR="001678C6" w:rsidRPr="00EB349A">
        <w:rPr>
          <w:rFonts w:hint="eastAsia"/>
          <w:lang w:val="en" w:eastAsia="zh-CN"/>
        </w:rPr>
        <w:t>T</w:t>
      </w:r>
      <w:r w:rsidRPr="00EB349A">
        <w:rPr>
          <w:lang w:val="en"/>
        </w:rPr>
        <w:t xml:space="preserve">he set of all multi-sets over </w:t>
      </w:r>
      <w:r w:rsidRPr="00EB349A">
        <w:rPr>
          <w:i/>
          <w:lang w:val="en"/>
        </w:rPr>
        <w:t>Ψ</w:t>
      </w:r>
      <w:r w:rsidR="00D5571E" w:rsidRPr="00EB349A">
        <w:rPr>
          <w:rFonts w:hint="eastAsia"/>
          <w:lang w:val="en" w:eastAsia="zh-CN"/>
        </w:rPr>
        <w:t xml:space="preserve"> is denoted by</w:t>
      </w:r>
      <w:r w:rsidR="001678C6" w:rsidRPr="00EB349A">
        <w:rPr>
          <w:rFonts w:hint="eastAsia"/>
          <w:lang w:val="en" w:eastAsia="zh-CN"/>
        </w:rPr>
        <w:t xml:space="preserve"> </w:t>
      </w:r>
      <w:proofErr w:type="gramStart"/>
      <w:r w:rsidR="001678C6" w:rsidRPr="00EB349A">
        <w:rPr>
          <w:b/>
          <w:i/>
        </w:rPr>
        <w:t>B</w:t>
      </w:r>
      <w:r w:rsidR="001678C6" w:rsidRPr="00EB349A">
        <w:rPr>
          <w:lang w:val="en"/>
        </w:rPr>
        <w:t>(</w:t>
      </w:r>
      <w:proofErr w:type="gramEnd"/>
      <w:r w:rsidR="001678C6" w:rsidRPr="00EB349A">
        <w:rPr>
          <w:i/>
          <w:lang w:val="en"/>
        </w:rPr>
        <w:t>ψ</w:t>
      </w:r>
      <w:r w:rsidR="001678C6" w:rsidRPr="00EB349A">
        <w:rPr>
          <w:lang w:val="en"/>
        </w:rPr>
        <w:t>)</w:t>
      </w:r>
      <w:r w:rsidRPr="00EB349A">
        <w:rPr>
          <w:lang w:val="en"/>
        </w:rPr>
        <w:t>.</w:t>
      </w:r>
    </w:p>
    <w:p w:rsidR="00766E50" w:rsidRDefault="007A711D" w:rsidP="00766E50">
      <w:pPr>
        <w:pStyle w:val="Text"/>
        <w:ind w:firstLineChars="100" w:firstLine="200"/>
        <w:rPr>
          <w:lang w:val="en" w:eastAsia="zh-CN"/>
        </w:rPr>
      </w:pPr>
      <w:r>
        <w:rPr>
          <w:lang w:val="en"/>
        </w:rPr>
        <w:t>For instance</w:t>
      </w:r>
      <w:r w:rsidR="00AB64C4" w:rsidRPr="003522EB">
        <w:rPr>
          <w:lang w:val="en"/>
        </w:rPr>
        <w:t xml:space="preserve">, let </w:t>
      </w:r>
      <w:r w:rsidR="00AB64C4" w:rsidRPr="003522EB">
        <w:rPr>
          <w:i/>
          <w:lang w:val="en"/>
        </w:rPr>
        <w:t>Ψ</w:t>
      </w:r>
      <w:r w:rsidR="00AB64C4" w:rsidRPr="003522EB">
        <w:rPr>
          <w:lang w:val="en"/>
        </w:rPr>
        <w:t xml:space="preserve"> = {</w:t>
      </w:r>
      <w:r w:rsidR="002903DE">
        <w:rPr>
          <w:rFonts w:hint="eastAsia"/>
          <w:i/>
          <w:lang w:val="en" w:eastAsia="zh-CN"/>
        </w:rPr>
        <w:t>m</w:t>
      </w:r>
      <w:r w:rsidR="00AB64C4" w:rsidRPr="003522EB">
        <w:rPr>
          <w:lang w:val="en"/>
        </w:rPr>
        <w:t xml:space="preserve">, </w:t>
      </w:r>
      <w:r w:rsidR="002903DE">
        <w:rPr>
          <w:rFonts w:hint="eastAsia"/>
          <w:i/>
          <w:lang w:val="en" w:eastAsia="zh-CN"/>
        </w:rPr>
        <w:t>n</w:t>
      </w:r>
      <w:r w:rsidR="00AB64C4" w:rsidRPr="003522EB">
        <w:rPr>
          <w:lang w:val="en"/>
        </w:rPr>
        <w:t xml:space="preserve">, </w:t>
      </w:r>
      <w:r w:rsidR="002903DE">
        <w:rPr>
          <w:rFonts w:hint="eastAsia"/>
          <w:i/>
          <w:lang w:val="en" w:eastAsia="zh-CN"/>
        </w:rPr>
        <w:t>p</w:t>
      </w:r>
      <w:r w:rsidR="00AB64C4" w:rsidRPr="003522EB">
        <w:rPr>
          <w:lang w:val="en"/>
        </w:rPr>
        <w:t xml:space="preserve">, </w:t>
      </w:r>
      <w:r w:rsidR="002903DE">
        <w:rPr>
          <w:rFonts w:hint="eastAsia"/>
          <w:i/>
          <w:lang w:val="en" w:eastAsia="zh-CN"/>
        </w:rPr>
        <w:t>q</w:t>
      </w:r>
      <w:r w:rsidR="00AB64C4" w:rsidRPr="003522EB">
        <w:rPr>
          <w:lang w:val="en"/>
        </w:rPr>
        <w:t xml:space="preserve">, </w:t>
      </w:r>
      <w:r w:rsidR="002903DE">
        <w:rPr>
          <w:rFonts w:hint="eastAsia"/>
          <w:i/>
          <w:lang w:val="en" w:eastAsia="zh-CN"/>
        </w:rPr>
        <w:t>r</w:t>
      </w:r>
      <w:proofErr w:type="gramStart"/>
      <w:r w:rsidR="00AB64C4" w:rsidRPr="003522EB">
        <w:rPr>
          <w:lang w:val="en"/>
        </w:rPr>
        <w:t>}be</w:t>
      </w:r>
      <w:proofErr w:type="gramEnd"/>
      <w:r w:rsidR="00AB64C4" w:rsidRPr="003522EB">
        <w:rPr>
          <w:lang w:val="en"/>
        </w:rPr>
        <w:t xml:space="preserve"> a set, then </w:t>
      </w:r>
      <w:r w:rsidR="00AB64C4" w:rsidRPr="003522EB">
        <w:rPr>
          <w:i/>
          <w:lang w:val="en"/>
        </w:rPr>
        <w:t>R</w:t>
      </w:r>
      <w:r w:rsidR="00AB64C4" w:rsidRPr="003522EB">
        <w:rPr>
          <w:lang w:val="en"/>
        </w:rPr>
        <w:t xml:space="preserve"> = {</w:t>
      </w:r>
      <w:r w:rsidR="002903DE">
        <w:rPr>
          <w:rFonts w:hint="eastAsia"/>
          <w:i/>
          <w:lang w:val="en" w:eastAsia="zh-CN"/>
        </w:rPr>
        <w:t>m</w:t>
      </w:r>
      <w:r w:rsidR="00AB64C4" w:rsidRPr="003522EB">
        <w:rPr>
          <w:vertAlign w:val="superscript"/>
          <w:lang w:val="en"/>
        </w:rPr>
        <w:t>3</w:t>
      </w:r>
      <w:r w:rsidR="00AB64C4" w:rsidRPr="003522EB">
        <w:rPr>
          <w:lang w:val="en"/>
        </w:rPr>
        <w:t xml:space="preserve">, </w:t>
      </w:r>
      <w:r w:rsidR="002903DE">
        <w:rPr>
          <w:rFonts w:hint="eastAsia"/>
          <w:i/>
          <w:lang w:val="en" w:eastAsia="zh-CN"/>
        </w:rPr>
        <w:t>n</w:t>
      </w:r>
      <w:r w:rsidR="00AB64C4" w:rsidRPr="003522EB">
        <w:rPr>
          <w:vertAlign w:val="superscript"/>
          <w:lang w:val="en"/>
        </w:rPr>
        <w:t>4</w:t>
      </w:r>
      <w:r w:rsidR="00AB64C4" w:rsidRPr="003522EB">
        <w:rPr>
          <w:lang w:val="en"/>
        </w:rPr>
        <w:t xml:space="preserve">, </w:t>
      </w:r>
      <w:r w:rsidR="002903DE">
        <w:rPr>
          <w:rFonts w:hint="eastAsia"/>
          <w:i/>
          <w:lang w:val="en" w:eastAsia="zh-CN"/>
        </w:rPr>
        <w:t>p</w:t>
      </w:r>
      <w:r w:rsidR="00AB64C4" w:rsidRPr="003522EB">
        <w:rPr>
          <w:vertAlign w:val="superscript"/>
          <w:lang w:val="en"/>
        </w:rPr>
        <w:t>5</w:t>
      </w:r>
      <w:r w:rsidR="00AB64C4" w:rsidRPr="003522EB">
        <w:rPr>
          <w:lang w:val="en"/>
        </w:rPr>
        <w:t xml:space="preserve">, </w:t>
      </w:r>
      <w:r w:rsidR="002903DE">
        <w:rPr>
          <w:rFonts w:hint="eastAsia"/>
          <w:i/>
          <w:lang w:val="en" w:eastAsia="zh-CN"/>
        </w:rPr>
        <w:t>q</w:t>
      </w:r>
      <w:r w:rsidR="00AB64C4" w:rsidRPr="003522EB">
        <w:rPr>
          <w:vertAlign w:val="superscript"/>
          <w:lang w:val="en"/>
        </w:rPr>
        <w:t>2</w:t>
      </w:r>
      <w:r w:rsidR="00AB64C4" w:rsidRPr="003522EB">
        <w:rPr>
          <w:lang w:val="en"/>
        </w:rPr>
        <w:t xml:space="preserve">} </w:t>
      </w:r>
      <w:r w:rsidR="002903DE">
        <w:rPr>
          <w:rFonts w:hint="eastAsia"/>
          <w:lang w:val="en" w:eastAsia="zh-CN"/>
        </w:rPr>
        <w:t>represents</w:t>
      </w:r>
      <w:r w:rsidR="00AB64C4" w:rsidRPr="003522EB">
        <w:rPr>
          <w:lang w:val="en"/>
        </w:rPr>
        <w:t xml:space="preserve"> a multi-set over </w:t>
      </w:r>
      <w:r w:rsidR="00AB64C4" w:rsidRPr="003522EB">
        <w:rPr>
          <w:i/>
          <w:lang w:val="en"/>
        </w:rPr>
        <w:t>Ψ</w:t>
      </w:r>
      <w:r w:rsidR="00AB64C4" w:rsidRPr="003522EB">
        <w:rPr>
          <w:lang w:val="en"/>
        </w:rPr>
        <w:t xml:space="preserve"> with </w:t>
      </w:r>
      <w:r w:rsidR="00AB64C4" w:rsidRPr="003522EB">
        <w:rPr>
          <w:i/>
          <w:lang w:val="en"/>
        </w:rPr>
        <w:t>R</w:t>
      </w:r>
      <w:r w:rsidR="00AB64C4" w:rsidRPr="003522EB">
        <w:rPr>
          <w:lang w:val="en"/>
        </w:rPr>
        <w:t>(</w:t>
      </w:r>
      <w:r w:rsidR="002903DE">
        <w:rPr>
          <w:rFonts w:hint="eastAsia"/>
          <w:i/>
          <w:lang w:val="en" w:eastAsia="zh-CN"/>
        </w:rPr>
        <w:t>m</w:t>
      </w:r>
      <w:r w:rsidR="00AB64C4" w:rsidRPr="003522EB">
        <w:rPr>
          <w:lang w:val="en"/>
        </w:rPr>
        <w:t xml:space="preserve">) = 3, </w:t>
      </w:r>
      <w:r w:rsidR="00AB64C4" w:rsidRPr="003522EB">
        <w:rPr>
          <w:i/>
          <w:lang w:val="en"/>
        </w:rPr>
        <w:t>R</w:t>
      </w:r>
      <w:r w:rsidR="00AB64C4" w:rsidRPr="003522EB">
        <w:rPr>
          <w:lang w:val="en"/>
        </w:rPr>
        <w:t>(</w:t>
      </w:r>
      <w:r w:rsidR="002903DE">
        <w:rPr>
          <w:rFonts w:hint="eastAsia"/>
          <w:i/>
          <w:lang w:val="en" w:eastAsia="zh-CN"/>
        </w:rPr>
        <w:t>n</w:t>
      </w:r>
      <w:r w:rsidR="00AB64C4" w:rsidRPr="003522EB">
        <w:rPr>
          <w:lang w:val="en"/>
        </w:rPr>
        <w:t xml:space="preserve">) = 4, </w:t>
      </w:r>
      <w:r w:rsidR="00AB64C4" w:rsidRPr="003522EB">
        <w:rPr>
          <w:i/>
          <w:lang w:val="en"/>
        </w:rPr>
        <w:t>R</w:t>
      </w:r>
      <w:r w:rsidR="00AB64C4" w:rsidRPr="003522EB">
        <w:rPr>
          <w:lang w:val="en"/>
        </w:rPr>
        <w:t>(</w:t>
      </w:r>
      <w:r w:rsidR="002903DE">
        <w:rPr>
          <w:rFonts w:hint="eastAsia"/>
          <w:i/>
          <w:lang w:val="en" w:eastAsia="zh-CN"/>
        </w:rPr>
        <w:t>p</w:t>
      </w:r>
      <w:r w:rsidR="00AB64C4" w:rsidRPr="003522EB">
        <w:rPr>
          <w:lang w:val="en"/>
        </w:rPr>
        <w:t xml:space="preserve">) = 5, and </w:t>
      </w:r>
      <w:r w:rsidR="00AB64C4" w:rsidRPr="003522EB">
        <w:rPr>
          <w:i/>
          <w:lang w:val="en"/>
        </w:rPr>
        <w:t>R</w:t>
      </w:r>
      <w:r w:rsidR="00AB64C4" w:rsidRPr="003522EB">
        <w:rPr>
          <w:lang w:val="en"/>
        </w:rPr>
        <w:t>(</w:t>
      </w:r>
      <w:r w:rsidR="002903DE">
        <w:rPr>
          <w:rFonts w:hint="eastAsia"/>
          <w:i/>
          <w:lang w:val="en" w:eastAsia="zh-CN"/>
        </w:rPr>
        <w:t>q</w:t>
      </w:r>
      <w:r w:rsidR="00AB64C4" w:rsidRPr="003522EB">
        <w:rPr>
          <w:lang w:val="en"/>
        </w:rPr>
        <w:t xml:space="preserve">) = 2. </w:t>
      </w:r>
    </w:p>
    <w:p w:rsidR="00766E50" w:rsidRPr="003522EB" w:rsidRDefault="00766E50" w:rsidP="00766E50">
      <w:pPr>
        <w:pStyle w:val="Text"/>
        <w:ind w:firstLineChars="100" w:firstLine="200"/>
      </w:pPr>
      <w:r w:rsidRPr="003522EB">
        <w:rPr>
          <w:i/>
          <w:lang w:val="en"/>
        </w:rPr>
        <w:t xml:space="preserve">Definition </w:t>
      </w:r>
      <w:r>
        <w:rPr>
          <w:rFonts w:hint="eastAsia"/>
          <w:i/>
          <w:lang w:val="en" w:eastAsia="zh-CN"/>
        </w:rPr>
        <w:t>3</w:t>
      </w:r>
      <w:r w:rsidRPr="003522EB">
        <w:rPr>
          <w:i/>
          <w:lang w:val="en"/>
        </w:rPr>
        <w:t xml:space="preserve"> </w:t>
      </w:r>
      <w:r w:rsidRPr="003522EB">
        <w:rPr>
          <w:lang w:val="en"/>
        </w:rPr>
        <w:t>(</w:t>
      </w:r>
      <w:r w:rsidRPr="003522EB">
        <w:rPr>
          <w:i/>
          <w:lang w:val="en"/>
        </w:rPr>
        <w:t>Sequence</w:t>
      </w:r>
      <w:r w:rsidRPr="003522EB">
        <w:rPr>
          <w:lang w:val="en"/>
        </w:rPr>
        <w:t>)</w:t>
      </w:r>
      <w:r w:rsidR="007026E3">
        <w:rPr>
          <w:rFonts w:hint="eastAsia"/>
          <w:lang w:val="en" w:eastAsia="zh-CN"/>
        </w:rPr>
        <w:t xml:space="preserve"> </w:t>
      </w:r>
      <w:r w:rsidR="00E37F7D">
        <w:rPr>
          <w:rFonts w:hint="eastAsia"/>
          <w:lang w:val="en" w:eastAsia="zh-CN"/>
        </w:rPr>
        <w:t>[</w:t>
      </w:r>
      <w:r w:rsidR="007026E3">
        <w:rPr>
          <w:rFonts w:hint="eastAsia"/>
          <w:lang w:val="en" w:eastAsia="zh-CN"/>
        </w:rPr>
        <w:t>38</w:t>
      </w:r>
      <w:r w:rsidR="00E37F7D">
        <w:rPr>
          <w:rFonts w:hint="eastAsia"/>
          <w:lang w:val="en" w:eastAsia="zh-CN"/>
        </w:rPr>
        <w:t>]</w:t>
      </w:r>
      <w:r w:rsidRPr="003522EB">
        <w:rPr>
          <w:lang w:val="en"/>
        </w:rPr>
        <w:t>:</w:t>
      </w:r>
      <w:r w:rsidRPr="003522EB">
        <w:rPr>
          <w:i/>
          <w:lang w:val="en"/>
        </w:rPr>
        <w:t xml:space="preserve"> </w:t>
      </w:r>
      <w:r w:rsidRPr="003522EB">
        <w:rPr>
          <w:lang w:val="en"/>
        </w:rPr>
        <w:t xml:space="preserve">Let </w:t>
      </w:r>
      <w:r w:rsidRPr="003522EB">
        <w:rPr>
          <w:i/>
          <w:lang w:val="en"/>
        </w:rPr>
        <w:t>Ψ</w:t>
      </w:r>
      <w:r w:rsidRPr="003522EB">
        <w:rPr>
          <w:lang w:val="en"/>
        </w:rPr>
        <w:t xml:space="preserve"> be a set. </w:t>
      </w:r>
      <w:r w:rsidRPr="003522EB">
        <w:rPr>
          <w:i/>
          <w:lang w:val="en"/>
        </w:rPr>
        <w:t>σ</w:t>
      </w:r>
      <w:r w:rsidRPr="003522EB">
        <w:rPr>
          <w:lang w:val="en"/>
        </w:rPr>
        <w:t xml:space="preserve"> = &lt;</w:t>
      </w:r>
      <w:r w:rsidRPr="003522EB">
        <w:rPr>
          <w:i/>
          <w:lang w:val="en"/>
        </w:rPr>
        <w:t>σ</w:t>
      </w:r>
      <w:r w:rsidRPr="003522EB">
        <w:rPr>
          <w:lang w:val="en"/>
        </w:rPr>
        <w:t xml:space="preserve">[1], ..., </w:t>
      </w:r>
      <w:r w:rsidRPr="003522EB">
        <w:rPr>
          <w:i/>
          <w:lang w:val="en"/>
        </w:rPr>
        <w:t>σ</w:t>
      </w:r>
      <w:r w:rsidRPr="003522EB">
        <w:rPr>
          <w:lang w:val="en"/>
        </w:rPr>
        <w:t>[</w:t>
      </w:r>
      <w:r w:rsidRPr="003522EB">
        <w:rPr>
          <w:i/>
          <w:lang w:val="en"/>
        </w:rPr>
        <w:t>n</w:t>
      </w:r>
      <w:r w:rsidRPr="003522EB">
        <w:rPr>
          <w:lang w:val="en"/>
        </w:rPr>
        <w:t xml:space="preserve">]&gt; is a sequence over </w:t>
      </w:r>
      <w:r w:rsidRPr="003522EB">
        <w:rPr>
          <w:i/>
          <w:lang w:val="en"/>
        </w:rPr>
        <w:t>Ψ</w:t>
      </w:r>
      <w:r w:rsidRPr="003522EB">
        <w:rPr>
          <w:lang w:val="en"/>
        </w:rPr>
        <w:t>,</w:t>
      </w:r>
      <w:r w:rsidRPr="003522EB">
        <w:rPr>
          <w:i/>
          <w:lang w:val="en"/>
        </w:rPr>
        <w:t xml:space="preserve"> </w:t>
      </w:r>
      <w:r w:rsidRPr="003522EB">
        <w:rPr>
          <w:lang w:val="en"/>
        </w:rPr>
        <w:t xml:space="preserve">where </w:t>
      </w:r>
      <w:r w:rsidRPr="003522EB">
        <w:rPr>
          <w:i/>
          <w:lang w:val="en"/>
        </w:rPr>
        <w:t>σ</w:t>
      </w:r>
      <w:r w:rsidRPr="003522EB">
        <w:rPr>
          <w:lang w:val="en"/>
        </w:rPr>
        <w:t>[</w:t>
      </w:r>
      <w:r w:rsidRPr="003522EB">
        <w:rPr>
          <w:i/>
          <w:lang w:val="en"/>
        </w:rPr>
        <w:t>i</w:t>
      </w:r>
      <w:r w:rsidRPr="003522EB">
        <w:rPr>
          <w:lang w:val="en"/>
        </w:rPr>
        <w:t xml:space="preserve">] </w:t>
      </w:r>
      <w:r w:rsidRPr="003522EB">
        <w:sym w:font="Symbol" w:char="F0CE"/>
      </w:r>
      <w:r w:rsidRPr="003522EB">
        <w:t xml:space="preserve"> </w:t>
      </w:r>
      <w:r w:rsidRPr="003522EB">
        <w:rPr>
          <w:i/>
          <w:lang w:val="en"/>
        </w:rPr>
        <w:t xml:space="preserve">Ψ </w:t>
      </w:r>
      <w:r w:rsidRPr="003522EB">
        <w:rPr>
          <w:lang w:val="en"/>
        </w:rPr>
        <w:t xml:space="preserve">denotes the </w:t>
      </w:r>
      <w:r w:rsidRPr="003522EB">
        <w:rPr>
          <w:i/>
          <w:lang w:val="en"/>
        </w:rPr>
        <w:t>i</w:t>
      </w:r>
      <w:r w:rsidRPr="003522EB">
        <w:rPr>
          <w:lang w:val="en"/>
        </w:rPr>
        <w:t xml:space="preserve">-th element of </w:t>
      </w:r>
      <w:r w:rsidRPr="003522EB">
        <w:rPr>
          <w:i/>
          <w:lang w:val="en"/>
        </w:rPr>
        <w:t>σ</w:t>
      </w:r>
      <w:r w:rsidRPr="003522EB">
        <w:rPr>
          <w:lang w:val="en"/>
        </w:rPr>
        <w:t>. |</w:t>
      </w:r>
      <w:r w:rsidRPr="003522EB">
        <w:rPr>
          <w:i/>
          <w:lang w:val="en"/>
        </w:rPr>
        <w:t>σ</w:t>
      </w:r>
      <w:r w:rsidRPr="003522EB">
        <w:rPr>
          <w:lang w:val="en"/>
        </w:rPr>
        <w:t xml:space="preserve">| = </w:t>
      </w:r>
      <w:r w:rsidRPr="003522EB">
        <w:rPr>
          <w:i/>
          <w:lang w:val="en"/>
        </w:rPr>
        <w:t>n</w:t>
      </w:r>
      <w:r w:rsidRPr="003522EB">
        <w:rPr>
          <w:lang w:val="en"/>
        </w:rPr>
        <w:t xml:space="preserve"> denotes the length of </w:t>
      </w:r>
      <w:r w:rsidRPr="003522EB">
        <w:rPr>
          <w:i/>
          <w:lang w:val="en"/>
        </w:rPr>
        <w:t>σ</w:t>
      </w:r>
      <w:r w:rsidRPr="003522EB">
        <w:rPr>
          <w:lang w:val="en"/>
        </w:rPr>
        <w:t xml:space="preserve">. </w:t>
      </w:r>
      <w:r w:rsidRPr="003522EB">
        <w:rPr>
          <w:i/>
          <w:lang w:val="en"/>
        </w:rPr>
        <w:t>σ</w:t>
      </w:r>
      <w:r w:rsidRPr="003522EB">
        <w:rPr>
          <w:lang w:val="en"/>
        </w:rPr>
        <w:t>(</w:t>
      </w:r>
      <w:r w:rsidRPr="003522EB">
        <w:rPr>
          <w:i/>
          <w:lang w:val="en"/>
        </w:rPr>
        <w:t>a</w:t>
      </w:r>
      <w:r w:rsidRPr="003522EB">
        <w:rPr>
          <w:lang w:val="en"/>
        </w:rPr>
        <w:t>) denotes the number of occurrences of</w:t>
      </w:r>
      <w:r w:rsidRPr="003522EB">
        <w:rPr>
          <w:i/>
          <w:lang w:val="en"/>
        </w:rPr>
        <w:t xml:space="preserve"> a</w:t>
      </w:r>
      <w:r w:rsidRPr="003522EB">
        <w:rPr>
          <w:lang w:val="en"/>
        </w:rPr>
        <w:t xml:space="preserve"> in </w:t>
      </w:r>
      <w:r w:rsidRPr="003522EB">
        <w:rPr>
          <w:i/>
          <w:lang w:val="en"/>
        </w:rPr>
        <w:t>σ</w:t>
      </w:r>
      <w:r w:rsidRPr="003522EB">
        <w:rPr>
          <w:lang w:val="en"/>
        </w:rPr>
        <w:t xml:space="preserve">. </w:t>
      </w:r>
      <w:r w:rsidRPr="003522EB">
        <w:rPr>
          <w:i/>
          <w:lang w:val="en"/>
        </w:rPr>
        <w:t>Ψ</w:t>
      </w:r>
      <w:r w:rsidRPr="003522EB">
        <w:rPr>
          <w:rFonts w:ascii="Cambria Math" w:hAnsi="Cambria Math" w:cs="Cambria Math"/>
          <w:vertAlign w:val="superscript"/>
          <w:lang w:val="en"/>
        </w:rPr>
        <w:t>∗</w:t>
      </w:r>
      <w:r w:rsidRPr="003522EB">
        <w:rPr>
          <w:lang w:val="en"/>
        </w:rPr>
        <w:t xml:space="preserve"> is the set of all finite sequences over </w:t>
      </w:r>
      <w:r w:rsidRPr="003522EB">
        <w:rPr>
          <w:i/>
          <w:lang w:val="en"/>
        </w:rPr>
        <w:t>Ψ</w:t>
      </w:r>
      <w:r w:rsidRPr="003522EB">
        <w:rPr>
          <w:lang w:val="en"/>
        </w:rPr>
        <w:t xml:space="preserve">. For all </w:t>
      </w:r>
      <w:r w:rsidRPr="003522EB">
        <w:rPr>
          <w:i/>
          <w:lang w:val="en"/>
        </w:rPr>
        <w:t>σ</w:t>
      </w:r>
      <w:r w:rsidRPr="003522EB">
        <w:rPr>
          <w:lang w:val="en"/>
        </w:rPr>
        <w:t xml:space="preserve"> </w:t>
      </w:r>
      <w:r w:rsidRPr="003522EB">
        <w:sym w:font="Symbol" w:char="F0CE"/>
      </w:r>
      <w:r w:rsidRPr="003522EB">
        <w:rPr>
          <w:i/>
          <w:lang w:val="en"/>
        </w:rPr>
        <w:t>Ψ</w:t>
      </w:r>
      <w:r w:rsidRPr="003522EB">
        <w:rPr>
          <w:rFonts w:ascii="Cambria Math" w:hAnsi="Cambria Math" w:cs="Cambria Math"/>
          <w:vertAlign w:val="superscript"/>
          <w:lang w:val="en"/>
        </w:rPr>
        <w:t>∗</w:t>
      </w:r>
      <w:r w:rsidRPr="003522EB">
        <w:rPr>
          <w:lang w:val="en"/>
        </w:rPr>
        <w:t xml:space="preserve"> and 1 ≤ </w:t>
      </w:r>
      <w:r w:rsidRPr="003522EB">
        <w:rPr>
          <w:i/>
          <w:lang w:val="en"/>
        </w:rPr>
        <w:t xml:space="preserve">i </w:t>
      </w:r>
      <w:r w:rsidRPr="003522EB">
        <w:rPr>
          <w:lang w:val="en"/>
        </w:rPr>
        <w:t>≤</w:t>
      </w:r>
      <w:r w:rsidRPr="003522EB">
        <w:rPr>
          <w:i/>
          <w:lang w:val="en"/>
        </w:rPr>
        <w:t xml:space="preserve"> j</w:t>
      </w:r>
      <w:r w:rsidRPr="003522EB">
        <w:rPr>
          <w:lang w:val="en"/>
        </w:rPr>
        <w:t xml:space="preserve"> ≤ |</w:t>
      </w:r>
      <w:r w:rsidRPr="003522EB">
        <w:rPr>
          <w:i/>
          <w:lang w:val="en"/>
        </w:rPr>
        <w:t>σ</w:t>
      </w:r>
      <w:r w:rsidRPr="003522EB">
        <w:rPr>
          <w:lang w:val="en"/>
        </w:rPr>
        <w:t>|, σ</w:t>
      </w:r>
      <w:r w:rsidRPr="003522EB">
        <w:rPr>
          <w:i/>
          <w:vertAlign w:val="subscript"/>
          <w:lang w:val="en"/>
        </w:rPr>
        <w:t>ij</w:t>
      </w:r>
      <w:r w:rsidRPr="003522EB">
        <w:rPr>
          <w:lang w:val="en"/>
        </w:rPr>
        <w:t xml:space="preserve"> denotes the subsequence of </w:t>
      </w:r>
      <w:r w:rsidRPr="003522EB">
        <w:rPr>
          <w:i/>
          <w:lang w:val="en"/>
        </w:rPr>
        <w:t>σ</w:t>
      </w:r>
      <w:r w:rsidRPr="003522EB">
        <w:rPr>
          <w:lang w:val="en"/>
        </w:rPr>
        <w:t xml:space="preserve"> from </w:t>
      </w:r>
      <w:r w:rsidRPr="003522EB">
        <w:rPr>
          <w:i/>
          <w:lang w:val="en"/>
        </w:rPr>
        <w:t>σ</w:t>
      </w:r>
      <w:r w:rsidRPr="003522EB">
        <w:rPr>
          <w:lang w:val="en"/>
        </w:rPr>
        <w:t>[</w:t>
      </w:r>
      <w:r w:rsidRPr="003522EB">
        <w:rPr>
          <w:i/>
          <w:lang w:val="en"/>
        </w:rPr>
        <w:t>i</w:t>
      </w:r>
      <w:r w:rsidRPr="003522EB">
        <w:rPr>
          <w:lang w:val="en"/>
        </w:rPr>
        <w:t xml:space="preserve">] to </w:t>
      </w:r>
      <w:r w:rsidRPr="003522EB">
        <w:rPr>
          <w:i/>
          <w:lang w:val="en"/>
        </w:rPr>
        <w:t>σ</w:t>
      </w:r>
      <w:r w:rsidRPr="003522EB">
        <w:rPr>
          <w:lang w:val="en"/>
        </w:rPr>
        <w:t>[</w:t>
      </w:r>
      <w:r w:rsidRPr="003522EB">
        <w:rPr>
          <w:i/>
          <w:lang w:val="en"/>
        </w:rPr>
        <w:t>j</w:t>
      </w:r>
      <w:r w:rsidRPr="003522EB">
        <w:rPr>
          <w:lang w:val="en"/>
        </w:rPr>
        <w:t>].</w:t>
      </w:r>
    </w:p>
    <w:p w:rsidR="00766E50" w:rsidRPr="003522EB" w:rsidRDefault="007A711D" w:rsidP="00766E50">
      <w:pPr>
        <w:pStyle w:val="Text"/>
        <w:ind w:firstLineChars="100" w:firstLine="200"/>
        <w:rPr>
          <w:lang w:val="en"/>
        </w:rPr>
      </w:pPr>
      <w:r>
        <w:rPr>
          <w:lang w:val="en"/>
        </w:rPr>
        <w:t>For instance</w:t>
      </w:r>
      <w:r w:rsidR="00766E50" w:rsidRPr="003522EB">
        <w:rPr>
          <w:lang w:val="en"/>
        </w:rPr>
        <w:t xml:space="preserve">, let </w:t>
      </w:r>
      <w:r w:rsidR="00766E50" w:rsidRPr="003522EB">
        <w:rPr>
          <w:i/>
          <w:lang w:val="en"/>
        </w:rPr>
        <w:t>σ</w:t>
      </w:r>
      <w:r w:rsidR="00766E50" w:rsidRPr="003522EB">
        <w:rPr>
          <w:lang w:val="en"/>
        </w:rPr>
        <w:t xml:space="preserve"> = &lt;</w:t>
      </w:r>
      <w:r w:rsidR="00766E50" w:rsidRPr="003522EB">
        <w:rPr>
          <w:i/>
          <w:lang w:val="en"/>
        </w:rPr>
        <w:t>a</w:t>
      </w:r>
      <w:r w:rsidR="00766E50" w:rsidRPr="003522EB">
        <w:rPr>
          <w:lang w:val="en"/>
        </w:rPr>
        <w:t xml:space="preserve">, </w:t>
      </w:r>
      <w:r w:rsidR="00766E50" w:rsidRPr="003522EB">
        <w:rPr>
          <w:i/>
          <w:lang w:val="en"/>
        </w:rPr>
        <w:t>b</w:t>
      </w:r>
      <w:r w:rsidR="00766E50" w:rsidRPr="003522EB">
        <w:rPr>
          <w:lang w:val="en"/>
        </w:rPr>
        <w:t xml:space="preserve">, </w:t>
      </w:r>
      <w:r w:rsidR="00766E50" w:rsidRPr="003522EB">
        <w:rPr>
          <w:i/>
          <w:lang w:val="en"/>
        </w:rPr>
        <w:t>c</w:t>
      </w:r>
      <w:r w:rsidR="00766E50" w:rsidRPr="003522EB">
        <w:rPr>
          <w:lang w:val="en"/>
        </w:rPr>
        <w:t xml:space="preserve">, </w:t>
      </w:r>
      <w:r w:rsidR="00766E50" w:rsidRPr="003522EB">
        <w:rPr>
          <w:i/>
          <w:lang w:val="en"/>
        </w:rPr>
        <w:t>d</w:t>
      </w:r>
      <w:r w:rsidR="00766E50" w:rsidRPr="003522EB">
        <w:rPr>
          <w:lang w:val="en"/>
        </w:rPr>
        <w:t xml:space="preserve">, </w:t>
      </w:r>
      <w:r w:rsidR="00766E50" w:rsidRPr="003522EB">
        <w:rPr>
          <w:i/>
          <w:lang w:val="en"/>
        </w:rPr>
        <w:t>a</w:t>
      </w:r>
      <w:r w:rsidR="00766E50" w:rsidRPr="003522EB">
        <w:rPr>
          <w:lang w:val="en"/>
        </w:rPr>
        <w:t xml:space="preserve">, </w:t>
      </w:r>
      <w:r w:rsidR="00766E50" w:rsidRPr="003522EB">
        <w:rPr>
          <w:i/>
          <w:lang w:val="en"/>
        </w:rPr>
        <w:t>e</w:t>
      </w:r>
      <w:r w:rsidR="00766E50" w:rsidRPr="003522EB">
        <w:rPr>
          <w:lang w:val="en"/>
        </w:rPr>
        <w:t xml:space="preserve">, </w:t>
      </w:r>
      <w:r w:rsidR="00766E50" w:rsidRPr="003522EB">
        <w:rPr>
          <w:i/>
          <w:lang w:val="en"/>
        </w:rPr>
        <w:t>f</w:t>
      </w:r>
      <w:r w:rsidR="00766E50" w:rsidRPr="003522EB">
        <w:rPr>
          <w:lang w:val="en"/>
        </w:rPr>
        <w:t>&gt;</w:t>
      </w:r>
      <w:r w:rsidR="00766E50" w:rsidRPr="003522EB">
        <w:rPr>
          <w:i/>
          <w:lang w:val="en"/>
        </w:rPr>
        <w:t xml:space="preserve"> </w:t>
      </w:r>
      <w:r w:rsidR="00766E50" w:rsidRPr="003522EB">
        <w:rPr>
          <w:lang w:val="en"/>
        </w:rPr>
        <w:t xml:space="preserve">be a sequence, so </w:t>
      </w:r>
      <w:proofErr w:type="gramStart"/>
      <w:r w:rsidR="00766E50" w:rsidRPr="003522EB">
        <w:rPr>
          <w:i/>
          <w:lang w:val="en"/>
        </w:rPr>
        <w:t>σ</w:t>
      </w:r>
      <w:r w:rsidR="00766E50" w:rsidRPr="003522EB">
        <w:rPr>
          <w:lang w:val="en"/>
        </w:rPr>
        <w:t>[</w:t>
      </w:r>
      <w:proofErr w:type="gramEnd"/>
      <w:r w:rsidR="00766E50" w:rsidRPr="003522EB">
        <w:rPr>
          <w:lang w:val="en"/>
        </w:rPr>
        <w:t xml:space="preserve">2] = </w:t>
      </w:r>
      <w:r w:rsidR="00766E50" w:rsidRPr="003522EB">
        <w:rPr>
          <w:i/>
          <w:lang w:val="en"/>
        </w:rPr>
        <w:t>b</w:t>
      </w:r>
      <w:r w:rsidR="00766E50" w:rsidRPr="003522EB">
        <w:rPr>
          <w:lang w:val="en"/>
        </w:rPr>
        <w:t>, |</w:t>
      </w:r>
      <w:r w:rsidR="00766E50" w:rsidRPr="003522EB">
        <w:rPr>
          <w:i/>
          <w:lang w:val="en"/>
        </w:rPr>
        <w:t>σ</w:t>
      </w:r>
      <w:r w:rsidR="00766E50" w:rsidRPr="003522EB">
        <w:rPr>
          <w:lang w:val="en"/>
        </w:rPr>
        <w:t xml:space="preserve">| =7, </w:t>
      </w:r>
      <w:r w:rsidR="00766E50" w:rsidRPr="003522EB">
        <w:rPr>
          <w:i/>
          <w:lang w:val="en"/>
        </w:rPr>
        <w:t>σ</w:t>
      </w:r>
      <w:r w:rsidR="00766E50" w:rsidRPr="003522EB">
        <w:rPr>
          <w:lang w:val="en"/>
        </w:rPr>
        <w:t>(</w:t>
      </w:r>
      <w:r w:rsidR="00766E50" w:rsidRPr="003522EB">
        <w:rPr>
          <w:i/>
          <w:lang w:val="en"/>
        </w:rPr>
        <w:t>a</w:t>
      </w:r>
      <w:r w:rsidR="00766E50" w:rsidRPr="003522EB">
        <w:rPr>
          <w:lang w:val="en"/>
        </w:rPr>
        <w:t>) = 2 and σ</w:t>
      </w:r>
      <w:r w:rsidR="00766E50" w:rsidRPr="003522EB">
        <w:rPr>
          <w:vertAlign w:val="subscript"/>
          <w:lang w:val="en"/>
        </w:rPr>
        <w:t>25</w:t>
      </w:r>
      <w:r w:rsidR="00766E50" w:rsidRPr="003522EB">
        <w:rPr>
          <w:lang w:val="en"/>
        </w:rPr>
        <w:t xml:space="preserve"> = &lt;</w:t>
      </w:r>
      <w:r w:rsidR="00766E50" w:rsidRPr="003522EB">
        <w:rPr>
          <w:i/>
          <w:lang w:val="en"/>
        </w:rPr>
        <w:t xml:space="preserve"> b</w:t>
      </w:r>
      <w:r w:rsidR="00766E50" w:rsidRPr="003522EB">
        <w:rPr>
          <w:lang w:val="en"/>
        </w:rPr>
        <w:t xml:space="preserve">, </w:t>
      </w:r>
      <w:r w:rsidR="00766E50" w:rsidRPr="003522EB">
        <w:rPr>
          <w:i/>
          <w:lang w:val="en"/>
        </w:rPr>
        <w:t>c</w:t>
      </w:r>
      <w:r w:rsidR="00766E50" w:rsidRPr="003522EB">
        <w:rPr>
          <w:lang w:val="en"/>
        </w:rPr>
        <w:t xml:space="preserve">, </w:t>
      </w:r>
      <w:r w:rsidR="00766E50" w:rsidRPr="003522EB">
        <w:rPr>
          <w:i/>
          <w:lang w:val="en"/>
        </w:rPr>
        <w:t>d</w:t>
      </w:r>
      <w:r w:rsidR="00766E50" w:rsidRPr="003522EB">
        <w:rPr>
          <w:lang w:val="en"/>
        </w:rPr>
        <w:t xml:space="preserve">, </w:t>
      </w:r>
      <w:r w:rsidR="00766E50" w:rsidRPr="003522EB">
        <w:rPr>
          <w:i/>
          <w:lang w:val="en"/>
        </w:rPr>
        <w:t>a</w:t>
      </w:r>
      <w:r w:rsidR="00766E50" w:rsidRPr="003522EB">
        <w:rPr>
          <w:lang w:val="en"/>
        </w:rPr>
        <w:t xml:space="preserve"> &gt;.</w:t>
      </w:r>
    </w:p>
    <w:p w:rsidR="00AB64C4" w:rsidRPr="003522EB" w:rsidRDefault="00AB64C4" w:rsidP="00AB64C4">
      <w:pPr>
        <w:pStyle w:val="Text"/>
        <w:ind w:firstLineChars="100" w:firstLine="200"/>
        <w:rPr>
          <w:lang w:val="en"/>
        </w:rPr>
      </w:pPr>
      <w:r w:rsidRPr="003522EB">
        <w:rPr>
          <w:i/>
          <w:lang w:val="en"/>
        </w:rPr>
        <w:t xml:space="preserve">Definition 4 </w:t>
      </w:r>
      <w:r w:rsidRPr="003522EB">
        <w:rPr>
          <w:lang w:val="en"/>
        </w:rPr>
        <w:t>(</w:t>
      </w:r>
      <w:r w:rsidR="003F78C2" w:rsidRPr="003522EB">
        <w:rPr>
          <w:i/>
          <w:lang w:val="en"/>
        </w:rPr>
        <w:t>Event Logs</w:t>
      </w:r>
      <w:r w:rsidR="003F78C2" w:rsidRPr="003F78C2">
        <w:rPr>
          <w:i/>
          <w:lang w:val="en"/>
        </w:rPr>
        <w:t xml:space="preserve"> </w:t>
      </w:r>
      <w:r w:rsidR="003F78C2" w:rsidRPr="003522EB">
        <w:rPr>
          <w:i/>
          <w:lang w:val="en"/>
        </w:rPr>
        <w:t xml:space="preserve">and </w:t>
      </w:r>
      <w:r w:rsidRPr="003522EB">
        <w:rPr>
          <w:i/>
          <w:lang w:val="en"/>
        </w:rPr>
        <w:t>Traces</w:t>
      </w:r>
      <w:r w:rsidRPr="003522EB">
        <w:rPr>
          <w:lang w:val="en"/>
        </w:rPr>
        <w:t>):</w:t>
      </w:r>
      <w:bookmarkStart w:id="2" w:name="OLE_LINK15"/>
      <w:bookmarkStart w:id="3" w:name="OLE_LINK14"/>
      <w:r w:rsidRPr="003522EB">
        <w:rPr>
          <w:i/>
          <w:lang w:val="en"/>
        </w:rPr>
        <w:t xml:space="preserve"> </w:t>
      </w:r>
      <w:r w:rsidRPr="003522EB">
        <w:rPr>
          <w:lang w:val="en"/>
        </w:rPr>
        <w:t xml:space="preserve">Let </w:t>
      </w:r>
      <w:r w:rsidRPr="003522EB">
        <w:rPr>
          <w:i/>
          <w:lang w:val="en"/>
        </w:rPr>
        <w:t xml:space="preserve">Ψ </w:t>
      </w:r>
      <w:r w:rsidRPr="003522EB">
        <w:rPr>
          <w:lang w:val="en"/>
        </w:rPr>
        <w:t xml:space="preserve">be the set of all activities, </w:t>
      </w:r>
      <w:r w:rsidRPr="003522EB">
        <w:rPr>
          <w:i/>
          <w:lang w:val="en"/>
        </w:rPr>
        <w:t>A</w:t>
      </w:r>
      <w:r w:rsidRPr="003522EB">
        <w:rPr>
          <w:lang w:val="en"/>
        </w:rPr>
        <w:t xml:space="preserve"> </w:t>
      </w:r>
      <w:r w:rsidRPr="003522EB">
        <w:rPr>
          <w:rFonts w:ascii="Cambria Math" w:hAnsi="Cambria Math" w:cs="Cambria Math"/>
          <w:lang w:val="en"/>
        </w:rPr>
        <w:t>⊆</w:t>
      </w:r>
      <w:r w:rsidRPr="003522EB">
        <w:rPr>
          <w:lang w:val="en"/>
        </w:rPr>
        <w:t xml:space="preserve"> </w:t>
      </w:r>
      <w:r w:rsidRPr="003522EB">
        <w:rPr>
          <w:i/>
          <w:lang w:val="en"/>
        </w:rPr>
        <w:t>Ψ</w:t>
      </w:r>
      <w:r w:rsidR="003F78C2">
        <w:rPr>
          <w:rFonts w:hint="eastAsia"/>
          <w:i/>
          <w:lang w:val="en" w:eastAsia="zh-CN"/>
        </w:rPr>
        <w:t xml:space="preserve"> </w:t>
      </w:r>
      <w:r w:rsidR="003F78C2">
        <w:rPr>
          <w:rFonts w:hint="eastAsia"/>
          <w:lang w:val="en" w:eastAsia="zh-CN"/>
        </w:rPr>
        <w:t>is</w:t>
      </w:r>
      <w:r w:rsidRPr="003522EB">
        <w:rPr>
          <w:lang w:val="en"/>
        </w:rPr>
        <w:t xml:space="preserve"> a set,</w:t>
      </w:r>
      <w:bookmarkEnd w:id="2"/>
      <w:bookmarkEnd w:id="3"/>
      <w:r w:rsidRPr="003522EB">
        <w:rPr>
          <w:lang w:val="en"/>
        </w:rPr>
        <w:t xml:space="preserve"> and </w:t>
      </w:r>
      <w:r w:rsidRPr="003522EB">
        <w:rPr>
          <w:i/>
        </w:rPr>
        <w:t>A</w:t>
      </w:r>
      <w:r w:rsidRPr="003522EB">
        <w:rPr>
          <w:rFonts w:ascii="Cambria Math" w:hAnsi="Cambria Math" w:cs="Cambria Math"/>
          <w:vertAlign w:val="superscript"/>
          <w:lang w:val="en"/>
        </w:rPr>
        <w:t>∗</w:t>
      </w:r>
      <w:r w:rsidRPr="003522EB">
        <w:rPr>
          <w:lang w:val="en"/>
        </w:rPr>
        <w:t xml:space="preserve"> </w:t>
      </w:r>
      <w:r w:rsidR="003F78C2">
        <w:rPr>
          <w:rFonts w:hint="eastAsia"/>
          <w:lang w:val="en" w:eastAsia="zh-CN"/>
        </w:rPr>
        <w:t>is</w:t>
      </w:r>
      <w:r w:rsidRPr="003522EB">
        <w:rPr>
          <w:lang w:val="en"/>
        </w:rPr>
        <w:t xml:space="preserve"> a finite sequence set over the set </w:t>
      </w:r>
      <w:r w:rsidRPr="003522EB">
        <w:rPr>
          <w:i/>
          <w:lang w:val="en"/>
        </w:rPr>
        <w:t xml:space="preserve">Ψ. </w:t>
      </w:r>
      <w:r w:rsidR="009D4B5E" w:rsidRPr="009D4B5E">
        <w:rPr>
          <w:lang w:val="en" w:eastAsia="zh-CN"/>
        </w:rPr>
        <w:t>T</w:t>
      </w:r>
      <w:r w:rsidR="009D4B5E" w:rsidRPr="009D4B5E">
        <w:rPr>
          <w:rFonts w:hint="eastAsia"/>
          <w:lang w:val="en" w:eastAsia="zh-CN"/>
        </w:rPr>
        <w:t xml:space="preserve">hen </w:t>
      </w:r>
      <w:r w:rsidRPr="003522EB">
        <w:rPr>
          <w:i/>
          <w:lang w:val="en"/>
        </w:rPr>
        <w:t>σ</w:t>
      </w:r>
      <w:r w:rsidRPr="003522EB">
        <w:rPr>
          <w:lang w:val="en"/>
        </w:rPr>
        <w:t xml:space="preserve"> </w:t>
      </w:r>
      <w:r w:rsidRPr="003522EB">
        <w:sym w:font="Symbol" w:char="F0CE"/>
      </w:r>
      <w:r w:rsidRPr="003522EB">
        <w:rPr>
          <w:lang w:val="en"/>
        </w:rPr>
        <w:t xml:space="preserve"> </w:t>
      </w:r>
      <w:r w:rsidRPr="003522EB">
        <w:rPr>
          <w:i/>
        </w:rPr>
        <w:t>A</w:t>
      </w:r>
      <w:r w:rsidRPr="003522EB">
        <w:rPr>
          <w:rFonts w:ascii="Cambria Math" w:hAnsi="Cambria Math" w:cs="Cambria Math"/>
          <w:vertAlign w:val="superscript"/>
          <w:lang w:val="en"/>
        </w:rPr>
        <w:t>∗</w:t>
      </w:r>
      <w:r w:rsidRPr="003522EB">
        <w:rPr>
          <w:lang w:val="en"/>
        </w:rPr>
        <w:t xml:space="preserve"> is </w:t>
      </w:r>
      <w:r w:rsidR="009D4B5E">
        <w:rPr>
          <w:rFonts w:hint="eastAsia"/>
          <w:lang w:val="en" w:eastAsia="zh-CN"/>
        </w:rPr>
        <w:t xml:space="preserve">defined as </w:t>
      </w:r>
      <w:r w:rsidRPr="003522EB">
        <w:rPr>
          <w:lang w:val="en"/>
        </w:rPr>
        <w:t xml:space="preserve">a trace and a </w:t>
      </w:r>
      <w:r w:rsidR="007A711D" w:rsidRPr="007A711D">
        <w:rPr>
          <w:lang w:val="en"/>
        </w:rPr>
        <w:t>multi-set</w:t>
      </w:r>
      <w:r w:rsidRPr="003522EB">
        <w:rPr>
          <w:lang w:val="en"/>
        </w:rPr>
        <w:t xml:space="preserve"> of traces</w:t>
      </w:r>
      <w:r w:rsidR="007A711D">
        <w:rPr>
          <w:rFonts w:hint="eastAsia"/>
          <w:lang w:val="en" w:eastAsia="zh-CN"/>
        </w:rPr>
        <w:t xml:space="preserve"> is called </w:t>
      </w:r>
      <w:r w:rsidR="007A711D" w:rsidRPr="003522EB">
        <w:rPr>
          <w:lang w:val="en"/>
        </w:rPr>
        <w:t>an event log</w:t>
      </w:r>
      <w:r w:rsidR="007A711D" w:rsidRPr="003522EB">
        <w:rPr>
          <w:i/>
          <w:lang w:val="en"/>
        </w:rPr>
        <w:t xml:space="preserve"> L</w:t>
      </w:r>
      <w:bookmarkStart w:id="4" w:name="OLE_LINK74"/>
      <w:bookmarkStart w:id="5" w:name="OLE_LINK73"/>
      <w:r w:rsidR="007A711D" w:rsidRPr="003522EB">
        <w:rPr>
          <w:lang w:val="en"/>
        </w:rPr>
        <w:t xml:space="preserve"> </w:t>
      </w:r>
      <w:r w:rsidR="007A711D" w:rsidRPr="003522EB">
        <w:sym w:font="Symbol" w:char="F0CE"/>
      </w:r>
      <w:r w:rsidR="007A711D" w:rsidRPr="003522EB">
        <w:t xml:space="preserve"> </w:t>
      </w:r>
      <w:proofErr w:type="gramStart"/>
      <w:r w:rsidR="007A711D" w:rsidRPr="003522EB">
        <w:rPr>
          <w:b/>
          <w:i/>
        </w:rPr>
        <w:t>B</w:t>
      </w:r>
      <w:r w:rsidR="007A711D" w:rsidRPr="003522EB">
        <w:t>(</w:t>
      </w:r>
      <w:proofErr w:type="gramEnd"/>
      <w:r w:rsidR="007A711D" w:rsidRPr="003522EB">
        <w:rPr>
          <w:i/>
        </w:rPr>
        <w:t>A</w:t>
      </w:r>
      <w:r w:rsidR="007A711D" w:rsidRPr="003522EB">
        <w:rPr>
          <w:rFonts w:ascii="Cambria Math" w:hAnsi="Cambria Math" w:cs="Cambria Math"/>
          <w:vertAlign w:val="superscript"/>
          <w:lang w:val="en"/>
        </w:rPr>
        <w:t>∗</w:t>
      </w:r>
      <w:r w:rsidR="007A711D" w:rsidRPr="003522EB">
        <w:rPr>
          <w:lang w:val="en"/>
        </w:rPr>
        <w:t>)</w:t>
      </w:r>
      <w:bookmarkEnd w:id="4"/>
      <w:bookmarkEnd w:id="5"/>
      <w:r w:rsidRPr="003522EB">
        <w:rPr>
          <w:lang w:val="en"/>
        </w:rPr>
        <w:t>.</w:t>
      </w:r>
    </w:p>
    <w:p w:rsidR="00AB64C4" w:rsidRPr="003522EB" w:rsidRDefault="007A711D" w:rsidP="00AB64C4">
      <w:pPr>
        <w:pStyle w:val="Text"/>
        <w:ind w:firstLineChars="100" w:firstLine="200"/>
      </w:pPr>
      <w:r>
        <w:rPr>
          <w:lang w:val="en"/>
        </w:rPr>
        <w:t>For instance</w:t>
      </w:r>
      <w:r w:rsidR="00AB64C4" w:rsidRPr="003522EB">
        <w:rPr>
          <w:lang w:val="en"/>
        </w:rPr>
        <w:t xml:space="preserve">, let </w:t>
      </w:r>
      <w:r w:rsidR="00AB64C4" w:rsidRPr="003522EB">
        <w:rPr>
          <w:i/>
          <w:lang w:val="en"/>
        </w:rPr>
        <w:t>Ψ</w:t>
      </w:r>
      <w:r w:rsidR="00AB64C4" w:rsidRPr="003522EB">
        <w:rPr>
          <w:lang w:val="en"/>
        </w:rPr>
        <w:t xml:space="preserve"> = {</w:t>
      </w:r>
      <w:r w:rsidR="00AB64C4" w:rsidRPr="003522EB">
        <w:rPr>
          <w:i/>
          <w:lang w:val="en"/>
        </w:rPr>
        <w:t>m</w:t>
      </w:r>
      <w:r w:rsidR="00AB64C4" w:rsidRPr="003522EB">
        <w:rPr>
          <w:lang w:val="en"/>
        </w:rPr>
        <w:t xml:space="preserve">, </w:t>
      </w:r>
      <w:r w:rsidR="00AB64C4" w:rsidRPr="003522EB">
        <w:rPr>
          <w:i/>
          <w:lang w:val="en"/>
        </w:rPr>
        <w:t>n</w:t>
      </w:r>
      <w:r w:rsidR="00AB64C4" w:rsidRPr="003522EB">
        <w:rPr>
          <w:lang w:val="en"/>
        </w:rPr>
        <w:t xml:space="preserve">, </w:t>
      </w:r>
      <w:r w:rsidR="00AB64C4" w:rsidRPr="003522EB">
        <w:rPr>
          <w:i/>
          <w:lang w:val="en"/>
        </w:rPr>
        <w:t>p</w:t>
      </w:r>
      <w:r w:rsidR="00AB64C4" w:rsidRPr="003522EB">
        <w:rPr>
          <w:lang w:val="en"/>
        </w:rPr>
        <w:t xml:space="preserve">, </w:t>
      </w:r>
      <w:proofErr w:type="gramStart"/>
      <w:r w:rsidR="00AB64C4" w:rsidRPr="003522EB">
        <w:rPr>
          <w:i/>
          <w:lang w:val="en"/>
        </w:rPr>
        <w:t>q</w:t>
      </w:r>
      <w:proofErr w:type="gramEnd"/>
      <w:r w:rsidR="00AB64C4" w:rsidRPr="003522EB">
        <w:rPr>
          <w:lang w:val="en"/>
        </w:rPr>
        <w:t>} be a set of activities. σ</w:t>
      </w:r>
      <w:r w:rsidR="00AB64C4" w:rsidRPr="003522EB">
        <w:rPr>
          <w:vertAlign w:val="subscript"/>
          <w:lang w:val="en"/>
        </w:rPr>
        <w:t>1</w:t>
      </w:r>
      <w:r w:rsidR="00AB64C4" w:rsidRPr="003522EB">
        <w:rPr>
          <w:lang w:val="en"/>
        </w:rPr>
        <w:t xml:space="preserve"> = &lt;</w:t>
      </w:r>
      <w:r w:rsidR="00AB64C4" w:rsidRPr="003522EB">
        <w:rPr>
          <w:i/>
          <w:lang w:val="en"/>
        </w:rPr>
        <w:t>n</w:t>
      </w:r>
      <w:r w:rsidR="00AB64C4" w:rsidRPr="003522EB">
        <w:rPr>
          <w:lang w:val="en"/>
        </w:rPr>
        <w:t xml:space="preserve">, </w:t>
      </w:r>
      <w:r w:rsidR="00AB64C4" w:rsidRPr="003522EB">
        <w:rPr>
          <w:i/>
          <w:lang w:val="en"/>
        </w:rPr>
        <w:t>p</w:t>
      </w:r>
      <w:r w:rsidR="00AB64C4" w:rsidRPr="003522EB">
        <w:rPr>
          <w:lang w:val="en"/>
        </w:rPr>
        <w:t>,</w:t>
      </w:r>
      <w:r w:rsidR="00AB64C4" w:rsidRPr="003522EB">
        <w:rPr>
          <w:i/>
          <w:lang w:val="en"/>
        </w:rPr>
        <w:t xml:space="preserve"> q</w:t>
      </w:r>
      <w:r w:rsidR="00AB64C4" w:rsidRPr="003522EB">
        <w:rPr>
          <w:lang w:val="en"/>
        </w:rPr>
        <w:t xml:space="preserve">&gt; and </w:t>
      </w:r>
      <w:r w:rsidR="00AB64C4" w:rsidRPr="003522EB">
        <w:rPr>
          <w:i/>
          <w:lang w:val="en"/>
        </w:rPr>
        <w:t>σ</w:t>
      </w:r>
      <w:r w:rsidR="00AB64C4" w:rsidRPr="003522EB">
        <w:rPr>
          <w:vertAlign w:val="subscript"/>
          <w:lang w:val="en"/>
        </w:rPr>
        <w:t>2</w:t>
      </w:r>
      <w:r w:rsidR="00AB64C4" w:rsidRPr="003522EB">
        <w:rPr>
          <w:lang w:val="en"/>
        </w:rPr>
        <w:t xml:space="preserve"> </w:t>
      </w:r>
      <w:r w:rsidR="00AB64C4" w:rsidRPr="003522EB">
        <w:rPr>
          <w:i/>
        </w:rPr>
        <w:t>=</w:t>
      </w:r>
      <w:r w:rsidR="00AB64C4" w:rsidRPr="003522EB">
        <w:t xml:space="preserve"> </w:t>
      </w:r>
      <w:r w:rsidR="00AB64C4" w:rsidRPr="003522EB">
        <w:rPr>
          <w:lang w:val="en"/>
        </w:rPr>
        <w:t>&lt;</w:t>
      </w:r>
      <w:r w:rsidR="00AB64C4" w:rsidRPr="003522EB">
        <w:rPr>
          <w:i/>
          <w:lang w:val="en"/>
        </w:rPr>
        <w:t>m</w:t>
      </w:r>
      <w:r w:rsidR="00AB64C4" w:rsidRPr="003522EB">
        <w:rPr>
          <w:lang w:val="en"/>
        </w:rPr>
        <w:t xml:space="preserve">, </w:t>
      </w:r>
      <w:r w:rsidR="00AB64C4" w:rsidRPr="003522EB">
        <w:rPr>
          <w:i/>
          <w:lang w:val="en"/>
        </w:rPr>
        <w:t>n</w:t>
      </w:r>
      <w:r w:rsidR="00AB64C4" w:rsidRPr="003522EB">
        <w:rPr>
          <w:lang w:val="en"/>
        </w:rPr>
        <w:t xml:space="preserve">, </w:t>
      </w:r>
      <w:r w:rsidR="00AB64C4" w:rsidRPr="003522EB">
        <w:rPr>
          <w:i/>
          <w:lang w:val="en"/>
        </w:rPr>
        <w:t>p</w:t>
      </w:r>
      <w:r w:rsidR="00AB64C4" w:rsidRPr="003522EB">
        <w:rPr>
          <w:lang w:val="en"/>
        </w:rPr>
        <w:t xml:space="preserve">, </w:t>
      </w:r>
      <w:r w:rsidR="00AB64C4" w:rsidRPr="003522EB">
        <w:rPr>
          <w:i/>
          <w:lang w:val="en"/>
        </w:rPr>
        <w:t>q</w:t>
      </w:r>
      <w:r w:rsidR="00AB64C4" w:rsidRPr="003522EB">
        <w:rPr>
          <w:lang w:val="en"/>
        </w:rPr>
        <w:t xml:space="preserve">&gt; are two traces over </w:t>
      </w:r>
      <w:r w:rsidR="00AB64C4" w:rsidRPr="003522EB">
        <w:rPr>
          <w:i/>
          <w:lang w:val="en"/>
        </w:rPr>
        <w:t>A</w:t>
      </w:r>
      <w:r w:rsidR="00AB64C4" w:rsidRPr="003522EB">
        <w:rPr>
          <w:lang w:val="en"/>
        </w:rPr>
        <w:t>, an event log</w:t>
      </w:r>
      <w:r w:rsidR="004D2199" w:rsidRPr="004D2199">
        <w:rPr>
          <w:lang w:val="en"/>
        </w:rPr>
        <w:t xml:space="preserve"> </w:t>
      </w:r>
      <w:r w:rsidR="004D2199" w:rsidRPr="003522EB">
        <w:rPr>
          <w:lang w:val="en"/>
        </w:rPr>
        <w:t>is</w:t>
      </w:r>
      <w:r w:rsidR="004D2199" w:rsidRPr="004D2199">
        <w:rPr>
          <w:i/>
          <w:lang w:val="en"/>
        </w:rPr>
        <w:t xml:space="preserve"> </w:t>
      </w:r>
      <w:r w:rsidR="004D2199" w:rsidRPr="003522EB">
        <w:rPr>
          <w:i/>
          <w:lang w:val="en"/>
        </w:rPr>
        <w:t>L</w:t>
      </w:r>
      <w:r w:rsidR="004D2199" w:rsidRPr="003522EB">
        <w:rPr>
          <w:vertAlign w:val="subscript"/>
          <w:lang w:val="en"/>
        </w:rPr>
        <w:t>1</w:t>
      </w:r>
      <w:r w:rsidR="004D2199" w:rsidRPr="003522EB">
        <w:rPr>
          <w:lang w:val="en"/>
        </w:rPr>
        <w:t>= &lt;</w:t>
      </w:r>
      <w:r w:rsidR="004D2199" w:rsidRPr="003522EB">
        <w:rPr>
          <w:i/>
          <w:lang w:val="en"/>
        </w:rPr>
        <w:t>σ</w:t>
      </w:r>
      <w:r w:rsidR="004D2199" w:rsidRPr="003522EB">
        <w:rPr>
          <w:vertAlign w:val="subscript"/>
          <w:lang w:val="en"/>
        </w:rPr>
        <w:t>1</w:t>
      </w:r>
      <w:r w:rsidR="004D2199" w:rsidRPr="003522EB">
        <w:rPr>
          <w:lang w:val="en"/>
        </w:rPr>
        <w:t xml:space="preserve">, </w:t>
      </w:r>
      <w:r w:rsidR="004D2199" w:rsidRPr="003522EB">
        <w:rPr>
          <w:i/>
          <w:lang w:val="en"/>
        </w:rPr>
        <w:t>σ</w:t>
      </w:r>
      <w:r w:rsidR="004D2199" w:rsidRPr="003522EB">
        <w:rPr>
          <w:vertAlign w:val="subscript"/>
          <w:lang w:val="en"/>
        </w:rPr>
        <w:t>2</w:t>
      </w:r>
      <w:r w:rsidR="004D2199" w:rsidRPr="003522EB">
        <w:rPr>
          <w:lang w:val="en"/>
        </w:rPr>
        <w:t>&gt;</w:t>
      </w:r>
      <w:r w:rsidR="00AB64C4" w:rsidRPr="003522EB">
        <w:rPr>
          <w:lang w:val="en"/>
        </w:rPr>
        <w:t>.</w:t>
      </w:r>
    </w:p>
    <w:p w:rsidR="00AB64C4" w:rsidRPr="003522EB" w:rsidRDefault="00AB64C4" w:rsidP="00AB64C4">
      <w:pPr>
        <w:pStyle w:val="Text"/>
        <w:ind w:firstLineChars="100" w:firstLine="200"/>
        <w:rPr>
          <w:lang w:val="en"/>
        </w:rPr>
      </w:pPr>
      <w:r w:rsidRPr="003522EB">
        <w:rPr>
          <w:i/>
          <w:lang w:val="en"/>
        </w:rPr>
        <w:t xml:space="preserve">Definition 5 </w:t>
      </w:r>
      <w:r w:rsidRPr="003522EB">
        <w:rPr>
          <w:lang w:val="en"/>
        </w:rPr>
        <w:t>(</w:t>
      </w:r>
      <w:r w:rsidRPr="003522EB">
        <w:rPr>
          <w:i/>
          <w:lang w:val="en"/>
        </w:rPr>
        <w:t>Traces</w:t>
      </w:r>
      <w:r w:rsidRPr="003522EB">
        <w:rPr>
          <w:lang w:val="en"/>
        </w:rPr>
        <w:t xml:space="preserve"> </w:t>
      </w:r>
      <w:r w:rsidRPr="003522EB">
        <w:rPr>
          <w:i/>
          <w:lang w:val="en"/>
        </w:rPr>
        <w:t>Activities</w:t>
      </w:r>
      <w:r w:rsidRPr="003522EB">
        <w:rPr>
          <w:lang w:val="en"/>
        </w:rPr>
        <w:t xml:space="preserve">): Let </w:t>
      </w:r>
      <w:r w:rsidRPr="003522EB">
        <w:rPr>
          <w:i/>
          <w:lang w:val="en"/>
        </w:rPr>
        <w:t xml:space="preserve">Ψ </w:t>
      </w:r>
      <w:r w:rsidRPr="003522EB">
        <w:rPr>
          <w:lang w:val="en"/>
        </w:rPr>
        <w:t xml:space="preserve">be the set of all activities, </w:t>
      </w:r>
      <w:r w:rsidRPr="003522EB">
        <w:rPr>
          <w:i/>
          <w:lang w:val="en"/>
        </w:rPr>
        <w:t>L</w:t>
      </w:r>
      <w:r w:rsidRPr="003522EB">
        <w:rPr>
          <w:lang w:val="en"/>
        </w:rPr>
        <w:t xml:space="preserve"> be an event log, </w:t>
      </w:r>
      <w:r w:rsidR="00914E26">
        <w:rPr>
          <w:rFonts w:hint="eastAsia"/>
          <w:lang w:val="en" w:eastAsia="zh-CN"/>
        </w:rPr>
        <w:t xml:space="preserve">and </w:t>
      </w:r>
      <w:r w:rsidRPr="003522EB">
        <w:rPr>
          <w:i/>
          <w:lang w:val="en"/>
        </w:rPr>
        <w:t>σ</w:t>
      </w:r>
      <w:r w:rsidRPr="003522EB">
        <w:rPr>
          <w:lang w:val="en"/>
        </w:rPr>
        <w:t xml:space="preserve"> </w:t>
      </w:r>
      <w:r w:rsidRPr="003522EB">
        <w:sym w:font="Symbol" w:char="F0CE"/>
      </w:r>
      <w:r w:rsidRPr="003522EB">
        <w:rPr>
          <w:lang w:val="en"/>
        </w:rPr>
        <w:t xml:space="preserve"> </w:t>
      </w:r>
      <w:r w:rsidRPr="003522EB">
        <w:rPr>
          <w:i/>
          <w:lang w:val="en"/>
        </w:rPr>
        <w:t>L</w:t>
      </w:r>
      <w:r w:rsidRPr="003522EB">
        <w:rPr>
          <w:lang w:val="en"/>
        </w:rPr>
        <w:t xml:space="preserve"> be a trace, </w:t>
      </w:r>
      <w:r w:rsidR="00914E26">
        <w:rPr>
          <w:rFonts w:hint="eastAsia"/>
          <w:lang w:val="en" w:eastAsia="zh-CN"/>
        </w:rPr>
        <w:t xml:space="preserve">then </w:t>
      </w:r>
      <w:proofErr w:type="gramStart"/>
      <w:r w:rsidRPr="003522EB">
        <w:rPr>
          <w:i/>
          <w:lang w:val="en"/>
        </w:rPr>
        <w:t>φ</w:t>
      </w:r>
      <w:r w:rsidRPr="003522EB">
        <w:rPr>
          <w:i/>
          <w:vertAlign w:val="subscript"/>
          <w:lang w:val="en"/>
        </w:rPr>
        <w:t>set</w:t>
      </w:r>
      <w:r w:rsidRPr="003522EB">
        <w:rPr>
          <w:lang w:val="en"/>
        </w:rPr>
        <w:t>(</w:t>
      </w:r>
      <w:proofErr w:type="gramEnd"/>
      <w:r w:rsidRPr="003522EB">
        <w:rPr>
          <w:i/>
          <w:lang w:val="en"/>
        </w:rPr>
        <w:t>σ</w:t>
      </w:r>
      <w:r w:rsidRPr="003522EB">
        <w:rPr>
          <w:lang w:val="en"/>
        </w:rPr>
        <w:t xml:space="preserve">) </w:t>
      </w:r>
      <w:r w:rsidR="00914E26">
        <w:rPr>
          <w:rFonts w:hint="eastAsia"/>
          <w:lang w:val="en" w:eastAsia="zh-CN"/>
        </w:rPr>
        <w:t>represents</w:t>
      </w:r>
      <w:r w:rsidRPr="003522EB">
        <w:rPr>
          <w:lang w:val="en"/>
        </w:rPr>
        <w:t xml:space="preserve"> a set of activities in </w:t>
      </w:r>
      <w:r w:rsidRPr="003522EB">
        <w:rPr>
          <w:i/>
          <w:lang w:val="en"/>
        </w:rPr>
        <w:t>σ</w:t>
      </w:r>
      <w:r w:rsidRPr="003522EB">
        <w:rPr>
          <w:lang w:val="en"/>
        </w:rPr>
        <w:t xml:space="preserve">, </w:t>
      </w:r>
      <w:r w:rsidR="00914E26">
        <w:rPr>
          <w:rFonts w:hint="eastAsia"/>
          <w:lang w:val="en" w:eastAsia="zh-CN"/>
        </w:rPr>
        <w:t xml:space="preserve">and </w:t>
      </w:r>
      <w:r w:rsidRPr="003522EB">
        <w:rPr>
          <w:i/>
          <w:lang w:val="en"/>
        </w:rPr>
        <w:t>φ</w:t>
      </w:r>
      <w:r w:rsidRPr="003522EB">
        <w:rPr>
          <w:i/>
          <w:vertAlign w:val="subscript"/>
          <w:lang w:val="en"/>
        </w:rPr>
        <w:t>set</w:t>
      </w:r>
      <w:r w:rsidRPr="003522EB">
        <w:rPr>
          <w:lang w:val="en"/>
        </w:rPr>
        <w:t>(</w:t>
      </w:r>
      <w:r w:rsidRPr="003522EB">
        <w:rPr>
          <w:i/>
          <w:lang w:val="en"/>
        </w:rPr>
        <w:t>L</w:t>
      </w:r>
      <w:r w:rsidRPr="003522EB">
        <w:rPr>
          <w:lang w:val="en"/>
        </w:rPr>
        <w:t xml:space="preserve">) </w:t>
      </w:r>
      <w:r w:rsidR="00914E26">
        <w:rPr>
          <w:rFonts w:hint="eastAsia"/>
          <w:lang w:val="en" w:eastAsia="zh-CN"/>
        </w:rPr>
        <w:t>represents</w:t>
      </w:r>
      <w:r w:rsidRPr="003522EB">
        <w:rPr>
          <w:lang w:val="en"/>
        </w:rPr>
        <w:t xml:space="preserve"> a set of activities in </w:t>
      </w:r>
      <w:r w:rsidRPr="003522EB">
        <w:rPr>
          <w:i/>
          <w:lang w:val="en"/>
        </w:rPr>
        <w:t>L</w:t>
      </w:r>
      <w:r w:rsidRPr="003522EB">
        <w:rPr>
          <w:lang w:val="en"/>
        </w:rPr>
        <w:t>.</w:t>
      </w:r>
    </w:p>
    <w:p w:rsidR="00AB64C4" w:rsidRDefault="007A711D" w:rsidP="00AB64C4">
      <w:pPr>
        <w:pStyle w:val="Text"/>
        <w:ind w:firstLineChars="100" w:firstLine="200"/>
        <w:rPr>
          <w:lang w:eastAsia="zh-CN"/>
        </w:rPr>
      </w:pPr>
      <w:r>
        <w:rPr>
          <w:lang w:val="en"/>
        </w:rPr>
        <w:t>For instance</w:t>
      </w:r>
      <w:r w:rsidR="00AB64C4" w:rsidRPr="003522EB">
        <w:rPr>
          <w:lang w:val="en"/>
        </w:rPr>
        <w:t xml:space="preserve">, let </w:t>
      </w:r>
      <w:r w:rsidR="00AB64C4" w:rsidRPr="003522EB">
        <w:rPr>
          <w:i/>
          <w:lang w:val="en"/>
        </w:rPr>
        <w:t>L</w:t>
      </w:r>
      <w:r w:rsidR="00AB64C4" w:rsidRPr="003522EB">
        <w:rPr>
          <w:lang w:val="en"/>
        </w:rPr>
        <w:t xml:space="preserve"> = {</w:t>
      </w:r>
      <w:r w:rsidR="00AB64C4" w:rsidRPr="003522EB">
        <w:rPr>
          <w:i/>
          <w:lang w:val="en"/>
        </w:rPr>
        <w:t>σ</w:t>
      </w:r>
      <w:r w:rsidR="00AB64C4" w:rsidRPr="003522EB">
        <w:rPr>
          <w:vertAlign w:val="subscript"/>
          <w:lang w:val="en"/>
        </w:rPr>
        <w:t>1</w:t>
      </w:r>
      <w:r w:rsidR="00AB64C4" w:rsidRPr="003522EB">
        <w:rPr>
          <w:lang w:val="en"/>
        </w:rPr>
        <w:t xml:space="preserve"> = &lt;</w:t>
      </w:r>
      <w:r w:rsidR="00AB64C4" w:rsidRPr="003522EB">
        <w:rPr>
          <w:i/>
          <w:lang w:val="en"/>
        </w:rPr>
        <w:t>a</w:t>
      </w:r>
      <w:r w:rsidR="00AB64C4" w:rsidRPr="003522EB">
        <w:rPr>
          <w:lang w:val="en"/>
        </w:rPr>
        <w:t xml:space="preserve">, </w:t>
      </w:r>
      <w:r w:rsidR="00AB64C4" w:rsidRPr="003522EB">
        <w:rPr>
          <w:i/>
          <w:lang w:val="en"/>
        </w:rPr>
        <w:t>b</w:t>
      </w:r>
      <w:r w:rsidR="00AB64C4" w:rsidRPr="003522EB">
        <w:rPr>
          <w:lang w:val="en"/>
        </w:rPr>
        <w:t xml:space="preserve">, </w:t>
      </w:r>
      <w:r w:rsidR="0084589C">
        <w:rPr>
          <w:i/>
          <w:lang w:val="en"/>
        </w:rPr>
        <w:t>r</w:t>
      </w:r>
      <w:r w:rsidR="00AB64C4" w:rsidRPr="003522EB">
        <w:rPr>
          <w:lang w:val="en"/>
        </w:rPr>
        <w:t xml:space="preserve">, </w:t>
      </w:r>
      <w:r w:rsidR="00AB64C4" w:rsidRPr="003522EB">
        <w:rPr>
          <w:i/>
          <w:lang w:val="en"/>
        </w:rPr>
        <w:t>d</w:t>
      </w:r>
      <w:r w:rsidR="00AB64C4" w:rsidRPr="003522EB">
        <w:rPr>
          <w:lang w:val="en"/>
        </w:rPr>
        <w:t xml:space="preserve">, </w:t>
      </w:r>
      <w:r w:rsidR="0084589C">
        <w:rPr>
          <w:i/>
          <w:lang w:val="en"/>
        </w:rPr>
        <w:t>n</w:t>
      </w:r>
      <w:r w:rsidR="00AB64C4" w:rsidRPr="003522EB">
        <w:rPr>
          <w:lang w:val="en"/>
        </w:rPr>
        <w:t xml:space="preserve">, </w:t>
      </w:r>
      <w:r w:rsidR="0084589C">
        <w:rPr>
          <w:i/>
          <w:lang w:val="en"/>
        </w:rPr>
        <w:t>r</w:t>
      </w:r>
      <w:r w:rsidR="00AB64C4" w:rsidRPr="003522EB">
        <w:rPr>
          <w:lang w:val="en"/>
        </w:rPr>
        <w:t xml:space="preserve">, </w:t>
      </w:r>
      <w:r w:rsidR="00AB64C4" w:rsidRPr="003522EB">
        <w:rPr>
          <w:i/>
          <w:lang w:val="en"/>
        </w:rPr>
        <w:t>d</w:t>
      </w:r>
      <w:r w:rsidR="00AB64C4" w:rsidRPr="003522EB">
        <w:rPr>
          <w:lang w:val="en"/>
        </w:rPr>
        <w:t xml:space="preserve">, </w:t>
      </w:r>
      <w:r w:rsidR="0084589C">
        <w:rPr>
          <w:i/>
          <w:lang w:val="en"/>
        </w:rPr>
        <w:t>n</w:t>
      </w:r>
      <w:r w:rsidR="00AB64C4" w:rsidRPr="003522EB">
        <w:rPr>
          <w:lang w:val="en"/>
        </w:rPr>
        <w:t xml:space="preserve">, </w:t>
      </w:r>
      <w:r w:rsidR="0015244D">
        <w:rPr>
          <w:rFonts w:hint="eastAsia"/>
          <w:i/>
          <w:lang w:val="en" w:eastAsia="zh-CN"/>
        </w:rPr>
        <w:t>g</w:t>
      </w:r>
      <w:r w:rsidR="00AB64C4" w:rsidRPr="003522EB">
        <w:rPr>
          <w:lang w:val="en"/>
        </w:rPr>
        <w:t xml:space="preserve">, </w:t>
      </w:r>
      <w:r w:rsidR="00AB64C4" w:rsidRPr="003522EB">
        <w:rPr>
          <w:i/>
          <w:lang w:val="en"/>
        </w:rPr>
        <w:t>m</w:t>
      </w:r>
      <w:r w:rsidR="00AB64C4" w:rsidRPr="003522EB">
        <w:rPr>
          <w:lang w:val="en"/>
        </w:rPr>
        <w:t xml:space="preserve">&gt;, </w:t>
      </w:r>
      <w:r w:rsidR="00AB64C4" w:rsidRPr="003522EB">
        <w:rPr>
          <w:i/>
          <w:lang w:val="en"/>
        </w:rPr>
        <w:t>σ</w:t>
      </w:r>
      <w:r w:rsidR="00AB64C4" w:rsidRPr="003522EB">
        <w:rPr>
          <w:vertAlign w:val="subscript"/>
          <w:lang w:val="en"/>
        </w:rPr>
        <w:t>2</w:t>
      </w:r>
      <w:r w:rsidR="00AB64C4" w:rsidRPr="003522EB">
        <w:rPr>
          <w:i/>
          <w:lang w:val="en"/>
        </w:rPr>
        <w:t xml:space="preserve"> </w:t>
      </w:r>
      <w:r w:rsidR="00AB64C4" w:rsidRPr="003522EB">
        <w:rPr>
          <w:lang w:val="en"/>
        </w:rPr>
        <w:t>= &lt;</w:t>
      </w:r>
      <w:r w:rsidR="00AB64C4" w:rsidRPr="003522EB">
        <w:rPr>
          <w:i/>
          <w:lang w:val="en"/>
        </w:rPr>
        <w:t>a</w:t>
      </w:r>
      <w:r w:rsidR="00AB64C4" w:rsidRPr="003522EB">
        <w:rPr>
          <w:lang w:val="en"/>
        </w:rPr>
        <w:t xml:space="preserve">, </w:t>
      </w:r>
      <w:r w:rsidR="00AB64C4" w:rsidRPr="003522EB">
        <w:rPr>
          <w:i/>
          <w:lang w:val="en"/>
        </w:rPr>
        <w:t>b</w:t>
      </w:r>
      <w:r w:rsidR="00AB64C4" w:rsidRPr="003522EB">
        <w:rPr>
          <w:lang w:val="en"/>
        </w:rPr>
        <w:t xml:space="preserve">, </w:t>
      </w:r>
      <w:r w:rsidR="0084589C">
        <w:rPr>
          <w:i/>
          <w:lang w:val="en"/>
        </w:rPr>
        <w:t>r</w:t>
      </w:r>
      <w:r w:rsidR="00AB64C4" w:rsidRPr="003522EB">
        <w:rPr>
          <w:lang w:val="en"/>
        </w:rPr>
        <w:t xml:space="preserve">, </w:t>
      </w:r>
      <w:r w:rsidR="00AB64C4" w:rsidRPr="003522EB">
        <w:rPr>
          <w:i/>
          <w:lang w:val="en"/>
        </w:rPr>
        <w:t>d</w:t>
      </w:r>
      <w:r w:rsidR="00AB64C4" w:rsidRPr="003522EB">
        <w:rPr>
          <w:lang w:val="en"/>
        </w:rPr>
        <w:t xml:space="preserve">, </w:t>
      </w:r>
      <w:r w:rsidR="0084589C">
        <w:rPr>
          <w:i/>
          <w:lang w:val="en"/>
        </w:rPr>
        <w:t>n</w:t>
      </w:r>
      <w:r w:rsidR="00AB64C4" w:rsidRPr="003522EB">
        <w:rPr>
          <w:lang w:val="en"/>
        </w:rPr>
        <w:t xml:space="preserve">, </w:t>
      </w:r>
      <w:r w:rsidR="00AB64C4" w:rsidRPr="003522EB">
        <w:rPr>
          <w:i/>
          <w:lang w:val="en"/>
        </w:rPr>
        <w:t>q</w:t>
      </w:r>
      <w:r w:rsidR="00AB64C4" w:rsidRPr="003522EB">
        <w:rPr>
          <w:lang w:val="en"/>
        </w:rPr>
        <w:t xml:space="preserve">, </w:t>
      </w:r>
      <w:r w:rsidR="00AB64C4" w:rsidRPr="003522EB">
        <w:rPr>
          <w:i/>
          <w:lang w:val="en"/>
        </w:rPr>
        <w:t>o</w:t>
      </w:r>
      <w:r w:rsidR="00AB64C4" w:rsidRPr="003522EB">
        <w:rPr>
          <w:lang w:val="en"/>
        </w:rPr>
        <w:t xml:space="preserve">, </w:t>
      </w:r>
      <w:r w:rsidR="00AB64C4" w:rsidRPr="003522EB">
        <w:rPr>
          <w:i/>
          <w:lang w:val="en"/>
        </w:rPr>
        <w:t>s</w:t>
      </w:r>
      <w:r w:rsidR="00AB64C4" w:rsidRPr="003522EB">
        <w:rPr>
          <w:lang w:val="en"/>
        </w:rPr>
        <w:t xml:space="preserve">, </w:t>
      </w:r>
      <w:r w:rsidR="00AB64C4" w:rsidRPr="003522EB">
        <w:rPr>
          <w:i/>
          <w:lang w:val="en"/>
        </w:rPr>
        <w:t>t</w:t>
      </w:r>
      <w:r w:rsidR="00AB64C4" w:rsidRPr="003522EB">
        <w:rPr>
          <w:lang w:val="en"/>
        </w:rPr>
        <w:t xml:space="preserve">, </w:t>
      </w:r>
      <w:r w:rsidR="00AB64C4" w:rsidRPr="003522EB">
        <w:rPr>
          <w:i/>
          <w:lang w:val="en"/>
        </w:rPr>
        <w:t>m</w:t>
      </w:r>
      <w:r w:rsidR="00AB64C4" w:rsidRPr="003522EB">
        <w:rPr>
          <w:lang w:val="en"/>
        </w:rPr>
        <w:t>&gt;</w:t>
      </w:r>
      <w:r w:rsidR="00D332E0">
        <w:rPr>
          <w:rFonts w:hint="eastAsia"/>
          <w:lang w:val="en" w:eastAsia="zh-CN"/>
        </w:rPr>
        <w:t xml:space="preserve">, </w:t>
      </w:r>
      <w:r w:rsidR="00D332E0" w:rsidRPr="003522EB">
        <w:rPr>
          <w:i/>
          <w:lang w:val="en"/>
        </w:rPr>
        <w:t>σ</w:t>
      </w:r>
      <w:r w:rsidR="00D332E0">
        <w:rPr>
          <w:rFonts w:hint="eastAsia"/>
          <w:vertAlign w:val="subscript"/>
          <w:lang w:val="en" w:eastAsia="zh-CN"/>
        </w:rPr>
        <w:t>3</w:t>
      </w:r>
      <w:r w:rsidR="00D332E0" w:rsidRPr="003522EB">
        <w:rPr>
          <w:i/>
          <w:lang w:val="en"/>
        </w:rPr>
        <w:t xml:space="preserve"> </w:t>
      </w:r>
      <w:r w:rsidR="00D332E0" w:rsidRPr="003522EB">
        <w:rPr>
          <w:lang w:val="en"/>
        </w:rPr>
        <w:t>= &lt;</w:t>
      </w:r>
      <w:r w:rsidR="00D332E0" w:rsidRPr="003522EB">
        <w:rPr>
          <w:i/>
          <w:lang w:val="en"/>
        </w:rPr>
        <w:t>a</w:t>
      </w:r>
      <w:r w:rsidR="00D332E0" w:rsidRPr="003522EB">
        <w:rPr>
          <w:lang w:val="en"/>
        </w:rPr>
        <w:t xml:space="preserve">, </w:t>
      </w:r>
      <w:r w:rsidR="00D332E0" w:rsidRPr="003522EB">
        <w:rPr>
          <w:i/>
          <w:lang w:val="en"/>
        </w:rPr>
        <w:t>b</w:t>
      </w:r>
      <w:r w:rsidR="00D332E0" w:rsidRPr="003522EB">
        <w:rPr>
          <w:lang w:val="en"/>
        </w:rPr>
        <w:t xml:space="preserve">, </w:t>
      </w:r>
      <w:r w:rsidR="00D332E0" w:rsidRPr="003522EB">
        <w:rPr>
          <w:i/>
          <w:lang w:val="en"/>
        </w:rPr>
        <w:t>t</w:t>
      </w:r>
      <w:r w:rsidR="00D332E0" w:rsidRPr="003522EB">
        <w:rPr>
          <w:lang w:val="en"/>
        </w:rPr>
        <w:t xml:space="preserve">, </w:t>
      </w:r>
      <w:r w:rsidR="00D332E0" w:rsidRPr="003522EB">
        <w:rPr>
          <w:i/>
          <w:lang w:val="en"/>
        </w:rPr>
        <w:t>m</w:t>
      </w:r>
      <w:r w:rsidR="00D332E0" w:rsidRPr="003522EB">
        <w:rPr>
          <w:lang w:val="en"/>
        </w:rPr>
        <w:t>&gt;</w:t>
      </w:r>
      <w:proofErr w:type="gramStart"/>
      <w:r w:rsidR="00AB64C4" w:rsidRPr="003522EB">
        <w:rPr>
          <w:lang w:val="en"/>
        </w:rPr>
        <w:t>}</w:t>
      </w:r>
      <w:r w:rsidR="00D332E0">
        <w:rPr>
          <w:rFonts w:hint="eastAsia"/>
          <w:lang w:val="en" w:eastAsia="zh-CN"/>
        </w:rPr>
        <w:t>is</w:t>
      </w:r>
      <w:proofErr w:type="gramEnd"/>
      <w:r w:rsidR="00AB64C4" w:rsidRPr="003522EB">
        <w:rPr>
          <w:lang w:val="en"/>
        </w:rPr>
        <w:t xml:space="preserve"> an event log with t</w:t>
      </w:r>
      <w:r w:rsidR="00D332E0">
        <w:rPr>
          <w:rFonts w:hint="eastAsia"/>
          <w:lang w:val="en" w:eastAsia="zh-CN"/>
        </w:rPr>
        <w:t>hree</w:t>
      </w:r>
      <w:r w:rsidR="00AB64C4" w:rsidRPr="003522EB">
        <w:rPr>
          <w:lang w:val="en"/>
        </w:rPr>
        <w:t xml:space="preserve"> traces</w:t>
      </w:r>
      <w:r w:rsidR="00D332E0">
        <w:rPr>
          <w:rFonts w:hint="eastAsia"/>
          <w:lang w:val="en" w:eastAsia="zh-CN"/>
        </w:rPr>
        <w:t>.</w:t>
      </w:r>
      <w:r w:rsidR="00AB64C4" w:rsidRPr="003522EB">
        <w:rPr>
          <w:lang w:val="en"/>
        </w:rPr>
        <w:t xml:space="preserve"> </w:t>
      </w:r>
      <w:r w:rsidR="00D332E0">
        <w:rPr>
          <w:rFonts w:hint="eastAsia"/>
          <w:lang w:val="en" w:eastAsia="zh-CN"/>
        </w:rPr>
        <w:t>T</w:t>
      </w:r>
      <w:r w:rsidR="00AB64C4" w:rsidRPr="003522EB">
        <w:rPr>
          <w:lang w:val="en"/>
        </w:rPr>
        <w:t>h</w:t>
      </w:r>
      <w:r w:rsidR="00D332E0">
        <w:rPr>
          <w:rFonts w:hint="eastAsia"/>
          <w:lang w:val="en" w:eastAsia="zh-CN"/>
        </w:rPr>
        <w:t>us</w:t>
      </w:r>
      <w:r w:rsidR="00AB64C4" w:rsidRPr="003522EB">
        <w:rPr>
          <w:lang w:val="en"/>
        </w:rPr>
        <w:t xml:space="preserve"> </w:t>
      </w:r>
      <w:proofErr w:type="gramStart"/>
      <w:r w:rsidR="00AB64C4" w:rsidRPr="003522EB">
        <w:rPr>
          <w:i/>
          <w:lang w:val="en"/>
        </w:rPr>
        <w:t>φ</w:t>
      </w:r>
      <w:r w:rsidR="00AB64C4" w:rsidRPr="003522EB">
        <w:rPr>
          <w:i/>
          <w:vertAlign w:val="subscript"/>
          <w:lang w:val="en"/>
        </w:rPr>
        <w:t>set</w:t>
      </w:r>
      <w:r w:rsidR="00AB64C4" w:rsidRPr="003522EB">
        <w:rPr>
          <w:lang w:val="en"/>
        </w:rPr>
        <w:t>(</w:t>
      </w:r>
      <w:proofErr w:type="gramEnd"/>
      <w:r w:rsidR="00AB64C4" w:rsidRPr="003522EB">
        <w:rPr>
          <w:i/>
          <w:lang w:val="en"/>
        </w:rPr>
        <w:t>σ</w:t>
      </w:r>
      <w:r w:rsidR="00D332E0" w:rsidRPr="00D332E0">
        <w:rPr>
          <w:rFonts w:hint="eastAsia"/>
          <w:vertAlign w:val="subscript"/>
          <w:lang w:val="en" w:eastAsia="zh-CN"/>
        </w:rPr>
        <w:t>1</w:t>
      </w:r>
      <w:r w:rsidR="00AB64C4" w:rsidRPr="003522EB">
        <w:rPr>
          <w:lang w:val="en"/>
        </w:rPr>
        <w:t>) = {</w:t>
      </w:r>
      <w:r w:rsidR="00AB64C4" w:rsidRPr="003522EB">
        <w:rPr>
          <w:i/>
          <w:lang w:val="en"/>
        </w:rPr>
        <w:t>a</w:t>
      </w:r>
      <w:r w:rsidR="00AB64C4" w:rsidRPr="003522EB">
        <w:rPr>
          <w:lang w:val="en"/>
        </w:rPr>
        <w:t xml:space="preserve">, </w:t>
      </w:r>
      <w:r w:rsidR="00AB64C4" w:rsidRPr="003522EB">
        <w:rPr>
          <w:i/>
          <w:lang w:val="en"/>
        </w:rPr>
        <w:t>b</w:t>
      </w:r>
      <w:r w:rsidR="00AB64C4" w:rsidRPr="003522EB">
        <w:rPr>
          <w:lang w:val="en"/>
        </w:rPr>
        <w:t xml:space="preserve">, </w:t>
      </w:r>
      <w:r w:rsidR="0084589C">
        <w:rPr>
          <w:i/>
          <w:lang w:val="en"/>
        </w:rPr>
        <w:t>r</w:t>
      </w:r>
      <w:r w:rsidR="00AB64C4" w:rsidRPr="003522EB">
        <w:rPr>
          <w:lang w:val="en"/>
        </w:rPr>
        <w:t xml:space="preserve">, </w:t>
      </w:r>
      <w:r w:rsidR="00AB64C4" w:rsidRPr="003522EB">
        <w:rPr>
          <w:i/>
          <w:lang w:val="en"/>
        </w:rPr>
        <w:t>d</w:t>
      </w:r>
      <w:r w:rsidR="00AB64C4" w:rsidRPr="003522EB">
        <w:rPr>
          <w:lang w:val="en"/>
        </w:rPr>
        <w:t xml:space="preserve">, </w:t>
      </w:r>
      <w:r w:rsidR="0084589C">
        <w:rPr>
          <w:i/>
          <w:lang w:val="en"/>
        </w:rPr>
        <w:t>n</w:t>
      </w:r>
      <w:r w:rsidR="00AB64C4" w:rsidRPr="003522EB">
        <w:rPr>
          <w:lang w:val="en"/>
        </w:rPr>
        <w:t xml:space="preserve">, </w:t>
      </w:r>
      <w:r w:rsidR="0015244D">
        <w:rPr>
          <w:rFonts w:hint="eastAsia"/>
          <w:i/>
          <w:lang w:val="en" w:eastAsia="zh-CN"/>
        </w:rPr>
        <w:t>g</w:t>
      </w:r>
      <w:r w:rsidR="00AB64C4" w:rsidRPr="003522EB">
        <w:rPr>
          <w:lang w:val="en"/>
        </w:rPr>
        <w:t xml:space="preserve">, </w:t>
      </w:r>
      <w:r w:rsidR="00AB64C4" w:rsidRPr="003522EB">
        <w:rPr>
          <w:i/>
          <w:lang w:val="en"/>
        </w:rPr>
        <w:t>m</w:t>
      </w:r>
      <w:r w:rsidR="00AB64C4" w:rsidRPr="003522EB">
        <w:rPr>
          <w:lang w:val="en"/>
        </w:rPr>
        <w:t xml:space="preserve">}. </w:t>
      </w:r>
      <w:proofErr w:type="gramStart"/>
      <w:r w:rsidR="00AB64C4" w:rsidRPr="003522EB">
        <w:rPr>
          <w:i/>
          <w:lang w:val="en"/>
        </w:rPr>
        <w:t>φ</w:t>
      </w:r>
      <w:r w:rsidR="00AB64C4" w:rsidRPr="003522EB">
        <w:rPr>
          <w:i/>
          <w:vertAlign w:val="subscript"/>
          <w:lang w:val="en"/>
        </w:rPr>
        <w:t>set</w:t>
      </w:r>
      <w:r w:rsidR="00AB64C4" w:rsidRPr="003522EB">
        <w:rPr>
          <w:lang w:val="en"/>
        </w:rPr>
        <w:t>(</w:t>
      </w:r>
      <w:proofErr w:type="gramEnd"/>
      <w:r w:rsidR="00AB64C4" w:rsidRPr="003522EB">
        <w:rPr>
          <w:i/>
          <w:lang w:val="en"/>
        </w:rPr>
        <w:t>L</w:t>
      </w:r>
      <w:r w:rsidR="00AB64C4" w:rsidRPr="003522EB">
        <w:rPr>
          <w:lang w:val="en"/>
        </w:rPr>
        <w:t>) = {</w:t>
      </w:r>
      <w:r w:rsidR="00AB64C4" w:rsidRPr="003522EB">
        <w:rPr>
          <w:i/>
          <w:lang w:val="en"/>
        </w:rPr>
        <w:t>a</w:t>
      </w:r>
      <w:r w:rsidR="00AB64C4" w:rsidRPr="003522EB">
        <w:rPr>
          <w:lang w:val="en"/>
        </w:rPr>
        <w:t xml:space="preserve">, </w:t>
      </w:r>
      <w:r w:rsidR="00AB64C4" w:rsidRPr="003522EB">
        <w:rPr>
          <w:i/>
          <w:lang w:val="en"/>
        </w:rPr>
        <w:t>b</w:t>
      </w:r>
      <w:r w:rsidR="00AB64C4" w:rsidRPr="003522EB">
        <w:rPr>
          <w:lang w:val="en"/>
        </w:rPr>
        <w:t xml:space="preserve">, </w:t>
      </w:r>
      <w:r w:rsidR="0084589C">
        <w:rPr>
          <w:i/>
          <w:lang w:val="en"/>
        </w:rPr>
        <w:t>r</w:t>
      </w:r>
      <w:r w:rsidR="00AB64C4" w:rsidRPr="003522EB">
        <w:rPr>
          <w:lang w:val="en"/>
        </w:rPr>
        <w:t xml:space="preserve">, </w:t>
      </w:r>
      <w:r w:rsidR="00AB64C4" w:rsidRPr="003522EB">
        <w:rPr>
          <w:i/>
          <w:lang w:val="en"/>
        </w:rPr>
        <w:t>d</w:t>
      </w:r>
      <w:r w:rsidR="00AB64C4" w:rsidRPr="003522EB">
        <w:rPr>
          <w:lang w:val="en"/>
        </w:rPr>
        <w:t xml:space="preserve">, </w:t>
      </w:r>
      <w:r w:rsidR="0084589C">
        <w:rPr>
          <w:i/>
          <w:lang w:val="en"/>
        </w:rPr>
        <w:t>n</w:t>
      </w:r>
      <w:r w:rsidR="00AB64C4" w:rsidRPr="003522EB">
        <w:rPr>
          <w:lang w:val="en"/>
        </w:rPr>
        <w:t xml:space="preserve">, </w:t>
      </w:r>
      <w:r w:rsidR="0015244D">
        <w:rPr>
          <w:rFonts w:hint="eastAsia"/>
          <w:i/>
          <w:lang w:val="en" w:eastAsia="zh-CN"/>
        </w:rPr>
        <w:t>g</w:t>
      </w:r>
      <w:r w:rsidR="00AB64C4" w:rsidRPr="003522EB">
        <w:rPr>
          <w:lang w:val="en"/>
        </w:rPr>
        <w:t xml:space="preserve">, </w:t>
      </w:r>
      <w:r w:rsidR="00AB64C4" w:rsidRPr="003522EB">
        <w:rPr>
          <w:i/>
          <w:lang w:val="en"/>
        </w:rPr>
        <w:t>q</w:t>
      </w:r>
      <w:r w:rsidR="00AB64C4" w:rsidRPr="003522EB">
        <w:rPr>
          <w:lang w:val="en"/>
        </w:rPr>
        <w:t xml:space="preserve">, </w:t>
      </w:r>
      <w:r w:rsidR="00AB64C4" w:rsidRPr="003522EB">
        <w:rPr>
          <w:i/>
          <w:lang w:val="en"/>
        </w:rPr>
        <w:t>o</w:t>
      </w:r>
      <w:r w:rsidR="00AB64C4" w:rsidRPr="003522EB">
        <w:rPr>
          <w:lang w:val="en"/>
        </w:rPr>
        <w:t xml:space="preserve">, </w:t>
      </w:r>
      <w:r w:rsidR="00AB64C4" w:rsidRPr="003522EB">
        <w:rPr>
          <w:i/>
          <w:lang w:val="en"/>
        </w:rPr>
        <w:t>s</w:t>
      </w:r>
      <w:r w:rsidR="00AB64C4" w:rsidRPr="003522EB">
        <w:rPr>
          <w:lang w:val="en"/>
        </w:rPr>
        <w:t xml:space="preserve">, </w:t>
      </w:r>
      <w:r w:rsidR="00AB64C4" w:rsidRPr="003522EB">
        <w:rPr>
          <w:i/>
          <w:lang w:val="en"/>
        </w:rPr>
        <w:t>t</w:t>
      </w:r>
      <w:r w:rsidR="00AB64C4" w:rsidRPr="003522EB">
        <w:rPr>
          <w:lang w:val="en"/>
        </w:rPr>
        <w:t xml:space="preserve">, </w:t>
      </w:r>
      <w:r w:rsidR="00AB64C4" w:rsidRPr="003522EB">
        <w:rPr>
          <w:i/>
          <w:lang w:val="en"/>
        </w:rPr>
        <w:t>m</w:t>
      </w:r>
      <w:r w:rsidR="00AB64C4" w:rsidRPr="003522EB">
        <w:rPr>
          <w:lang w:val="en"/>
        </w:rPr>
        <w:t>}.</w:t>
      </w:r>
    </w:p>
    <w:p w:rsidR="00AB64C4" w:rsidRDefault="00AB64C4" w:rsidP="00AB64C4">
      <w:pPr>
        <w:pStyle w:val="PARA"/>
        <w:spacing w:line="252" w:lineRule="auto"/>
        <w:ind w:firstLineChars="100" w:firstLine="198"/>
        <w:rPr>
          <w:rStyle w:val="tlid-translation"/>
          <w:lang w:val="en" w:eastAsia="zh-CN"/>
        </w:rPr>
      </w:pPr>
      <w:r>
        <w:rPr>
          <w:rStyle w:val="tlid-translation"/>
          <w:i/>
          <w:lang w:val="en"/>
        </w:rPr>
        <w:t xml:space="preserve">Definition </w:t>
      </w:r>
      <w:r>
        <w:rPr>
          <w:rStyle w:val="tlid-translation"/>
          <w:i/>
          <w:lang w:val="en" w:eastAsia="zh-CN"/>
        </w:rPr>
        <w:t>6</w:t>
      </w:r>
      <w:r>
        <w:rPr>
          <w:rStyle w:val="tlid-translation"/>
          <w:i/>
          <w:lang w:val="en"/>
        </w:rPr>
        <w:t xml:space="preserve"> </w:t>
      </w:r>
      <w:r>
        <w:rPr>
          <w:rStyle w:val="tlid-translation"/>
          <w:lang w:val="en"/>
        </w:rPr>
        <w:t>(</w:t>
      </w:r>
      <w:r>
        <w:rPr>
          <w:rStyle w:val="tlid-translation"/>
          <w:i/>
          <w:lang w:val="en"/>
        </w:rPr>
        <w:t xml:space="preserve">Petri </w:t>
      </w:r>
      <w:r>
        <w:rPr>
          <w:rStyle w:val="tlid-translation"/>
          <w:i/>
          <w:lang w:val="en" w:eastAsia="zh-CN"/>
        </w:rPr>
        <w:t>N</w:t>
      </w:r>
      <w:r>
        <w:rPr>
          <w:rStyle w:val="tlid-translation"/>
          <w:i/>
          <w:lang w:val="en"/>
        </w:rPr>
        <w:t>et</w:t>
      </w:r>
      <w:r>
        <w:rPr>
          <w:rStyle w:val="tlid-translation"/>
          <w:lang w:val="en"/>
        </w:rPr>
        <w:t>):</w:t>
      </w:r>
      <w:r>
        <w:rPr>
          <w:rStyle w:val="tlid-translation"/>
          <w:lang w:val="en" w:eastAsia="zh-CN"/>
        </w:rPr>
        <w:t xml:space="preserve"> A four-tuple </w:t>
      </w:r>
      <w:r>
        <w:rPr>
          <w:rStyle w:val="tlid-translation"/>
          <w:i/>
          <w:lang w:val="en"/>
        </w:rPr>
        <w:t>PN</w:t>
      </w:r>
      <w:r>
        <w:rPr>
          <w:rStyle w:val="tlid-translation"/>
          <w:i/>
          <w:lang w:val="en" w:eastAsia="zh-CN"/>
        </w:rPr>
        <w:t xml:space="preserve"> </w:t>
      </w:r>
      <w:r>
        <w:rPr>
          <w:rStyle w:val="tlid-translation"/>
          <w:lang w:val="en" w:eastAsia="zh-CN"/>
        </w:rPr>
        <w:t>=</w:t>
      </w:r>
      <w:r>
        <w:rPr>
          <w:rStyle w:val="tlid-translation"/>
          <w:i/>
          <w:lang w:val="en"/>
        </w:rPr>
        <w:t xml:space="preserve"> </w:t>
      </w:r>
      <w:r>
        <w:rPr>
          <w:rStyle w:val="tlid-translation"/>
          <w:lang w:val="en"/>
        </w:rPr>
        <w:t>(</w:t>
      </w:r>
      <w:r>
        <w:rPr>
          <w:rStyle w:val="tlid-translation"/>
          <w:i/>
          <w:lang w:val="en"/>
        </w:rPr>
        <w:t>P</w:t>
      </w:r>
      <w:r>
        <w:rPr>
          <w:rStyle w:val="tlid-translation"/>
          <w:lang w:val="en"/>
        </w:rPr>
        <w:t xml:space="preserve">, </w:t>
      </w:r>
      <w:r>
        <w:rPr>
          <w:rStyle w:val="tlid-translation"/>
          <w:i/>
          <w:lang w:val="en"/>
        </w:rPr>
        <w:t>T</w:t>
      </w:r>
      <w:r>
        <w:rPr>
          <w:rStyle w:val="tlid-translation"/>
          <w:lang w:val="en"/>
        </w:rPr>
        <w:t xml:space="preserve">; </w:t>
      </w:r>
      <w:r>
        <w:rPr>
          <w:rStyle w:val="tlid-translation"/>
          <w:i/>
          <w:lang w:val="en"/>
        </w:rPr>
        <w:t>F</w:t>
      </w:r>
      <w:r>
        <w:rPr>
          <w:rStyle w:val="tlid-translation"/>
          <w:lang w:val="en"/>
        </w:rPr>
        <w:t xml:space="preserve">, </w:t>
      </w:r>
      <w:r>
        <w:rPr>
          <w:rStyle w:val="tlid-translation"/>
          <w:i/>
          <w:lang w:val="en"/>
        </w:rPr>
        <w:t>M</w:t>
      </w:r>
      <w:r>
        <w:rPr>
          <w:rStyle w:val="tlid-translation"/>
          <w:vertAlign w:val="subscript"/>
          <w:lang w:val="en" w:eastAsia="zh-CN"/>
        </w:rPr>
        <w:t>0</w:t>
      </w:r>
      <w:r>
        <w:rPr>
          <w:rStyle w:val="tlid-translation"/>
          <w:lang w:val="en"/>
        </w:rPr>
        <w:t>)</w:t>
      </w:r>
      <w:r>
        <w:rPr>
          <w:rStyle w:val="tlid-translation"/>
          <w:i/>
          <w:lang w:val="en"/>
        </w:rPr>
        <w:t xml:space="preserve"> </w:t>
      </w:r>
      <w:r>
        <w:rPr>
          <w:rStyle w:val="tlid-translation"/>
          <w:lang w:val="en" w:eastAsia="zh-CN"/>
        </w:rPr>
        <w:t>is called Petri net, where</w:t>
      </w:r>
    </w:p>
    <w:p w:rsidR="00AB64C4" w:rsidRDefault="00AB64C4" w:rsidP="00CD621F">
      <w:pPr>
        <w:pStyle w:val="PARA"/>
        <w:numPr>
          <w:ilvl w:val="0"/>
          <w:numId w:val="4"/>
        </w:numPr>
        <w:spacing w:line="252" w:lineRule="auto"/>
        <w:ind w:left="550" w:hanging="357"/>
        <w:rPr>
          <w:rStyle w:val="tlid-translation"/>
          <w:lang w:val="en" w:eastAsia="zh-CN"/>
        </w:rPr>
      </w:pPr>
      <w:r>
        <w:rPr>
          <w:rStyle w:val="tlid-translation"/>
          <w:i/>
          <w:lang w:val="en"/>
        </w:rPr>
        <w:t xml:space="preserve">N </w:t>
      </w:r>
      <w:r>
        <w:rPr>
          <w:rStyle w:val="tlid-translation"/>
          <w:lang w:val="en" w:eastAsia="zh-CN"/>
        </w:rPr>
        <w:t>=</w:t>
      </w:r>
      <w:r>
        <w:rPr>
          <w:rStyle w:val="tlid-translation"/>
          <w:lang w:val="en"/>
        </w:rPr>
        <w:t xml:space="preserve"> (</w:t>
      </w:r>
      <w:r>
        <w:rPr>
          <w:rStyle w:val="tlid-translation"/>
          <w:i/>
          <w:lang w:val="en"/>
        </w:rPr>
        <w:t>P</w:t>
      </w:r>
      <w:r>
        <w:rPr>
          <w:rStyle w:val="tlid-translation"/>
          <w:lang w:val="en"/>
        </w:rPr>
        <w:t xml:space="preserve">, </w:t>
      </w:r>
      <w:r>
        <w:rPr>
          <w:rStyle w:val="tlid-translation"/>
          <w:i/>
          <w:lang w:val="en"/>
        </w:rPr>
        <w:t>T</w:t>
      </w:r>
      <w:r>
        <w:rPr>
          <w:rStyle w:val="tlid-translation"/>
          <w:lang w:val="en"/>
        </w:rPr>
        <w:t>;</w:t>
      </w:r>
      <w:r>
        <w:rPr>
          <w:rStyle w:val="tlid-translation"/>
          <w:i/>
          <w:lang w:val="en"/>
        </w:rPr>
        <w:t xml:space="preserve"> F</w:t>
      </w:r>
      <w:r>
        <w:rPr>
          <w:rStyle w:val="tlid-translation"/>
          <w:lang w:val="en"/>
        </w:rPr>
        <w:t>)</w:t>
      </w:r>
      <w:r>
        <w:rPr>
          <w:rStyle w:val="tlid-translation"/>
          <w:lang w:val="en" w:eastAsia="zh-CN"/>
        </w:rPr>
        <w:t xml:space="preserve"> is a net,</w:t>
      </w:r>
      <w:r>
        <w:rPr>
          <w:lang w:val="en"/>
        </w:rPr>
        <w:t xml:space="preserve"> </w:t>
      </w:r>
      <w:r>
        <w:rPr>
          <w:rStyle w:val="tlid-translation"/>
          <w:lang w:val="en" w:eastAsia="zh-CN"/>
        </w:rPr>
        <w:t xml:space="preserve">where </w:t>
      </w:r>
      <w:r>
        <w:rPr>
          <w:rStyle w:val="tlid-translation"/>
          <w:i/>
          <w:lang w:val="en"/>
        </w:rPr>
        <w:t>P</w:t>
      </w:r>
      <w:r>
        <w:rPr>
          <w:rStyle w:val="tlid-translation"/>
          <w:lang w:val="en" w:eastAsia="zh-CN"/>
        </w:rPr>
        <w:t xml:space="preserve"> is a finite set of places and </w:t>
      </w:r>
      <w:r>
        <w:rPr>
          <w:rStyle w:val="tlid-translation"/>
          <w:i/>
          <w:lang w:val="en"/>
        </w:rPr>
        <w:t>T</w:t>
      </w:r>
      <w:r>
        <w:rPr>
          <w:rStyle w:val="tlid-translation"/>
          <w:lang w:val="en" w:eastAsia="zh-CN"/>
        </w:rPr>
        <w:t xml:space="preserve"> is a finite set of transitions, </w:t>
      </w:r>
      <w:r>
        <w:rPr>
          <w:rStyle w:val="tlid-translation"/>
          <w:i/>
          <w:lang w:val="en" w:eastAsia="zh-CN"/>
        </w:rPr>
        <w:t>P</w:t>
      </w:r>
      <w:r>
        <w:rPr>
          <w:rStyle w:val="tlid-translation"/>
          <w:lang w:val="en" w:eastAsia="zh-CN"/>
        </w:rPr>
        <w:t xml:space="preserve"> </w:t>
      </w:r>
      <w:r>
        <w:rPr>
          <w:rFonts w:cs="Times New Roman"/>
        </w:rPr>
        <w:sym w:font="Symbol" w:char="F0C8"/>
      </w:r>
      <w:r>
        <w:rPr>
          <w:rFonts w:cs="Times New Roman"/>
          <w:lang w:eastAsia="zh-CN"/>
        </w:rPr>
        <w:t xml:space="preserve"> </w:t>
      </w:r>
      <w:r>
        <w:rPr>
          <w:rStyle w:val="tlid-translation"/>
          <w:i/>
          <w:lang w:val="en"/>
        </w:rPr>
        <w:t>T</w:t>
      </w:r>
      <w:r>
        <w:rPr>
          <w:rStyle w:val="tlid-translation"/>
          <w:lang w:val="en" w:eastAsia="zh-CN"/>
        </w:rPr>
        <w:t xml:space="preserve"> </w:t>
      </w:r>
      <w:r>
        <w:rPr>
          <w:rStyle w:val="tlid-translation"/>
          <w:rFonts w:cs="Times New Roman"/>
          <w:lang w:val="en"/>
        </w:rPr>
        <w:t>≠</w:t>
      </w:r>
      <w:r>
        <w:rPr>
          <w:rStyle w:val="tlid-translation"/>
          <w:lang w:val="en" w:eastAsia="zh-CN"/>
        </w:rPr>
        <w:t xml:space="preserve"> </w:t>
      </w:r>
      <w:r>
        <w:rPr>
          <w:rStyle w:val="tlid-translation"/>
          <w:lang w:val="en"/>
        </w:rPr>
        <w:sym w:font="Symbol" w:char="F0C6"/>
      </w:r>
      <w:r>
        <w:rPr>
          <w:rStyle w:val="tlid-translation"/>
          <w:i/>
          <w:lang w:val="en"/>
        </w:rPr>
        <w:t xml:space="preserve"> </w:t>
      </w:r>
      <w:r>
        <w:rPr>
          <w:rStyle w:val="tlid-translation"/>
          <w:lang w:val="en" w:eastAsia="zh-CN"/>
        </w:rPr>
        <w:t>and</w:t>
      </w:r>
      <w:r>
        <w:rPr>
          <w:rStyle w:val="tlid-translation"/>
          <w:i/>
          <w:lang w:val="en"/>
        </w:rPr>
        <w:t xml:space="preserve"> P</w:t>
      </w:r>
      <w:r>
        <w:rPr>
          <w:rStyle w:val="tlid-translation"/>
          <w:lang w:val="en" w:eastAsia="zh-CN"/>
        </w:rPr>
        <w:t xml:space="preserve"> </w:t>
      </w:r>
      <w:r>
        <w:rPr>
          <w:rStyle w:val="tlid-translation"/>
          <w:rFonts w:cs="Times New Roman"/>
          <w:lang w:val="en" w:eastAsia="zh-CN"/>
        </w:rPr>
        <w:t xml:space="preserve">∩ </w:t>
      </w:r>
      <w:r>
        <w:rPr>
          <w:rStyle w:val="tlid-translation"/>
          <w:i/>
          <w:lang w:val="en"/>
        </w:rPr>
        <w:t>T</w:t>
      </w:r>
      <w:r>
        <w:rPr>
          <w:rStyle w:val="tlid-translation"/>
          <w:lang w:val="en" w:eastAsia="zh-CN"/>
        </w:rPr>
        <w:t xml:space="preserve"> </w:t>
      </w:r>
      <w:r>
        <w:rPr>
          <w:rStyle w:val="tlid-translation"/>
          <w:lang w:val="en"/>
        </w:rPr>
        <w:t>=</w:t>
      </w:r>
      <w:r>
        <w:rPr>
          <w:rStyle w:val="tlid-translation"/>
          <w:lang w:val="en" w:eastAsia="zh-CN"/>
        </w:rPr>
        <w:t xml:space="preserve"> </w:t>
      </w:r>
      <w:r>
        <w:rPr>
          <w:rStyle w:val="tlid-translation"/>
          <w:lang w:val="en"/>
        </w:rPr>
        <w:sym w:font="Symbol" w:char="F0C6"/>
      </w:r>
      <w:r>
        <w:rPr>
          <w:rStyle w:val="tlid-translation"/>
          <w:lang w:val="en" w:eastAsia="zh-CN"/>
        </w:rPr>
        <w:t>;</w:t>
      </w:r>
    </w:p>
    <w:p w:rsidR="00AB64C4" w:rsidRDefault="00AB64C4" w:rsidP="00CD621F">
      <w:pPr>
        <w:pStyle w:val="PARA"/>
        <w:numPr>
          <w:ilvl w:val="0"/>
          <w:numId w:val="4"/>
        </w:numPr>
        <w:spacing w:line="252" w:lineRule="auto"/>
        <w:ind w:left="550" w:hanging="357"/>
        <w:rPr>
          <w:rStyle w:val="tlid-translation"/>
          <w:lang w:val="en" w:eastAsia="zh-CN"/>
        </w:rPr>
      </w:pPr>
      <w:r>
        <w:rPr>
          <w:rStyle w:val="tlid-translation"/>
          <w:i/>
          <w:lang w:val="en"/>
        </w:rPr>
        <w:t>F</w:t>
      </w:r>
      <w:r>
        <w:rPr>
          <w:rStyle w:val="tlid-translation"/>
          <w:lang w:val="en"/>
        </w:rPr>
        <w:t xml:space="preserve"> </w:t>
      </w:r>
      <w:r>
        <w:rPr>
          <w:rStyle w:val="tlid-translation"/>
          <w:rFonts w:ascii="Cambria Math" w:hAnsi="Cambria Math" w:cs="Cambria Math"/>
          <w:lang w:val="en"/>
        </w:rPr>
        <w:t>⊆</w:t>
      </w:r>
      <w:r>
        <w:rPr>
          <w:rStyle w:val="tlid-translation"/>
          <w:i/>
          <w:lang w:val="en"/>
        </w:rPr>
        <w:t xml:space="preserve"> </w:t>
      </w:r>
      <w:r>
        <w:rPr>
          <w:rStyle w:val="tlid-translation"/>
          <w:lang w:val="en"/>
        </w:rPr>
        <w:t>(</w:t>
      </w:r>
      <w:r>
        <w:rPr>
          <w:rStyle w:val="tlid-translation"/>
          <w:i/>
          <w:lang w:val="en"/>
        </w:rPr>
        <w:t>P</w:t>
      </w:r>
      <w:r>
        <w:rPr>
          <w:rStyle w:val="tlid-translation"/>
          <w:lang w:val="en"/>
        </w:rPr>
        <w:t xml:space="preserve"> </w:t>
      </w:r>
      <w:r>
        <w:rPr>
          <w:rStyle w:val="tlid-translation"/>
          <w:i/>
          <w:lang w:val="en"/>
        </w:rPr>
        <w:t>×</w:t>
      </w:r>
      <w:r>
        <w:rPr>
          <w:rStyle w:val="tlid-translation"/>
          <w:lang w:val="en"/>
        </w:rPr>
        <w:t xml:space="preserve"> </w:t>
      </w:r>
      <w:r>
        <w:rPr>
          <w:rStyle w:val="tlid-translation"/>
          <w:i/>
          <w:lang w:val="en"/>
        </w:rPr>
        <w:t>T</w:t>
      </w:r>
      <w:r>
        <w:rPr>
          <w:rStyle w:val="tlid-translation"/>
          <w:lang w:val="en"/>
        </w:rPr>
        <w:t>)</w:t>
      </w:r>
      <w:r>
        <w:rPr>
          <w:rStyle w:val="tlid-translation"/>
          <w:lang w:val="en" w:eastAsia="zh-CN"/>
        </w:rPr>
        <w:t xml:space="preserve"> </w:t>
      </w:r>
      <w:r>
        <w:rPr>
          <w:rFonts w:cs="Times New Roman"/>
        </w:rPr>
        <w:sym w:font="Symbol" w:char="F0C8"/>
      </w:r>
      <w:r>
        <w:rPr>
          <w:rStyle w:val="tlid-translation"/>
          <w:lang w:val="en" w:eastAsia="zh-CN"/>
        </w:rPr>
        <w:t xml:space="preserve"> </w:t>
      </w:r>
      <w:r>
        <w:rPr>
          <w:rStyle w:val="tlid-translation"/>
          <w:lang w:val="en"/>
        </w:rPr>
        <w:t>(</w:t>
      </w:r>
      <w:r>
        <w:rPr>
          <w:rStyle w:val="tlid-translation"/>
          <w:i/>
          <w:lang w:val="en"/>
        </w:rPr>
        <w:t>T</w:t>
      </w:r>
      <w:r>
        <w:rPr>
          <w:rStyle w:val="tlid-translation"/>
          <w:lang w:val="en"/>
        </w:rPr>
        <w:t xml:space="preserve"> </w:t>
      </w:r>
      <w:r>
        <w:rPr>
          <w:rStyle w:val="tlid-translation"/>
          <w:i/>
          <w:lang w:val="en"/>
        </w:rPr>
        <w:t>×</w:t>
      </w:r>
      <w:r>
        <w:rPr>
          <w:rStyle w:val="tlid-translation"/>
          <w:lang w:val="en"/>
        </w:rPr>
        <w:t xml:space="preserve"> </w:t>
      </w:r>
      <w:r>
        <w:rPr>
          <w:rStyle w:val="tlid-translation"/>
          <w:i/>
          <w:lang w:val="en"/>
        </w:rPr>
        <w:t>P</w:t>
      </w:r>
      <w:r>
        <w:rPr>
          <w:rStyle w:val="tlid-translation"/>
          <w:lang w:val="en"/>
        </w:rPr>
        <w:t xml:space="preserve">) </w:t>
      </w:r>
      <w:r>
        <w:rPr>
          <w:rStyle w:val="tlid-translation"/>
          <w:lang w:val="en" w:eastAsia="zh-CN"/>
        </w:rPr>
        <w:t>is a set of directed arcs from places to transitions or from transactions to places;</w:t>
      </w:r>
    </w:p>
    <w:p w:rsidR="00AB64C4" w:rsidRPr="00EB349A" w:rsidRDefault="00AB64C4" w:rsidP="00CD621F">
      <w:pPr>
        <w:pStyle w:val="PARA"/>
        <w:numPr>
          <w:ilvl w:val="0"/>
          <w:numId w:val="4"/>
        </w:numPr>
        <w:spacing w:line="252" w:lineRule="auto"/>
        <w:ind w:left="550" w:hanging="357"/>
        <w:rPr>
          <w:rStyle w:val="tlid-translation"/>
          <w:lang w:val="en" w:eastAsia="zh-CN"/>
        </w:rPr>
      </w:pPr>
      <w:r w:rsidRPr="00EB349A">
        <w:rPr>
          <w:rStyle w:val="tlid-translation"/>
          <w:i/>
          <w:lang w:val="en"/>
        </w:rPr>
        <w:t>M</w:t>
      </w:r>
      <w:r w:rsidRPr="00EB349A">
        <w:rPr>
          <w:rStyle w:val="tlid-translation"/>
          <w:lang w:val="en"/>
        </w:rPr>
        <w:t xml:space="preserve">: </w:t>
      </w:r>
      <w:r w:rsidRPr="00EB349A">
        <w:rPr>
          <w:rStyle w:val="tlid-translation"/>
          <w:i/>
          <w:lang w:val="en"/>
        </w:rPr>
        <w:t>P</w:t>
      </w:r>
      <w:r w:rsidRPr="00EB349A">
        <w:rPr>
          <w:rStyle w:val="tlid-translation"/>
          <w:lang w:val="en" w:eastAsia="zh-CN"/>
        </w:rPr>
        <w:t xml:space="preserve"> </w:t>
      </w:r>
      <w:r w:rsidRPr="00EB349A">
        <w:rPr>
          <w:rStyle w:val="tlid-translation"/>
          <w:rFonts w:hint="eastAsia"/>
          <w:lang w:val="en"/>
        </w:rPr>
        <w:t>→</w:t>
      </w:r>
      <w:r w:rsidRPr="00EB349A">
        <w:rPr>
          <w:rStyle w:val="tlid-translation"/>
          <w:lang w:val="en" w:eastAsia="zh-CN"/>
        </w:rPr>
        <w:t xml:space="preserve"> </w:t>
      </w:r>
      <w:r w:rsidRPr="00EB349A">
        <w:rPr>
          <w:rStyle w:val="tlid-translation"/>
          <w:i/>
          <w:lang w:val="en"/>
        </w:rPr>
        <w:t>N</w:t>
      </w:r>
      <w:r w:rsidRPr="00EB349A">
        <w:rPr>
          <w:rStyle w:val="tlid-translation"/>
          <w:lang w:val="en" w:eastAsia="zh-CN"/>
        </w:rPr>
        <w:t xml:space="preserve"> is called a marking, where </w:t>
      </w:r>
      <w:r w:rsidRPr="00EB349A">
        <w:rPr>
          <w:rStyle w:val="tlid-translation"/>
          <w:i/>
          <w:lang w:val="en"/>
        </w:rPr>
        <w:t>M</w:t>
      </w:r>
      <w:r w:rsidRPr="00EB349A">
        <w:rPr>
          <w:rStyle w:val="tlid-translation"/>
          <w:vertAlign w:val="subscript"/>
          <w:lang w:val="en"/>
        </w:rPr>
        <w:t>0</w:t>
      </w:r>
      <w:r w:rsidRPr="00EB349A">
        <w:rPr>
          <w:rStyle w:val="tlid-translation"/>
          <w:lang w:val="en" w:eastAsia="zh-CN"/>
        </w:rPr>
        <w:t xml:space="preserve"> represents the initial marking, and for </w:t>
      </w:r>
      <w:r w:rsidRPr="00EB349A">
        <w:rPr>
          <w:rStyle w:val="tlid-translation"/>
          <w:lang w:val="en"/>
        </w:rPr>
        <w:sym w:font="Symbol" w:char="F022"/>
      </w:r>
      <w:r w:rsidRPr="00EB349A">
        <w:rPr>
          <w:rStyle w:val="tlid-translation"/>
          <w:i/>
          <w:lang w:val="en"/>
        </w:rPr>
        <w:t>p</w:t>
      </w:r>
      <w:r w:rsidRPr="00EB349A">
        <w:rPr>
          <w:rStyle w:val="tlid-translation"/>
          <w:lang w:val="en" w:eastAsia="zh-CN"/>
        </w:rPr>
        <w:t xml:space="preserve"> </w:t>
      </w:r>
      <w:r w:rsidRPr="00EB349A">
        <w:rPr>
          <w:lang w:eastAsia="zh-CN"/>
        </w:rPr>
        <w:sym w:font="Symbol" w:char="F0CE"/>
      </w:r>
      <w:r w:rsidRPr="00EB349A">
        <w:rPr>
          <w:lang w:eastAsia="zh-CN"/>
        </w:rPr>
        <w:t xml:space="preserve"> </w:t>
      </w:r>
      <w:r w:rsidRPr="00EB349A">
        <w:rPr>
          <w:rStyle w:val="tlid-translation"/>
          <w:i/>
          <w:lang w:val="en"/>
        </w:rPr>
        <w:t>P</w:t>
      </w:r>
      <w:r w:rsidRPr="00EB349A">
        <w:rPr>
          <w:rStyle w:val="tlid-translation"/>
          <w:lang w:val="en" w:eastAsia="zh-CN"/>
        </w:rPr>
        <w:t xml:space="preserve">, the number of tokens in </w:t>
      </w:r>
      <w:r w:rsidRPr="00EB349A">
        <w:rPr>
          <w:rStyle w:val="tlid-translation"/>
          <w:i/>
          <w:lang w:val="en"/>
        </w:rPr>
        <w:t>p</w:t>
      </w:r>
      <w:r w:rsidR="008D0C5A" w:rsidRPr="00EB349A">
        <w:rPr>
          <w:rStyle w:val="tlid-translation"/>
          <w:rFonts w:hint="eastAsia"/>
          <w:lang w:val="en" w:eastAsia="zh-CN"/>
        </w:rPr>
        <w:t xml:space="preserve"> is represented by </w:t>
      </w:r>
      <w:r w:rsidR="008D0C5A" w:rsidRPr="00EB349A">
        <w:rPr>
          <w:rStyle w:val="tlid-translation"/>
          <w:i/>
          <w:lang w:val="en"/>
        </w:rPr>
        <w:t>M</w:t>
      </w:r>
      <w:r w:rsidR="008D0C5A" w:rsidRPr="00EB349A">
        <w:rPr>
          <w:rStyle w:val="tlid-translation"/>
          <w:lang w:val="en"/>
        </w:rPr>
        <w:t>(</w:t>
      </w:r>
      <w:r w:rsidR="008D0C5A" w:rsidRPr="00EB349A">
        <w:rPr>
          <w:rStyle w:val="tlid-translation"/>
          <w:i/>
          <w:lang w:val="en"/>
        </w:rPr>
        <w:t>p</w:t>
      </w:r>
      <w:r w:rsidR="008D0C5A" w:rsidRPr="00EB349A">
        <w:rPr>
          <w:rStyle w:val="tlid-translation"/>
          <w:lang w:val="en"/>
        </w:rPr>
        <w:t>)</w:t>
      </w:r>
      <w:r w:rsidRPr="00EB349A">
        <w:rPr>
          <w:rStyle w:val="tlid-translation"/>
          <w:lang w:val="en" w:eastAsia="zh-CN"/>
        </w:rPr>
        <w:t xml:space="preserve">; </w:t>
      </w:r>
    </w:p>
    <w:p w:rsidR="00AB64C4" w:rsidRDefault="000D4260" w:rsidP="00CD621F">
      <w:pPr>
        <w:numPr>
          <w:ilvl w:val="0"/>
          <w:numId w:val="4"/>
        </w:numPr>
        <w:spacing w:line="252" w:lineRule="auto"/>
        <w:ind w:left="550" w:hanging="357"/>
        <w:rPr>
          <w:rStyle w:val="tlid-translation"/>
          <w:rFonts w:cs="TimesLTStd-Roman"/>
          <w:spacing w:val="-2"/>
          <w:lang w:val="en" w:eastAsia="zh-CN"/>
        </w:rPr>
      </w:pPr>
      <w:r>
        <w:rPr>
          <w:rStyle w:val="tlid-translation"/>
          <w:rFonts w:cs="TimesLTStd-Roman"/>
          <w:i/>
          <w:spacing w:val="-2"/>
          <w:lang w:val="en"/>
        </w:rPr>
        <w:lastRenderedPageBreak/>
        <w:t>cod</w:t>
      </w:r>
      <w:r>
        <w:rPr>
          <w:rStyle w:val="tlid-translation"/>
          <w:rFonts w:cs="TimesLTStd-Roman"/>
          <w:spacing w:val="-2"/>
          <w:lang w:val="en"/>
        </w:rPr>
        <w:t>(</w:t>
      </w:r>
      <w:r>
        <w:rPr>
          <w:rStyle w:val="tlid-translation"/>
          <w:rFonts w:cs="TimesLTStd-Roman"/>
          <w:i/>
          <w:spacing w:val="-2"/>
          <w:lang w:val="en"/>
        </w:rPr>
        <w:t>F</w:t>
      </w:r>
      <w:r>
        <w:rPr>
          <w:rStyle w:val="tlid-translation"/>
          <w:rFonts w:cs="TimesLTStd-Roman"/>
          <w:spacing w:val="-2"/>
          <w:lang w:val="en"/>
        </w:rPr>
        <w:t>)</w:t>
      </w:r>
      <w:r>
        <w:rPr>
          <w:rStyle w:val="tlid-translation"/>
          <w:rFonts w:cs="TimesLTStd-Roman" w:hint="eastAsia"/>
          <w:spacing w:val="-2"/>
          <w:lang w:val="en" w:eastAsia="zh-CN"/>
        </w:rPr>
        <w:t xml:space="preserve"> </w:t>
      </w:r>
      <w:r w:rsidR="00AB64C4">
        <w:sym w:font="Symbol" w:char="F0C8"/>
      </w:r>
      <w:r w:rsidR="00AB64C4">
        <w:rPr>
          <w:rStyle w:val="tlid-translation"/>
          <w:rFonts w:cs="TimesLTStd-Roman"/>
          <w:spacing w:val="-2"/>
          <w:lang w:val="en" w:eastAsia="zh-CN"/>
        </w:rPr>
        <w:t xml:space="preserve"> </w:t>
      </w:r>
      <w:r>
        <w:rPr>
          <w:rStyle w:val="tlid-translation"/>
          <w:rFonts w:cs="TimesLTStd-Roman"/>
          <w:i/>
          <w:spacing w:val="-2"/>
          <w:lang w:val="en"/>
        </w:rPr>
        <w:t>dom</w:t>
      </w:r>
      <w:r>
        <w:rPr>
          <w:rStyle w:val="tlid-translation"/>
          <w:rFonts w:cs="TimesLTStd-Roman"/>
          <w:spacing w:val="-2"/>
          <w:lang w:val="en"/>
        </w:rPr>
        <w:t>(</w:t>
      </w:r>
      <w:r>
        <w:rPr>
          <w:rStyle w:val="tlid-translation"/>
          <w:rFonts w:cs="TimesLTStd-Roman"/>
          <w:i/>
          <w:spacing w:val="-2"/>
          <w:lang w:val="en"/>
        </w:rPr>
        <w:t>F</w:t>
      </w:r>
      <w:r>
        <w:rPr>
          <w:rStyle w:val="tlid-translation"/>
          <w:rFonts w:cs="TimesLTStd-Roman"/>
          <w:spacing w:val="-2"/>
          <w:lang w:val="en"/>
        </w:rPr>
        <w:t>)</w:t>
      </w:r>
      <w:r>
        <w:rPr>
          <w:rStyle w:val="tlid-translation"/>
          <w:rFonts w:cs="TimesLTStd-Roman" w:hint="eastAsia"/>
          <w:spacing w:val="-2"/>
          <w:lang w:val="en" w:eastAsia="zh-CN"/>
        </w:rPr>
        <w:t xml:space="preserve"> </w:t>
      </w:r>
      <w:r w:rsidR="00AB64C4">
        <w:rPr>
          <w:rStyle w:val="tlid-translation"/>
          <w:rFonts w:cs="TimesLTStd-Roman"/>
          <w:spacing w:val="-2"/>
          <w:lang w:val="en"/>
        </w:rPr>
        <w:t>=</w:t>
      </w:r>
      <w:r w:rsidR="00AB64C4">
        <w:rPr>
          <w:rStyle w:val="tlid-translation"/>
          <w:rFonts w:cs="TimesLTStd-Roman"/>
          <w:spacing w:val="-2"/>
          <w:lang w:val="en" w:eastAsia="zh-CN"/>
        </w:rPr>
        <w:t xml:space="preserve"> </w:t>
      </w:r>
      <w:r>
        <w:rPr>
          <w:rStyle w:val="tlid-translation"/>
          <w:rFonts w:cs="TimesLTStd-Roman"/>
          <w:i/>
          <w:spacing w:val="-2"/>
          <w:lang w:val="en"/>
        </w:rPr>
        <w:t>T</w:t>
      </w:r>
      <w:r>
        <w:t xml:space="preserve"> </w:t>
      </w:r>
      <w:r w:rsidR="00AB64C4">
        <w:sym w:font="Symbol" w:char="F0C8"/>
      </w:r>
      <w:r w:rsidR="00AB64C4">
        <w:rPr>
          <w:rStyle w:val="tlid-translation"/>
          <w:rFonts w:cs="TimesLTStd-Roman"/>
          <w:spacing w:val="-2"/>
          <w:lang w:val="en" w:eastAsia="zh-CN"/>
        </w:rPr>
        <w:t xml:space="preserve"> </w:t>
      </w:r>
      <w:r>
        <w:rPr>
          <w:rStyle w:val="tlid-translation"/>
          <w:rFonts w:cs="TimesLTStd-Roman"/>
          <w:i/>
          <w:spacing w:val="-2"/>
          <w:lang w:val="en"/>
        </w:rPr>
        <w:t>P</w:t>
      </w:r>
      <w:r w:rsidR="00AB64C4">
        <w:rPr>
          <w:rStyle w:val="tlid-translation"/>
          <w:rFonts w:cs="TimesLTStd-Roman"/>
          <w:spacing w:val="-2"/>
          <w:lang w:val="en" w:eastAsia="zh-CN"/>
        </w:rPr>
        <w:t xml:space="preserve">, where </w:t>
      </w:r>
      <w:r>
        <w:rPr>
          <w:rStyle w:val="tlid-translation"/>
          <w:rFonts w:cs="TimesLTStd-Roman"/>
          <w:i/>
          <w:color w:val="000000"/>
          <w:spacing w:val="-2"/>
          <w:lang w:val="en"/>
        </w:rPr>
        <w:t>cod</w:t>
      </w:r>
      <w:r>
        <w:rPr>
          <w:rStyle w:val="tlid-translation"/>
          <w:rFonts w:cs="TimesLTStd-Roman"/>
          <w:color w:val="000000"/>
          <w:spacing w:val="-2"/>
          <w:lang w:val="en"/>
        </w:rPr>
        <w:t>(</w:t>
      </w:r>
      <w:r>
        <w:rPr>
          <w:rStyle w:val="tlid-translation"/>
          <w:rFonts w:cs="TimesLTStd-Roman"/>
          <w:i/>
          <w:color w:val="000000"/>
          <w:spacing w:val="-2"/>
          <w:lang w:val="en"/>
        </w:rPr>
        <w:t>F</w:t>
      </w:r>
      <w:r>
        <w:rPr>
          <w:rStyle w:val="tlid-translation"/>
          <w:rFonts w:cs="TimesLTStd-Roman"/>
          <w:spacing w:val="-2"/>
          <w:lang w:val="en"/>
        </w:rPr>
        <w:t>)</w:t>
      </w:r>
      <w:r>
        <w:rPr>
          <w:rStyle w:val="tlid-translation"/>
          <w:rFonts w:cs="TimesLTStd-Roman"/>
          <w:i/>
          <w:spacing w:val="-2"/>
          <w:lang w:val="en"/>
        </w:rPr>
        <w:t>=</w:t>
      </w:r>
      <w:r>
        <w:rPr>
          <w:rStyle w:val="tlid-translation"/>
          <w:rFonts w:cs="TimesLTStd-Roman"/>
          <w:spacing w:val="-2"/>
          <w:lang w:val="en"/>
        </w:rPr>
        <w:t>{</w:t>
      </w:r>
      <w:r>
        <w:rPr>
          <w:rStyle w:val="tlid-translation"/>
          <w:rFonts w:cs="TimesLTStd-Roman"/>
          <w:i/>
          <w:spacing w:val="-2"/>
          <w:lang w:val="en"/>
        </w:rPr>
        <w:t>x</w:t>
      </w:r>
      <w:r>
        <w:rPr>
          <w:rStyle w:val="tlid-translation"/>
          <w:rFonts w:cs="TimesLTStd-Roman"/>
          <w:spacing w:val="-2"/>
          <w:lang w:val="en" w:eastAsia="zh-CN"/>
        </w:rPr>
        <w:t xml:space="preserve"> </w:t>
      </w:r>
      <w:r>
        <w:rPr>
          <w:lang w:eastAsia="zh-CN"/>
        </w:rPr>
        <w:sym w:font="Symbol" w:char="F0CE"/>
      </w:r>
      <w:r>
        <w:rPr>
          <w:lang w:eastAsia="zh-CN"/>
        </w:rPr>
        <w:t xml:space="preserve"> </w:t>
      </w:r>
      <w:r>
        <w:rPr>
          <w:rStyle w:val="tlid-translation"/>
          <w:rFonts w:cs="TimesLTStd-Roman"/>
          <w:i/>
          <w:spacing w:val="-2"/>
          <w:lang w:val="en"/>
        </w:rPr>
        <w:t>P</w:t>
      </w:r>
      <w:r>
        <w:rPr>
          <w:rStyle w:val="tlid-translation"/>
          <w:rFonts w:cs="TimesLTStd-Roman"/>
          <w:spacing w:val="-2"/>
          <w:lang w:val="en" w:eastAsia="zh-CN"/>
        </w:rPr>
        <w:t xml:space="preserve"> </w:t>
      </w:r>
      <w:r>
        <w:sym w:font="Symbol" w:char="F0C8"/>
      </w:r>
      <w:r>
        <w:rPr>
          <w:lang w:eastAsia="zh-CN"/>
        </w:rPr>
        <w:t xml:space="preserve"> </w:t>
      </w:r>
      <w:r>
        <w:rPr>
          <w:rStyle w:val="tlid-translation"/>
          <w:rFonts w:cs="TimesLTStd-Roman"/>
          <w:i/>
          <w:spacing w:val="-2"/>
          <w:lang w:val="en"/>
        </w:rPr>
        <w:t>T</w:t>
      </w:r>
      <w:r>
        <w:rPr>
          <w:rStyle w:val="tlid-translation"/>
          <w:rFonts w:cs="TimesLTStd-Roman"/>
          <w:i/>
          <w:spacing w:val="-2"/>
          <w:lang w:val="en" w:eastAsia="zh-CN"/>
        </w:rPr>
        <w:t xml:space="preserve"> </w:t>
      </w:r>
      <w:r>
        <w:rPr>
          <w:rStyle w:val="tlid-translation"/>
          <w:rFonts w:cs="TimesLTStd-Roman"/>
          <w:i/>
          <w:spacing w:val="-2"/>
          <w:lang w:val="en"/>
        </w:rPr>
        <w:t>|</w:t>
      </w:r>
      <w:r>
        <w:rPr>
          <w:rStyle w:val="tlid-translation"/>
          <w:rFonts w:cs="TimesLTStd-Roman"/>
          <w:spacing w:val="-2"/>
          <w:lang w:val="en"/>
        </w:rPr>
        <w:sym w:font="Symbol" w:char="F024"/>
      </w:r>
      <w:r>
        <w:rPr>
          <w:rStyle w:val="tlid-translation"/>
          <w:rFonts w:cs="TimesLTStd-Roman"/>
          <w:i/>
          <w:spacing w:val="-2"/>
          <w:lang w:val="en"/>
        </w:rPr>
        <w:t>y</w:t>
      </w:r>
      <w:r>
        <w:rPr>
          <w:rStyle w:val="tlid-translation"/>
          <w:rFonts w:cs="TimesLTStd-Roman"/>
          <w:spacing w:val="-2"/>
          <w:lang w:val="en" w:eastAsia="zh-CN"/>
        </w:rPr>
        <w:t xml:space="preserve"> </w:t>
      </w:r>
      <w:r>
        <w:rPr>
          <w:lang w:eastAsia="zh-CN"/>
        </w:rPr>
        <w:sym w:font="Symbol" w:char="F0CE"/>
      </w:r>
      <w:r>
        <w:rPr>
          <w:lang w:eastAsia="zh-CN"/>
        </w:rPr>
        <w:t xml:space="preserve"> </w:t>
      </w:r>
      <w:r>
        <w:rPr>
          <w:rStyle w:val="tlid-translation"/>
          <w:rFonts w:cs="TimesLTStd-Roman"/>
          <w:i/>
          <w:spacing w:val="-2"/>
          <w:lang w:val="en"/>
        </w:rPr>
        <w:t>P</w:t>
      </w:r>
      <w:r>
        <w:rPr>
          <w:rStyle w:val="tlid-translation"/>
          <w:rFonts w:cs="TimesLTStd-Roman"/>
          <w:spacing w:val="-2"/>
          <w:lang w:val="en" w:eastAsia="zh-CN"/>
        </w:rPr>
        <w:t xml:space="preserve"> </w:t>
      </w:r>
      <w:r>
        <w:sym w:font="Symbol" w:char="F0C8"/>
      </w:r>
      <w:r>
        <w:rPr>
          <w:lang w:eastAsia="zh-CN"/>
        </w:rPr>
        <w:t xml:space="preserve"> </w:t>
      </w:r>
      <w:r>
        <w:rPr>
          <w:rStyle w:val="tlid-translation"/>
          <w:rFonts w:cs="TimesLTStd-Roman"/>
          <w:i/>
          <w:spacing w:val="-2"/>
          <w:lang w:val="en"/>
        </w:rPr>
        <w:t>T</w:t>
      </w:r>
      <w:r>
        <w:rPr>
          <w:rStyle w:val="tlid-translation"/>
          <w:spacing w:val="-2"/>
          <w:lang w:val="en" w:eastAsia="zh-CN"/>
        </w:rPr>
        <w:t xml:space="preserve">: </w:t>
      </w:r>
      <w:r>
        <w:rPr>
          <w:rStyle w:val="tlid-translation"/>
          <w:rFonts w:cs="TimesLTStd-Roman"/>
          <w:spacing w:val="-2"/>
          <w:lang w:val="en"/>
        </w:rPr>
        <w:t>(</w:t>
      </w:r>
      <w:r>
        <w:rPr>
          <w:rStyle w:val="tlid-translation"/>
          <w:rFonts w:cs="TimesLTStd-Roman"/>
          <w:i/>
          <w:spacing w:val="-2"/>
          <w:lang w:val="en"/>
        </w:rPr>
        <w:t>y</w:t>
      </w:r>
      <w:r>
        <w:rPr>
          <w:rStyle w:val="tlid-translation"/>
          <w:rFonts w:cs="TimesLTStd-Roman"/>
          <w:spacing w:val="-2"/>
          <w:lang w:val="en"/>
        </w:rPr>
        <w:t>,</w:t>
      </w:r>
      <w:r>
        <w:rPr>
          <w:rStyle w:val="tlid-translation"/>
          <w:rFonts w:cs="TimesLTStd-Roman"/>
          <w:spacing w:val="-2"/>
          <w:lang w:val="en" w:eastAsia="zh-CN"/>
        </w:rPr>
        <w:t xml:space="preserve"> </w:t>
      </w:r>
      <w:r>
        <w:rPr>
          <w:rStyle w:val="tlid-translation"/>
          <w:rFonts w:cs="TimesLTStd-Roman"/>
          <w:i/>
          <w:spacing w:val="-2"/>
          <w:lang w:val="en"/>
        </w:rPr>
        <w:t>x</w:t>
      </w:r>
      <w:r>
        <w:rPr>
          <w:rStyle w:val="tlid-translation"/>
          <w:rFonts w:cs="TimesLTStd-Roman"/>
          <w:spacing w:val="-2"/>
          <w:lang w:val="en"/>
        </w:rPr>
        <w:t>)</w:t>
      </w:r>
      <w:r>
        <w:rPr>
          <w:rFonts w:eastAsia="华文楷体"/>
          <w:lang w:val="en"/>
        </w:rPr>
        <w:t xml:space="preserve"> </w:t>
      </w:r>
      <w:r>
        <w:rPr>
          <w:lang w:eastAsia="zh-CN"/>
        </w:rPr>
        <w:sym w:font="Symbol" w:char="F0CE"/>
      </w:r>
      <w:r>
        <w:rPr>
          <w:lang w:eastAsia="zh-CN"/>
        </w:rPr>
        <w:t xml:space="preserve"> </w:t>
      </w:r>
      <w:r>
        <w:rPr>
          <w:rStyle w:val="tlid-translation"/>
          <w:rFonts w:cs="TimesLTStd-Roman"/>
          <w:i/>
          <w:spacing w:val="-2"/>
          <w:lang w:val="en"/>
        </w:rPr>
        <w:t>F</w:t>
      </w:r>
      <w:r>
        <w:rPr>
          <w:rStyle w:val="tlid-translation"/>
          <w:rFonts w:cs="TimesLTStd-Roman"/>
          <w:spacing w:val="-2"/>
          <w:lang w:val="en"/>
        </w:rPr>
        <w:t>}</w:t>
      </w:r>
      <w:r w:rsidR="00AB64C4">
        <w:rPr>
          <w:rStyle w:val="tlid-translation"/>
          <w:rFonts w:cs="TimesLTStd-Roman"/>
          <w:color w:val="000000"/>
          <w:spacing w:val="-2"/>
          <w:lang w:val="en"/>
        </w:rPr>
        <w:t>,</w:t>
      </w:r>
      <w:r w:rsidR="00AB64C4">
        <w:rPr>
          <w:rStyle w:val="tlid-translation"/>
          <w:rFonts w:cs="TimesLTStd-Roman"/>
          <w:color w:val="000000"/>
          <w:spacing w:val="-2"/>
          <w:lang w:val="en" w:eastAsia="zh-CN"/>
        </w:rPr>
        <w:t xml:space="preserve"> and</w:t>
      </w:r>
      <w:r w:rsidRPr="000D4260">
        <w:rPr>
          <w:rStyle w:val="tlid-translation"/>
          <w:rFonts w:cs="TimesLTStd-Roman"/>
          <w:i/>
          <w:spacing w:val="-2"/>
          <w:lang w:val="en"/>
        </w:rPr>
        <w:t xml:space="preserve"> </w:t>
      </w:r>
      <w:r>
        <w:rPr>
          <w:rStyle w:val="tlid-translation"/>
          <w:rFonts w:cs="TimesLTStd-Roman"/>
          <w:i/>
          <w:spacing w:val="-2"/>
          <w:lang w:val="en"/>
        </w:rPr>
        <w:t>dom</w:t>
      </w:r>
      <w:r>
        <w:rPr>
          <w:rStyle w:val="tlid-translation"/>
          <w:rFonts w:cs="TimesLTStd-Roman"/>
          <w:spacing w:val="-2"/>
          <w:lang w:val="en"/>
        </w:rPr>
        <w:t>(</w:t>
      </w:r>
      <w:r>
        <w:rPr>
          <w:rStyle w:val="tlid-translation"/>
          <w:rFonts w:cs="TimesLTStd-Roman"/>
          <w:i/>
          <w:spacing w:val="-2"/>
          <w:lang w:val="en"/>
        </w:rPr>
        <w:t>F</w:t>
      </w:r>
      <w:r>
        <w:rPr>
          <w:rStyle w:val="tlid-translation"/>
          <w:rFonts w:cs="TimesLTStd-Roman"/>
          <w:spacing w:val="-2"/>
          <w:lang w:val="en"/>
        </w:rPr>
        <w:t>)</w:t>
      </w:r>
      <w:r>
        <w:rPr>
          <w:rStyle w:val="tlid-translation"/>
          <w:rFonts w:cs="TimesLTStd-Roman"/>
          <w:spacing w:val="-2"/>
          <w:lang w:val="en" w:eastAsia="zh-CN"/>
        </w:rPr>
        <w:t xml:space="preserve"> </w:t>
      </w:r>
      <w:r>
        <w:rPr>
          <w:rStyle w:val="tlid-translation"/>
          <w:rFonts w:cs="TimesLTStd-Roman"/>
          <w:i/>
          <w:spacing w:val="-2"/>
          <w:lang w:val="en"/>
        </w:rPr>
        <w:t>=</w:t>
      </w:r>
      <w:r>
        <w:rPr>
          <w:rStyle w:val="tlid-translation"/>
          <w:rFonts w:cs="TimesLTStd-Roman"/>
          <w:spacing w:val="-2"/>
          <w:lang w:val="en" w:eastAsia="zh-CN"/>
        </w:rPr>
        <w:t xml:space="preserve"> </w:t>
      </w:r>
      <w:r>
        <w:rPr>
          <w:rStyle w:val="tlid-translation"/>
          <w:rFonts w:cs="TimesLTStd-Roman"/>
          <w:spacing w:val="-2"/>
          <w:lang w:val="en"/>
        </w:rPr>
        <w:t>{</w:t>
      </w:r>
      <w:r>
        <w:rPr>
          <w:rStyle w:val="tlid-translation"/>
          <w:rFonts w:cs="TimesLTStd-Roman"/>
          <w:i/>
          <w:spacing w:val="-2"/>
          <w:lang w:val="en"/>
        </w:rPr>
        <w:t>x</w:t>
      </w:r>
      <w:r>
        <w:rPr>
          <w:rStyle w:val="tlid-translation"/>
          <w:rFonts w:cs="TimesLTStd-Roman"/>
          <w:spacing w:val="-2"/>
          <w:lang w:val="en" w:eastAsia="zh-CN"/>
        </w:rPr>
        <w:t xml:space="preserve"> </w:t>
      </w:r>
      <w:r>
        <w:rPr>
          <w:lang w:eastAsia="zh-CN"/>
        </w:rPr>
        <w:sym w:font="Symbol" w:char="F0CE"/>
      </w:r>
      <w:r>
        <w:rPr>
          <w:rFonts w:eastAsia="华文楷体"/>
          <w:lang w:eastAsia="zh-CN"/>
        </w:rPr>
        <w:t xml:space="preserve"> </w:t>
      </w:r>
      <w:r>
        <w:rPr>
          <w:rStyle w:val="tlid-translation"/>
          <w:rFonts w:cs="TimesLTStd-Roman"/>
          <w:i/>
          <w:spacing w:val="-2"/>
          <w:lang w:val="en"/>
        </w:rPr>
        <w:t>P</w:t>
      </w:r>
      <w:r>
        <w:rPr>
          <w:rStyle w:val="tlid-translation"/>
          <w:rFonts w:cs="TimesLTStd-Roman"/>
          <w:spacing w:val="-2"/>
          <w:lang w:val="en" w:eastAsia="zh-CN"/>
        </w:rPr>
        <w:t xml:space="preserve"> </w:t>
      </w:r>
      <w:r>
        <w:sym w:font="Symbol" w:char="F0C8"/>
      </w:r>
      <w:r>
        <w:rPr>
          <w:lang w:eastAsia="zh-CN"/>
        </w:rPr>
        <w:t xml:space="preserve"> </w:t>
      </w:r>
      <w:r>
        <w:rPr>
          <w:rStyle w:val="tlid-translation"/>
          <w:rFonts w:cs="TimesLTStd-Roman"/>
          <w:i/>
          <w:spacing w:val="-2"/>
          <w:lang w:val="en"/>
        </w:rPr>
        <w:t>T</w:t>
      </w:r>
      <w:r>
        <w:rPr>
          <w:rStyle w:val="tlid-translation"/>
          <w:rFonts w:cs="TimesLTStd-Roman"/>
          <w:spacing w:val="-2"/>
          <w:lang w:val="en" w:eastAsia="zh-CN"/>
        </w:rPr>
        <w:t xml:space="preserve"> </w:t>
      </w:r>
      <w:r>
        <w:rPr>
          <w:rStyle w:val="tlid-translation"/>
          <w:rFonts w:cs="TimesLTStd-Roman"/>
          <w:i/>
          <w:spacing w:val="-2"/>
          <w:lang w:val="en"/>
        </w:rPr>
        <w:t>|</w:t>
      </w:r>
      <w:r>
        <w:rPr>
          <w:rStyle w:val="tlid-translation"/>
          <w:rFonts w:cs="TimesLTStd-Roman"/>
          <w:spacing w:val="-2"/>
          <w:lang w:val="en"/>
        </w:rPr>
        <w:sym w:font="Symbol" w:char="F024"/>
      </w:r>
      <w:r>
        <w:rPr>
          <w:rStyle w:val="tlid-translation"/>
          <w:rFonts w:cs="TimesLTStd-Roman"/>
          <w:i/>
          <w:spacing w:val="-2"/>
          <w:lang w:val="en"/>
        </w:rPr>
        <w:t>y</w:t>
      </w:r>
      <w:r>
        <w:rPr>
          <w:rStyle w:val="tlid-translation"/>
          <w:rFonts w:cs="TimesLTStd-Roman"/>
          <w:spacing w:val="-2"/>
          <w:lang w:val="en" w:eastAsia="zh-CN"/>
        </w:rPr>
        <w:t xml:space="preserve"> </w:t>
      </w:r>
      <w:r>
        <w:rPr>
          <w:lang w:eastAsia="zh-CN"/>
        </w:rPr>
        <w:sym w:font="Symbol" w:char="F0CE"/>
      </w:r>
      <w:r>
        <w:rPr>
          <w:lang w:eastAsia="zh-CN"/>
        </w:rPr>
        <w:t xml:space="preserve"> </w:t>
      </w:r>
      <w:r>
        <w:rPr>
          <w:rStyle w:val="tlid-translation"/>
          <w:rFonts w:cs="TimesLTStd-Roman"/>
          <w:i/>
          <w:spacing w:val="-2"/>
          <w:lang w:val="en"/>
        </w:rPr>
        <w:t>P</w:t>
      </w:r>
      <w:r>
        <w:rPr>
          <w:rStyle w:val="tlid-translation"/>
          <w:rFonts w:cs="TimesLTStd-Roman"/>
          <w:spacing w:val="-2"/>
          <w:lang w:val="en" w:eastAsia="zh-CN"/>
        </w:rPr>
        <w:t xml:space="preserve"> </w:t>
      </w:r>
      <w:r>
        <w:sym w:font="Symbol" w:char="F0C8"/>
      </w:r>
      <w:r>
        <w:rPr>
          <w:lang w:eastAsia="zh-CN"/>
        </w:rPr>
        <w:t xml:space="preserve"> </w:t>
      </w:r>
      <w:r>
        <w:rPr>
          <w:rStyle w:val="tlid-translation"/>
          <w:rFonts w:cs="TimesLTStd-Roman"/>
          <w:i/>
          <w:spacing w:val="-2"/>
          <w:lang w:val="en"/>
        </w:rPr>
        <w:t>T</w:t>
      </w:r>
      <w:r>
        <w:rPr>
          <w:rStyle w:val="tlid-translation"/>
          <w:rFonts w:cs="TimesLTStd-Roman"/>
          <w:spacing w:val="-2"/>
          <w:lang w:val="en"/>
        </w:rPr>
        <w:t>: (</w:t>
      </w:r>
      <w:r>
        <w:rPr>
          <w:rStyle w:val="tlid-translation"/>
          <w:rFonts w:cs="TimesLTStd-Roman"/>
          <w:i/>
          <w:spacing w:val="-2"/>
          <w:lang w:val="en"/>
        </w:rPr>
        <w:t>x</w:t>
      </w:r>
      <w:r>
        <w:rPr>
          <w:rStyle w:val="tlid-translation"/>
          <w:rFonts w:cs="TimesLTStd-Roman"/>
          <w:spacing w:val="-2"/>
          <w:lang w:val="en"/>
        </w:rPr>
        <w:t>,</w:t>
      </w:r>
      <w:r>
        <w:rPr>
          <w:rStyle w:val="tlid-translation"/>
          <w:rFonts w:cs="TimesLTStd-Roman"/>
          <w:i/>
          <w:spacing w:val="-2"/>
          <w:lang w:val="en"/>
        </w:rPr>
        <w:t xml:space="preserve"> y</w:t>
      </w:r>
      <w:r>
        <w:rPr>
          <w:rStyle w:val="tlid-translation"/>
          <w:rFonts w:cs="TimesLTStd-Roman"/>
          <w:spacing w:val="-2"/>
          <w:lang w:val="en"/>
        </w:rPr>
        <w:t>)</w:t>
      </w:r>
      <w:r>
        <w:rPr>
          <w:rFonts w:ascii="华文楷体" w:eastAsia="华文楷体" w:hAnsi="华文楷体" w:hint="eastAsia"/>
          <w:lang w:val="en"/>
        </w:rPr>
        <w:t xml:space="preserve"> </w:t>
      </w:r>
      <w:r>
        <w:rPr>
          <w:color w:val="000000"/>
          <w:lang w:eastAsia="zh-CN"/>
        </w:rPr>
        <w:sym w:font="Symbol" w:char="F0CE"/>
      </w:r>
      <w:r>
        <w:rPr>
          <w:color w:val="000000"/>
          <w:lang w:eastAsia="zh-CN"/>
        </w:rPr>
        <w:t xml:space="preserve"> </w:t>
      </w:r>
      <w:r>
        <w:rPr>
          <w:rStyle w:val="tlid-translation"/>
          <w:rFonts w:cs="TimesLTStd-Roman"/>
          <w:i/>
          <w:color w:val="000000"/>
          <w:spacing w:val="-2"/>
          <w:lang w:val="en"/>
        </w:rPr>
        <w:t>F</w:t>
      </w:r>
      <w:r>
        <w:rPr>
          <w:rStyle w:val="tlid-translation"/>
          <w:rFonts w:cs="TimesLTStd-Roman"/>
          <w:color w:val="000000"/>
          <w:spacing w:val="-2"/>
          <w:lang w:val="en"/>
        </w:rPr>
        <w:t>}</w:t>
      </w:r>
      <w:r w:rsidR="00AB64C4">
        <w:rPr>
          <w:rStyle w:val="tlid-translation"/>
          <w:rFonts w:cs="TimesLTStd-Roman"/>
          <w:spacing w:val="-2"/>
          <w:lang w:val="en" w:eastAsia="zh-CN"/>
        </w:rPr>
        <w:t>;</w:t>
      </w:r>
      <w:r w:rsidR="00AB64C4">
        <w:rPr>
          <w:rStyle w:val="tlid-translation"/>
          <w:lang w:val="en" w:eastAsia="zh-CN"/>
        </w:rPr>
        <w:t xml:space="preserve"> </w:t>
      </w:r>
      <w:r w:rsidR="00AB64C4">
        <w:rPr>
          <w:rStyle w:val="tlid-translation"/>
          <w:rFonts w:cs="TimesLTStd-Roman"/>
          <w:color w:val="000000"/>
          <w:spacing w:val="-2"/>
          <w:lang w:val="en" w:eastAsia="zh-CN"/>
        </w:rPr>
        <w:t>and</w:t>
      </w:r>
    </w:p>
    <w:p w:rsidR="00AB64C4" w:rsidRDefault="00AB64C4" w:rsidP="00CD621F">
      <w:pPr>
        <w:numPr>
          <w:ilvl w:val="0"/>
          <w:numId w:val="4"/>
        </w:numPr>
        <w:spacing w:line="252" w:lineRule="auto"/>
        <w:ind w:left="550" w:hanging="357"/>
        <w:rPr>
          <w:rStyle w:val="tlid-translation"/>
          <w:rFonts w:cs="TimesLTStd-Roman"/>
          <w:spacing w:val="-2"/>
          <w:lang w:val="en" w:eastAsia="zh-CN"/>
        </w:rPr>
      </w:pPr>
      <w:r>
        <w:rPr>
          <w:rStyle w:val="tlid-translation"/>
          <w:rFonts w:cs="TimesLTStd-Roman"/>
          <w:spacing w:val="-2"/>
          <w:lang w:val="en" w:eastAsia="zh-CN"/>
        </w:rPr>
        <w:t>Transition firing rules:</w:t>
      </w:r>
    </w:p>
    <w:p w:rsidR="00AB64C4" w:rsidRDefault="00AB64C4" w:rsidP="00CD621F">
      <w:pPr>
        <w:pStyle w:val="PARA"/>
        <w:numPr>
          <w:ilvl w:val="0"/>
          <w:numId w:val="5"/>
        </w:numPr>
        <w:spacing w:line="252" w:lineRule="auto"/>
        <w:ind w:leftChars="200" w:left="757" w:hanging="357"/>
        <w:rPr>
          <w:rStyle w:val="tlid-translation"/>
          <w:lang w:val="en"/>
        </w:rPr>
      </w:pPr>
      <w:r>
        <w:rPr>
          <w:rStyle w:val="tlid-translation"/>
          <w:lang w:val="en" w:eastAsia="zh-CN"/>
        </w:rPr>
        <w:t>For</w:t>
      </w:r>
      <w:r w:rsidR="004B34CB">
        <w:rPr>
          <w:rStyle w:val="tlid-translation"/>
          <w:rFonts w:hint="eastAsia"/>
          <w:lang w:val="en" w:eastAsia="zh-CN"/>
        </w:rPr>
        <w:t xml:space="preserve"> </w:t>
      </w:r>
      <w:r w:rsidR="004B34CB" w:rsidRPr="00F307B8">
        <w:rPr>
          <w:rFonts w:eastAsia="等线"/>
          <w:lang w:val="en" w:eastAsia="zh-CN"/>
        </w:rPr>
        <w:sym w:font="Symbol" w:char="F022"/>
      </w:r>
      <w:r>
        <w:rPr>
          <w:rStyle w:val="tlid-translation"/>
          <w:i/>
          <w:lang w:val="en" w:eastAsia="zh-CN"/>
        </w:rPr>
        <w:t>t</w:t>
      </w:r>
      <w:r>
        <w:rPr>
          <w:rStyle w:val="tlid-translation"/>
          <w:lang w:val="en" w:eastAsia="zh-CN"/>
        </w:rPr>
        <w:t xml:space="preserve"> </w:t>
      </w:r>
      <w:r>
        <w:rPr>
          <w:lang w:eastAsia="zh-CN"/>
        </w:rPr>
        <w:sym w:font="Symbol" w:char="F0CE"/>
      </w:r>
      <w:r>
        <w:rPr>
          <w:lang w:eastAsia="zh-CN"/>
        </w:rPr>
        <w:t xml:space="preserve"> </w:t>
      </w:r>
      <w:r>
        <w:rPr>
          <w:rStyle w:val="tlid-translation"/>
          <w:i/>
          <w:lang w:val="en" w:eastAsia="zh-CN"/>
        </w:rPr>
        <w:t>T</w:t>
      </w:r>
      <w:r>
        <w:rPr>
          <w:rStyle w:val="tlid-translation"/>
          <w:lang w:val="en" w:eastAsia="zh-CN"/>
        </w:rPr>
        <w:t xml:space="preserve">, if </w:t>
      </w:r>
      <w:r>
        <w:rPr>
          <w:rStyle w:val="tlid-translation"/>
          <w:lang w:val="en" w:eastAsia="zh-CN"/>
        </w:rPr>
        <w:sym w:font="Symbol" w:char="F022"/>
      </w:r>
      <w:r>
        <w:rPr>
          <w:rStyle w:val="tlid-translation"/>
          <w:i/>
          <w:lang w:val="en" w:eastAsia="zh-CN"/>
        </w:rPr>
        <w:t>p</w:t>
      </w:r>
      <w:r>
        <w:rPr>
          <w:rStyle w:val="tlid-translation"/>
          <w:lang w:val="en" w:eastAsia="zh-CN"/>
        </w:rPr>
        <w:t xml:space="preserve"> </w:t>
      </w:r>
      <w:r>
        <w:rPr>
          <w:lang w:eastAsia="zh-CN"/>
        </w:rPr>
        <w:sym w:font="Symbol" w:char="F0CE"/>
      </w:r>
      <w:r>
        <w:rPr>
          <w:lang w:eastAsia="zh-CN"/>
        </w:rPr>
        <w:t xml:space="preserve"> </w:t>
      </w:r>
      <w:r>
        <w:rPr>
          <w:rStyle w:val="tlid-translation"/>
          <w:rFonts w:hint="eastAsia"/>
          <w:lang w:val="en"/>
        </w:rPr>
        <w:t>•</w:t>
      </w:r>
      <w:r>
        <w:rPr>
          <w:rStyle w:val="tlid-translation"/>
          <w:i/>
          <w:lang w:val="en"/>
        </w:rPr>
        <w:t>t</w:t>
      </w:r>
      <w:r>
        <w:rPr>
          <w:rStyle w:val="tlid-translation"/>
          <w:lang w:val="en"/>
        </w:rPr>
        <w:t xml:space="preserve">, </w:t>
      </w:r>
      <w:r>
        <w:rPr>
          <w:rStyle w:val="tlid-translation"/>
          <w:i/>
          <w:lang w:val="en" w:eastAsia="zh-CN"/>
        </w:rPr>
        <w:t>M</w:t>
      </w:r>
      <w:r>
        <w:rPr>
          <w:rStyle w:val="tlid-translation"/>
          <w:lang w:val="en"/>
        </w:rPr>
        <w:t>(</w:t>
      </w:r>
      <w:r>
        <w:rPr>
          <w:rStyle w:val="tlid-translation"/>
          <w:i/>
          <w:lang w:val="en" w:eastAsia="zh-CN"/>
        </w:rPr>
        <w:t>p</w:t>
      </w:r>
      <w:r>
        <w:rPr>
          <w:rStyle w:val="tlid-translation"/>
          <w:lang w:val="en"/>
        </w:rPr>
        <w:t>)</w:t>
      </w:r>
      <w:r>
        <w:rPr>
          <w:rStyle w:val="tlid-translation"/>
          <w:lang w:val="en" w:eastAsia="zh-CN"/>
        </w:rPr>
        <w:t xml:space="preserve"> </w:t>
      </w:r>
      <w:r>
        <w:rPr>
          <w:rStyle w:val="tlid-translation"/>
          <w:lang w:val="en"/>
        </w:rPr>
        <w:sym w:font="Symbol" w:char="F0B3"/>
      </w:r>
      <w:r>
        <w:rPr>
          <w:rStyle w:val="tlid-translation"/>
          <w:lang w:val="en" w:eastAsia="zh-CN"/>
        </w:rPr>
        <w:t xml:space="preserve"> </w:t>
      </w:r>
      <w:r>
        <w:rPr>
          <w:rStyle w:val="tlid-translation"/>
          <w:lang w:val="en"/>
        </w:rPr>
        <w:t>1</w:t>
      </w:r>
      <w:r>
        <w:rPr>
          <w:rStyle w:val="tlid-translation"/>
          <w:lang w:val="en" w:eastAsia="zh-CN"/>
        </w:rPr>
        <w:t>,</w:t>
      </w:r>
      <w:r w:rsidRPr="004B34CB">
        <w:rPr>
          <w:rStyle w:val="a8"/>
          <w:u w:val="none"/>
          <w:lang w:val="en"/>
        </w:rPr>
        <w:t xml:space="preserve"> </w:t>
      </w:r>
      <w:r>
        <w:rPr>
          <w:rStyle w:val="tlid-translation"/>
          <w:lang w:val="en"/>
        </w:rPr>
        <w:t xml:space="preserve">then the transition </w:t>
      </w:r>
      <w:r>
        <w:rPr>
          <w:rStyle w:val="tlid-translation"/>
          <w:i/>
          <w:lang w:val="en" w:eastAsia="zh-CN"/>
        </w:rPr>
        <w:t>t</w:t>
      </w:r>
      <w:r>
        <w:rPr>
          <w:rStyle w:val="tlid-translation"/>
          <w:lang w:val="en" w:eastAsia="zh-CN"/>
        </w:rPr>
        <w:t xml:space="preserve"> </w:t>
      </w:r>
      <w:r>
        <w:rPr>
          <w:rStyle w:val="tlid-translation"/>
          <w:lang w:val="en"/>
        </w:rPr>
        <w:t xml:space="preserve">is denoted as </w:t>
      </w:r>
      <w:bookmarkStart w:id="6" w:name="OLE_LINK39"/>
      <w:bookmarkStart w:id="7" w:name="OLE_LINK38"/>
      <w:r>
        <w:rPr>
          <w:rStyle w:val="tlid-translation"/>
          <w:i/>
          <w:lang w:val="en" w:eastAsia="zh-CN"/>
        </w:rPr>
        <w:t>M</w:t>
      </w:r>
      <w:r>
        <w:rPr>
          <w:rStyle w:val="tlid-translation"/>
          <w:lang w:val="en"/>
        </w:rPr>
        <w:t>[</w:t>
      </w:r>
      <w:r>
        <w:rPr>
          <w:rStyle w:val="tlid-translation"/>
          <w:i/>
          <w:lang w:val="en" w:eastAsia="zh-CN"/>
        </w:rPr>
        <w:t>t&gt;</w:t>
      </w:r>
      <w:bookmarkEnd w:id="6"/>
      <w:bookmarkEnd w:id="7"/>
      <w:r w:rsidR="003F00BA">
        <w:rPr>
          <w:rStyle w:val="tlid-translation"/>
          <w:rFonts w:hint="eastAsia"/>
          <w:lang w:val="en" w:eastAsia="zh-CN"/>
        </w:rPr>
        <w:t>,</w:t>
      </w:r>
      <w:r w:rsidR="003F00BA" w:rsidRPr="003F00BA">
        <w:rPr>
          <w:rStyle w:val="tlid-translation"/>
          <w:lang w:val="en"/>
        </w:rPr>
        <w:t xml:space="preserve"> </w:t>
      </w:r>
      <w:r w:rsidR="009E09C4">
        <w:rPr>
          <w:rStyle w:val="tlid-translation"/>
          <w:rFonts w:hint="eastAsia"/>
          <w:lang w:val="en" w:eastAsia="zh-CN"/>
        </w:rPr>
        <w:t xml:space="preserve">which means that it is </w:t>
      </w:r>
      <w:r w:rsidR="003F00BA">
        <w:rPr>
          <w:rStyle w:val="tlid-translation"/>
          <w:lang w:val="en"/>
        </w:rPr>
        <w:t xml:space="preserve">enabled in the mark </w:t>
      </w:r>
      <w:r w:rsidR="003F00BA">
        <w:rPr>
          <w:rStyle w:val="tlid-translation"/>
          <w:i/>
          <w:lang w:val="en" w:eastAsia="zh-CN"/>
        </w:rPr>
        <w:t>M</w:t>
      </w:r>
      <w:r>
        <w:rPr>
          <w:rStyle w:val="tlid-translation"/>
          <w:lang w:val="en"/>
        </w:rPr>
        <w:t xml:space="preserve">; </w:t>
      </w:r>
    </w:p>
    <w:p w:rsidR="00AB64C4" w:rsidRDefault="00AB64C4" w:rsidP="00CD621F">
      <w:pPr>
        <w:pStyle w:val="PARA"/>
        <w:numPr>
          <w:ilvl w:val="0"/>
          <w:numId w:val="5"/>
        </w:numPr>
        <w:spacing w:line="252" w:lineRule="auto"/>
        <w:ind w:leftChars="200" w:left="757" w:hanging="357"/>
        <w:rPr>
          <w:rStyle w:val="tlid-translation"/>
          <w:lang w:val="en"/>
        </w:rPr>
      </w:pPr>
      <w:r>
        <w:rPr>
          <w:rStyle w:val="tlid-translation"/>
          <w:lang w:val="en" w:eastAsia="zh-CN"/>
        </w:rPr>
        <w:t>If</w:t>
      </w:r>
      <w:r>
        <w:rPr>
          <w:rStyle w:val="tlid-translation"/>
          <w:lang w:val="en"/>
        </w:rPr>
        <w:t xml:space="preserve"> </w:t>
      </w:r>
      <w:r>
        <w:rPr>
          <w:rStyle w:val="tlid-translation"/>
          <w:i/>
          <w:lang w:val="en" w:eastAsia="zh-CN"/>
        </w:rPr>
        <w:t>M</w:t>
      </w:r>
      <w:r>
        <w:rPr>
          <w:rStyle w:val="tlid-translation"/>
          <w:lang w:val="en"/>
        </w:rPr>
        <w:t>[</w:t>
      </w:r>
      <w:r>
        <w:rPr>
          <w:rStyle w:val="tlid-translation"/>
          <w:i/>
          <w:lang w:val="en" w:eastAsia="zh-CN"/>
        </w:rPr>
        <w:t>t&gt;</w:t>
      </w:r>
      <w:r>
        <w:rPr>
          <w:rStyle w:val="tlid-translation"/>
          <w:lang w:val="en" w:eastAsia="zh-CN"/>
        </w:rPr>
        <w:t>,</w:t>
      </w:r>
      <w:r>
        <w:rPr>
          <w:lang w:val="en"/>
        </w:rPr>
        <w:t xml:space="preserve"> </w:t>
      </w:r>
      <w:r>
        <w:rPr>
          <w:rStyle w:val="tlid-translation"/>
          <w:lang w:val="en" w:eastAsia="zh-CN"/>
        </w:rPr>
        <w:t xml:space="preserve">the transition </w:t>
      </w:r>
      <w:r>
        <w:rPr>
          <w:rStyle w:val="tlid-translation"/>
          <w:i/>
          <w:lang w:val="en" w:eastAsia="zh-CN"/>
        </w:rPr>
        <w:t>t</w:t>
      </w:r>
      <w:r>
        <w:rPr>
          <w:rStyle w:val="tlid-translation"/>
          <w:lang w:val="en" w:eastAsia="zh-CN"/>
        </w:rPr>
        <w:t xml:space="preserve"> can be fired, and a new marking </w:t>
      </w:r>
      <w:r>
        <w:rPr>
          <w:rStyle w:val="tlid-translation"/>
          <w:i/>
          <w:lang w:val="en" w:eastAsia="zh-CN"/>
        </w:rPr>
        <w:t>M</w:t>
      </w:r>
      <w:r>
        <w:rPr>
          <w:rStyle w:val="tlid-translation"/>
          <w:i/>
          <w:lang w:val="en" w:eastAsia="zh-CN"/>
        </w:rPr>
        <w:sym w:font="Symbol" w:char="F0A2"/>
      </w:r>
      <w:r>
        <w:rPr>
          <w:rStyle w:val="tlid-translation"/>
          <w:lang w:val="en" w:eastAsia="zh-CN"/>
        </w:rPr>
        <w:t xml:space="preserve"> is obtained, denoted as </w:t>
      </w:r>
      <w:r>
        <w:rPr>
          <w:rStyle w:val="tlid-translation"/>
          <w:i/>
          <w:lang w:val="en" w:eastAsia="zh-CN"/>
        </w:rPr>
        <w:t>M</w:t>
      </w:r>
      <w:r>
        <w:rPr>
          <w:rStyle w:val="tlid-translation"/>
          <w:lang w:val="en" w:eastAsia="zh-CN"/>
        </w:rPr>
        <w:t>[</w:t>
      </w:r>
      <w:r>
        <w:rPr>
          <w:rStyle w:val="tlid-translation"/>
          <w:i/>
          <w:lang w:val="en" w:eastAsia="zh-CN"/>
        </w:rPr>
        <w:t>t</w:t>
      </w:r>
      <w:r>
        <w:rPr>
          <w:rStyle w:val="tlid-translation"/>
          <w:lang w:val="en" w:eastAsia="zh-CN"/>
        </w:rPr>
        <w:t xml:space="preserve">&gt; </w:t>
      </w:r>
      <w:r>
        <w:rPr>
          <w:rStyle w:val="tlid-translation"/>
          <w:i/>
          <w:lang w:val="en" w:eastAsia="zh-CN"/>
        </w:rPr>
        <w:t>M</w:t>
      </w:r>
      <w:r>
        <w:rPr>
          <w:rStyle w:val="tlid-translation"/>
          <w:lang w:val="en" w:eastAsia="zh-CN"/>
        </w:rPr>
        <w:sym w:font="Symbol" w:char="F0A2"/>
      </w:r>
      <w:r>
        <w:rPr>
          <w:rStyle w:val="tlid-translation"/>
          <w:lang w:val="en" w:eastAsia="zh-CN"/>
        </w:rPr>
        <w:t>, where</w:t>
      </w:r>
    </w:p>
    <w:p w:rsidR="006C25AC" w:rsidRDefault="006C25AC" w:rsidP="00AB64C4">
      <w:pPr>
        <w:spacing w:line="252" w:lineRule="auto"/>
        <w:ind w:leftChars="400" w:left="800" w:firstLine="198"/>
        <w:rPr>
          <w:rStyle w:val="tlid-translation"/>
          <w:rFonts w:cs="TimesLTStd-Roman"/>
          <w:spacing w:val="-2"/>
          <w:lang w:val="en" w:eastAsia="zh-CN"/>
        </w:rPr>
      </w:pPr>
    </w:p>
    <w:p w:rsidR="006C25AC" w:rsidRDefault="006C25AC" w:rsidP="00AB64C4">
      <w:pPr>
        <w:spacing w:line="252" w:lineRule="auto"/>
        <w:ind w:leftChars="400" w:left="800" w:firstLine="198"/>
        <w:rPr>
          <w:rStyle w:val="tlid-translation"/>
          <w:rFonts w:cs="TimesLTStd-Roman"/>
          <w:spacing w:val="-2"/>
          <w:lang w:val="en" w:eastAsia="zh-CN"/>
        </w:rPr>
      </w:pPr>
      <w:r>
        <w:rPr>
          <w:rFonts w:eastAsia="等线"/>
          <w:i/>
          <w:iCs/>
        </w:rPr>
        <w:t>M</w:t>
      </w:r>
      <w:r>
        <w:rPr>
          <w:rFonts w:eastAsia="等线"/>
          <w:iCs/>
        </w:rPr>
        <w:sym w:font="Symbol" w:char="F0A2"/>
      </w:r>
      <w:r>
        <w:t xml:space="preserve"> (</w:t>
      </w:r>
      <w:r>
        <w:rPr>
          <w:i/>
          <w:iCs/>
        </w:rPr>
        <w:t>p</w:t>
      </w:r>
      <w:r>
        <w:t xml:space="preserve">) = </w:t>
      </w:r>
      <w:r>
        <w:rPr>
          <w:position w:val="-46"/>
          <w:lang w:eastAsia="zh-CN"/>
        </w:rPr>
        <w:object w:dxaOrig="2160" w:dyaOrig="1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pt;height:52.35pt" o:ole="">
            <v:imagedata r:id="rId9" o:title=""/>
          </v:shape>
          <o:OLEObject Type="Embed" ProgID="Equation.DSMT4" ShapeID="_x0000_i1026" DrawAspect="Content" ObjectID="_1646392450" r:id="rId10"/>
        </w:object>
      </w:r>
    </w:p>
    <w:p w:rsidR="00AB64C4" w:rsidRDefault="00AB64C4" w:rsidP="00AB64C4">
      <w:pPr>
        <w:spacing w:line="252" w:lineRule="auto"/>
        <w:ind w:leftChars="100" w:left="200" w:firstLineChars="100" w:firstLine="198"/>
        <w:rPr>
          <w:rStyle w:val="tlid-translation"/>
          <w:rFonts w:cs="TimesLTStd-Roman"/>
          <w:spacing w:val="-2"/>
          <w:lang w:val="en" w:eastAsia="zh-CN"/>
        </w:rPr>
      </w:pPr>
      <w:r>
        <w:rPr>
          <w:rStyle w:val="tlid-translation"/>
          <w:rFonts w:cs="TimesLTStd-Roman"/>
          <w:spacing w:val="-2"/>
          <w:lang w:val="en" w:eastAsia="zh-CN"/>
        </w:rPr>
        <w:t xml:space="preserve">where </w:t>
      </w:r>
      <w:bookmarkStart w:id="8" w:name="OLE_LINK7"/>
      <w:bookmarkStart w:id="9" w:name="OLE_LINK6"/>
      <w:r>
        <w:rPr>
          <w:rStyle w:val="tlid-translation"/>
          <w:rFonts w:cs="TimesLTStd-Roman" w:hint="eastAsia"/>
          <w:spacing w:val="-2"/>
          <w:lang w:val="en" w:eastAsia="zh-CN"/>
        </w:rPr>
        <w:t>•</w:t>
      </w:r>
      <w:r>
        <w:rPr>
          <w:rStyle w:val="tlid-translation"/>
          <w:rFonts w:cs="TimesLTStd-Roman"/>
          <w:i/>
          <w:spacing w:val="-2"/>
          <w:lang w:val="en" w:eastAsia="zh-CN"/>
        </w:rPr>
        <w:t>t</w:t>
      </w:r>
      <w:r>
        <w:rPr>
          <w:rStyle w:val="tlid-translation"/>
          <w:rFonts w:cs="TimesLTStd-Roman"/>
          <w:spacing w:val="-2"/>
          <w:lang w:val="en" w:eastAsia="zh-CN"/>
        </w:rPr>
        <w:t xml:space="preserve">  and  </w:t>
      </w:r>
      <w:r>
        <w:rPr>
          <w:rStyle w:val="tlid-translation"/>
          <w:rFonts w:cs="TimesLTStd-Roman"/>
          <w:i/>
          <w:spacing w:val="-2"/>
          <w:lang w:val="en" w:eastAsia="zh-CN"/>
        </w:rPr>
        <w:t>t</w:t>
      </w:r>
      <w:r>
        <w:rPr>
          <w:rStyle w:val="tlid-translation"/>
          <w:rFonts w:cs="TimesLTStd-Roman" w:hint="eastAsia"/>
          <w:spacing w:val="-2"/>
          <w:lang w:val="en" w:eastAsia="zh-CN"/>
        </w:rPr>
        <w:t>•</w:t>
      </w:r>
      <w:bookmarkEnd w:id="8"/>
      <w:bookmarkEnd w:id="9"/>
      <w:r>
        <w:rPr>
          <w:rStyle w:val="tlid-translation"/>
          <w:rFonts w:cs="TimesLTStd-Roman"/>
          <w:spacing w:val="-2"/>
          <w:lang w:val="en" w:eastAsia="zh-CN"/>
        </w:rPr>
        <w:t xml:space="preserve"> represent a pre-set and pos-set of </w:t>
      </w:r>
      <w:r>
        <w:rPr>
          <w:rStyle w:val="tlid-translation"/>
          <w:rFonts w:cs="TimesLTStd-Roman"/>
          <w:i/>
          <w:spacing w:val="-2"/>
          <w:lang w:val="en" w:eastAsia="zh-CN"/>
        </w:rPr>
        <w:t>t</w:t>
      </w:r>
      <w:r>
        <w:rPr>
          <w:rStyle w:val="tlid-translation"/>
          <w:rFonts w:cs="TimesLTStd-Roman"/>
          <w:spacing w:val="-2"/>
          <w:lang w:val="en" w:eastAsia="zh-CN"/>
        </w:rPr>
        <w:t>.</w:t>
      </w:r>
    </w:p>
    <w:p w:rsidR="00AB64C4" w:rsidRDefault="0023691C" w:rsidP="00AB64C4">
      <w:pPr>
        <w:pStyle w:val="PARA"/>
        <w:spacing w:line="252" w:lineRule="auto"/>
        <w:ind w:firstLineChars="100" w:firstLine="198"/>
        <w:rPr>
          <w:lang w:val="en" w:eastAsia="zh-CN"/>
        </w:rPr>
      </w:pPr>
      <w:r>
        <w:rPr>
          <w:rStyle w:val="tlid-translation"/>
          <w:rFonts w:hint="eastAsia"/>
          <w:lang w:val="en" w:eastAsia="zh-CN"/>
        </w:rPr>
        <w:t>A</w:t>
      </w:r>
      <w:r w:rsidR="00AB64C4">
        <w:rPr>
          <w:rStyle w:val="tlid-translation"/>
          <w:lang w:val="en" w:eastAsia="zh-CN"/>
        </w:rPr>
        <w:t xml:space="preserve"> transition of </w:t>
      </w:r>
      <w:r w:rsidR="00AB64C4">
        <w:rPr>
          <w:rStyle w:val="tlid-translation"/>
          <w:i/>
          <w:lang w:val="en" w:eastAsia="zh-CN"/>
        </w:rPr>
        <w:t>T</w:t>
      </w:r>
      <w:r w:rsidR="00AB64C4">
        <w:rPr>
          <w:rStyle w:val="tlid-translation"/>
          <w:lang w:val="en" w:eastAsia="zh-CN"/>
        </w:rPr>
        <w:t xml:space="preserve"> is </w:t>
      </w:r>
      <w:r w:rsidR="00AB64C4">
        <w:rPr>
          <w:rStyle w:val="tlid-translation"/>
          <w:lang w:val="en"/>
        </w:rPr>
        <w:t>represented</w:t>
      </w:r>
      <w:r w:rsidR="00AB64C4">
        <w:rPr>
          <w:rStyle w:val="tlid-translation"/>
          <w:lang w:val="en" w:eastAsia="zh-CN"/>
        </w:rPr>
        <w:t xml:space="preserve"> by </w:t>
      </w:r>
      <w:r w:rsidR="00771C2A">
        <w:rPr>
          <w:rStyle w:val="tlid-translation"/>
          <w:lang w:val="en" w:eastAsia="zh-CN"/>
        </w:rPr>
        <w:t xml:space="preserve">an </w:t>
      </w:r>
      <w:r w:rsidR="00AB64C4">
        <w:rPr>
          <w:rStyle w:val="tlid-translation"/>
          <w:lang w:val="en" w:eastAsia="zh-CN"/>
        </w:rPr>
        <w:t>empty rectangle,</w:t>
      </w:r>
      <w:r w:rsidRPr="0023691C">
        <w:rPr>
          <w:lang w:val="en" w:eastAsia="zh-CN"/>
        </w:rPr>
        <w:t xml:space="preserve"> </w:t>
      </w:r>
      <w:r>
        <w:rPr>
          <w:rFonts w:hint="eastAsia"/>
          <w:lang w:val="en" w:eastAsia="zh-CN"/>
        </w:rPr>
        <w:t>a</w:t>
      </w:r>
      <w:r>
        <w:rPr>
          <w:lang w:val="en" w:eastAsia="zh-CN"/>
        </w:rPr>
        <w:t xml:space="preserve"> </w:t>
      </w:r>
      <w:r>
        <w:rPr>
          <w:rStyle w:val="tlid-translation"/>
          <w:lang w:val="en" w:eastAsia="zh-CN"/>
        </w:rPr>
        <w:t xml:space="preserve">place of </w:t>
      </w:r>
      <w:r>
        <w:rPr>
          <w:rStyle w:val="tlid-translation"/>
          <w:i/>
          <w:lang w:val="en"/>
        </w:rPr>
        <w:t>P</w:t>
      </w:r>
      <w:r>
        <w:rPr>
          <w:rStyle w:val="tlid-translation"/>
          <w:lang w:val="en" w:eastAsia="zh-CN"/>
        </w:rPr>
        <w:t xml:space="preserve"> is </w:t>
      </w:r>
      <w:r>
        <w:rPr>
          <w:rStyle w:val="tlid-translation"/>
          <w:lang w:val="en"/>
        </w:rPr>
        <w:t>represented</w:t>
      </w:r>
      <w:r>
        <w:rPr>
          <w:rStyle w:val="tlid-translation"/>
          <w:lang w:val="en" w:eastAsia="zh-CN"/>
        </w:rPr>
        <w:t xml:space="preserve"> </w:t>
      </w:r>
      <w:r>
        <w:rPr>
          <w:rStyle w:val="tlid-translation"/>
          <w:lang w:val="en"/>
        </w:rPr>
        <w:t>by a circle</w:t>
      </w:r>
      <w:r>
        <w:rPr>
          <w:rStyle w:val="tlid-translation"/>
          <w:lang w:val="en" w:eastAsia="zh-CN"/>
        </w:rPr>
        <w:t>,</w:t>
      </w:r>
      <w:r w:rsidR="00AB64C4">
        <w:rPr>
          <w:rStyle w:val="tlid-translation"/>
          <w:lang w:val="en" w:eastAsia="zh-CN"/>
        </w:rPr>
        <w:t xml:space="preserve"> and every pair of nodes (</w:t>
      </w:r>
      <w:r w:rsidR="00022BAC">
        <w:rPr>
          <w:rStyle w:val="tlid-translation"/>
          <w:rFonts w:hint="eastAsia"/>
          <w:i/>
          <w:lang w:val="en" w:eastAsia="zh-CN"/>
        </w:rPr>
        <w:t>m</w:t>
      </w:r>
      <w:r w:rsidR="00AB64C4">
        <w:rPr>
          <w:rStyle w:val="tlid-translation"/>
          <w:lang w:val="en" w:eastAsia="zh-CN"/>
        </w:rPr>
        <w:t xml:space="preserve">, </w:t>
      </w:r>
      <w:r w:rsidR="00022BAC">
        <w:rPr>
          <w:rStyle w:val="tlid-translation"/>
          <w:rFonts w:hint="eastAsia"/>
          <w:i/>
          <w:lang w:val="en" w:eastAsia="zh-CN"/>
        </w:rPr>
        <w:t>n</w:t>
      </w:r>
      <w:r w:rsidR="00AB64C4">
        <w:rPr>
          <w:rStyle w:val="tlid-translation"/>
          <w:lang w:val="en" w:eastAsia="zh-CN"/>
        </w:rPr>
        <w:t>) in t</w:t>
      </w:r>
      <w:r w:rsidR="00AB64C4">
        <w:rPr>
          <w:rStyle w:val="tlid-translation"/>
          <w:lang w:val="en"/>
        </w:rPr>
        <w:t>he flow relationship</w:t>
      </w:r>
      <w:r w:rsidR="00AB64C4">
        <w:rPr>
          <w:rStyle w:val="tlid-translation"/>
          <w:lang w:val="en" w:eastAsia="zh-CN"/>
        </w:rPr>
        <w:t xml:space="preserve"> is </w:t>
      </w:r>
      <w:r w:rsidR="00AB64C4">
        <w:rPr>
          <w:rStyle w:val="tlid-translation"/>
          <w:lang w:val="en"/>
        </w:rPr>
        <w:t>represent</w:t>
      </w:r>
      <w:r w:rsidR="00AB64C4">
        <w:rPr>
          <w:rStyle w:val="tlid-translation"/>
          <w:lang w:val="en" w:eastAsia="zh-CN"/>
        </w:rPr>
        <w:t>ed by</w:t>
      </w:r>
      <w:r w:rsidR="00AB64C4">
        <w:rPr>
          <w:rStyle w:val="tlid-translation"/>
          <w:lang w:val="en"/>
        </w:rPr>
        <w:t xml:space="preserve"> a directed </w:t>
      </w:r>
      <w:r w:rsidR="00AB64C4">
        <w:rPr>
          <w:rStyle w:val="tlid-translation"/>
          <w:lang w:val="en" w:eastAsia="zh-CN"/>
        </w:rPr>
        <w:t xml:space="preserve">arc that leads from </w:t>
      </w:r>
      <w:r w:rsidR="00022BAC">
        <w:rPr>
          <w:rStyle w:val="tlid-translation"/>
          <w:rFonts w:hint="eastAsia"/>
          <w:i/>
          <w:lang w:val="en" w:eastAsia="zh-CN"/>
        </w:rPr>
        <w:t>m</w:t>
      </w:r>
      <w:r w:rsidR="00AB64C4">
        <w:rPr>
          <w:rStyle w:val="tlid-translation"/>
          <w:lang w:val="en" w:eastAsia="zh-CN"/>
        </w:rPr>
        <w:t xml:space="preserve"> to </w:t>
      </w:r>
      <w:r w:rsidR="00022BAC">
        <w:rPr>
          <w:rStyle w:val="tlid-translation"/>
          <w:rFonts w:hint="eastAsia"/>
          <w:i/>
          <w:lang w:val="en" w:eastAsia="zh-CN"/>
        </w:rPr>
        <w:t>n</w:t>
      </w:r>
      <w:r w:rsidR="00AB64C4">
        <w:rPr>
          <w:rStyle w:val="tlid-translation"/>
          <w:lang w:val="en" w:eastAsia="zh-CN"/>
        </w:rPr>
        <w:t xml:space="preserve">, </w:t>
      </w:r>
      <w:r w:rsidR="00AB64C4">
        <w:rPr>
          <w:rStyle w:val="tlid-translation"/>
          <w:color w:val="000000"/>
          <w:lang w:val="en"/>
        </w:rPr>
        <w:t xml:space="preserve">and </w:t>
      </w:r>
      <w:r w:rsidR="00AB64C4">
        <w:rPr>
          <w:rStyle w:val="tlid-translation"/>
          <w:color w:val="000000"/>
          <w:lang w:val="en" w:eastAsia="zh-CN"/>
        </w:rPr>
        <w:t xml:space="preserve">a </w:t>
      </w:r>
      <w:r w:rsidR="00AB64C4">
        <w:rPr>
          <w:rStyle w:val="tlid-translation"/>
          <w:color w:val="000000"/>
          <w:lang w:val="en"/>
        </w:rPr>
        <w:t>token</w:t>
      </w:r>
      <w:r w:rsidR="00AB64C4">
        <w:rPr>
          <w:rStyle w:val="tlid-translation"/>
          <w:color w:val="000000"/>
          <w:lang w:val="en" w:eastAsia="zh-CN"/>
        </w:rPr>
        <w:t xml:space="preserve"> is </w:t>
      </w:r>
      <w:r w:rsidR="00AB64C4">
        <w:rPr>
          <w:rStyle w:val="tlid-translation"/>
          <w:color w:val="000000"/>
          <w:lang w:val="en"/>
        </w:rPr>
        <w:t>rep</w:t>
      </w:r>
      <w:r w:rsidR="00AB64C4">
        <w:rPr>
          <w:rStyle w:val="tlid-translation"/>
          <w:lang w:val="en"/>
        </w:rPr>
        <w:t>resent</w:t>
      </w:r>
      <w:r w:rsidR="00AB64C4">
        <w:rPr>
          <w:rStyle w:val="tlid-translation"/>
          <w:lang w:val="en" w:eastAsia="zh-CN"/>
        </w:rPr>
        <w:t>ed</w:t>
      </w:r>
      <w:r w:rsidR="00AB64C4">
        <w:rPr>
          <w:rStyle w:val="tlid-translation"/>
          <w:lang w:val="en"/>
        </w:rPr>
        <w:t xml:space="preserve"> </w:t>
      </w:r>
      <w:r w:rsidR="00AB64C4">
        <w:rPr>
          <w:rStyle w:val="tlid-translation"/>
          <w:lang w:val="en" w:eastAsia="zh-CN"/>
        </w:rPr>
        <w:t>by</w:t>
      </w:r>
      <w:r w:rsidR="00AB64C4">
        <w:rPr>
          <w:rStyle w:val="tlid-translation"/>
          <w:lang w:val="en"/>
        </w:rPr>
        <w:t xml:space="preserve"> </w:t>
      </w:r>
      <w:r w:rsidR="00AB64C4">
        <w:rPr>
          <w:rStyle w:val="tlid-translation"/>
          <w:lang w:val="en" w:eastAsia="zh-CN"/>
        </w:rPr>
        <w:t xml:space="preserve">a </w:t>
      </w:r>
      <w:r w:rsidR="00AB64C4">
        <w:rPr>
          <w:rStyle w:val="tlid-translation"/>
          <w:lang w:val="en"/>
        </w:rPr>
        <w:t>black dot</w:t>
      </w:r>
      <w:r w:rsidR="00AB64C4">
        <w:rPr>
          <w:rStyle w:val="tlid-translation"/>
          <w:lang w:val="en" w:eastAsia="zh-CN"/>
        </w:rPr>
        <w:t>.</w:t>
      </w:r>
    </w:p>
    <w:p w:rsidR="00E27E56" w:rsidRPr="00E27E56" w:rsidRDefault="008302A7" w:rsidP="008302A7">
      <w:pPr>
        <w:pStyle w:val="Text"/>
        <w:ind w:firstLine="144"/>
        <w:jc w:val="center"/>
        <w:rPr>
          <w:rFonts w:eastAsia="等线"/>
          <w:sz w:val="16"/>
          <w:szCs w:val="16"/>
        </w:rPr>
      </w:pPr>
      <w:r>
        <w:object w:dxaOrig="9203" w:dyaOrig="1971">
          <v:shape id="_x0000_i1027" type="#_x0000_t75" style="width:247.8pt;height:60.8pt;mso-position-vertical:absolute" o:ole="" o:allowoverlap="f">
            <v:imagedata r:id="rId11" o:title=""/>
          </v:shape>
          <o:OLEObject Type="Embed" ProgID="Visio.Drawing.11" ShapeID="_x0000_i1027" DrawAspect="Content" ObjectID="_1646392451" r:id="rId12"/>
        </w:object>
      </w:r>
      <w:proofErr w:type="gramStart"/>
      <w:r w:rsidR="00E27E56" w:rsidRPr="00E27E56">
        <w:rPr>
          <w:rFonts w:eastAsia="等线"/>
          <w:sz w:val="16"/>
          <w:szCs w:val="16"/>
        </w:rPr>
        <w:t>Fig. 1.</w:t>
      </w:r>
      <w:proofErr w:type="gramEnd"/>
      <w:r w:rsidR="00E27E56" w:rsidRPr="00E27E56">
        <w:rPr>
          <w:rFonts w:eastAsia="等线"/>
          <w:sz w:val="16"/>
          <w:szCs w:val="16"/>
        </w:rPr>
        <w:t xml:space="preserve">  </w:t>
      </w:r>
      <w:r w:rsidR="00E27E56" w:rsidRPr="00E27E56">
        <w:rPr>
          <w:rFonts w:eastAsia="等线"/>
          <w:sz w:val="16"/>
          <w:szCs w:val="16"/>
          <w:lang w:eastAsia="zh-CN"/>
        </w:rPr>
        <w:t xml:space="preserve">A Petri net model: (A) a parallel structure; (B) a choice structure; (C) a loop structure; (D) </w:t>
      </w:r>
      <w:r w:rsidR="00E27E56" w:rsidRPr="00E27E56">
        <w:rPr>
          <w:rFonts w:eastAsia="等线"/>
          <w:sz w:val="16"/>
          <w:szCs w:val="16"/>
          <w:lang w:val="en"/>
        </w:rPr>
        <w:t>Petri net is a s</w:t>
      </w:r>
      <w:r w:rsidR="00E27E56" w:rsidRPr="00E27E56">
        <w:rPr>
          <w:rFonts w:eastAsia="等线"/>
          <w:sz w:val="16"/>
          <w:szCs w:val="16"/>
          <w:lang w:val="en" w:eastAsia="zh-CN"/>
        </w:rPr>
        <w:t>equential</w:t>
      </w:r>
      <w:r w:rsidR="00E27E56" w:rsidRPr="00E27E56">
        <w:rPr>
          <w:rFonts w:eastAsia="等线"/>
          <w:sz w:val="16"/>
          <w:szCs w:val="16"/>
          <w:lang w:val="en"/>
        </w:rPr>
        <w:t xml:space="preserve"> structure</w:t>
      </w:r>
      <w:r w:rsidR="00E27E56" w:rsidRPr="00E27E56">
        <w:rPr>
          <w:rFonts w:eastAsia="等线"/>
          <w:sz w:val="16"/>
          <w:szCs w:val="16"/>
        </w:rPr>
        <w:t>.</w:t>
      </w:r>
    </w:p>
    <w:p w:rsidR="00F307B8" w:rsidRPr="00F307B8" w:rsidRDefault="00F307B8" w:rsidP="00F307B8">
      <w:pPr>
        <w:widowControl w:val="0"/>
        <w:spacing w:before="260" w:line="252" w:lineRule="auto"/>
        <w:ind w:firstLine="200"/>
        <w:jc w:val="both"/>
        <w:rPr>
          <w:rFonts w:eastAsia="等线"/>
          <w:lang w:val="en" w:eastAsia="zh-CN"/>
        </w:rPr>
      </w:pPr>
      <w:r w:rsidRPr="00F307B8">
        <w:rPr>
          <w:rFonts w:eastAsia="等线"/>
          <w:lang w:val="en" w:eastAsia="zh-CN"/>
        </w:rPr>
        <w:t>Fig</w:t>
      </w:r>
      <w:r w:rsidRPr="00F307B8">
        <w:rPr>
          <w:rFonts w:eastAsia="等线" w:hint="eastAsia"/>
          <w:lang w:val="en" w:eastAsia="zh-CN"/>
        </w:rPr>
        <w:t>.</w:t>
      </w:r>
      <w:r w:rsidRPr="00F307B8">
        <w:rPr>
          <w:rFonts w:eastAsia="等线"/>
          <w:lang w:val="en" w:eastAsia="zh-CN"/>
        </w:rPr>
        <w:t xml:space="preserve"> 1 shows a Petri net model. This model contains four </w:t>
      </w:r>
      <w:r w:rsidR="00EC7A3E">
        <w:rPr>
          <w:rFonts w:eastAsia="等线" w:hint="eastAsia"/>
          <w:lang w:val="en" w:eastAsia="zh-CN"/>
        </w:rPr>
        <w:t>simple</w:t>
      </w:r>
      <w:r w:rsidRPr="00F307B8">
        <w:rPr>
          <w:rFonts w:eastAsia="等线"/>
          <w:lang w:val="en" w:eastAsia="zh-CN"/>
        </w:rPr>
        <w:t xml:space="preserve"> structures of the Petri net</w:t>
      </w:r>
      <w:r w:rsidR="00EC7A3E">
        <w:rPr>
          <w:rFonts w:eastAsia="等线" w:hint="eastAsia"/>
          <w:lang w:val="en" w:eastAsia="zh-CN"/>
        </w:rPr>
        <w:t>s</w:t>
      </w:r>
      <w:r w:rsidRPr="00F307B8">
        <w:rPr>
          <w:rFonts w:eastAsia="等线"/>
          <w:lang w:val="en" w:eastAsia="zh-CN"/>
        </w:rPr>
        <w:t xml:space="preserve">. </w:t>
      </w:r>
      <w:r w:rsidR="009F6D3A">
        <w:rPr>
          <w:rFonts w:eastAsia="等线" w:hint="eastAsia"/>
          <w:lang w:val="en" w:eastAsia="zh-CN"/>
        </w:rPr>
        <w:t xml:space="preserve">Where </w:t>
      </w:r>
      <w:r w:rsidRPr="00F307B8">
        <w:rPr>
          <w:rFonts w:eastAsia="等线"/>
          <w:lang w:val="en" w:eastAsia="zh-CN"/>
        </w:rPr>
        <w:t xml:space="preserve">(A) represents a </w:t>
      </w:r>
      <w:r w:rsidRPr="00F307B8">
        <w:rPr>
          <w:rFonts w:eastAsia="等线"/>
          <w:lang w:eastAsia="zh-CN"/>
        </w:rPr>
        <w:t xml:space="preserve">concurrent structure, (B) </w:t>
      </w:r>
      <w:bookmarkStart w:id="10" w:name="OLE_LINK5"/>
      <w:r w:rsidRPr="00F307B8">
        <w:rPr>
          <w:rFonts w:eastAsia="等线"/>
          <w:lang w:val="en" w:eastAsia="zh-CN"/>
        </w:rPr>
        <w:t>represents</w:t>
      </w:r>
      <w:r w:rsidRPr="00F307B8">
        <w:rPr>
          <w:rFonts w:eastAsia="等线"/>
          <w:lang w:eastAsia="zh-CN"/>
        </w:rPr>
        <w:t xml:space="preserve"> </w:t>
      </w:r>
      <w:bookmarkStart w:id="11" w:name="OLE_LINK2"/>
      <w:bookmarkStart w:id="12" w:name="OLE_LINK1"/>
      <w:r w:rsidRPr="00F307B8">
        <w:rPr>
          <w:rFonts w:eastAsia="等线"/>
          <w:lang w:eastAsia="zh-CN"/>
        </w:rPr>
        <w:t>a</w:t>
      </w:r>
      <w:bookmarkEnd w:id="10"/>
      <w:r w:rsidRPr="00F307B8">
        <w:rPr>
          <w:rFonts w:eastAsia="等线"/>
          <w:lang w:eastAsia="zh-CN"/>
        </w:rPr>
        <w:t xml:space="preserve"> choice</w:t>
      </w:r>
      <w:bookmarkEnd w:id="11"/>
      <w:bookmarkEnd w:id="12"/>
      <w:r w:rsidRPr="00F307B8">
        <w:rPr>
          <w:rFonts w:eastAsia="等线"/>
          <w:lang w:eastAsia="zh-CN"/>
        </w:rPr>
        <w:t xml:space="preserve"> structure, (C) </w:t>
      </w:r>
      <w:r w:rsidRPr="00F307B8">
        <w:rPr>
          <w:rFonts w:eastAsia="等线"/>
          <w:lang w:val="en" w:eastAsia="zh-CN"/>
        </w:rPr>
        <w:t>represents a</w:t>
      </w:r>
      <w:r w:rsidRPr="00F307B8">
        <w:rPr>
          <w:rFonts w:eastAsia="等线"/>
          <w:lang w:eastAsia="zh-CN"/>
        </w:rPr>
        <w:t xml:space="preserve"> </w:t>
      </w:r>
      <w:bookmarkStart w:id="13" w:name="OLE_LINK16"/>
      <w:r w:rsidRPr="00F307B8">
        <w:rPr>
          <w:rFonts w:eastAsia="等线"/>
          <w:lang w:eastAsia="zh-CN"/>
        </w:rPr>
        <w:t>loop structure</w:t>
      </w:r>
      <w:bookmarkEnd w:id="13"/>
      <w:r w:rsidRPr="00F307B8">
        <w:rPr>
          <w:rFonts w:eastAsia="等线"/>
          <w:lang w:eastAsia="zh-CN"/>
        </w:rPr>
        <w:t xml:space="preserve">, and (D) </w:t>
      </w:r>
      <w:r w:rsidRPr="00F307B8">
        <w:rPr>
          <w:rFonts w:eastAsia="等线"/>
          <w:lang w:val="en" w:eastAsia="zh-CN"/>
        </w:rPr>
        <w:t>represents</w:t>
      </w:r>
      <w:r w:rsidRPr="00F307B8">
        <w:rPr>
          <w:rFonts w:eastAsia="等线"/>
          <w:lang w:eastAsia="zh-CN"/>
        </w:rPr>
        <w:t xml:space="preserve"> a sequential structure. In Fig</w:t>
      </w:r>
      <w:r w:rsidRPr="00F307B8">
        <w:rPr>
          <w:rFonts w:eastAsia="等线" w:hint="eastAsia"/>
          <w:lang w:eastAsia="zh-CN"/>
        </w:rPr>
        <w:t xml:space="preserve">. </w:t>
      </w:r>
      <w:r w:rsidRPr="00F307B8">
        <w:rPr>
          <w:rFonts w:eastAsia="等线"/>
          <w:lang w:eastAsia="zh-CN"/>
        </w:rPr>
        <w:t xml:space="preserve">1, activities </w:t>
      </w:r>
      <w:r w:rsidRPr="00F307B8">
        <w:rPr>
          <w:rFonts w:eastAsia="等线"/>
          <w:i/>
          <w:lang w:eastAsia="zh-CN"/>
        </w:rPr>
        <w:t>b</w:t>
      </w:r>
      <w:r w:rsidRPr="00F307B8">
        <w:rPr>
          <w:rFonts w:eastAsia="等线"/>
          <w:lang w:eastAsia="zh-CN"/>
        </w:rPr>
        <w:t xml:space="preserve"> and </w:t>
      </w:r>
      <w:r w:rsidRPr="00F307B8">
        <w:rPr>
          <w:rFonts w:eastAsia="等线"/>
          <w:i/>
          <w:lang w:eastAsia="zh-CN"/>
        </w:rPr>
        <w:t>c</w:t>
      </w:r>
      <w:r w:rsidRPr="00F307B8">
        <w:rPr>
          <w:rFonts w:eastAsia="等线"/>
          <w:lang w:eastAsia="zh-CN"/>
        </w:rPr>
        <w:t xml:space="preserve"> in a concurrent structure mean that activity </w:t>
      </w:r>
      <w:r w:rsidR="001E5509">
        <w:rPr>
          <w:rFonts w:eastAsia="等线" w:hint="eastAsia"/>
          <w:i/>
          <w:lang w:eastAsia="zh-CN"/>
        </w:rPr>
        <w:t>c</w:t>
      </w:r>
      <w:r w:rsidR="00234F88">
        <w:rPr>
          <w:rFonts w:eastAsia="等线" w:hint="eastAsia"/>
          <w:lang w:eastAsia="zh-CN"/>
        </w:rPr>
        <w:t xml:space="preserve"> </w:t>
      </w:r>
      <w:r w:rsidRPr="00F307B8">
        <w:rPr>
          <w:rFonts w:eastAsia="等线"/>
          <w:lang w:eastAsia="zh-CN"/>
        </w:rPr>
        <w:t xml:space="preserve">can directly follow activity </w:t>
      </w:r>
      <w:r w:rsidR="001E5509">
        <w:rPr>
          <w:rFonts w:eastAsia="等线" w:hint="eastAsia"/>
          <w:i/>
          <w:lang w:eastAsia="zh-CN"/>
        </w:rPr>
        <w:t>b</w:t>
      </w:r>
      <w:r w:rsidRPr="00F307B8">
        <w:rPr>
          <w:rFonts w:eastAsia="等线"/>
          <w:lang w:eastAsia="zh-CN"/>
        </w:rPr>
        <w:t xml:space="preserve"> (i.e., </w:t>
      </w:r>
      <w:r w:rsidRPr="00F307B8">
        <w:rPr>
          <w:rFonts w:eastAsia="等线"/>
          <w:i/>
          <w:lang w:eastAsia="zh-CN"/>
        </w:rPr>
        <w:t>bc</w:t>
      </w:r>
      <w:r w:rsidRPr="00F307B8">
        <w:rPr>
          <w:rFonts w:eastAsia="等线"/>
          <w:lang w:eastAsia="zh-CN"/>
        </w:rPr>
        <w:t xml:space="preserve">), or activity </w:t>
      </w:r>
      <w:r w:rsidR="00234F88">
        <w:rPr>
          <w:rFonts w:eastAsia="等线" w:hint="eastAsia"/>
          <w:i/>
          <w:lang w:eastAsia="zh-CN"/>
        </w:rPr>
        <w:t>b</w:t>
      </w:r>
      <w:r w:rsidRPr="00F307B8">
        <w:rPr>
          <w:rFonts w:eastAsia="等线"/>
          <w:lang w:eastAsia="zh-CN"/>
        </w:rPr>
        <w:t xml:space="preserve"> can directly follow activity </w:t>
      </w:r>
      <w:r w:rsidR="00234F88">
        <w:rPr>
          <w:rFonts w:eastAsia="等线" w:hint="eastAsia"/>
          <w:i/>
          <w:lang w:eastAsia="zh-CN"/>
        </w:rPr>
        <w:t>c</w:t>
      </w:r>
      <w:r w:rsidRPr="00F307B8">
        <w:rPr>
          <w:rFonts w:eastAsia="等线"/>
          <w:lang w:eastAsia="zh-CN"/>
        </w:rPr>
        <w:t xml:space="preserve"> (i.e., </w:t>
      </w:r>
      <w:r w:rsidRPr="00F307B8">
        <w:rPr>
          <w:rFonts w:eastAsia="等线"/>
          <w:i/>
          <w:lang w:eastAsia="zh-CN"/>
        </w:rPr>
        <w:t>cb</w:t>
      </w:r>
      <w:r w:rsidRPr="00F307B8">
        <w:rPr>
          <w:rFonts w:eastAsia="等线"/>
          <w:lang w:eastAsia="zh-CN"/>
        </w:rPr>
        <w:t xml:space="preserve">) in a trace; </w:t>
      </w:r>
      <w:bookmarkStart w:id="14" w:name="OLE_LINK4"/>
      <w:bookmarkStart w:id="15" w:name="OLE_LINK3"/>
      <w:r w:rsidRPr="00F307B8">
        <w:rPr>
          <w:rFonts w:eastAsia="等线"/>
          <w:lang w:eastAsia="zh-CN"/>
        </w:rPr>
        <w:t xml:space="preserve">Activities </w:t>
      </w:r>
      <w:r w:rsidRPr="00F307B8">
        <w:rPr>
          <w:rFonts w:eastAsia="等线"/>
          <w:i/>
          <w:lang w:eastAsia="zh-CN"/>
        </w:rPr>
        <w:t>f</w:t>
      </w:r>
      <w:r w:rsidRPr="00F307B8">
        <w:rPr>
          <w:rFonts w:eastAsia="等线"/>
          <w:lang w:eastAsia="zh-CN"/>
        </w:rPr>
        <w:t xml:space="preserve"> and </w:t>
      </w:r>
      <w:r w:rsidRPr="00F307B8">
        <w:rPr>
          <w:rFonts w:eastAsia="等线"/>
          <w:i/>
          <w:lang w:eastAsia="zh-CN"/>
        </w:rPr>
        <w:t>g</w:t>
      </w:r>
      <w:r w:rsidRPr="00F307B8">
        <w:rPr>
          <w:rFonts w:eastAsia="等线"/>
          <w:lang w:eastAsia="zh-CN"/>
        </w:rPr>
        <w:t xml:space="preserve"> in a choice structure mean that</w:t>
      </w:r>
      <w:bookmarkEnd w:id="14"/>
      <w:bookmarkEnd w:id="15"/>
      <w:r w:rsidRPr="00F307B8">
        <w:rPr>
          <w:rFonts w:eastAsia="等线"/>
          <w:lang w:eastAsia="zh-CN"/>
        </w:rPr>
        <w:t xml:space="preserve"> </w:t>
      </w:r>
      <w:r w:rsidRPr="00F307B8">
        <w:rPr>
          <w:rFonts w:eastAsia="等线"/>
          <w:i/>
          <w:lang w:eastAsia="zh-CN"/>
        </w:rPr>
        <w:t>f</w:t>
      </w:r>
      <w:r w:rsidRPr="00F307B8">
        <w:rPr>
          <w:rFonts w:eastAsia="等线"/>
          <w:lang w:eastAsia="zh-CN"/>
        </w:rPr>
        <w:t xml:space="preserve"> and </w:t>
      </w:r>
      <w:r w:rsidRPr="00F307B8">
        <w:rPr>
          <w:rFonts w:eastAsia="等线"/>
          <w:i/>
          <w:lang w:eastAsia="zh-CN"/>
        </w:rPr>
        <w:t>g</w:t>
      </w:r>
      <w:r w:rsidRPr="00F307B8">
        <w:rPr>
          <w:rFonts w:eastAsia="等线"/>
          <w:lang w:eastAsia="zh-CN"/>
        </w:rPr>
        <w:t xml:space="preserve"> can only be executed in any one trace; Activities </w:t>
      </w:r>
      <w:r w:rsidRPr="00F307B8">
        <w:rPr>
          <w:rFonts w:eastAsia="等线"/>
          <w:i/>
          <w:lang w:eastAsia="zh-CN"/>
        </w:rPr>
        <w:t>i</w:t>
      </w:r>
      <w:r w:rsidRPr="00F307B8">
        <w:rPr>
          <w:rFonts w:eastAsia="等线"/>
          <w:lang w:eastAsia="zh-CN"/>
        </w:rPr>
        <w:t xml:space="preserve"> and </w:t>
      </w:r>
      <w:r w:rsidRPr="00F307B8">
        <w:rPr>
          <w:rFonts w:eastAsia="等线"/>
          <w:i/>
          <w:lang w:eastAsia="zh-CN"/>
        </w:rPr>
        <w:t>j</w:t>
      </w:r>
      <w:r w:rsidRPr="00F307B8">
        <w:rPr>
          <w:rFonts w:eastAsia="等线"/>
          <w:lang w:eastAsia="zh-CN"/>
        </w:rPr>
        <w:t xml:space="preserve"> in a loop structure mean that </w:t>
      </w:r>
      <w:r w:rsidRPr="00F307B8">
        <w:rPr>
          <w:rFonts w:eastAsia="等线"/>
          <w:i/>
          <w:lang w:eastAsia="zh-CN"/>
        </w:rPr>
        <w:t>i</w:t>
      </w:r>
      <w:r w:rsidRPr="00F307B8">
        <w:rPr>
          <w:rFonts w:eastAsia="等线"/>
          <w:lang w:eastAsia="zh-CN"/>
        </w:rPr>
        <w:t xml:space="preserve"> and </w:t>
      </w:r>
      <w:r w:rsidRPr="00F307B8">
        <w:rPr>
          <w:rFonts w:eastAsia="等线"/>
          <w:i/>
          <w:lang w:eastAsia="zh-CN"/>
        </w:rPr>
        <w:t>j</w:t>
      </w:r>
      <w:r w:rsidRPr="00F307B8">
        <w:rPr>
          <w:rFonts w:eastAsia="等线"/>
          <w:lang w:eastAsia="zh-CN"/>
        </w:rPr>
        <w:t xml:space="preserve"> can appear any times in a trace; Activities </w:t>
      </w:r>
      <w:r w:rsidRPr="00F307B8">
        <w:rPr>
          <w:rFonts w:eastAsia="等线"/>
          <w:i/>
          <w:lang w:eastAsia="zh-CN"/>
        </w:rPr>
        <w:t>d</w:t>
      </w:r>
      <w:r w:rsidRPr="00F307B8">
        <w:rPr>
          <w:rFonts w:eastAsia="等线"/>
          <w:lang w:eastAsia="zh-CN"/>
        </w:rPr>
        <w:t xml:space="preserve"> and </w:t>
      </w:r>
      <w:r w:rsidRPr="00F307B8">
        <w:rPr>
          <w:rFonts w:eastAsia="等线"/>
          <w:i/>
          <w:lang w:eastAsia="zh-CN"/>
        </w:rPr>
        <w:t>e</w:t>
      </w:r>
      <w:r w:rsidRPr="00F307B8">
        <w:rPr>
          <w:rFonts w:eastAsia="等线"/>
          <w:lang w:eastAsia="zh-CN"/>
        </w:rPr>
        <w:t xml:space="preserve"> in a sequential structure mean that </w:t>
      </w:r>
      <w:r w:rsidRPr="00F307B8">
        <w:rPr>
          <w:rFonts w:eastAsia="等线"/>
          <w:i/>
          <w:lang w:eastAsia="zh-CN"/>
        </w:rPr>
        <w:t>d</w:t>
      </w:r>
      <w:r w:rsidRPr="00F307B8">
        <w:rPr>
          <w:rFonts w:eastAsia="等线"/>
          <w:lang w:eastAsia="zh-CN"/>
        </w:rPr>
        <w:t xml:space="preserve"> and </w:t>
      </w:r>
      <w:r w:rsidRPr="00F307B8">
        <w:rPr>
          <w:rFonts w:eastAsia="等线"/>
          <w:i/>
          <w:lang w:eastAsia="zh-CN"/>
        </w:rPr>
        <w:t>e</w:t>
      </w:r>
      <w:r w:rsidRPr="00F307B8">
        <w:rPr>
          <w:rFonts w:eastAsia="等线"/>
          <w:lang w:eastAsia="zh-CN"/>
        </w:rPr>
        <w:t xml:space="preserve"> are executed in sequence. A process model can consist of four basic structures [27], and any one of these structures can contain other structures or itself.</w:t>
      </w:r>
    </w:p>
    <w:p w:rsidR="00F307B8" w:rsidRPr="00F307B8" w:rsidRDefault="00F307B8" w:rsidP="00F307B8">
      <w:pPr>
        <w:suppressAutoHyphens/>
        <w:autoSpaceDE w:val="0"/>
        <w:autoSpaceDN w:val="0"/>
        <w:adjustRightInd w:val="0"/>
        <w:spacing w:line="252" w:lineRule="auto"/>
        <w:ind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rPr>
        <w:t xml:space="preserve">Definition </w:t>
      </w:r>
      <w:r w:rsidRPr="00F307B8">
        <w:rPr>
          <w:rFonts w:ascii="TimesLTStd-Roman" w:eastAsia="等线" w:hAnsi="TimesLTStd-Roman" w:cs="TimesLTStd-Roman"/>
          <w:i/>
          <w:spacing w:val="-2"/>
          <w:lang w:val="en" w:eastAsia="zh-CN"/>
        </w:rPr>
        <w:t xml:space="preserve">7 </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Workflow</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Net</w:t>
      </w:r>
      <w:r w:rsidRPr="00F307B8">
        <w:rPr>
          <w:rFonts w:ascii="TimesLTStd-Roman" w:eastAsia="等线" w:hAnsi="TimesLTStd-Roman" w:cs="TimesLTStd-Roman"/>
          <w:spacing w:val="-2"/>
          <w:lang w:val="en"/>
        </w:rPr>
        <w:t>)</w:t>
      </w:r>
      <w:r w:rsidR="006B4983">
        <w:rPr>
          <w:rFonts w:ascii="TimesLTStd-Roman" w:eastAsia="等线" w:hAnsi="TimesLTStd-Roman" w:cs="TimesLTStd-Roman" w:hint="eastAsia"/>
          <w:spacing w:val="-2"/>
          <w:lang w:val="en" w:eastAsia="zh-CN"/>
        </w:rPr>
        <w:t xml:space="preserve"> [38]</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i/>
          <w:spacing w:val="-2"/>
          <w:lang w:val="en" w:eastAsia="zh-CN"/>
        </w:rPr>
        <w:t>W</w:t>
      </w:r>
      <w:r w:rsidRPr="00F307B8">
        <w:rPr>
          <w:rFonts w:ascii="TimesLTStd-Roman" w:eastAsia="等线" w:hAnsi="TimesLTStd-Roman" w:cs="TimesLTStd-Roman"/>
          <w:i/>
          <w:spacing w:val="-2"/>
          <w:lang w:val="en"/>
        </w:rPr>
        <w:t>PN</w:t>
      </w:r>
      <w:r w:rsidRPr="00F307B8">
        <w:rPr>
          <w:rFonts w:ascii="TimesLTStd-Roman" w:eastAsia="等线" w:hAnsi="TimesLTStd-Roman" w:cs="TimesLTStd-Roman"/>
          <w:spacing w:val="-2"/>
          <w:lang w:val="en"/>
        </w:rPr>
        <w:t xml:space="preserve"> = (</w:t>
      </w:r>
      <w:r w:rsidRPr="00F307B8">
        <w:rPr>
          <w:rFonts w:ascii="TimesLTStd-Roman" w:eastAsia="等线" w:hAnsi="TimesLTStd-Roman" w:cs="TimesLTStd-Roman"/>
          <w:i/>
          <w:spacing w:val="-2"/>
          <w:lang w:val="en" w:eastAsia="zh-CN"/>
        </w:rPr>
        <w:t>PN</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o</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rPr>
        <w:t>is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rPr>
        <w:t xml:space="preserve">a </w:t>
      </w:r>
      <w:r w:rsidRPr="00F307B8">
        <w:rPr>
          <w:rFonts w:ascii="TimesLTStd-Roman" w:eastAsia="等线" w:hAnsi="TimesLTStd-Roman" w:cs="TimesLTStd-Roman"/>
          <w:spacing w:val="-2"/>
          <w:lang w:val="en" w:eastAsia="zh-CN"/>
        </w:rPr>
        <w:t>workflow net, where</w:t>
      </w:r>
      <w:r w:rsidR="006B4983">
        <w:rPr>
          <w:rFonts w:ascii="TimesLTStd-Roman" w:eastAsia="等线" w:hAnsi="TimesLTStd-Roman" w:cs="TimesLTStd-Roman" w:hint="eastAsia"/>
          <w:spacing w:val="-2"/>
          <w:lang w:val="en" w:eastAsia="zh-CN"/>
        </w:rPr>
        <w:t>:</w:t>
      </w:r>
    </w:p>
    <w:p w:rsidR="00F307B8" w:rsidRPr="00F307B8" w:rsidRDefault="00F307B8" w:rsidP="00CD621F">
      <w:pPr>
        <w:numPr>
          <w:ilvl w:val="0"/>
          <w:numId w:val="6"/>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rPr>
        <w:t>PN</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rPr>
        <w:t>P</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i/>
          <w:spacing w:val="-2"/>
          <w:lang w:val="en"/>
        </w:rPr>
        <w:t>F</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i/>
          <w:spacing w:val="-2"/>
          <w:lang w:val="en"/>
        </w:rPr>
        <w:t>M</w:t>
      </w:r>
      <w:r w:rsidRPr="00F307B8">
        <w:rPr>
          <w:rFonts w:ascii="TimesLTStd-Roman" w:eastAsia="等线" w:hAnsi="TimesLTStd-Roman" w:cs="TimesLTStd-Roman"/>
          <w:spacing w:val="-2"/>
          <w:vertAlign w:val="subscript"/>
          <w:lang w:val="en" w:eastAsia="zh-CN"/>
        </w:rPr>
        <w:t>0</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spacing w:val="-2"/>
          <w:lang w:val="en" w:eastAsia="zh-CN"/>
        </w:rPr>
        <w:t xml:space="preserve">is </w:t>
      </w:r>
      <w:r w:rsidRPr="00F307B8">
        <w:rPr>
          <w:rFonts w:ascii="TimesLTStd-Roman" w:eastAsia="等线" w:hAnsi="TimesLTStd-Roman" w:cs="TimesLTStd-Roman"/>
          <w:spacing w:val="-2"/>
          <w:lang w:val="en"/>
        </w:rPr>
        <w:t>a Petri net</w:t>
      </w:r>
      <w:r w:rsidRPr="00F307B8">
        <w:rPr>
          <w:rFonts w:ascii="TimesLTStd-Roman" w:eastAsia="等线" w:hAnsi="TimesLTStd-Roman" w:cs="TimesLTStd-Roman"/>
          <w:spacing w:val="-2"/>
          <w:lang w:val="en" w:eastAsia="zh-CN"/>
        </w:rPr>
        <w:t>;</w:t>
      </w:r>
    </w:p>
    <w:p w:rsidR="00F307B8" w:rsidRPr="00F307B8" w:rsidRDefault="006B4983" w:rsidP="00CD621F">
      <w:pPr>
        <w:numPr>
          <w:ilvl w:val="0"/>
          <w:numId w:val="6"/>
        </w:numPr>
        <w:suppressAutoHyphens/>
        <w:autoSpaceDE w:val="0"/>
        <w:autoSpaceDN w:val="0"/>
        <w:adjustRightInd w:val="0"/>
        <w:spacing w:line="252" w:lineRule="auto"/>
        <w:ind w:left="550" w:hanging="357"/>
        <w:jc w:val="both"/>
        <w:rPr>
          <w:rFonts w:ascii="TimesLTStd-Roman" w:eastAsia="等线" w:hAnsi="TimesLTStd-Roman" w:cs="TimesLTStd-Roman"/>
          <w:spacing w:val="-2"/>
        </w:rPr>
      </w:pPr>
      <w:r>
        <w:rPr>
          <w:rFonts w:ascii="TimesLTStd-Roman" w:eastAsia="等线" w:hAnsi="TimesLTStd-Roman" w:cs="TimesLTStd-Roman"/>
          <w:spacing w:val="-2"/>
          <w:lang w:val="en" w:eastAsia="zh-CN"/>
        </w:rPr>
        <w:t>it</w:t>
      </w:r>
      <w:r>
        <w:rPr>
          <w:rFonts w:ascii="TimesLTStd-Roman" w:eastAsia="等线" w:hAnsi="TimesLTStd-Roman" w:cs="TimesLTStd-Roman" w:hint="eastAsia"/>
          <w:spacing w:val="-2"/>
          <w:lang w:val="en" w:eastAsia="zh-CN"/>
        </w:rPr>
        <w:t xml:space="preserve"> has</w:t>
      </w:r>
      <w:r w:rsidR="00F307B8" w:rsidRPr="00F307B8">
        <w:rPr>
          <w:rFonts w:ascii="TimesLTStd-Roman" w:eastAsia="等线" w:hAnsi="TimesLTStd-Roman" w:cs="TimesLTStd-Roman"/>
          <w:spacing w:val="-2"/>
          <w:lang w:val="en"/>
        </w:rPr>
        <w:t xml:space="preserve"> a unique initial </w:t>
      </w:r>
      <w:r w:rsidR="00F307B8" w:rsidRPr="00F307B8">
        <w:rPr>
          <w:rFonts w:ascii="TimesLTStd-Roman" w:eastAsia="等线" w:hAnsi="TimesLTStd-Roman" w:cs="TimesLTStd-Roman"/>
          <w:spacing w:val="-2"/>
          <w:lang w:val="en" w:eastAsia="zh-CN"/>
        </w:rPr>
        <w:t xml:space="preserve">place </w:t>
      </w:r>
      <w:r w:rsidR="00F307B8" w:rsidRPr="00F307B8">
        <w:rPr>
          <w:rFonts w:ascii="TimesLTStd-Roman" w:eastAsia="等线" w:hAnsi="TimesLTStd-Roman" w:cs="TimesLTStd-Roman"/>
          <w:i/>
          <w:spacing w:val="-2"/>
          <w:lang w:val="en" w:eastAsia="zh-CN"/>
        </w:rPr>
        <w:t>i</w:t>
      </w:r>
      <w:r w:rsidR="00F307B8" w:rsidRPr="00F307B8">
        <w:rPr>
          <w:rFonts w:ascii="TimesLTStd-Roman" w:eastAsia="等线" w:hAnsi="TimesLTStd-Roman" w:cs="TimesLTStd-Roman"/>
          <w:spacing w:val="-2"/>
          <w:lang w:val="en" w:eastAsia="zh-CN"/>
        </w:rPr>
        <w:t xml:space="preserve">, and </w:t>
      </w:r>
      <w:r w:rsidR="00F307B8" w:rsidRPr="00F307B8">
        <w:rPr>
          <w:rFonts w:ascii="TimesLTStd-Roman" w:eastAsia="等线" w:hAnsi="TimesLTStd-Roman" w:cs="TimesLTStd-Roman" w:hint="eastAsia"/>
          <w:spacing w:val="-2"/>
          <w:lang w:val="en" w:eastAsia="zh-CN"/>
        </w:rPr>
        <w:t>•</w:t>
      </w:r>
      <w:r w:rsidR="00F307B8" w:rsidRPr="00F307B8">
        <w:rPr>
          <w:rFonts w:ascii="TimesLTStd-Roman" w:eastAsia="等线" w:hAnsi="TimesLTStd-Roman" w:cs="TimesLTStd-Roman"/>
          <w:i/>
          <w:spacing w:val="-2"/>
          <w:lang w:val="en" w:eastAsia="zh-CN"/>
        </w:rPr>
        <w:t>i</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lang w:val="en"/>
        </w:rPr>
        <w:t xml:space="preserve">= </w:t>
      </w:r>
      <w:r w:rsidR="00F307B8" w:rsidRPr="00F307B8">
        <w:rPr>
          <w:rFonts w:ascii="TimesLTStd-Roman" w:eastAsia="等线" w:hAnsi="TimesLTStd-Roman" w:cs="TimesLTStd-Roman"/>
          <w:spacing w:val="-2"/>
          <w:lang w:val="en"/>
        </w:rPr>
        <w:sym w:font="Symbol" w:char="F0C6"/>
      </w:r>
      <w:r w:rsidR="00F307B8" w:rsidRPr="00F307B8">
        <w:rPr>
          <w:rFonts w:ascii="TimesLTStd-Roman" w:eastAsia="等线" w:hAnsi="TimesLTStd-Roman" w:cs="TimesLTStd-Roman"/>
          <w:spacing w:val="-2"/>
          <w:lang w:val="en" w:eastAsia="zh-CN"/>
        </w:rPr>
        <w:t>;</w:t>
      </w:r>
    </w:p>
    <w:p w:rsidR="00F307B8" w:rsidRPr="00F307B8" w:rsidRDefault="006B4983" w:rsidP="00CD621F">
      <w:pPr>
        <w:numPr>
          <w:ilvl w:val="0"/>
          <w:numId w:val="6"/>
        </w:numPr>
        <w:suppressAutoHyphens/>
        <w:autoSpaceDE w:val="0"/>
        <w:autoSpaceDN w:val="0"/>
        <w:adjustRightInd w:val="0"/>
        <w:spacing w:line="252" w:lineRule="auto"/>
        <w:ind w:left="550" w:hanging="357"/>
        <w:jc w:val="both"/>
        <w:rPr>
          <w:rFonts w:ascii="TimesLTStd-Roman" w:eastAsia="等线" w:hAnsi="TimesLTStd-Roman" w:cs="TimesLTStd-Roman"/>
          <w:spacing w:val="-2"/>
        </w:rPr>
      </w:pPr>
      <w:r>
        <w:rPr>
          <w:rFonts w:ascii="TimesLTStd-Roman" w:eastAsia="等线" w:hAnsi="TimesLTStd-Roman" w:cs="TimesLTStd-Roman" w:hint="eastAsia"/>
          <w:spacing w:val="-2"/>
          <w:lang w:val="en" w:eastAsia="zh-CN"/>
        </w:rPr>
        <w:t>it has</w:t>
      </w:r>
      <w:r w:rsidR="00F307B8" w:rsidRPr="00F307B8">
        <w:rPr>
          <w:rFonts w:ascii="TimesLTStd-Roman" w:eastAsia="等线" w:hAnsi="TimesLTStd-Roman" w:cs="TimesLTStd-Roman"/>
          <w:spacing w:val="-2"/>
          <w:lang w:val="en" w:eastAsia="zh-CN"/>
        </w:rPr>
        <w:t xml:space="preserve"> a unique ending place </w:t>
      </w:r>
      <w:r w:rsidR="00F307B8" w:rsidRPr="00F307B8">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spacing w:val="-2"/>
          <w:lang w:val="en" w:eastAsia="zh-CN"/>
        </w:rPr>
        <w:t xml:space="preserve">, and </w:t>
      </w:r>
      <w:r w:rsidR="00F307B8" w:rsidRPr="00F307B8">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hint="eastAsia"/>
          <w:spacing w:val="-2"/>
          <w:lang w:val="en" w:eastAsia="zh-CN"/>
        </w:rPr>
        <w:t>•</w:t>
      </w:r>
      <w:r w:rsidR="00F307B8" w:rsidRPr="00F307B8">
        <w:rPr>
          <w:rFonts w:ascii="TimesLTStd-Roman" w:eastAsia="华文楷体" w:hAnsi="TimesLTStd-Roman"/>
          <w:spacing w:val="-2"/>
          <w:lang w:eastAsia="zh-CN"/>
        </w:rPr>
        <w:t xml:space="preserve"> </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lang w:val="en" w:eastAsia="zh-CN"/>
        </w:rPr>
        <w:sym w:font="Symbol" w:char="F0C6"/>
      </w:r>
      <w:r w:rsidR="00F307B8" w:rsidRPr="00F307B8">
        <w:rPr>
          <w:rFonts w:ascii="TimesLTStd-Roman" w:eastAsia="等线" w:hAnsi="TimesLTStd-Roman" w:cs="TimesLTStd-Roman"/>
          <w:spacing w:val="-2"/>
          <w:lang w:val="en" w:eastAsia="zh-CN"/>
        </w:rPr>
        <w:t>; and</w:t>
      </w:r>
    </w:p>
    <w:p w:rsidR="00F307B8" w:rsidRPr="00F307B8" w:rsidRDefault="006B4983" w:rsidP="00CD621F">
      <w:pPr>
        <w:numPr>
          <w:ilvl w:val="0"/>
          <w:numId w:val="6"/>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proofErr w:type="gramStart"/>
      <w:r>
        <w:rPr>
          <w:rFonts w:ascii="TimesLTStd-Roman" w:eastAsia="等线" w:hAnsi="TimesLTStd-Roman" w:cs="TimesLTStd-Roman" w:hint="eastAsia"/>
          <w:spacing w:val="-2"/>
          <w:lang w:val="en" w:eastAsia="zh-CN"/>
        </w:rPr>
        <w:t>f</w:t>
      </w:r>
      <w:r w:rsidR="00F307B8" w:rsidRPr="00F307B8">
        <w:rPr>
          <w:rFonts w:ascii="TimesLTStd-Roman" w:eastAsia="等线" w:hAnsi="TimesLTStd-Roman" w:cs="TimesLTStd-Roman"/>
          <w:spacing w:val="-2"/>
          <w:lang w:val="en" w:eastAsia="zh-CN"/>
        </w:rPr>
        <w:t>or</w:t>
      </w:r>
      <w:proofErr w:type="gramEnd"/>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lang w:val="en" w:eastAsia="zh-CN"/>
        </w:rPr>
        <w:sym w:font="Symbol" w:char="F022"/>
      </w:r>
      <w:r>
        <w:rPr>
          <w:rFonts w:ascii="TimesLTStd-Roman" w:eastAsia="等线" w:hAnsi="TimesLTStd-Roman" w:cs="TimesLTStd-Roman" w:hint="eastAsia"/>
          <w:i/>
          <w:spacing w:val="-2"/>
          <w:lang w:val="en" w:eastAsia="zh-CN"/>
        </w:rPr>
        <w:t>y</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lang w:eastAsia="zh-CN"/>
        </w:rPr>
        <w:sym w:font="Symbol" w:char="F0CE"/>
      </w:r>
      <w:r w:rsidR="00F307B8" w:rsidRPr="00F307B8">
        <w:rPr>
          <w:rFonts w:ascii="TimesLTStd-Roman" w:eastAsia="等线" w:hAnsi="TimesLTStd-Roman" w:cs="TimesLTStd-Roman"/>
          <w:spacing w:val="-2"/>
          <w:lang w:eastAsia="zh-CN"/>
        </w:rPr>
        <w:t xml:space="preserve"> </w:t>
      </w:r>
      <w:r w:rsidR="00F307B8" w:rsidRPr="00F307B8">
        <w:rPr>
          <w:rFonts w:ascii="TimesLTStd-Roman" w:eastAsia="等线" w:hAnsi="TimesLTStd-Roman" w:cs="TimesLTStd-Roman"/>
          <w:i/>
          <w:spacing w:val="-2"/>
          <w:lang w:val="en" w:eastAsia="zh-CN"/>
        </w:rPr>
        <w:t>P</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spacing w:val="-2"/>
        </w:rPr>
        <w:sym w:font="Symbol" w:char="F0C8"/>
      </w:r>
      <w:r w:rsidR="00F307B8" w:rsidRPr="00F307B8">
        <w:rPr>
          <w:rFonts w:ascii="TimesLTStd-Roman" w:eastAsia="等线" w:hAnsi="TimesLTStd-Roman"/>
          <w:spacing w:val="-2"/>
          <w:lang w:eastAsia="zh-CN"/>
        </w:rPr>
        <w:t xml:space="preserve"> </w:t>
      </w:r>
      <w:r w:rsidR="00F307B8" w:rsidRPr="00F307B8">
        <w:rPr>
          <w:rFonts w:ascii="TimesLTStd-Roman" w:eastAsia="等线" w:hAnsi="TimesLTStd-Roman" w:cs="TimesLTStd-Roman"/>
          <w:i/>
          <w:spacing w:val="-2"/>
          <w:lang w:val="en" w:eastAsia="zh-CN"/>
        </w:rPr>
        <w:t>T</w:t>
      </w:r>
      <w:r w:rsidR="00F307B8" w:rsidRPr="00F307B8">
        <w:rPr>
          <w:rFonts w:ascii="TimesLTStd-Roman" w:eastAsia="等线" w:hAnsi="TimesLTStd-Roman" w:cs="TimesLTStd-Roman"/>
          <w:spacing w:val="-2"/>
          <w:lang w:val="en" w:eastAsia="zh-CN"/>
        </w:rPr>
        <w:t xml:space="preserve">, </w:t>
      </w:r>
      <w:r>
        <w:rPr>
          <w:rFonts w:ascii="TimesLTStd-Roman" w:eastAsia="等线" w:hAnsi="TimesLTStd-Roman" w:cs="TimesLTStd-Roman" w:hint="eastAsia"/>
          <w:i/>
          <w:spacing w:val="-2"/>
          <w:lang w:val="en" w:eastAsia="zh-CN"/>
        </w:rPr>
        <w:t>y</w:t>
      </w:r>
      <w:r w:rsidR="00F307B8" w:rsidRPr="00F307B8">
        <w:rPr>
          <w:rFonts w:ascii="TimesLTStd-Roman" w:eastAsia="等线" w:hAnsi="TimesLTStd-Roman" w:cs="TimesLTStd-Roman"/>
          <w:spacing w:val="-2"/>
          <w:lang w:val="en" w:eastAsia="zh-CN"/>
        </w:rPr>
        <w:t xml:space="preserve"> is on a path from </w:t>
      </w:r>
      <w:r w:rsidR="00F307B8" w:rsidRPr="00F307B8">
        <w:rPr>
          <w:rFonts w:ascii="TimesLTStd-Roman" w:eastAsia="等线" w:hAnsi="TimesLTStd-Roman" w:cs="TimesLTStd-Roman"/>
          <w:i/>
          <w:spacing w:val="-2"/>
          <w:lang w:val="en" w:eastAsia="zh-CN"/>
        </w:rPr>
        <w:t>i</w:t>
      </w:r>
      <w:r w:rsidR="00F307B8" w:rsidRPr="00F307B8">
        <w:rPr>
          <w:rFonts w:ascii="TimesLTStd-Roman" w:eastAsia="等线" w:hAnsi="TimesLTStd-Roman" w:cs="TimesLTStd-Roman"/>
          <w:spacing w:val="-2"/>
          <w:lang w:val="en" w:eastAsia="zh-CN"/>
        </w:rPr>
        <w:t xml:space="preserve"> to </w:t>
      </w:r>
      <w:r w:rsidR="00F307B8" w:rsidRPr="00F307B8">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rPr>
      </w:pPr>
      <w:r w:rsidRPr="00F307B8">
        <w:rPr>
          <w:rFonts w:ascii="TimesLTStd-Roman" w:eastAsia="等线" w:hAnsi="TimesLTStd-Roman" w:cs="TimesLTStd-Roman"/>
          <w:spacing w:val="-2"/>
          <w:lang w:val="en" w:eastAsia="zh-CN"/>
        </w:rPr>
        <w:t xml:space="preserve">The workflow net is a special Petri net containing initial and ending places. </w:t>
      </w:r>
    </w:p>
    <w:p w:rsidR="00F307B8" w:rsidRPr="00F307B8" w:rsidRDefault="00F307B8" w:rsidP="00F307B8">
      <w:pPr>
        <w:widowControl w:val="0"/>
        <w:spacing w:line="252" w:lineRule="auto"/>
        <w:ind w:firstLine="200"/>
        <w:jc w:val="both"/>
        <w:rPr>
          <w:rFonts w:eastAsia="等线"/>
        </w:rPr>
      </w:pPr>
    </w:p>
    <w:p w:rsidR="00F307B8" w:rsidRPr="00F307B8" w:rsidRDefault="00F307B8" w:rsidP="00F307B8">
      <w:pPr>
        <w:keepNext/>
        <w:numPr>
          <w:ilvl w:val="1"/>
          <w:numId w:val="1"/>
        </w:numPr>
        <w:spacing w:before="120" w:after="60"/>
        <w:ind w:firstLine="200"/>
        <w:outlineLvl w:val="1"/>
        <w:rPr>
          <w:rFonts w:eastAsia="等线"/>
          <w:i/>
          <w:iCs/>
        </w:rPr>
      </w:pPr>
      <w:r w:rsidRPr="00F307B8">
        <w:rPr>
          <w:rFonts w:eastAsia="等线" w:hint="eastAsia"/>
          <w:i/>
          <w:iCs/>
          <w:lang w:eastAsia="zh-CN"/>
        </w:rPr>
        <w:t>Loop Structure</w:t>
      </w:r>
    </w:p>
    <w:p w:rsidR="00F307B8" w:rsidRPr="00F307B8" w:rsidRDefault="00F307B8" w:rsidP="00F307B8">
      <w:pPr>
        <w:widowControl w:val="0"/>
        <w:spacing w:line="252" w:lineRule="auto"/>
        <w:ind w:firstLine="200"/>
        <w:jc w:val="both"/>
        <w:rPr>
          <w:rFonts w:eastAsia="等线"/>
        </w:rPr>
      </w:pPr>
      <w:r w:rsidRPr="00F307B8">
        <w:rPr>
          <w:rFonts w:eastAsia="等线"/>
          <w:lang w:val="en"/>
        </w:rPr>
        <w:t xml:space="preserve">The loop structure is a research focus in this paper, and it will be introduced in this section. </w:t>
      </w:r>
      <w:r w:rsidRPr="00F307B8">
        <w:rPr>
          <w:rFonts w:eastAsia="等线"/>
        </w:rPr>
        <w:t xml:space="preserve">If a process model has a general loop structure, we divide a loop structure into the main loop structure and the callback loop structure, respectively, as shown </w:t>
      </w:r>
      <w:r w:rsidRPr="00F307B8">
        <w:rPr>
          <w:rFonts w:eastAsia="等线"/>
        </w:rPr>
        <w:lastRenderedPageBreak/>
        <w:t>in Fig</w:t>
      </w:r>
      <w:r w:rsidRPr="00F307B8">
        <w:rPr>
          <w:rFonts w:eastAsia="等线" w:hint="eastAsia"/>
          <w:lang w:eastAsia="zh-CN"/>
        </w:rPr>
        <w:t xml:space="preserve">. </w:t>
      </w:r>
      <w:r w:rsidRPr="00F307B8">
        <w:rPr>
          <w:rFonts w:eastAsia="等线"/>
        </w:rPr>
        <w:t xml:space="preserve">2(a). If there is no transition in the main loop structure, </w:t>
      </w:r>
      <w:r w:rsidR="005E248C">
        <w:rPr>
          <w:rFonts w:eastAsia="等线" w:hint="eastAsia"/>
          <w:lang w:eastAsia="zh-CN"/>
        </w:rPr>
        <w:t>it</w:t>
      </w:r>
      <w:r w:rsidRPr="00F307B8">
        <w:rPr>
          <w:rFonts w:eastAsia="等线"/>
        </w:rPr>
        <w:t xml:space="preserve"> is called a free loop structure, as shown in Fig</w:t>
      </w:r>
      <w:r w:rsidRPr="00F307B8">
        <w:rPr>
          <w:rFonts w:eastAsia="等线" w:hint="eastAsia"/>
          <w:lang w:eastAsia="zh-CN"/>
        </w:rPr>
        <w:t xml:space="preserve">. </w:t>
      </w:r>
      <w:r w:rsidRPr="00F307B8">
        <w:rPr>
          <w:rFonts w:eastAsia="等线"/>
        </w:rPr>
        <w:t xml:space="preserve"> 2 (b). </w:t>
      </w:r>
      <w:r w:rsidR="00DD0F1F">
        <w:rPr>
          <w:rFonts w:eastAsia="等线" w:hint="eastAsia"/>
          <w:lang w:val="en" w:eastAsia="zh-CN"/>
        </w:rPr>
        <w:t>T</w:t>
      </w:r>
      <w:r w:rsidRPr="00F307B8">
        <w:rPr>
          <w:rFonts w:eastAsia="等线"/>
          <w:lang w:val="en"/>
        </w:rPr>
        <w:t>he length of a loop structure</w:t>
      </w:r>
      <w:r w:rsidR="00DD0F1F">
        <w:rPr>
          <w:rFonts w:eastAsia="等线" w:hint="eastAsia"/>
          <w:lang w:val="en" w:eastAsia="zh-CN"/>
        </w:rPr>
        <w:t xml:space="preserve"> is represented by t</w:t>
      </w:r>
      <w:r w:rsidR="00DD0F1F" w:rsidRPr="00F307B8">
        <w:rPr>
          <w:rFonts w:eastAsia="等线"/>
          <w:lang w:val="en"/>
        </w:rPr>
        <w:t>he number of transitions in a loop structure</w:t>
      </w:r>
      <w:r w:rsidRPr="00F307B8">
        <w:rPr>
          <w:rFonts w:eastAsia="等线"/>
          <w:lang w:val="en"/>
        </w:rPr>
        <w:t xml:space="preserve">. We assume that the transition number of a loop structure is </w:t>
      </w:r>
      <w:r w:rsidRPr="00F307B8">
        <w:rPr>
          <w:rFonts w:eastAsia="等线"/>
          <w:i/>
          <w:lang w:val="en"/>
        </w:rPr>
        <w:t>n</w:t>
      </w:r>
      <w:r w:rsidRPr="00F307B8">
        <w:rPr>
          <w:rFonts w:eastAsia="等线"/>
          <w:lang w:val="en"/>
        </w:rPr>
        <w:t xml:space="preserve">. When </w:t>
      </w:r>
      <w:r w:rsidRPr="005E248C">
        <w:rPr>
          <w:rFonts w:eastAsia="等线"/>
          <w:i/>
          <w:lang w:val="en"/>
        </w:rPr>
        <w:t>n</w:t>
      </w:r>
      <w:r w:rsidRPr="00F307B8">
        <w:rPr>
          <w:rFonts w:eastAsia="等线"/>
          <w:lang w:val="en"/>
        </w:rPr>
        <w:t xml:space="preserve"> &gt; 2, </w:t>
      </w:r>
      <w:r w:rsidR="008E1671">
        <w:rPr>
          <w:rFonts w:eastAsia="等线" w:hint="eastAsia"/>
          <w:lang w:val="en" w:eastAsia="zh-CN"/>
        </w:rPr>
        <w:t>it</w:t>
      </w:r>
      <w:r w:rsidR="005E248C">
        <w:rPr>
          <w:rFonts w:eastAsia="等线" w:hint="eastAsia"/>
          <w:lang w:val="en" w:eastAsia="zh-CN"/>
        </w:rPr>
        <w:t xml:space="preserve"> </w:t>
      </w:r>
      <w:r w:rsidRPr="00F307B8">
        <w:rPr>
          <w:rFonts w:eastAsia="等线"/>
          <w:lang w:val="en"/>
        </w:rPr>
        <w:t xml:space="preserve">is </w:t>
      </w:r>
      <w:r w:rsidR="008E1671">
        <w:rPr>
          <w:rFonts w:eastAsia="等线" w:hint="eastAsia"/>
          <w:lang w:val="en" w:eastAsia="zh-CN"/>
        </w:rPr>
        <w:t>referred as</w:t>
      </w:r>
      <w:r w:rsidRPr="00F307B8">
        <w:rPr>
          <w:rFonts w:eastAsia="等线"/>
          <w:lang w:val="en"/>
        </w:rPr>
        <w:t xml:space="preserve"> a long loop</w:t>
      </w:r>
      <w:r w:rsidR="008E1671">
        <w:rPr>
          <w:rFonts w:eastAsia="等线" w:hint="eastAsia"/>
          <w:lang w:val="en" w:eastAsia="zh-CN"/>
        </w:rPr>
        <w:t xml:space="preserve"> structure</w:t>
      </w:r>
      <w:r w:rsidRPr="00F307B8">
        <w:rPr>
          <w:rFonts w:eastAsia="等线"/>
          <w:lang w:val="en"/>
        </w:rPr>
        <w:t>;</w:t>
      </w:r>
      <w:r w:rsidR="005E248C">
        <w:rPr>
          <w:rFonts w:eastAsia="等线" w:hint="eastAsia"/>
          <w:lang w:val="en" w:eastAsia="zh-CN"/>
        </w:rPr>
        <w:t xml:space="preserve"> and</w:t>
      </w:r>
      <w:r w:rsidRPr="00F307B8">
        <w:rPr>
          <w:rFonts w:eastAsia="等线"/>
          <w:lang w:val="en"/>
        </w:rPr>
        <w:t xml:space="preserve"> when </w:t>
      </w:r>
      <w:r w:rsidRPr="008E1671">
        <w:rPr>
          <w:rFonts w:eastAsia="等线"/>
          <w:i/>
          <w:lang w:val="en"/>
        </w:rPr>
        <w:t>n</w:t>
      </w:r>
      <w:r w:rsidRPr="00F307B8">
        <w:rPr>
          <w:rFonts w:eastAsia="等线"/>
          <w:lang w:val="en"/>
        </w:rPr>
        <w:t xml:space="preserve"> </w:t>
      </w:r>
      <w:r w:rsidRPr="00F307B8">
        <w:rPr>
          <w:rFonts w:eastAsia="等线"/>
          <w:lang w:val="en"/>
        </w:rPr>
        <w:sym w:font="Symbol" w:char="F0A3"/>
      </w:r>
      <w:r w:rsidRPr="00F307B8">
        <w:rPr>
          <w:rFonts w:eastAsia="等线"/>
          <w:lang w:val="en"/>
        </w:rPr>
        <w:t xml:space="preserve"> 2, </w:t>
      </w:r>
      <w:r w:rsidR="007E7889">
        <w:rPr>
          <w:rFonts w:eastAsia="等线" w:hint="eastAsia"/>
          <w:lang w:val="en" w:eastAsia="zh-CN"/>
        </w:rPr>
        <w:t>it</w:t>
      </w:r>
      <w:r w:rsidRPr="00F307B8">
        <w:rPr>
          <w:rFonts w:eastAsia="等线"/>
          <w:lang w:val="en"/>
        </w:rPr>
        <w:t xml:space="preserve"> is</w:t>
      </w:r>
      <w:r w:rsidR="007E7889" w:rsidRPr="007E7889">
        <w:rPr>
          <w:rFonts w:eastAsia="等线" w:hint="eastAsia"/>
          <w:lang w:val="en" w:eastAsia="zh-CN"/>
        </w:rPr>
        <w:t xml:space="preserve"> </w:t>
      </w:r>
      <w:r w:rsidR="007E7889">
        <w:rPr>
          <w:rFonts w:eastAsia="等线" w:hint="eastAsia"/>
          <w:lang w:val="en" w:eastAsia="zh-CN"/>
        </w:rPr>
        <w:t>referred as</w:t>
      </w:r>
      <w:r w:rsidRPr="00F307B8">
        <w:rPr>
          <w:rFonts w:eastAsia="等线"/>
          <w:lang w:val="en"/>
        </w:rPr>
        <w:t xml:space="preserve"> a short loop</w:t>
      </w:r>
      <w:r w:rsidR="008E1671">
        <w:rPr>
          <w:rFonts w:eastAsia="等线" w:hint="eastAsia"/>
          <w:lang w:val="en" w:eastAsia="zh-CN"/>
        </w:rPr>
        <w:t xml:space="preserve"> structure</w:t>
      </w:r>
      <w:r w:rsidRPr="00F307B8">
        <w:rPr>
          <w:rFonts w:eastAsia="等线"/>
          <w:lang w:val="en"/>
        </w:rPr>
        <w:t xml:space="preserve">; in particular, if n=1, </w:t>
      </w:r>
      <w:r w:rsidR="007E7889">
        <w:rPr>
          <w:rFonts w:eastAsia="等线" w:hint="eastAsia"/>
          <w:lang w:val="en" w:eastAsia="zh-CN"/>
        </w:rPr>
        <w:t>it</w:t>
      </w:r>
      <w:r w:rsidRPr="00F307B8">
        <w:rPr>
          <w:rFonts w:eastAsia="等线"/>
          <w:lang w:val="en"/>
        </w:rPr>
        <w:t xml:space="preserve"> is </w:t>
      </w:r>
      <w:r w:rsidR="007E7889">
        <w:rPr>
          <w:rFonts w:eastAsia="等线" w:hint="eastAsia"/>
          <w:lang w:val="en" w:eastAsia="zh-CN"/>
        </w:rPr>
        <w:t>referred as</w:t>
      </w:r>
      <w:r w:rsidR="007E7889" w:rsidRPr="00F307B8">
        <w:rPr>
          <w:rFonts w:eastAsia="等线"/>
          <w:lang w:val="en"/>
        </w:rPr>
        <w:t xml:space="preserve"> </w:t>
      </w:r>
      <w:r w:rsidRPr="00F307B8">
        <w:rPr>
          <w:rFonts w:eastAsia="等线"/>
          <w:lang w:val="en"/>
        </w:rPr>
        <w:t>a self-loop, as shown in Fig</w:t>
      </w:r>
      <w:r w:rsidRPr="00F307B8">
        <w:rPr>
          <w:rFonts w:eastAsia="等线" w:hint="eastAsia"/>
          <w:lang w:val="en" w:eastAsia="zh-CN"/>
        </w:rPr>
        <w:t>.</w:t>
      </w:r>
      <w:r w:rsidRPr="00F307B8">
        <w:rPr>
          <w:rFonts w:eastAsia="等线"/>
          <w:lang w:val="en"/>
        </w:rPr>
        <w:t xml:space="preserve"> 2 (c).</w:t>
      </w:r>
    </w:p>
    <w:p w:rsidR="00AB64C4" w:rsidRPr="00F307B8" w:rsidRDefault="00136F87" w:rsidP="00E97B99">
      <w:pPr>
        <w:pStyle w:val="Text"/>
        <w:ind w:firstLine="144"/>
        <w:rPr>
          <w:lang w:eastAsia="zh-CN"/>
        </w:rPr>
      </w:pPr>
      <w:r>
        <w:rPr>
          <w:lang w:eastAsia="zh-CN"/>
        </w:rPr>
      </w:r>
      <w:r>
        <w:rPr>
          <w:lang w:eastAsia="zh-CN"/>
        </w:rPr>
        <w:pict>
          <v:group id="_x0000_s1059" style="width:203.4pt;height:203.3pt;mso-position-horizontal-relative:char;mso-position-vertical-relative:line" coordorigin="6708,1686" coordsize="4068,4066">
            <v:shape id="_x0000_s1028" type="#_x0000_t75" style="position:absolute;left:6708;top:1686;width:4068;height:1460">
              <v:imagedata r:id="rId13" o:title=""/>
            </v:shape>
            <v:shape id="_x0000_s1029" type="#_x0000_t75" style="position:absolute;left:7525;top:3336;width:2420;height:1199">
              <v:imagedata r:id="rId14" o:title=""/>
            </v:shape>
            <v:shape id="_x0000_s1030" type="#_x0000_t75" style="position:absolute;left:7397;top:4652;width:2548;height:1100">
              <v:imagedata r:id="rId15" o:title=""/>
            </v:shape>
            <w10:wrap type="none"/>
            <w10:anchorlock/>
          </v:group>
          <o:OLEObject Type="Embed" ProgID="Visio.Drawing.11" ShapeID="_x0000_s1028" DrawAspect="Content" ObjectID="_1646392471" r:id="rId16"/>
          <o:OLEObject Type="Embed" ProgID="Visio.Drawing.11" ShapeID="_x0000_s1029" DrawAspect="Content" ObjectID="_1646392472" r:id="rId17"/>
          <o:OLEObject Type="Embed" ProgID="Visio.Drawing.11" ShapeID="_x0000_s1030" DrawAspect="Content" ObjectID="_1646392473" r:id="rId18"/>
        </w:pict>
      </w:r>
    </w:p>
    <w:p w:rsidR="00F307B8" w:rsidRPr="00103891" w:rsidRDefault="00F307B8" w:rsidP="00F307B8">
      <w:pPr>
        <w:pStyle w:val="a4"/>
        <w:ind w:firstLine="160"/>
        <w:jc w:val="left"/>
        <w:rPr>
          <w:lang w:eastAsia="zh-CN"/>
        </w:rPr>
      </w:pPr>
      <w:proofErr w:type="gramStart"/>
      <w:r>
        <w:t xml:space="preserve">Fig. </w:t>
      </w:r>
      <w:r>
        <w:rPr>
          <w:rFonts w:hint="eastAsia"/>
          <w:lang w:eastAsia="zh-CN"/>
        </w:rPr>
        <w:t>2</w:t>
      </w:r>
      <w:r>
        <w:t>.</w:t>
      </w:r>
      <w:proofErr w:type="gramEnd"/>
      <w:r>
        <w:t xml:space="preserve">  </w:t>
      </w:r>
      <w:r w:rsidRPr="00103891">
        <w:rPr>
          <w:lang w:eastAsia="zh-CN"/>
        </w:rPr>
        <w:t xml:space="preserve">(a) </w:t>
      </w:r>
      <w:r>
        <w:rPr>
          <w:rFonts w:hint="eastAsia"/>
          <w:lang w:eastAsia="zh-CN"/>
        </w:rPr>
        <w:t>A</w:t>
      </w:r>
      <w:r w:rsidRPr="00103891">
        <w:rPr>
          <w:lang w:eastAsia="zh-CN"/>
        </w:rPr>
        <w:t xml:space="preserve"> long loop. (b) </w:t>
      </w:r>
      <w:r>
        <w:rPr>
          <w:rFonts w:hint="eastAsia"/>
          <w:lang w:eastAsia="zh-CN"/>
        </w:rPr>
        <w:t>A</w:t>
      </w:r>
      <w:r w:rsidRPr="00103891">
        <w:rPr>
          <w:lang w:eastAsia="zh-CN"/>
        </w:rPr>
        <w:t xml:space="preserve"> free loop. (c) </w:t>
      </w:r>
      <w:r>
        <w:rPr>
          <w:rFonts w:hint="eastAsia"/>
          <w:lang w:eastAsia="zh-CN"/>
        </w:rPr>
        <w:t>A</w:t>
      </w:r>
      <w:r w:rsidRPr="00103891">
        <w:rPr>
          <w:lang w:eastAsia="zh-CN"/>
        </w:rPr>
        <w:t xml:space="preserve"> self-loop structure</w:t>
      </w:r>
    </w:p>
    <w:p w:rsidR="00F307B8" w:rsidRPr="00F307B8" w:rsidRDefault="00F307B8" w:rsidP="00F307B8">
      <w:pPr>
        <w:widowControl w:val="0"/>
        <w:spacing w:line="252" w:lineRule="auto"/>
        <w:ind w:firstLine="200"/>
        <w:jc w:val="both"/>
        <w:rPr>
          <w:rFonts w:eastAsia="等线"/>
          <w:lang w:eastAsia="zh-CN"/>
        </w:rPr>
      </w:pPr>
    </w:p>
    <w:p w:rsidR="00F307B8" w:rsidRPr="00F307B8" w:rsidRDefault="00F307B8" w:rsidP="00F307B8">
      <w:pPr>
        <w:keepNext/>
        <w:numPr>
          <w:ilvl w:val="1"/>
          <w:numId w:val="1"/>
        </w:numPr>
        <w:spacing w:before="120" w:after="60"/>
        <w:ind w:firstLine="200"/>
        <w:outlineLvl w:val="1"/>
        <w:rPr>
          <w:rFonts w:eastAsia="等线"/>
          <w:i/>
          <w:iCs/>
        </w:rPr>
      </w:pPr>
      <w:r w:rsidRPr="00F307B8">
        <w:rPr>
          <w:rFonts w:eastAsia="等线"/>
          <w:i/>
          <w:iCs/>
          <w:lang w:val="en"/>
        </w:rPr>
        <w:sym w:font="Symbol" w:char="F061"/>
      </w:r>
      <w:r w:rsidRPr="00F307B8">
        <w:rPr>
          <w:rFonts w:eastAsia="等线"/>
          <w:i/>
          <w:iCs/>
          <w:lang w:val="en" w:eastAsia="zh-CN"/>
        </w:rPr>
        <w:t>-A</w:t>
      </w:r>
      <w:r w:rsidRPr="00F307B8">
        <w:rPr>
          <w:rFonts w:eastAsia="等线" w:hint="eastAsia"/>
          <w:i/>
          <w:iCs/>
          <w:lang w:val="en" w:eastAsia="zh-CN"/>
        </w:rPr>
        <w:t>lgorithm</w:t>
      </w:r>
    </w:p>
    <w:p w:rsidR="00F307B8" w:rsidRPr="00F307B8" w:rsidRDefault="00F307B8" w:rsidP="00F307B8">
      <w:pPr>
        <w:widowControl w:val="0"/>
        <w:spacing w:line="252" w:lineRule="auto"/>
        <w:ind w:firstLine="200"/>
        <w:jc w:val="both"/>
        <w:rPr>
          <w:rFonts w:eastAsia="等线"/>
          <w:lang w:eastAsia="zh-CN"/>
        </w:rPr>
      </w:pPr>
      <w:r w:rsidRPr="00F307B8">
        <w:rPr>
          <w:rFonts w:eastAsia="等线"/>
          <w:lang w:eastAsia="zh-CN"/>
        </w:rPr>
        <w:t>According to the rela</w:t>
      </w:r>
      <w:r w:rsidR="009374F1">
        <w:rPr>
          <w:rFonts w:eastAsia="等线"/>
          <w:lang w:eastAsia="zh-CN"/>
        </w:rPr>
        <w:t xml:space="preserve">tionship between activities in </w:t>
      </w:r>
      <w:r w:rsidR="009374F1">
        <w:rPr>
          <w:rFonts w:eastAsia="等线" w:hint="eastAsia"/>
          <w:lang w:eastAsia="zh-CN"/>
        </w:rPr>
        <w:t>a</w:t>
      </w:r>
      <w:r w:rsidRPr="00F307B8">
        <w:rPr>
          <w:rFonts w:eastAsia="等线"/>
          <w:lang w:eastAsia="zh-CN"/>
        </w:rPr>
        <w:t xml:space="preserve"> log, a classical process model mining algorithm called </w:t>
      </w:r>
      <w:r w:rsidRPr="00F307B8">
        <w:rPr>
          <w:rFonts w:eastAsia="等线"/>
          <w:i/>
          <w:lang w:eastAsia="zh-CN"/>
        </w:rPr>
        <w:t xml:space="preserve">Alpha </w:t>
      </w:r>
      <w:r w:rsidRPr="00F307B8">
        <w:rPr>
          <w:rFonts w:eastAsia="等线"/>
          <w:lang w:eastAsia="zh-CN"/>
        </w:rPr>
        <w:t>is proposed, and the relevant definitions are given below.</w:t>
      </w:r>
    </w:p>
    <w:p w:rsidR="00F307B8" w:rsidRPr="00EB349A"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EB349A">
        <w:rPr>
          <w:rFonts w:ascii="TimesLTStd-Roman" w:eastAsia="等线" w:hAnsi="TimesLTStd-Roman" w:cs="TimesLTStd-Roman"/>
          <w:i/>
          <w:spacing w:val="-2"/>
          <w:lang w:val="en"/>
        </w:rPr>
        <w:t xml:space="preserve">Definition </w:t>
      </w:r>
      <w:r w:rsidRPr="00EB349A">
        <w:rPr>
          <w:rFonts w:ascii="TimesLTStd-Roman" w:eastAsia="等线" w:hAnsi="TimesLTStd-Roman" w:cs="TimesLTStd-Roman"/>
          <w:i/>
          <w:spacing w:val="-2"/>
          <w:lang w:val="en" w:eastAsia="zh-CN"/>
        </w:rPr>
        <w:t xml:space="preserve">8 </w:t>
      </w:r>
      <w:r w:rsidRPr="00EB349A">
        <w:rPr>
          <w:rFonts w:ascii="TimesLTStd-Roman" w:eastAsia="等线" w:hAnsi="TimesLTStd-Roman" w:cs="TimesLTStd-Roman"/>
          <w:spacing w:val="-2"/>
          <w:lang w:val="en"/>
        </w:rPr>
        <w:t>(</w:t>
      </w:r>
      <w:r w:rsidRPr="00EB349A">
        <w:rPr>
          <w:rFonts w:ascii="TimesLTStd-Roman" w:eastAsia="等线" w:hAnsi="TimesLTStd-Roman" w:cs="TimesLTStd-Roman"/>
          <w:i/>
          <w:spacing w:val="-2"/>
          <w:lang w:val="en" w:eastAsia="zh-CN"/>
        </w:rPr>
        <w:t>O</w:t>
      </w:r>
      <w:r w:rsidRPr="00EB349A">
        <w:rPr>
          <w:rFonts w:ascii="TimesLTStd-Roman" w:eastAsia="等线" w:hAnsi="TimesLTStd-Roman" w:cs="TimesLTStd-Roman"/>
          <w:i/>
          <w:spacing w:val="-2"/>
          <w:lang w:val="en"/>
        </w:rPr>
        <w:t xml:space="preserve">rder </w:t>
      </w:r>
      <w:r w:rsidRPr="00EB349A">
        <w:rPr>
          <w:rFonts w:ascii="TimesLTStd-Roman" w:eastAsia="等线" w:hAnsi="TimesLTStd-Roman" w:cs="TimesLTStd-Roman"/>
          <w:i/>
          <w:spacing w:val="-2"/>
          <w:lang w:val="en" w:eastAsia="zh-CN"/>
        </w:rPr>
        <w:t>R</w:t>
      </w:r>
      <w:r w:rsidRPr="00EB349A">
        <w:rPr>
          <w:rFonts w:ascii="TimesLTStd-Roman" w:eastAsia="等线" w:hAnsi="TimesLTStd-Roman" w:cs="TimesLTStd-Roman"/>
          <w:i/>
          <w:spacing w:val="-2"/>
          <w:lang w:val="en"/>
        </w:rPr>
        <w:t>elation</w:t>
      </w:r>
      <w:r w:rsidRPr="00EB349A">
        <w:rPr>
          <w:rFonts w:ascii="TimesLTStd-Roman" w:eastAsia="等线" w:hAnsi="TimesLTStd-Roman" w:cs="TimesLTStd-Roman"/>
          <w:i/>
          <w:spacing w:val="-2"/>
          <w:lang w:val="en" w:eastAsia="zh-CN"/>
        </w:rPr>
        <w:t>s</w:t>
      </w:r>
      <w:r w:rsidRPr="00EB349A">
        <w:rPr>
          <w:rFonts w:ascii="TimesLTStd-Roman" w:eastAsia="等线" w:hAnsi="TimesLTStd-Roman" w:cs="TimesLTStd-Roman"/>
          <w:spacing w:val="-2"/>
          <w:lang w:val="en"/>
        </w:rPr>
        <w:t>):</w:t>
      </w:r>
      <w:r w:rsidR="00EC7A3E" w:rsidRPr="00EB349A">
        <w:rPr>
          <w:rFonts w:ascii="TimesLTStd-Roman" w:eastAsia="等线" w:hAnsi="TimesLTStd-Roman" w:cs="TimesLTStd-Roman" w:hint="eastAsia"/>
          <w:spacing w:val="-2"/>
          <w:lang w:val="en" w:eastAsia="zh-CN"/>
        </w:rPr>
        <w:t xml:space="preserve"> </w:t>
      </w:r>
      <w:r w:rsidRPr="00EB349A">
        <w:rPr>
          <w:rFonts w:ascii="TimesLTStd-Roman" w:eastAsia="等线" w:hAnsi="TimesLTStd-Roman" w:cs="TimesLTStd-Roman"/>
          <w:spacing w:val="-2"/>
          <w:lang w:val="en"/>
        </w:rPr>
        <w:t xml:space="preserve">Let </w:t>
      </w:r>
      <w:r w:rsidRPr="00EB349A">
        <w:rPr>
          <w:rFonts w:ascii="TimesLTStd-Roman" w:eastAsia="等线" w:hAnsi="TimesLTStd-Roman" w:cs="TimesLTStd-Roman"/>
          <w:i/>
          <w:spacing w:val="-2"/>
          <w:lang w:val="en"/>
        </w:rPr>
        <w:t>L</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spacing w:val="-2"/>
          <w:lang w:eastAsia="zh-CN"/>
        </w:rPr>
        <w:sym w:font="Symbol" w:char="F0CE"/>
      </w:r>
      <w:r w:rsidRPr="00EB349A">
        <w:rPr>
          <w:rFonts w:ascii="TimesLTStd-Roman" w:eastAsia="等线" w:hAnsi="TimesLTStd-Roman" w:cs="TimesLTStd-Roman"/>
          <w:spacing w:val="-2"/>
          <w:lang w:eastAsia="zh-CN"/>
        </w:rPr>
        <w:t xml:space="preserve"> </w:t>
      </w:r>
      <w:proofErr w:type="gramStart"/>
      <w:r w:rsidRPr="00EB349A">
        <w:rPr>
          <w:rFonts w:ascii="TimesLTStd-Roman" w:eastAsia="等线" w:hAnsi="TimesLTStd-Roman" w:cs="TimesLTStd-Roman"/>
          <w:b/>
          <w:i/>
          <w:spacing w:val="-2"/>
          <w:lang w:val="en"/>
        </w:rPr>
        <w:t>B</w:t>
      </w:r>
      <w:r w:rsidRPr="00EB349A">
        <w:rPr>
          <w:rFonts w:ascii="TimesLTStd-Roman" w:eastAsia="等线" w:hAnsi="TimesLTStd-Roman" w:cs="TimesLTStd-Roman"/>
          <w:spacing w:val="-2"/>
          <w:lang w:val="en"/>
        </w:rPr>
        <w:t>(</w:t>
      </w:r>
      <w:proofErr w:type="gramEnd"/>
      <w:r w:rsidRPr="00EB349A">
        <w:rPr>
          <w:rFonts w:ascii="TimesLTStd-Roman" w:eastAsia="等线" w:hAnsi="TimesLTStd-Roman" w:cs="TimesLTStd-Roman"/>
          <w:i/>
          <w:spacing w:val="-2"/>
          <w:lang w:val="en"/>
        </w:rPr>
        <w:t>A</w:t>
      </w:r>
      <w:r w:rsidRPr="00EB349A">
        <w:rPr>
          <w:rFonts w:ascii="TimesLTStd-Roman" w:eastAsia="等线" w:hAnsi="TimesLTStd-Roman" w:cs="TimesLTStd-Roman"/>
          <w:i/>
          <w:spacing w:val="-2"/>
          <w:vertAlign w:val="superscript"/>
          <w:lang w:val="en"/>
        </w:rPr>
        <w:sym w:font="Symbol" w:char="F02A"/>
      </w:r>
      <w:r w:rsidRPr="00EB349A">
        <w:rPr>
          <w:rFonts w:ascii="TimesLTStd-Roman" w:eastAsia="等线" w:hAnsi="TimesLTStd-Roman" w:cs="TimesLTStd-Roman"/>
          <w:spacing w:val="-2"/>
          <w:lang w:val="en"/>
        </w:rPr>
        <w:t xml:space="preserve">) be an event log </w:t>
      </w:r>
      <w:r w:rsidRPr="00EB349A">
        <w:rPr>
          <w:rFonts w:ascii="TimesLTStd-Roman" w:eastAsia="等线" w:hAnsi="TimesLTStd-Roman" w:cs="TimesLTStd-Roman"/>
          <w:spacing w:val="-2"/>
          <w:lang w:val="en" w:eastAsia="zh-CN"/>
        </w:rPr>
        <w:t>over</w:t>
      </w:r>
      <w:r w:rsidRPr="00EB349A">
        <w:rPr>
          <w:rFonts w:ascii="TimesLTStd-Roman" w:eastAsia="等线" w:hAnsi="TimesLTStd-Roman" w:cs="TimesLTStd-Roman"/>
          <w:spacing w:val="-2"/>
          <w:lang w:val="en"/>
        </w:rPr>
        <w:t xml:space="preserve"> </w:t>
      </w:r>
      <w:r w:rsidRPr="00EB349A">
        <w:rPr>
          <w:rFonts w:ascii="TimesLTStd-Roman" w:eastAsia="等线" w:hAnsi="TimesLTStd-Roman" w:cs="TimesLTStd-Roman"/>
          <w:i/>
          <w:spacing w:val="-2"/>
          <w:lang w:val="en"/>
        </w:rPr>
        <w:t>A</w:t>
      </w:r>
      <w:r w:rsidRPr="00EB349A">
        <w:rPr>
          <w:rFonts w:ascii="TimesLTStd-Roman" w:eastAsia="等线" w:hAnsi="TimesLTStd-Roman" w:cs="TimesLTStd-Roman"/>
          <w:spacing w:val="-2"/>
          <w:lang w:val="en" w:eastAsia="zh-CN"/>
        </w:rPr>
        <w:t>. For</w:t>
      </w:r>
      <w:r w:rsidRPr="00EB349A">
        <w:rPr>
          <w:rFonts w:ascii="TimesLTStd-Roman" w:eastAsia="等线" w:hAnsi="TimesLTStd-Roman" w:cs="TimesLTStd-Roman"/>
          <w:spacing w:val="-2"/>
          <w:lang w:val="en"/>
        </w:rPr>
        <w:t xml:space="preserve"> </w:t>
      </w:r>
      <w:r w:rsidRPr="00EB349A">
        <w:rPr>
          <w:rFonts w:ascii="TimesLTStd-Roman" w:eastAsia="等线" w:hAnsi="TimesLTStd-Roman" w:cs="TimesLTStd-Roman"/>
          <w:spacing w:val="-2"/>
          <w:lang w:val="en"/>
        </w:rPr>
        <w:sym w:font="Symbol" w:char="F022"/>
      </w:r>
      <w:r w:rsidR="00E77533" w:rsidRPr="00EB349A">
        <w:rPr>
          <w:rFonts w:ascii="TimesLTStd-Roman" w:eastAsia="等线" w:hAnsi="TimesLTStd-Roman" w:cs="TimesLTStd-Roman" w:hint="eastAsia"/>
          <w:i/>
          <w:spacing w:val="-2"/>
          <w:lang w:val="en" w:eastAsia="zh-CN"/>
        </w:rPr>
        <w:t>c</w:t>
      </w:r>
      <w:r w:rsidRPr="00EB349A">
        <w:rPr>
          <w:rFonts w:ascii="TimesLTStd-Roman" w:eastAsia="等线" w:hAnsi="TimesLTStd-Roman" w:cs="TimesLTStd-Roman"/>
          <w:spacing w:val="-2"/>
          <w:lang w:val="en" w:eastAsia="zh-CN"/>
        </w:rPr>
        <w:t>,</w:t>
      </w:r>
      <w:r w:rsidRPr="00EB349A">
        <w:rPr>
          <w:rFonts w:ascii="TimesLTStd-Roman" w:eastAsia="等线" w:hAnsi="TimesLTStd-Roman" w:cs="TimesLTStd-Roman"/>
          <w:spacing w:val="-2"/>
          <w:lang w:val="en"/>
        </w:rPr>
        <w:t xml:space="preserve"> </w:t>
      </w:r>
      <w:r w:rsidR="00E77533" w:rsidRPr="00EB349A">
        <w:rPr>
          <w:rFonts w:ascii="TimesLTStd-Roman" w:eastAsia="等线" w:hAnsi="TimesLTStd-Roman" w:cs="TimesLTStd-Roman" w:hint="eastAsia"/>
          <w:i/>
          <w:spacing w:val="-2"/>
          <w:lang w:val="en" w:eastAsia="zh-CN"/>
        </w:rPr>
        <w:t>d</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spacing w:val="-2"/>
          <w:lang w:eastAsia="zh-CN"/>
        </w:rPr>
        <w:sym w:font="Symbol" w:char="F0CE"/>
      </w:r>
      <w:r w:rsidRPr="00EB349A">
        <w:rPr>
          <w:rFonts w:ascii="TimesLTStd-Roman" w:eastAsia="等线" w:hAnsi="TimesLTStd-Roman" w:cs="TimesLTStd-Roman"/>
          <w:spacing w:val="-2"/>
          <w:lang w:eastAsia="zh-CN"/>
        </w:rPr>
        <w:t xml:space="preserve"> </w:t>
      </w:r>
      <w:r w:rsidRPr="00EB349A">
        <w:rPr>
          <w:rFonts w:ascii="TimesLTStd-Roman" w:eastAsia="等线" w:hAnsi="TimesLTStd-Roman" w:cs="TimesLTStd-Roman"/>
          <w:i/>
          <w:spacing w:val="-2"/>
          <w:lang w:val="en" w:eastAsia="zh-CN"/>
        </w:rPr>
        <w:t>A</w:t>
      </w:r>
      <w:r w:rsidRPr="00EB349A">
        <w:rPr>
          <w:rFonts w:ascii="TimesLTStd-Roman" w:eastAsia="等线" w:hAnsi="TimesLTStd-Roman" w:cs="TimesLTStd-Roman"/>
          <w:spacing w:val="-2"/>
          <w:lang w:val="en"/>
        </w:rPr>
        <w:t xml:space="preserve">: </w:t>
      </w:r>
    </w:p>
    <w:p w:rsidR="00F307B8" w:rsidRPr="00F307B8" w:rsidRDefault="00F307B8" w:rsidP="00CD621F">
      <w:pPr>
        <w:numPr>
          <w:ilvl w:val="0"/>
          <w:numId w:val="7"/>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rPr>
      </w:pPr>
      <w:r w:rsidRPr="00EB349A">
        <w:rPr>
          <w:rFonts w:ascii="TimesLTStd-Roman" w:eastAsia="等线" w:hAnsi="TimesLTStd-Roman" w:cs="TimesLTStd-Roman"/>
          <w:spacing w:val="-2"/>
          <w:lang w:val="en"/>
        </w:rPr>
        <w:t>Follow relations</w:t>
      </w:r>
      <w:r w:rsidRPr="00EB349A">
        <w:rPr>
          <w:rFonts w:ascii="TimesLTStd-Roman" w:eastAsia="等线" w:hAnsi="TimesLTStd-Roman" w:cs="TimesLTStd-Roman"/>
          <w:spacing w:val="-2"/>
          <w:lang w:val="en" w:eastAsia="zh-CN"/>
        </w:rPr>
        <w:t>:</w:t>
      </w:r>
      <w:r w:rsidRPr="00EB349A">
        <w:rPr>
          <w:rFonts w:ascii="TimesLTStd-Roman" w:eastAsia="等线" w:hAnsi="TimesLTStd-Roman" w:cs="TimesLTStd-Roman"/>
          <w:spacing w:val="-2"/>
          <w:lang w:val="en"/>
        </w:rPr>
        <w:t xml:space="preserve"> </w:t>
      </w:r>
      <w:r w:rsidRPr="00EB349A">
        <w:rPr>
          <w:rFonts w:ascii="TimesLTStd-Roman" w:eastAsia="等线" w:hAnsi="TimesLTStd-Roman" w:cs="TimesLTStd-Roman"/>
          <w:spacing w:val="-2"/>
          <w:lang w:val="en" w:eastAsia="zh-CN"/>
        </w:rPr>
        <w:t>denot</w:t>
      </w:r>
      <w:r w:rsidRPr="00F307B8">
        <w:rPr>
          <w:rFonts w:ascii="TimesLTStd-Roman" w:eastAsia="等线" w:hAnsi="TimesLTStd-Roman" w:cs="TimesLTStd-Roman"/>
          <w:color w:val="000000"/>
          <w:spacing w:val="-2"/>
          <w:lang w:val="en" w:eastAsia="zh-CN"/>
        </w:rPr>
        <w:t>ed a</w:t>
      </w:r>
      <w:r w:rsidRPr="00F307B8">
        <w:rPr>
          <w:rFonts w:ascii="TimesLTStd-Roman" w:eastAsia="等线" w:hAnsi="TimesLTStd-Roman" w:cs="TimesLTStd-Roman"/>
          <w:spacing w:val="-2"/>
          <w:lang w:val="en" w:eastAsia="zh-CN"/>
        </w:rPr>
        <w:t xml:space="preserve">s </w:t>
      </w:r>
      <w:r w:rsidR="00E77533">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spacing w:val="-2"/>
        </w:rPr>
        <w:sym w:font="Symbol" w:char="F03E"/>
      </w:r>
      <w:r w:rsidRPr="00F307B8">
        <w:rPr>
          <w:rFonts w:ascii="TimesLTStd-Roman" w:eastAsia="华文楷体" w:hAnsi="TimesLTStd-Roman"/>
          <w:i/>
          <w:spacing w:val="-2"/>
          <w:vertAlign w:val="subscript"/>
        </w:rPr>
        <w:t>L</w:t>
      </w:r>
      <w:r w:rsidRPr="00F307B8">
        <w:rPr>
          <w:rFonts w:ascii="TimesLTStd-Roman" w:eastAsia="等线" w:hAnsi="TimesLTStd-Roman" w:cs="TimesLTStd-Roman"/>
          <w:spacing w:val="-2"/>
          <w:lang w:val="en"/>
        </w:rPr>
        <w:t xml:space="preserve"> </w:t>
      </w:r>
      <w:r w:rsidR="00E77533">
        <w:rPr>
          <w:rFonts w:ascii="TimesLTStd-Roman" w:eastAsia="等线" w:hAnsi="TimesLTStd-Roman" w:cs="TimesLTStd-Roman" w:hint="eastAsia"/>
          <w:i/>
          <w:spacing w:val="-2"/>
          <w:lang w:val="en" w:eastAsia="zh-CN"/>
        </w:rPr>
        <w:t>d</w:t>
      </w:r>
      <w:r w:rsidRPr="00F307B8">
        <w:rPr>
          <w:rFonts w:ascii="TimesLTStd-Roman" w:eastAsia="等线" w:hAnsi="TimesLTStd-Roman" w:cs="TimesLTStd-Roman"/>
          <w:i/>
          <w:spacing w:val="-2"/>
          <w:lang w:val="en"/>
        </w:rPr>
        <w:t xml:space="preserve"> </w:t>
      </w:r>
      <w:r w:rsidRPr="00F307B8">
        <w:rPr>
          <w:rFonts w:ascii="TimesLTStd-Roman" w:eastAsia="等线" w:hAnsi="TimesLTStd-Roman" w:cs="TimesLTStd-Roman"/>
          <w:spacing w:val="-2"/>
          <w:lang w:val="en" w:eastAsia="zh-CN"/>
        </w:rPr>
        <w:t xml:space="preserve">if and only if there is a trace </w:t>
      </w:r>
      <w:r w:rsidRPr="00F307B8">
        <w:rPr>
          <w:rFonts w:ascii="TimesLTStd-Roman" w:eastAsia="等线" w:hAnsi="TimesLTStd-Roman" w:cs="TimesLTStd-Roman"/>
          <w:i/>
          <w:spacing w:val="-2"/>
          <w:lang w:val="en" w:eastAsia="zh-CN"/>
        </w:rPr>
        <w:t>σ</w:t>
      </w:r>
      <w:r w:rsidRPr="00F307B8">
        <w:rPr>
          <w:rFonts w:ascii="TimesLTStd-Roman" w:eastAsia="等线" w:hAnsi="TimesLTStd-Roman" w:cs="TimesLTStd-Roman"/>
          <w:spacing w:val="-2"/>
          <w:lang w:val="en" w:eastAsia="zh-CN"/>
        </w:rPr>
        <w:t xml:space="preserve"> = &lt;</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vertAlign w:val="subscript"/>
          <w:lang w:val="en"/>
        </w:rPr>
        <w:t>1</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vertAlign w:val="subscript"/>
          <w:lang w:val="en"/>
        </w:rPr>
        <w:t>2</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vertAlign w:val="subscript"/>
          <w:lang w:val="en"/>
        </w:rPr>
        <w:t>3</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rPr>
        <w:t>t</w:t>
      </w:r>
      <w:r w:rsidRPr="00F307B8">
        <w:rPr>
          <w:rFonts w:ascii="TimesLTStd-Roman" w:eastAsia="等线" w:hAnsi="TimesLTStd-Roman" w:cs="TimesLTStd-Roman"/>
          <w:i/>
          <w:spacing w:val="-2"/>
          <w:vertAlign w:val="subscript"/>
          <w:lang w:val="en"/>
        </w:rPr>
        <w:t>n</w:t>
      </w:r>
      <w:r w:rsidRPr="00F307B8">
        <w:rPr>
          <w:rFonts w:ascii="TimesLTStd-Roman" w:eastAsia="等线" w:hAnsi="TimesLTStd-Roman" w:cs="TimesLTStd-Roman"/>
          <w:spacing w:val="-2"/>
          <w:lang w:val="en" w:eastAsia="zh-CN"/>
        </w:rPr>
        <w:t xml:space="preserve">&gt;, </w:t>
      </w:r>
      <w:r w:rsidR="00CB0D67">
        <w:rPr>
          <w:rFonts w:ascii="TimesLTStd-Roman" w:eastAsia="等线" w:hAnsi="TimesLTStd-Roman" w:cs="TimesLTStd-Roman" w:hint="eastAsia"/>
          <w:spacing w:val="-2"/>
          <w:lang w:val="en" w:eastAsia="zh-CN"/>
        </w:rPr>
        <w:t xml:space="preserve">and </w:t>
      </w:r>
      <w:r w:rsidRPr="00F307B8">
        <w:rPr>
          <w:rFonts w:ascii="TimesLTStd-Roman" w:eastAsia="等线" w:hAnsi="TimesLTStd-Roman" w:cs="TimesLTStd-Roman"/>
          <w:i/>
          <w:spacing w:val="-2"/>
          <w:lang w:val="en"/>
        </w:rPr>
        <w:t>i</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spacing w:val="-2"/>
          <w:lang w:val="en"/>
        </w:rPr>
        <w:t>1,</w:t>
      </w:r>
      <w:r w:rsidRPr="00F307B8">
        <w:rPr>
          <w:rFonts w:ascii="TimesLTStd-Roman" w:eastAsia="等线" w:hAnsi="TimesLTStd-Roman" w:cs="TimesLTStd-Roman"/>
          <w:spacing w:val="-2"/>
          <w:lang w:val="en" w:eastAsia="zh-CN"/>
        </w:rPr>
        <w:t xml:space="preserve"> 2, </w:t>
      </w:r>
      <w:r w:rsidR="00E77533">
        <w:rPr>
          <w:rFonts w:ascii="TimesLTStd-Roman" w:eastAsia="等线" w:hAnsi="TimesLTStd-Roman" w:cs="TimesLTStd-Roman" w:hint="eastAsia"/>
          <w:spacing w:val="-2"/>
          <w:lang w:val="en" w:eastAsia="zh-CN"/>
        </w:rPr>
        <w:t>3</w:t>
      </w:r>
      <w:r w:rsidR="00E77533" w:rsidRPr="00F307B8">
        <w:rPr>
          <w:rFonts w:ascii="TimesLTStd-Roman" w:eastAsia="等线" w:hAnsi="TimesLTStd-Roman" w:cs="TimesLTStd-Roman"/>
          <w:spacing w:val="-2"/>
          <w:lang w:val="en" w:eastAsia="zh-CN"/>
        </w:rPr>
        <w:t>,</w:t>
      </w:r>
      <w:r w:rsidR="00E77533">
        <w:rPr>
          <w:rFonts w:ascii="TimesLTStd-Roman" w:eastAsia="等线" w:hAnsi="TimesLTStd-Roman" w:cs="TimesLTStd-Roman" w:hint="eastAsia"/>
          <w:spacing w:val="-2"/>
          <w:lang w:val="en" w:eastAsia="zh-CN"/>
        </w:rPr>
        <w:t xml:space="preserve"> </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n</w:t>
      </w:r>
      <w:r w:rsidRPr="00F307B8">
        <w:rPr>
          <w:rFonts w:ascii="TimesLTStd-Roman" w:eastAsia="等线" w:hAnsi="TimesLTStd-Roman" w:cs="TimesLTStd-Roman"/>
          <w:spacing w:val="-2"/>
          <w:lang w:val="en" w:eastAsia="zh-CN"/>
        </w:rPr>
        <w:t>-1}</w:t>
      </w:r>
      <w:r w:rsidR="00CB0D67">
        <w:rPr>
          <w:rFonts w:ascii="TimesLTStd-Roman" w:eastAsia="等线" w:hAnsi="TimesLTStd-Roman" w:cs="TimesLTStd-Roman" w:hint="eastAsia"/>
          <w:spacing w:val="-2"/>
          <w:lang w:val="en" w:eastAsia="zh-C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σ</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rPr>
        <w:t>L</w:t>
      </w:r>
      <w:r w:rsidRPr="00F307B8">
        <w:rPr>
          <w:rFonts w:ascii="TimesLTStd-Roman" w:eastAsia="等线" w:hAnsi="TimesLTStd-Roman" w:cs="TimesLTStd-Roman"/>
          <w:spacing w:val="-2"/>
          <w:lang w:val="en" w:eastAsia="zh-CN"/>
        </w:rPr>
        <w:t xml:space="preserve">, </w:t>
      </w:r>
      <w:r w:rsidR="00CB0D67">
        <w:rPr>
          <w:rFonts w:ascii="TimesLTStd-Roman" w:eastAsia="等线" w:hAnsi="TimesLTStd-Roman" w:cs="TimesLTStd-Roman" w:hint="eastAsia"/>
          <w:spacing w:val="-2"/>
          <w:lang w:val="en" w:eastAsia="zh-CN"/>
        </w:rPr>
        <w:t>then</w:t>
      </w:r>
      <w:r w:rsidR="00CB0D67" w:rsidRPr="00F307B8">
        <w:rPr>
          <w:rFonts w:ascii="TimesLTStd-Roman" w:eastAsia="等线" w:hAnsi="TimesLTStd-Roman" w:cs="TimesLTStd-Roman"/>
          <w:i/>
          <w:spacing w:val="-2"/>
          <w:lang w:val="en"/>
        </w:rPr>
        <w:t xml:space="preserve"> </w:t>
      </w:r>
      <w:r w:rsidRPr="00F307B8">
        <w:rPr>
          <w:rFonts w:ascii="TimesLTStd-Roman" w:eastAsia="等线" w:hAnsi="TimesLTStd-Roman" w:cs="TimesLTStd-Roman"/>
          <w:i/>
          <w:spacing w:val="-2"/>
          <w:lang w:val="en"/>
        </w:rPr>
        <w:t>t</w:t>
      </w:r>
      <w:r w:rsidRPr="00F307B8">
        <w:rPr>
          <w:rFonts w:ascii="TimesLTStd-Roman" w:eastAsia="等线" w:hAnsi="TimesLTStd-Roman" w:cs="TimesLTStd-Roman"/>
          <w:i/>
          <w:spacing w:val="-2"/>
          <w:vertAlign w:val="subscript"/>
          <w:lang w:val="en"/>
        </w:rPr>
        <w:t>i</w:t>
      </w:r>
      <w:r w:rsidRPr="00F307B8">
        <w:rPr>
          <w:rFonts w:ascii="TimesLTStd-Roman" w:eastAsia="等线" w:hAnsi="TimesLTStd-Roman" w:cs="TimesLTStd-Roman"/>
          <w:spacing w:val="-2"/>
          <w:lang w:val="en" w:eastAsia="zh-CN"/>
        </w:rPr>
        <w:t xml:space="preserve"> = </w:t>
      </w:r>
      <w:r w:rsidR="00E77533">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and</w:t>
      </w:r>
      <w:r w:rsidRPr="00F307B8">
        <w:rPr>
          <w:rFonts w:ascii="TimesLTStd-Roman" w:eastAsia="等线" w:hAnsi="TimesLTStd-Roman" w:cs="TimesLTStd-Roman"/>
          <w:i/>
          <w:spacing w:val="-2"/>
          <w:lang w:val="en"/>
        </w:rPr>
        <w:t xml:space="preserve"> t</w:t>
      </w:r>
      <w:r w:rsidRPr="00F307B8">
        <w:rPr>
          <w:rFonts w:ascii="TimesLTStd-Roman" w:eastAsia="等线" w:hAnsi="TimesLTStd-Roman" w:cs="TimesLTStd-Roman"/>
          <w:i/>
          <w:spacing w:val="-2"/>
          <w:vertAlign w:val="subscript"/>
          <w:lang w:val="en"/>
        </w:rPr>
        <w:t>i+</w:t>
      </w:r>
      <w:r w:rsidRPr="00F307B8">
        <w:rPr>
          <w:rFonts w:ascii="TimesLTStd-Roman" w:eastAsia="等线" w:hAnsi="TimesLTStd-Roman" w:cs="TimesLTStd-Roman"/>
          <w:spacing w:val="-2"/>
          <w:vertAlign w:val="subscript"/>
          <w:lang w:val="en"/>
        </w:rPr>
        <w:t>1</w:t>
      </w:r>
      <w:r w:rsidRPr="00F307B8">
        <w:rPr>
          <w:rFonts w:ascii="TimesLTStd-Roman" w:eastAsia="等线" w:hAnsi="TimesLTStd-Roman" w:cs="TimesLTStd-Roman"/>
          <w:spacing w:val="-2"/>
          <w:lang w:val="en" w:eastAsia="zh-CN"/>
        </w:rPr>
        <w:t xml:space="preserve"> = </w:t>
      </w:r>
      <w:r w:rsidR="00E77533">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w:t>
      </w:r>
    </w:p>
    <w:p w:rsidR="00F307B8" w:rsidRPr="00F307B8" w:rsidRDefault="00F307B8" w:rsidP="00CD621F">
      <w:pPr>
        <w:numPr>
          <w:ilvl w:val="0"/>
          <w:numId w:val="7"/>
        </w:numPr>
        <w:suppressAutoHyphens/>
        <w:autoSpaceDE w:val="0"/>
        <w:autoSpaceDN w:val="0"/>
        <w:adjustRightInd w:val="0"/>
        <w:spacing w:line="252" w:lineRule="auto"/>
        <w:ind w:left="550" w:hanging="357"/>
        <w:rPr>
          <w:rFonts w:ascii="TimesLTStd-Roman" w:eastAsia="等线" w:hAnsi="TimesLTStd-Roman" w:cs="TimesLTStd-Roman"/>
          <w:spacing w:val="-2"/>
          <w:lang w:val="en"/>
        </w:rPr>
      </w:pPr>
      <w:r w:rsidRPr="00F307B8">
        <w:rPr>
          <w:rFonts w:ascii="TimesLTStd-Roman" w:eastAsia="等线" w:hAnsi="TimesLTStd-Roman" w:cs="TimesLTStd-Roman"/>
          <w:spacing w:val="-2"/>
          <w:lang w:val="en"/>
        </w:rPr>
        <w:t>Causal relations</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color w:val="000000"/>
          <w:spacing w:val="-2"/>
          <w:lang w:val="en"/>
        </w:rPr>
        <w:t xml:space="preserve"> </w:t>
      </w:r>
      <w:r w:rsidRPr="00F307B8">
        <w:rPr>
          <w:rFonts w:ascii="TimesLTStd-Roman" w:eastAsia="等线" w:hAnsi="TimesLTStd-Roman" w:cs="TimesLTStd-Roman"/>
          <w:color w:val="000000"/>
          <w:spacing w:val="-2"/>
          <w:lang w:val="en" w:eastAsia="zh-CN"/>
        </w:rPr>
        <w:t>denoted as</w:t>
      </w:r>
      <w:r w:rsidRPr="00F307B8">
        <w:rPr>
          <w:rFonts w:ascii="TimesLTStd-Roman" w:eastAsia="等线" w:hAnsi="TimesLTStd-Roman" w:cs="TimesLTStd-Roman"/>
          <w:spacing w:val="-2"/>
          <w:lang w:val="en" w:eastAsia="zh-CN"/>
        </w:rPr>
        <w:t xml:space="preserve"> </w:t>
      </w:r>
      <w:r w:rsidR="00E77533">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t>→</w:t>
      </w:r>
      <w:r w:rsidRPr="00F307B8">
        <w:rPr>
          <w:rFonts w:ascii="TimesLTStd-Roman" w:eastAsia="等线" w:hAnsi="TimesLTStd-Roman"/>
          <w:i/>
          <w:spacing w:val="-2"/>
          <w:vertAlign w:val="subscript"/>
        </w:rPr>
        <w:t>L</w:t>
      </w:r>
      <w:r w:rsidRPr="00F307B8">
        <w:rPr>
          <w:rFonts w:ascii="TimesLTStd-Roman" w:eastAsia="等线" w:hAnsi="TimesLTStd-Roman"/>
          <w:spacing w:val="-2"/>
          <w:sz w:val="24"/>
          <w:szCs w:val="24"/>
          <w:lang w:eastAsia="zh-CN"/>
        </w:rPr>
        <w:t xml:space="preserve"> </w:t>
      </w:r>
      <w:r w:rsidR="00E77533">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if and only if </w:t>
      </w:r>
      <w:r w:rsidR="00E77533">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3E"/>
      </w:r>
      <w:r w:rsidRPr="00F307B8">
        <w:rPr>
          <w:rFonts w:ascii="TimesLTStd-Roman" w:eastAsia="等线" w:hAnsi="TimesLTStd-Roman" w:cs="TimesLTStd-Roman"/>
          <w:i/>
          <w:spacing w:val="-2"/>
          <w:vertAlign w:val="subscript"/>
          <w:lang w:val="en" w:eastAsia="zh-CN"/>
        </w:rPr>
        <w:t>L</w:t>
      </w:r>
      <w:r w:rsidRPr="00F307B8">
        <w:rPr>
          <w:rFonts w:ascii="TimesLTStd-Roman" w:eastAsia="等线" w:hAnsi="TimesLTStd-Roman" w:cs="TimesLTStd-Roman"/>
          <w:spacing w:val="-2"/>
          <w:lang w:val="en" w:eastAsia="zh-CN"/>
        </w:rPr>
        <w:t xml:space="preserve"> </w:t>
      </w:r>
      <w:r w:rsidR="00E77533">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and  </w:t>
      </w:r>
      <w:r w:rsidR="00E77533">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宋体" w:eastAsia="等线" w:hAnsi="宋体" w:cs="宋体" w:hint="eastAsia"/>
          <w:spacing w:val="-2"/>
          <w:lang w:val="en" w:eastAsia="zh-CN"/>
        </w:rPr>
        <w:t>≯</w:t>
      </w:r>
      <w:r w:rsidRPr="00F307B8">
        <w:rPr>
          <w:rFonts w:ascii="TimesLTStd-Roman" w:eastAsia="等线" w:hAnsi="TimesLTStd-Roman" w:cs="TimesLTStd-Roman"/>
          <w:i/>
          <w:spacing w:val="-2"/>
          <w:vertAlign w:val="subscript"/>
          <w:lang w:val="en" w:eastAsia="zh-CN"/>
        </w:rPr>
        <w:t>L</w:t>
      </w:r>
      <w:r w:rsidRPr="00F307B8">
        <w:rPr>
          <w:rFonts w:ascii="TimesLTStd-Roman" w:eastAsia="等线" w:hAnsi="TimesLTStd-Roman" w:cs="TimesLTStd-Roman"/>
          <w:spacing w:val="-2"/>
          <w:lang w:val="en" w:eastAsia="zh-CN"/>
        </w:rPr>
        <w:t xml:space="preserve"> </w:t>
      </w:r>
      <w:r w:rsidR="00E77533">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w:t>
      </w:r>
    </w:p>
    <w:p w:rsidR="00F307B8" w:rsidRPr="00F307B8" w:rsidRDefault="00F307B8" w:rsidP="00CD621F">
      <w:pPr>
        <w:numPr>
          <w:ilvl w:val="0"/>
          <w:numId w:val="7"/>
        </w:numPr>
        <w:suppressAutoHyphens/>
        <w:autoSpaceDE w:val="0"/>
        <w:autoSpaceDN w:val="0"/>
        <w:adjustRightInd w:val="0"/>
        <w:spacing w:line="252" w:lineRule="auto"/>
        <w:ind w:left="550" w:hanging="357"/>
        <w:jc w:val="both"/>
        <w:rPr>
          <w:rFonts w:ascii="TimesLTStd-Roman" w:eastAsia="等线" w:hAnsi="TimesLTStd-Roman" w:cs="TimesLTStd-Roman"/>
          <w:color w:val="000000"/>
          <w:spacing w:val="-2"/>
          <w:lang w:val="en"/>
        </w:rPr>
      </w:pPr>
      <w:r w:rsidRPr="00F307B8">
        <w:rPr>
          <w:rFonts w:ascii="TimesLTStd-Roman" w:eastAsia="等线" w:hAnsi="TimesLTStd-Roman" w:cs="TimesLTStd-Roman"/>
          <w:spacing w:val="-2"/>
          <w:lang w:val="en"/>
        </w:rPr>
        <w:t>Concurrent relations</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color w:val="000000"/>
          <w:spacing w:val="-2"/>
          <w:lang w:val="en" w:eastAsia="zh-CN"/>
        </w:rPr>
        <w:t xml:space="preserve"> denoted as </w:t>
      </w:r>
      <w:r w:rsidR="00E77533">
        <w:rPr>
          <w:rFonts w:ascii="TimesLTStd-Roman" w:eastAsia="等线" w:hAnsi="TimesLTStd-Roman" w:cs="TimesLTStd-Roman" w:hint="eastAsia"/>
          <w:i/>
          <w:color w:val="000000"/>
          <w:spacing w:val="-2"/>
          <w:lang w:val="en" w:eastAsia="zh-CN"/>
        </w:rPr>
        <w:t>c</w:t>
      </w:r>
      <w:r w:rsidRPr="00F307B8">
        <w:rPr>
          <w:rFonts w:ascii="TimesLTStd-Roman" w:eastAsia="等线" w:hAnsi="TimesLTStd-Roman" w:cs="TimesLTStd-Roman"/>
          <w:color w:val="000000"/>
          <w:spacing w:val="-2"/>
          <w:lang w:val="en" w:eastAsia="zh-CN"/>
        </w:rPr>
        <w:t xml:space="preserve"> </w:t>
      </w:r>
      <w:r w:rsidRPr="00F307B8">
        <w:rPr>
          <w:rFonts w:ascii="TimesLTStd-Roman" w:eastAsia="等线" w:hAnsi="TimesLTStd-Roman" w:cs="TimesLTStd-Roman"/>
          <w:color w:val="000000"/>
          <w:spacing w:val="-2"/>
        </w:rPr>
        <w:sym w:font="Symbol" w:char="F07C"/>
      </w:r>
      <w:r w:rsidRPr="00F307B8">
        <w:rPr>
          <w:rFonts w:ascii="TimesLTStd-Roman" w:eastAsia="等线" w:hAnsi="TimesLTStd-Roman" w:cs="TimesLTStd-Roman"/>
          <w:color w:val="000000"/>
          <w:spacing w:val="-2"/>
        </w:rPr>
        <w:sym w:font="Symbol" w:char="F07C"/>
      </w:r>
      <w:r w:rsidRPr="00F307B8">
        <w:rPr>
          <w:rFonts w:ascii="TimesLTStd-Roman" w:eastAsia="等线" w:hAnsi="TimesLTStd-Roman" w:cs="TimesLTStd-Roman"/>
          <w:i/>
          <w:color w:val="000000"/>
          <w:spacing w:val="-2"/>
          <w:vertAlign w:val="subscript"/>
        </w:rPr>
        <w:t>L</w:t>
      </w:r>
      <w:r w:rsidRPr="00F307B8">
        <w:rPr>
          <w:rFonts w:ascii="TimesLTStd-Roman" w:eastAsia="等线" w:hAnsi="TimesLTStd-Roman" w:cs="TimesLTStd-Roman"/>
          <w:color w:val="000000"/>
          <w:spacing w:val="-2"/>
          <w:lang w:val="en"/>
        </w:rPr>
        <w:t xml:space="preserve"> </w:t>
      </w:r>
      <w:r w:rsidR="00E77533">
        <w:rPr>
          <w:rFonts w:ascii="TimesLTStd-Roman" w:eastAsia="等线" w:hAnsi="TimesLTStd-Roman" w:cs="TimesLTStd-Roman" w:hint="eastAsia"/>
          <w:i/>
          <w:color w:val="000000"/>
          <w:spacing w:val="-2"/>
          <w:lang w:val="en" w:eastAsia="zh-CN"/>
        </w:rPr>
        <w:t>d</w:t>
      </w:r>
      <w:r w:rsidRPr="00F307B8">
        <w:rPr>
          <w:rFonts w:ascii="TimesLTStd-Roman" w:eastAsia="等线" w:hAnsi="TimesLTStd-Roman" w:cs="TimesLTStd-Roman"/>
          <w:color w:val="000000"/>
          <w:spacing w:val="-2"/>
          <w:lang w:val="en" w:eastAsia="zh-CN"/>
        </w:rPr>
        <w:t xml:space="preserve"> if </w:t>
      </w:r>
      <w:r w:rsidRPr="00F307B8">
        <w:rPr>
          <w:rFonts w:ascii="TimesLTStd-Roman" w:eastAsia="等线" w:hAnsi="TimesLTStd-Roman" w:cs="TimesLTStd-Roman"/>
          <w:spacing w:val="-2"/>
          <w:lang w:val="en" w:eastAsia="zh-CN"/>
        </w:rPr>
        <w:t>and only if</w:t>
      </w:r>
      <w:r w:rsidRPr="00F307B8">
        <w:rPr>
          <w:rFonts w:ascii="TimesLTStd-Roman" w:eastAsia="等线" w:hAnsi="TimesLTStd-Roman" w:cs="TimesLTStd-Roman"/>
          <w:color w:val="000000"/>
          <w:spacing w:val="-2"/>
          <w:lang w:val="en" w:eastAsia="zh-CN"/>
        </w:rPr>
        <w:t xml:space="preserve"> </w:t>
      </w:r>
      <w:r w:rsidR="00E77533">
        <w:rPr>
          <w:rFonts w:ascii="TimesLTStd-Roman" w:eastAsia="等线" w:hAnsi="TimesLTStd-Roman" w:cs="TimesLTStd-Roman" w:hint="eastAsia"/>
          <w:i/>
          <w:color w:val="000000"/>
          <w:spacing w:val="-2"/>
          <w:lang w:val="en" w:eastAsia="zh-CN"/>
        </w:rPr>
        <w:t>c</w:t>
      </w:r>
      <w:r w:rsidRPr="00F307B8">
        <w:rPr>
          <w:rFonts w:ascii="TimesLTStd-Roman" w:eastAsia="等线" w:hAnsi="TimesLTStd-Roman" w:cs="TimesLTStd-Roman"/>
          <w:color w:val="000000"/>
          <w:spacing w:val="-2"/>
          <w:lang w:val="en" w:eastAsia="zh-CN"/>
        </w:rPr>
        <w:t xml:space="preserve"> </w:t>
      </w:r>
      <w:r w:rsidRPr="00F307B8">
        <w:rPr>
          <w:rFonts w:ascii="TimesLTStd-Roman" w:eastAsia="等线" w:hAnsi="TimesLTStd-Roman" w:cs="TimesLTStd-Roman"/>
          <w:color w:val="000000"/>
          <w:spacing w:val="-2"/>
          <w:sz w:val="24"/>
          <w:szCs w:val="24"/>
        </w:rPr>
        <w:sym w:font="Symbol" w:char="F03E"/>
      </w:r>
      <w:r w:rsidRPr="00F307B8">
        <w:rPr>
          <w:rFonts w:ascii="TimesLTStd-Roman" w:eastAsia="等线" w:hAnsi="TimesLTStd-Roman" w:cs="TimesLTStd-Roman"/>
          <w:i/>
          <w:color w:val="000000"/>
          <w:spacing w:val="-2"/>
          <w:vertAlign w:val="subscript"/>
          <w:lang w:val="en" w:eastAsia="zh-CN"/>
        </w:rPr>
        <w:t>L</w:t>
      </w:r>
      <w:r w:rsidRPr="00F307B8">
        <w:rPr>
          <w:rFonts w:ascii="TimesLTStd-Roman" w:eastAsia="等线" w:hAnsi="TimesLTStd-Roman" w:cs="TimesLTStd-Roman"/>
          <w:color w:val="000000"/>
          <w:spacing w:val="-2"/>
          <w:lang w:val="en" w:eastAsia="zh-CN"/>
        </w:rPr>
        <w:t xml:space="preserve"> </w:t>
      </w:r>
      <w:r w:rsidR="00E77533">
        <w:rPr>
          <w:rFonts w:ascii="TimesLTStd-Roman" w:eastAsia="等线" w:hAnsi="TimesLTStd-Roman" w:cs="TimesLTStd-Roman" w:hint="eastAsia"/>
          <w:i/>
          <w:color w:val="000000"/>
          <w:spacing w:val="-2"/>
          <w:lang w:val="en" w:eastAsia="zh-CN"/>
        </w:rPr>
        <w:t>d</w:t>
      </w:r>
      <w:r w:rsidRPr="00F307B8">
        <w:rPr>
          <w:rFonts w:ascii="TimesLTStd-Roman" w:eastAsia="等线" w:hAnsi="TimesLTStd-Roman" w:cs="TimesLTStd-Roman"/>
          <w:color w:val="000000"/>
          <w:spacing w:val="-2"/>
          <w:lang w:val="en" w:eastAsia="zh-CN"/>
        </w:rPr>
        <w:t xml:space="preserve"> and </w:t>
      </w:r>
      <w:r w:rsidR="00E77533">
        <w:rPr>
          <w:rFonts w:ascii="TimesLTStd-Roman" w:eastAsia="等线" w:hAnsi="TimesLTStd-Roman" w:cs="TimesLTStd-Roman" w:hint="eastAsia"/>
          <w:i/>
          <w:color w:val="000000"/>
          <w:spacing w:val="-2"/>
          <w:lang w:val="en" w:eastAsia="zh-CN"/>
        </w:rPr>
        <w:t>d</w:t>
      </w:r>
      <w:r w:rsidRPr="00F307B8">
        <w:rPr>
          <w:rFonts w:ascii="TimesLTStd-Roman" w:eastAsia="等线" w:hAnsi="TimesLTStd-Roman" w:cs="TimesLTStd-Roman"/>
          <w:color w:val="000000"/>
          <w:spacing w:val="-2"/>
          <w:lang w:val="en" w:eastAsia="zh-CN"/>
        </w:rPr>
        <w:t xml:space="preserve"> </w:t>
      </w:r>
      <w:r w:rsidRPr="00F307B8">
        <w:rPr>
          <w:rFonts w:ascii="TimesLTStd-Roman" w:eastAsia="等线" w:hAnsi="TimesLTStd-Roman" w:cs="TimesLTStd-Roman"/>
          <w:color w:val="000000"/>
          <w:spacing w:val="-2"/>
          <w:sz w:val="24"/>
          <w:szCs w:val="24"/>
        </w:rPr>
        <w:sym w:font="Symbol" w:char="F03E"/>
      </w:r>
      <w:r w:rsidRPr="00F307B8">
        <w:rPr>
          <w:rFonts w:ascii="TimesLTStd-Roman" w:eastAsia="等线" w:hAnsi="TimesLTStd-Roman" w:cs="TimesLTStd-Roman"/>
          <w:i/>
          <w:color w:val="000000"/>
          <w:spacing w:val="-2"/>
          <w:vertAlign w:val="subscript"/>
          <w:lang w:val="en" w:eastAsia="zh-CN"/>
        </w:rPr>
        <w:t>L</w:t>
      </w:r>
      <w:r w:rsidRPr="00F307B8">
        <w:rPr>
          <w:rFonts w:ascii="TimesLTStd-Roman" w:eastAsia="等线" w:hAnsi="TimesLTStd-Roman" w:cs="TimesLTStd-Roman"/>
          <w:color w:val="000000"/>
          <w:spacing w:val="-2"/>
          <w:lang w:val="en" w:eastAsia="zh-CN"/>
        </w:rPr>
        <w:t xml:space="preserve"> </w:t>
      </w:r>
      <w:r w:rsidR="00E77533">
        <w:rPr>
          <w:rFonts w:ascii="TimesLTStd-Roman" w:eastAsia="等线" w:hAnsi="TimesLTStd-Roman" w:cs="TimesLTStd-Roman" w:hint="eastAsia"/>
          <w:i/>
          <w:color w:val="000000"/>
          <w:spacing w:val="-2"/>
          <w:lang w:val="en" w:eastAsia="zh-CN"/>
        </w:rPr>
        <w:t>c</w:t>
      </w:r>
      <w:r w:rsidRPr="00F307B8">
        <w:rPr>
          <w:rFonts w:ascii="TimesLTStd-Roman" w:eastAsia="等线" w:hAnsi="TimesLTStd-Roman" w:cs="TimesLTStd-Roman"/>
          <w:color w:val="000000"/>
          <w:spacing w:val="-2"/>
          <w:lang w:val="en" w:eastAsia="zh-CN"/>
        </w:rPr>
        <w:t>; and</w:t>
      </w:r>
    </w:p>
    <w:p w:rsidR="00F307B8" w:rsidRPr="00F307B8" w:rsidRDefault="00F307B8" w:rsidP="00CD621F">
      <w:pPr>
        <w:numPr>
          <w:ilvl w:val="0"/>
          <w:numId w:val="7"/>
        </w:numPr>
        <w:suppressAutoHyphens/>
        <w:autoSpaceDE w:val="0"/>
        <w:autoSpaceDN w:val="0"/>
        <w:adjustRightInd w:val="0"/>
        <w:spacing w:line="252" w:lineRule="auto"/>
        <w:ind w:left="550" w:hanging="357"/>
        <w:rPr>
          <w:rFonts w:ascii="TimesLTStd-Roman" w:eastAsia="等线" w:hAnsi="TimesLTStd-Roman" w:cs="TimesLTStd-Roman"/>
          <w:spacing w:val="-2"/>
          <w:lang w:val="en"/>
        </w:rPr>
      </w:pPr>
      <w:r w:rsidRPr="00F307B8">
        <w:rPr>
          <w:rFonts w:ascii="TimesLTStd-Roman" w:eastAsia="等线" w:hAnsi="TimesLTStd-Roman" w:cs="TimesLTStd-Roman"/>
          <w:spacing w:val="-2"/>
          <w:lang w:val="en"/>
        </w:rPr>
        <w:t>Exclusive relations</w:t>
      </w:r>
      <w:r w:rsidRPr="00F307B8">
        <w:rPr>
          <w:rFonts w:ascii="TimesLTStd-Roman" w:eastAsia="等线" w:hAnsi="TimesLTStd-Roman" w:cs="TimesLTStd-Roman"/>
          <w:color w:val="000000"/>
          <w:spacing w:val="-2"/>
          <w:lang w:val="en" w:eastAsia="zh-CN"/>
        </w:rPr>
        <w:t>: denoted a</w:t>
      </w:r>
      <w:r w:rsidRPr="00F307B8">
        <w:rPr>
          <w:rFonts w:ascii="TimesLTStd-Roman" w:eastAsia="等线" w:hAnsi="TimesLTStd-Roman" w:cs="TimesLTStd-Roman"/>
          <w:spacing w:val="-2"/>
          <w:lang w:val="en" w:eastAsia="zh-CN"/>
        </w:rPr>
        <w:t xml:space="preserve">s </w:t>
      </w:r>
      <w:r w:rsidR="00E77533">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23"/>
      </w:r>
      <w:r w:rsidRPr="00F307B8">
        <w:rPr>
          <w:rFonts w:ascii="TimesLTStd-Roman" w:eastAsia="等线" w:hAnsi="TimesLTStd-Roman" w:cs="TimesLTStd-Roman"/>
          <w:i/>
          <w:spacing w:val="-2"/>
          <w:vertAlign w:val="subscript"/>
        </w:rPr>
        <w:t>L</w:t>
      </w:r>
      <w:r w:rsidRPr="00F307B8">
        <w:rPr>
          <w:rFonts w:ascii="TimesLTStd-Roman" w:eastAsia="等线" w:hAnsi="TimesLTStd-Roman" w:cs="TimesLTStd-Roman"/>
          <w:spacing w:val="-2"/>
          <w:lang w:val="en" w:eastAsia="zh-CN"/>
        </w:rPr>
        <w:t xml:space="preserve"> </w:t>
      </w:r>
      <w:r w:rsidR="00E77533">
        <w:rPr>
          <w:rFonts w:ascii="TimesLTStd-Roman" w:eastAsia="等线" w:hAnsi="TimesLTStd-Roman" w:cs="TimesLTStd-Roman" w:hint="eastAsia"/>
          <w:i/>
          <w:spacing w:val="-2"/>
          <w:lang w:val="en" w:eastAsia="zh-CN"/>
        </w:rPr>
        <w:t xml:space="preserve">d </w:t>
      </w:r>
      <w:r w:rsidRPr="00F307B8">
        <w:rPr>
          <w:rFonts w:ascii="TimesLTStd-Roman" w:eastAsia="等线" w:hAnsi="TimesLTStd-Roman" w:cs="TimesLTStd-Roman"/>
          <w:spacing w:val="-2"/>
          <w:lang w:val="en" w:eastAsia="zh-CN"/>
        </w:rPr>
        <w:t xml:space="preserve">if </w:t>
      </w:r>
      <w:r w:rsidR="00E77533">
        <w:rPr>
          <w:rFonts w:ascii="TimesLTStd-Roman" w:eastAsia="等线" w:hAnsi="TimesLTStd-Roman" w:cs="TimesLTStd-Roman" w:hint="eastAsia"/>
          <w:i/>
          <w:spacing w:val="-2"/>
          <w:lang w:val="en" w:eastAsia="zh-CN"/>
        </w:rPr>
        <w:t>c</w:t>
      </w:r>
      <w:r w:rsidRPr="00F307B8">
        <w:rPr>
          <w:rFonts w:ascii="TimesLTStd-Roman" w:eastAsia="等线" w:hAnsi="TimesLTStd-Roman"/>
          <w:spacing w:val="-2"/>
          <w:lang w:val="en" w:eastAsia="zh-CN"/>
        </w:rPr>
        <w:t xml:space="preserve"> </w:t>
      </w:r>
      <w:r w:rsidRPr="00F307B8">
        <w:rPr>
          <w:rFonts w:ascii="宋体" w:eastAsia="等线" w:hAnsi="宋体" w:cs="宋体" w:hint="eastAsia"/>
          <w:spacing w:val="-2"/>
          <w:lang w:val="en" w:eastAsia="zh-CN"/>
        </w:rPr>
        <w:t>≯</w:t>
      </w:r>
      <w:r w:rsidRPr="00F307B8">
        <w:rPr>
          <w:rFonts w:ascii="TimesLTStd-Roman" w:eastAsia="等线" w:hAnsi="TimesLTStd-Roman"/>
          <w:i/>
          <w:spacing w:val="-2"/>
          <w:vertAlign w:val="subscript"/>
          <w:lang w:val="en" w:eastAsia="zh-CN"/>
        </w:rPr>
        <w:t>L</w:t>
      </w:r>
      <w:r w:rsidRPr="00F307B8">
        <w:rPr>
          <w:rFonts w:ascii="TimesLTStd-Roman" w:eastAsia="等线" w:hAnsi="TimesLTStd-Roman" w:cs="TimesLTStd-Roman"/>
          <w:spacing w:val="-2"/>
          <w:lang w:val="en" w:eastAsia="zh-CN"/>
        </w:rPr>
        <w:t xml:space="preserve"> </w:t>
      </w:r>
      <w:r w:rsidR="00E77533">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and </w:t>
      </w:r>
      <w:r w:rsidR="00E77533">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hint="eastAsia"/>
          <w:spacing w:val="-2"/>
          <w:lang w:val="en" w:eastAsia="zh-CN"/>
        </w:rPr>
        <w:t>≯</w:t>
      </w:r>
      <w:r w:rsidRPr="00F307B8">
        <w:rPr>
          <w:rFonts w:ascii="TimesLTStd-Roman" w:eastAsia="等线" w:hAnsi="TimesLTStd-Roman" w:cs="TimesLTStd-Roman"/>
          <w:i/>
          <w:spacing w:val="-2"/>
          <w:vertAlign w:val="subscript"/>
          <w:lang w:val="en" w:eastAsia="zh-CN"/>
        </w:rPr>
        <w:t>L</w:t>
      </w:r>
      <w:r w:rsidRPr="00F307B8">
        <w:rPr>
          <w:rFonts w:ascii="TimesLTStd-Roman" w:eastAsia="等线" w:hAnsi="TimesLTStd-Roman" w:cs="TimesLTStd-Roman"/>
          <w:spacing w:val="-2"/>
          <w:lang w:val="en" w:eastAsia="zh-CN"/>
        </w:rPr>
        <w:t xml:space="preserve"> </w:t>
      </w:r>
      <w:r w:rsidR="00E77533">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w:t>
      </w:r>
    </w:p>
    <w:p w:rsidR="00F307B8" w:rsidRPr="00F307B8" w:rsidRDefault="007A711D"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Pr>
          <w:rFonts w:ascii="TimesLTStd-Roman" w:eastAsia="等线" w:hAnsi="TimesLTStd-Roman" w:cs="TimesLTStd-Roman"/>
          <w:spacing w:val="-2"/>
          <w:lang w:val="en" w:eastAsia="zh-CN"/>
        </w:rPr>
        <w:t>For instance</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L</w:t>
      </w:r>
      <w:r w:rsidR="00F307B8" w:rsidRPr="00F307B8">
        <w:rPr>
          <w:rFonts w:ascii="TimesLTStd-Roman" w:eastAsia="等线" w:hAnsi="TimesLTStd-Roman" w:cs="TimesLTStd-Roman"/>
          <w:spacing w:val="-2"/>
          <w:lang w:val="en" w:eastAsia="zh-CN"/>
        </w:rPr>
        <w:t xml:space="preserve"> = {</w:t>
      </w:r>
      <w:r w:rsidR="00F307B8" w:rsidRPr="00F307B8">
        <w:rPr>
          <w:rFonts w:ascii="TimesLTStd-Roman" w:eastAsia="等线" w:hAnsi="TimesLTStd-Roman" w:cs="TimesLTStd-Roman"/>
          <w:i/>
          <w:spacing w:val="-2"/>
          <w:lang w:val="en" w:eastAsia="zh-CN"/>
        </w:rPr>
        <w:t>σ</w:t>
      </w:r>
      <w:r w:rsidR="00F307B8" w:rsidRPr="00F307B8">
        <w:rPr>
          <w:rFonts w:ascii="TimesLTStd-Roman" w:eastAsia="等线" w:hAnsi="TimesLTStd-Roman" w:cs="TimesLTStd-Roman"/>
          <w:spacing w:val="-2"/>
          <w:vertAlign w:val="subscript"/>
          <w:lang w:val="en" w:eastAsia="zh-CN"/>
        </w:rPr>
        <w:t>1</w:t>
      </w:r>
      <w:r w:rsidR="00F307B8" w:rsidRPr="00F307B8">
        <w:rPr>
          <w:rFonts w:ascii="TimesLTStd-Roman" w:eastAsia="等线" w:hAnsi="TimesLTStd-Roman" w:cs="TimesLTStd-Roman"/>
          <w:spacing w:val="-2"/>
          <w:lang w:val="en" w:eastAsia="zh-CN"/>
        </w:rPr>
        <w:t xml:space="preserve"> = &lt;</w:t>
      </w:r>
      <w:r w:rsidR="00F307B8" w:rsidRPr="00F307B8">
        <w:rPr>
          <w:rFonts w:ascii="TimesLTStd-Roman" w:eastAsia="等线" w:hAnsi="TimesLTStd-Roman" w:cs="TimesLTStd-Roman"/>
          <w:i/>
          <w:spacing w:val="-2"/>
          <w:lang w:val="en"/>
        </w:rPr>
        <w:t>t</w:t>
      </w:r>
      <w:r w:rsidR="00EA3268" w:rsidRPr="00EA3268">
        <w:rPr>
          <w:rFonts w:ascii="TimesLTStd-Roman" w:eastAsia="等线" w:hAnsi="TimesLTStd-Roman" w:cs="TimesLTStd-Roman" w:hint="eastAsia"/>
          <w:i/>
          <w:spacing w:val="-2"/>
          <w:vertAlign w:val="subscript"/>
          <w:lang w:val="en" w:eastAsia="zh-CN"/>
        </w:rPr>
        <w:t>a</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proofErr w:type="gramStart"/>
      <w:r w:rsidR="00EA326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rPr>
        <w:t>c</w:t>
      </w:r>
      <w:proofErr w:type="gramEnd"/>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rPr>
        <w:t>d</w:t>
      </w:r>
      <w:r w:rsidR="00F307B8" w:rsidRPr="00F307B8">
        <w:rPr>
          <w:rFonts w:ascii="TimesLTStd-Roman" w:eastAsia="等线" w:hAnsi="TimesLTStd-Roman" w:cs="TimesLTStd-Roman"/>
          <w:spacing w:val="-2"/>
          <w:lang w:val="en" w:eastAsia="zh-CN"/>
        </w:rPr>
        <w:t>,</w:t>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eastAsia="zh-CN"/>
        </w:rPr>
        <w:t>f</w:t>
      </w:r>
      <w:r w:rsidR="00F307B8" w:rsidRPr="00F307B8">
        <w:rPr>
          <w:rFonts w:ascii="TimesLTStd-Roman" w:eastAsia="等线" w:hAnsi="TimesLTStd-Roman" w:cs="TimesLTStd-Roman"/>
          <w:spacing w:val="-2"/>
          <w:lang w:val="en" w:eastAsia="zh-CN"/>
        </w:rPr>
        <w:t xml:space="preserve">&gt;, </w:t>
      </w:r>
      <w:r w:rsidR="00F307B8" w:rsidRPr="00F307B8">
        <w:rPr>
          <w:rFonts w:ascii="TimesLTStd-Roman" w:eastAsia="等线" w:hAnsi="TimesLTStd-Roman" w:cs="TimesLTStd-Roman"/>
          <w:i/>
          <w:spacing w:val="-2"/>
          <w:lang w:val="en" w:eastAsia="zh-CN"/>
        </w:rPr>
        <w:t>σ</w:t>
      </w:r>
      <w:r w:rsidR="00F307B8" w:rsidRPr="00F307B8">
        <w:rPr>
          <w:rFonts w:ascii="TimesLTStd-Roman" w:eastAsia="等线" w:hAnsi="TimesLTStd-Roman" w:cs="TimesLTStd-Roman"/>
          <w:spacing w:val="-2"/>
          <w:vertAlign w:val="subscript"/>
          <w:lang w:val="en" w:eastAsia="zh-CN"/>
        </w:rPr>
        <w:t>2</w:t>
      </w:r>
      <w:r w:rsidR="00F307B8" w:rsidRPr="00F307B8">
        <w:rPr>
          <w:rFonts w:ascii="TimesLTStd-Roman" w:eastAsia="等线" w:hAnsi="TimesLTStd-Roman" w:cs="TimesLTStd-Roman"/>
          <w:spacing w:val="-2"/>
          <w:lang w:val="en" w:eastAsia="zh-CN"/>
        </w:rPr>
        <w:t xml:space="preserve"> = &lt;</w:t>
      </w:r>
      <w:r w:rsidR="00EA326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rPr>
        <w:t>a</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rPr>
        <w:t>d</w:t>
      </w:r>
      <w:r w:rsidR="00F307B8" w:rsidRPr="00F307B8">
        <w:rPr>
          <w:rFonts w:ascii="TimesLTStd-Roman" w:eastAsia="等线" w:hAnsi="TimesLTStd-Roman" w:cs="TimesLTStd-Roman"/>
          <w:spacing w:val="-2"/>
          <w:vertAlign w:val="subscript"/>
          <w:lang w:val="en" w:eastAsia="zh-CN"/>
        </w:rPr>
        <w:t>,</w:t>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EA3268">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vertAlign w:val="subscript"/>
          <w:lang w:val="en" w:eastAsia="zh-CN"/>
        </w:rPr>
        <w:t>,</w:t>
      </w:r>
      <w:r w:rsidR="00F307B8" w:rsidRPr="00F307B8">
        <w:rPr>
          <w:rFonts w:ascii="TimesLTStd-Roman" w:eastAsia="等线" w:hAnsi="TimesLTStd-Roman" w:cs="TimesLTStd-Roman"/>
          <w:i/>
          <w:spacing w:val="-2"/>
          <w:lang w:val="en"/>
        </w:rPr>
        <w:t xml:space="preserve"> t</w:t>
      </w:r>
      <w:r w:rsidR="00EA3268" w:rsidRPr="00EA3268">
        <w:rPr>
          <w:rFonts w:ascii="TimesLTStd-Roman" w:eastAsia="等线" w:hAnsi="TimesLTStd-Roman" w:cs="TimesLTStd-Roman"/>
          <w:i/>
          <w:spacing w:val="-2"/>
          <w:vertAlign w:val="subscript"/>
          <w:lang w:val="en" w:eastAsia="zh-CN"/>
        </w:rPr>
        <w:t>f</w:t>
      </w:r>
      <w:r w:rsidR="00F307B8" w:rsidRPr="00F307B8">
        <w:rPr>
          <w:rFonts w:ascii="TimesLTStd-Roman" w:eastAsia="等线" w:hAnsi="TimesLTStd-Roman" w:cs="TimesLTStd-Roman"/>
          <w:spacing w:val="-2"/>
          <w:lang w:val="en" w:eastAsia="zh-CN"/>
        </w:rPr>
        <w:t>&gt;} be an event log, where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a</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lang w:val="en" w:eastAsia="zh-CN"/>
        </w:rPr>
        <w:t>,</w:t>
      </w:r>
      <w:r w:rsidR="00543B04" w:rsidRPr="00543B04">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543B04" w:rsidRPr="00F307B8">
        <w:rPr>
          <w:rFonts w:ascii="TimesLTStd-Roman" w:eastAsia="等线" w:hAnsi="TimesLTStd-Roman" w:cs="TimesLTStd-Roman"/>
          <w:spacing w:val="-2"/>
          <w:lang w:val="en" w:eastAsia="zh-CN"/>
        </w:rPr>
        <w:t>,</w:t>
      </w:r>
      <w:r w:rsidR="00F307B8" w:rsidRPr="00F307B8">
        <w:rPr>
          <w:rFonts w:ascii="TimesLTStd-Roman" w:eastAsia="等线" w:hAnsi="TimesLTStd-Roman" w:cs="TimesLTStd-Roman"/>
          <w:i/>
          <w:spacing w:val="-2"/>
          <w:lang w:val="en"/>
        </w:rPr>
        <w:t xml:space="preserve"> t</w:t>
      </w:r>
      <w:r w:rsidR="00EA3268" w:rsidRPr="005E525C">
        <w:rPr>
          <w:rFonts w:ascii="TimesLTStd-Roman" w:eastAsia="等线" w:hAnsi="TimesLTStd-Roman" w:cs="TimesLTStd-Roman"/>
          <w:i/>
          <w:spacing w:val="-2"/>
          <w:vertAlign w:val="subscript"/>
          <w:lang w:val="en" w:eastAsia="zh-CN"/>
        </w:rPr>
        <w:t>f</w:t>
      </w:r>
      <w:r w:rsidR="006D50D7">
        <w:rPr>
          <w:rFonts w:ascii="TimesLTStd-Roman" w:eastAsia="等线" w:hAnsi="TimesLTStd-Roman" w:cs="TimesLTStd-Roman" w:hint="eastAsia"/>
          <w:spacing w:val="-2"/>
          <w:lang w:val="en" w:eastAsia="zh-CN"/>
        </w:rPr>
        <w:t>,</w:t>
      </w:r>
      <w:r w:rsidR="006D50D7" w:rsidRPr="006D50D7">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d</w:t>
      </w:r>
      <w:r w:rsidR="006D50D7" w:rsidRPr="00F307B8">
        <w:rPr>
          <w:rFonts w:ascii="TimesLTStd-Roman" w:eastAsia="等线" w:hAnsi="TimesLTStd-Roman" w:cs="TimesLTStd-Roman"/>
          <w:spacing w:val="-2"/>
          <w:lang w:val="en" w:eastAsia="zh-CN"/>
        </w:rPr>
        <w:t>,</w:t>
      </w:r>
      <w:r w:rsidR="00F307B8" w:rsidRPr="00F307B8">
        <w:rPr>
          <w:rFonts w:ascii="TimesLTStd-Roman" w:eastAsia="等线" w:hAnsi="TimesLTStd-Roman" w:cs="TimesLTStd-Roman"/>
          <w:spacing w:val="-2"/>
          <w:lang w:val="en" w:eastAsia="zh-CN"/>
        </w:rPr>
        <w:t>} is a set of activities. Then the f</w:t>
      </w:r>
      <w:r w:rsidR="00F307B8" w:rsidRPr="00F307B8">
        <w:rPr>
          <w:rFonts w:ascii="TimesLTStd-Roman" w:eastAsia="等线" w:hAnsi="TimesLTStd-Roman" w:cs="TimesLTStd-Roman"/>
          <w:spacing w:val="-2"/>
          <w:lang w:val="en"/>
        </w:rPr>
        <w:t>ollowing relations</w:t>
      </w:r>
      <w:r w:rsidR="00F307B8" w:rsidRPr="00F307B8">
        <w:rPr>
          <w:rFonts w:ascii="TimesLTStd-Roman" w:eastAsia="等线" w:hAnsi="TimesLTStd-Roman" w:cs="TimesLTStd-Roman"/>
          <w:spacing w:val="-2"/>
          <w:lang w:val="en" w:eastAsia="zh-CN"/>
        </w:rPr>
        <w:t xml:space="preserve"> contain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a</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华文楷体" w:hAnsi="TimesLTStd-Roman"/>
          <w:i/>
          <w:spacing w:val="-2"/>
          <w:vertAlign w:val="subscript"/>
        </w:rPr>
        <w:t>L</w:t>
      </w:r>
      <w:r w:rsidR="00F307B8" w:rsidRPr="00F307B8">
        <w:rPr>
          <w:rFonts w:ascii="TimesLTStd-Roman" w:eastAsia="华文楷体" w:hAnsi="TimesLTStd-Roman"/>
          <w:i/>
          <w:spacing w:val="-2"/>
          <w:vertAlign w:val="subscript"/>
          <w:lang w:eastAsia="zh-CN"/>
        </w:rPr>
        <w:softHyphen/>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华文楷体" w:hAnsi="TimesLTStd-Roman"/>
          <w:i/>
          <w:spacing w:val="-2"/>
          <w:vertAlign w:val="subscript"/>
        </w:rPr>
        <w:t>L</w:t>
      </w:r>
      <w:r w:rsidR="00F307B8" w:rsidRPr="00F307B8">
        <w:rPr>
          <w:rFonts w:ascii="TimesLTStd-Roman" w:eastAsia="华文楷体" w:hAnsi="TimesLTStd-Roman"/>
          <w:i/>
          <w:spacing w:val="-2"/>
          <w:vertAlign w:val="subscript"/>
          <w:lang w:eastAsia="zh-CN"/>
        </w:rPr>
        <w:softHyphen/>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华文楷体" w:hAnsi="TimesLTStd-Roman"/>
          <w:i/>
          <w:spacing w:val="-2"/>
          <w:vertAlign w:val="subscript"/>
        </w:rPr>
        <w:t>L</w:t>
      </w:r>
      <w:r w:rsidR="00F307B8" w:rsidRPr="00F307B8">
        <w:rPr>
          <w:rFonts w:ascii="TimesLTStd-Roman" w:eastAsia="华文楷体" w:hAnsi="TimesLTStd-Roman"/>
          <w:i/>
          <w:spacing w:val="-2"/>
          <w:vertAlign w:val="subscript"/>
          <w:lang w:eastAsia="zh-CN"/>
        </w:rPr>
        <w:softHyphen/>
      </w:r>
      <w:r w:rsidR="00F307B8" w:rsidRPr="00F307B8">
        <w:rPr>
          <w:rFonts w:ascii="TimesLTStd-Roman" w:eastAsia="等线" w:hAnsi="TimesLTStd-Roman" w:cs="TimesLTStd-Roman"/>
          <w:i/>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d</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d</w:t>
      </w:r>
      <w:r w:rsidR="00F307B8" w:rsidRPr="005E525C">
        <w:rPr>
          <w:rFonts w:ascii="TimesLTStd-Roman" w:eastAsia="等线" w:hAnsi="TimesLTStd-Roman" w:cs="TimesLTStd-Roman"/>
          <w:i/>
          <w:spacing w:val="-2"/>
          <w:vertAlign w:val="subscript"/>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华文楷体" w:hAnsi="TimesLTStd-Roman"/>
          <w:i/>
          <w:spacing w:val="-2"/>
          <w:vertAlign w:val="subscript"/>
        </w:rPr>
        <w:t>L</w:t>
      </w:r>
      <w:r w:rsidR="00F307B8" w:rsidRPr="00F307B8">
        <w:rPr>
          <w:rFonts w:ascii="TimesLTStd-Roman" w:eastAsia="华文楷体" w:hAnsi="TimesLTStd-Roman"/>
          <w:i/>
          <w:spacing w:val="-2"/>
          <w:vertAlign w:val="subscript"/>
          <w:lang w:eastAsia="zh-CN"/>
        </w:rPr>
        <w:softHyphen/>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a</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华文楷体" w:hAnsi="TimesLTStd-Roman"/>
          <w:i/>
          <w:spacing w:val="-2"/>
          <w:vertAlign w:val="subscript"/>
        </w:rPr>
        <w:t>L</w:t>
      </w:r>
      <w:r w:rsidR="00F307B8" w:rsidRPr="00F307B8">
        <w:rPr>
          <w:rFonts w:ascii="TimesLTStd-Roman" w:eastAsia="华文楷体" w:hAnsi="TimesLTStd-Roman"/>
          <w:i/>
          <w:spacing w:val="-2"/>
          <w:vertAlign w:val="subscript"/>
          <w:lang w:eastAsia="zh-CN"/>
        </w:rPr>
        <w:softHyphen/>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华文楷体" w:hAnsi="TimesLTStd-Roman"/>
          <w:i/>
          <w:spacing w:val="-2"/>
          <w:vertAlign w:val="subscript"/>
        </w:rPr>
        <w:t>L</w:t>
      </w:r>
      <w:r w:rsidR="00F307B8" w:rsidRPr="00F307B8">
        <w:rPr>
          <w:rFonts w:ascii="TimesLTStd-Roman" w:eastAsia="华文楷体" w:hAnsi="TimesLTStd-Roman"/>
          <w:i/>
          <w:spacing w:val="-2"/>
          <w:vertAlign w:val="subscript"/>
          <w:lang w:eastAsia="zh-CN"/>
        </w:rPr>
        <w:softHyphen/>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华文楷体" w:hAnsi="TimesLTStd-Roman"/>
          <w:i/>
          <w:spacing w:val="-2"/>
          <w:vertAlign w:val="subscript"/>
        </w:rPr>
        <w:t>L</w:t>
      </w:r>
      <w:r w:rsidR="00F307B8" w:rsidRPr="00F307B8">
        <w:rPr>
          <w:rFonts w:ascii="TimesLTStd-Roman" w:eastAsia="华文楷体" w:hAnsi="TimesLTStd-Roman"/>
          <w:i/>
          <w:spacing w:val="-2"/>
          <w:vertAlign w:val="subscript"/>
          <w:lang w:eastAsia="zh-CN"/>
        </w:rPr>
        <w:softHyphen/>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d</w:t>
      </w:r>
      <w:r w:rsidR="00F307B8" w:rsidRPr="00F307B8">
        <w:rPr>
          <w:rFonts w:ascii="TimesLTStd-Roman" w:eastAsia="等线" w:hAnsi="TimesLTStd-Roman" w:cs="TimesLTStd-Roman"/>
          <w:spacing w:val="-2"/>
          <w:lang w:val="en" w:eastAsia="zh-CN"/>
        </w:rPr>
        <w:t xml:space="preserve">, and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华文楷体" w:hAnsi="TimesLTStd-Roman"/>
          <w:i/>
          <w:spacing w:val="-2"/>
          <w:vertAlign w:val="subscript"/>
        </w:rPr>
        <w:t>L</w:t>
      </w:r>
      <w:r w:rsidR="00F307B8" w:rsidRPr="00F307B8">
        <w:rPr>
          <w:rFonts w:ascii="TimesLTStd-Roman" w:eastAsia="华文楷体" w:hAnsi="TimesLTStd-Roman"/>
          <w:i/>
          <w:spacing w:val="-2"/>
          <w:vertAlign w:val="subscript"/>
          <w:lang w:eastAsia="zh-CN"/>
        </w:rPr>
        <w:softHyphen/>
      </w:r>
      <w:r w:rsidR="00F307B8" w:rsidRPr="00F307B8">
        <w:rPr>
          <w:rFonts w:ascii="TimesLTStd-Roman" w:eastAsia="等线" w:hAnsi="TimesLTStd-Roman" w:cs="TimesLTStd-Roman"/>
          <w:i/>
          <w:spacing w:val="-2"/>
          <w:lang w:val="en"/>
        </w:rPr>
        <w:t xml:space="preserve"> t</w:t>
      </w:r>
      <w:r w:rsidR="00EA3268" w:rsidRPr="005E525C">
        <w:rPr>
          <w:rFonts w:ascii="TimesLTStd-Roman" w:eastAsia="等线" w:hAnsi="TimesLTStd-Roman" w:cs="TimesLTStd-Roman"/>
          <w:i/>
          <w:spacing w:val="-2"/>
          <w:vertAlign w:val="subscript"/>
          <w:lang w:val="en" w:eastAsia="zh-CN"/>
        </w:rPr>
        <w:t>f</w:t>
      </w:r>
      <w:r w:rsidR="00F307B8" w:rsidRPr="00F307B8">
        <w:rPr>
          <w:rFonts w:ascii="TimesLTStd-Roman" w:eastAsia="等线" w:hAnsi="TimesLTStd-Roman" w:cs="TimesLTStd-Roman"/>
          <w:spacing w:val="-2"/>
          <w:lang w:val="en" w:eastAsia="zh-CN"/>
        </w:rPr>
        <w:t xml:space="preserve">; the casual relations contain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a</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spacing w:val="-2"/>
        </w:rPr>
        <w:t>→</w:t>
      </w:r>
      <w:r w:rsidR="00F307B8" w:rsidRPr="00F307B8">
        <w:rPr>
          <w:rFonts w:ascii="TimesLTStd-Roman" w:eastAsia="等线" w:hAnsi="TimesLTStd-Roman"/>
          <w:i/>
          <w:spacing w:val="-2"/>
          <w:vertAlign w:val="subscript"/>
        </w:rPr>
        <w:t>L</w:t>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a</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spacing w:val="-2"/>
        </w:rPr>
        <w:t>→</w:t>
      </w:r>
      <w:r w:rsidR="00F307B8" w:rsidRPr="00F307B8">
        <w:rPr>
          <w:rFonts w:ascii="TimesLTStd-Roman" w:eastAsia="等线" w:hAnsi="TimesLTStd-Roman"/>
          <w:i/>
          <w:spacing w:val="-2"/>
          <w:vertAlign w:val="subscript"/>
        </w:rPr>
        <w:t>L</w:t>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spacing w:val="-2"/>
        </w:rPr>
        <w:t>→</w:t>
      </w:r>
      <w:r w:rsidR="00F307B8" w:rsidRPr="00F307B8">
        <w:rPr>
          <w:rFonts w:ascii="TimesLTStd-Roman" w:eastAsia="等线" w:hAnsi="TimesLTStd-Roman"/>
          <w:i/>
          <w:spacing w:val="-2"/>
          <w:vertAlign w:val="subscript"/>
        </w:rPr>
        <w:t>L</w:t>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d</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spacing w:val="-2"/>
        </w:rPr>
        <w:t>→</w:t>
      </w:r>
      <w:r w:rsidR="00F307B8" w:rsidRPr="00F307B8">
        <w:rPr>
          <w:rFonts w:ascii="TimesLTStd-Roman" w:eastAsia="等线" w:hAnsi="TimesLTStd-Roman"/>
          <w:i/>
          <w:spacing w:val="-2"/>
          <w:vertAlign w:val="subscript"/>
        </w:rPr>
        <w:t>L</w:t>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d</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d</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spacing w:val="-2"/>
        </w:rPr>
        <w:t>→</w:t>
      </w:r>
      <w:r w:rsidR="00F307B8" w:rsidRPr="00F307B8">
        <w:rPr>
          <w:rFonts w:ascii="TimesLTStd-Roman" w:eastAsia="等线" w:hAnsi="TimesLTStd-Roman"/>
          <w:i/>
          <w:spacing w:val="-2"/>
          <w:vertAlign w:val="subscript"/>
        </w:rPr>
        <w:t>L</w:t>
      </w:r>
      <w:r w:rsidR="00F307B8" w:rsidRPr="00F307B8">
        <w:rPr>
          <w:rFonts w:ascii="TimesLTStd-Roman" w:eastAsia="等线" w:hAnsi="TimesLTStd-Roman" w:cs="TimesLTStd-Roman"/>
          <w:i/>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lang w:val="en" w:eastAsia="zh-CN"/>
        </w:rPr>
        <w:t xml:space="preserve">, and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spacing w:val="-2"/>
        </w:rPr>
        <w:t>→</w:t>
      </w:r>
      <w:r w:rsidR="00F307B8" w:rsidRPr="00F307B8">
        <w:rPr>
          <w:rFonts w:ascii="TimesLTStd-Roman" w:eastAsia="等线" w:hAnsi="TimesLTStd-Roman"/>
          <w:i/>
          <w:spacing w:val="-2"/>
          <w:vertAlign w:val="subscript"/>
        </w:rPr>
        <w:t>L</w:t>
      </w:r>
      <w:r w:rsidR="00F307B8" w:rsidRPr="00F307B8">
        <w:rPr>
          <w:rFonts w:ascii="TimesLTStd-Roman" w:eastAsia="等线" w:hAnsi="TimesLTStd-Roman" w:cs="TimesLTStd-Roman"/>
          <w:i/>
          <w:spacing w:val="-2"/>
          <w:lang w:val="en"/>
        </w:rPr>
        <w:t xml:space="preserve"> t</w:t>
      </w:r>
      <w:r w:rsidR="00EA3268" w:rsidRPr="005E525C">
        <w:rPr>
          <w:rFonts w:ascii="TimesLTStd-Roman" w:eastAsia="等线" w:hAnsi="TimesLTStd-Roman" w:cs="TimesLTStd-Roman"/>
          <w:i/>
          <w:spacing w:val="-2"/>
          <w:vertAlign w:val="subscript"/>
          <w:lang w:val="en" w:eastAsia="zh-CN"/>
        </w:rPr>
        <w:t>f</w:t>
      </w:r>
      <w:r w:rsidR="00F307B8" w:rsidRPr="00F307B8">
        <w:rPr>
          <w:rFonts w:ascii="TimesLTStd-Roman" w:eastAsia="等线" w:hAnsi="TimesLTStd-Roman" w:cs="TimesLTStd-Roman"/>
          <w:spacing w:val="-2"/>
          <w:lang w:val="en" w:eastAsia="zh-CN"/>
        </w:rPr>
        <w:t xml:space="preserve">; the concurrent relations contain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color w:val="000000"/>
          <w:spacing w:val="-2"/>
        </w:rPr>
        <w:sym w:font="Symbol" w:char="F07C"/>
      </w:r>
      <w:r w:rsidR="00F307B8" w:rsidRPr="00F307B8">
        <w:rPr>
          <w:rFonts w:ascii="TimesLTStd-Roman" w:eastAsia="等线" w:hAnsi="TimesLTStd-Roman" w:cs="TimesLTStd-Roman"/>
          <w:color w:val="000000"/>
          <w:spacing w:val="-2"/>
        </w:rPr>
        <w:sym w:font="Symbol" w:char="F07C"/>
      </w:r>
      <w:r w:rsidR="00F307B8" w:rsidRPr="00F307B8">
        <w:rPr>
          <w:rFonts w:ascii="TimesLTStd-Roman" w:eastAsia="华文楷体" w:hAnsi="TimesLTStd-Roman"/>
          <w:i/>
          <w:spacing w:val="-2"/>
          <w:vertAlign w:val="subscript"/>
        </w:rPr>
        <w:t>L</w:t>
      </w:r>
      <w:r w:rsidR="00F307B8" w:rsidRPr="00F307B8">
        <w:rPr>
          <w:rFonts w:ascii="TimesLTStd-Roman" w:eastAsia="华文楷体" w:hAnsi="TimesLTStd-Roman"/>
          <w:i/>
          <w:spacing w:val="-2"/>
          <w:vertAlign w:val="subscript"/>
          <w:lang w:eastAsia="zh-CN"/>
        </w:rPr>
        <w:softHyphen/>
      </w:r>
      <w:r w:rsidR="00F307B8" w:rsidRPr="00F307B8">
        <w:rPr>
          <w:rFonts w:ascii="TimesLTStd-Roman" w:eastAsia="等线" w:hAnsi="TimesLTStd-Roman" w:cs="TimesLTStd-Roman"/>
          <w:spacing w:val="-2"/>
          <w:lang w:val="e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and the e</w:t>
      </w:r>
      <w:r w:rsidR="00F307B8" w:rsidRPr="00F307B8">
        <w:rPr>
          <w:rFonts w:ascii="TimesLTStd-Roman" w:eastAsia="等线" w:hAnsi="TimesLTStd-Roman" w:cs="TimesLTStd-Roman"/>
          <w:spacing w:val="-2"/>
          <w:lang w:val="en"/>
        </w:rPr>
        <w:t>xclusive</w:t>
      </w:r>
      <w:r w:rsidR="00F307B8" w:rsidRPr="00F307B8">
        <w:rPr>
          <w:rFonts w:ascii="TimesLTStd-Roman" w:eastAsia="等线" w:hAnsi="TimesLTStd-Roman" w:cs="TimesLTStd-Roman"/>
          <w:spacing w:val="-2"/>
          <w:lang w:val="en" w:eastAsia="zh-CN"/>
        </w:rPr>
        <w:t xml:space="preserve"> relations contain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a</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23"/>
      </w:r>
      <w:r w:rsidR="00F307B8" w:rsidRPr="00F307B8">
        <w:rPr>
          <w:rFonts w:ascii="TimesLTStd-Roman" w:eastAsia="等线" w:hAnsi="TimesLTStd-Roman" w:cs="TimesLTStd-Roman"/>
          <w:i/>
          <w:spacing w:val="-2"/>
          <w:vertAlign w:val="subscript"/>
        </w:rPr>
        <w:t>L</w:t>
      </w:r>
      <w:r w:rsidR="00F307B8" w:rsidRPr="00F307B8">
        <w:rPr>
          <w:rFonts w:ascii="TimesLTStd-Roman" w:eastAsia="等线" w:hAnsi="TimesLTStd-Roman"/>
          <w:i/>
          <w:spacing w:val="-2"/>
          <w:lang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d</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a</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23"/>
      </w:r>
      <w:r w:rsidR="00F307B8" w:rsidRPr="00F307B8">
        <w:rPr>
          <w:rFonts w:ascii="TimesLTStd-Roman" w:eastAsia="等线" w:hAnsi="TimesLTStd-Roman" w:cs="TimesLTStd-Roman"/>
          <w:i/>
          <w:spacing w:val="-2"/>
          <w:vertAlign w:val="subscript"/>
        </w:rPr>
        <w:t>L</w:t>
      </w:r>
      <w:r w:rsidR="00F307B8" w:rsidRPr="00F307B8">
        <w:rPr>
          <w:rFonts w:ascii="TimesLTStd-Roman" w:eastAsia="等线" w:hAnsi="TimesLTStd-Roman"/>
          <w:i/>
          <w:spacing w:val="-2"/>
          <w:lang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a</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23"/>
      </w:r>
      <w:r w:rsidR="00F307B8" w:rsidRPr="00F307B8">
        <w:rPr>
          <w:rFonts w:ascii="TimesLTStd-Roman" w:eastAsia="等线" w:hAnsi="TimesLTStd-Roman" w:cs="TimesLTStd-Roman"/>
          <w:i/>
          <w:spacing w:val="-2"/>
          <w:vertAlign w:val="subscript"/>
        </w:rPr>
        <w:t>L</w:t>
      </w:r>
      <w:r w:rsidR="00F307B8" w:rsidRPr="00F307B8">
        <w:rPr>
          <w:rFonts w:ascii="TimesLTStd-Roman" w:eastAsia="等线" w:hAnsi="TimesLTStd-Roman"/>
          <w:i/>
          <w:spacing w:val="-2"/>
          <w:lang w:eastAsia="zh-CN"/>
        </w:rPr>
        <w:t xml:space="preserve"> </w:t>
      </w:r>
      <w:r w:rsidR="00F307B8" w:rsidRPr="00F307B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eastAsia="zh-CN"/>
        </w:rPr>
        <w:t>f</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23"/>
      </w:r>
      <w:r w:rsidR="00F307B8" w:rsidRPr="00F307B8">
        <w:rPr>
          <w:rFonts w:ascii="TimesLTStd-Roman" w:eastAsia="等线" w:hAnsi="TimesLTStd-Roman" w:cs="TimesLTStd-Roman"/>
          <w:i/>
          <w:spacing w:val="-2"/>
          <w:vertAlign w:val="subscript"/>
        </w:rPr>
        <w:t>L</w:t>
      </w:r>
      <w:r w:rsidR="00F307B8" w:rsidRPr="00F307B8">
        <w:rPr>
          <w:rFonts w:ascii="TimesLTStd-Roman" w:eastAsia="等线" w:hAnsi="TimesLTStd-Roman"/>
          <w:i/>
          <w:spacing w:val="-2"/>
          <w:lang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b</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23"/>
      </w:r>
      <w:r w:rsidR="00F307B8" w:rsidRPr="00F307B8">
        <w:rPr>
          <w:rFonts w:ascii="TimesLTStd-Roman" w:eastAsia="等线" w:hAnsi="TimesLTStd-Roman" w:cs="TimesLTStd-Roman"/>
          <w:i/>
          <w:spacing w:val="-2"/>
          <w:vertAlign w:val="subscript"/>
        </w:rPr>
        <w:t>L</w:t>
      </w:r>
      <w:r w:rsidR="00F307B8" w:rsidRPr="00F307B8">
        <w:rPr>
          <w:rFonts w:ascii="TimesLTStd-Roman" w:eastAsia="等线" w:hAnsi="TimesLTStd-Roman"/>
          <w:i/>
          <w:spacing w:val="-2"/>
          <w:lang w:eastAsia="zh-CN"/>
        </w:rPr>
        <w:t xml:space="preserve"> </w:t>
      </w:r>
      <w:r w:rsidR="00F307B8" w:rsidRPr="00F307B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eastAsia="zh-CN"/>
        </w:rPr>
        <w:t>f</w:t>
      </w:r>
      <w:r w:rsidR="00F307B8" w:rsidRPr="00F307B8">
        <w:rPr>
          <w:rFonts w:ascii="TimesLTStd-Roman" w:eastAsia="等线" w:hAnsi="TimesLTStd-Roman" w:cs="TimesLTStd-Roman"/>
          <w:spacing w:val="-2"/>
          <w:lang w:val="en"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5E525C">
        <w:rPr>
          <w:rFonts w:ascii="TimesLTStd-Roman" w:eastAsia="等线" w:hAnsi="TimesLTStd-Roman" w:cs="TimesLTStd-Roman"/>
          <w:spacing w:val="-2"/>
          <w:vertAlign w:val="subscript"/>
          <w:lang w:val="en" w:eastAsia="zh-CN"/>
        </w:rPr>
        <w:t xml:space="preserve"> </w:t>
      </w:r>
      <w:r w:rsidR="00F307B8" w:rsidRPr="00F307B8">
        <w:rPr>
          <w:rFonts w:ascii="TimesLTStd-Roman" w:eastAsia="等线" w:hAnsi="TimesLTStd-Roman" w:cs="TimesLTStd-Roman"/>
          <w:spacing w:val="-2"/>
        </w:rPr>
        <w:sym w:font="Symbol" w:char="F023"/>
      </w:r>
      <w:r w:rsidR="00F307B8" w:rsidRPr="00F307B8">
        <w:rPr>
          <w:rFonts w:ascii="TimesLTStd-Roman" w:eastAsia="等线" w:hAnsi="TimesLTStd-Roman" w:cs="TimesLTStd-Roman"/>
          <w:i/>
          <w:spacing w:val="-2"/>
          <w:vertAlign w:val="subscript"/>
        </w:rPr>
        <w:t>L</w:t>
      </w:r>
      <w:r w:rsidR="00F307B8" w:rsidRPr="00F307B8">
        <w:rPr>
          <w:rFonts w:ascii="TimesLTStd-Roman" w:eastAsia="等线" w:hAnsi="TimesLTStd-Roman"/>
          <w:i/>
          <w:spacing w:val="-2"/>
          <w:lang w:eastAsia="zh-CN"/>
        </w:rPr>
        <w:t xml:space="preserve">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e</w:t>
      </w:r>
      <w:r w:rsidR="00F307B8" w:rsidRPr="00F307B8">
        <w:rPr>
          <w:rFonts w:ascii="TimesLTStd-Roman" w:eastAsia="等线" w:hAnsi="TimesLTStd-Roman" w:cs="TimesLTStd-Roman"/>
          <w:spacing w:val="-2"/>
          <w:lang w:val="en" w:eastAsia="zh-CN"/>
        </w:rPr>
        <w:t xml:space="preserve">, and </w:t>
      </w:r>
      <w:r w:rsidR="00EA326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rPr>
        <w:t>c</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23"/>
      </w:r>
      <w:r w:rsidR="00F307B8" w:rsidRPr="00F307B8">
        <w:rPr>
          <w:rFonts w:ascii="TimesLTStd-Roman" w:eastAsia="等线" w:hAnsi="TimesLTStd-Roman" w:cs="TimesLTStd-Roman"/>
          <w:i/>
          <w:spacing w:val="-2"/>
          <w:vertAlign w:val="subscript"/>
        </w:rPr>
        <w:t>L</w:t>
      </w:r>
      <w:r w:rsidR="00F307B8" w:rsidRPr="00F307B8">
        <w:rPr>
          <w:rFonts w:ascii="TimesLTStd-Roman" w:eastAsia="等线" w:hAnsi="TimesLTStd-Roman"/>
          <w:i/>
          <w:spacing w:val="-2"/>
          <w:lang w:eastAsia="zh-CN"/>
        </w:rPr>
        <w:t xml:space="preserve"> </w:t>
      </w:r>
      <w:r w:rsidR="00F307B8" w:rsidRPr="00F307B8">
        <w:rPr>
          <w:rFonts w:ascii="TimesLTStd-Roman" w:eastAsia="等线" w:hAnsi="TimesLTStd-Roman" w:cs="TimesLTStd-Roman"/>
          <w:i/>
          <w:spacing w:val="-2"/>
          <w:lang w:val="en"/>
        </w:rPr>
        <w:t>t</w:t>
      </w:r>
      <w:r w:rsidR="00EA3268" w:rsidRPr="005E525C">
        <w:rPr>
          <w:rFonts w:ascii="TimesLTStd-Roman" w:eastAsia="等线" w:hAnsi="TimesLTStd-Roman" w:cs="TimesLTStd-Roman"/>
          <w:i/>
          <w:spacing w:val="-2"/>
          <w:vertAlign w:val="subscript"/>
          <w:lang w:val="en" w:eastAsia="zh-CN"/>
        </w:rPr>
        <w:t>f</w:t>
      </w:r>
      <w:r w:rsidR="00F307B8" w:rsidRPr="00F307B8">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rPr>
        <w:t xml:space="preserve">Definition </w:t>
      </w:r>
      <w:r w:rsidRPr="00F307B8">
        <w:rPr>
          <w:rFonts w:ascii="TimesLTStd-Roman" w:eastAsia="等线" w:hAnsi="TimesLTStd-Roman" w:cs="TimesLTStd-Roman"/>
          <w:i/>
          <w:spacing w:val="-2"/>
          <w:lang w:val="en" w:eastAsia="zh-CN"/>
        </w:rPr>
        <w:t xml:space="preserve">9 </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rPr>
        <w:sym w:font="Symbol" w:char="F061"/>
      </w:r>
      <w:r w:rsidRPr="00F307B8">
        <w:rPr>
          <w:rFonts w:ascii="TimesLTStd-Roman" w:eastAsia="等线" w:hAnsi="TimesLTStd-Roman" w:cs="TimesLTStd-Roman"/>
          <w:i/>
          <w:spacing w:val="-2"/>
          <w:lang w:val="en"/>
        </w:rPr>
        <w:t>-algorithm</w:t>
      </w:r>
      <w:r w:rsidRPr="00F307B8">
        <w:rPr>
          <w:rFonts w:ascii="TimesLTStd-Roman" w:eastAsia="等线" w:hAnsi="TimesLTStd-Roman" w:cs="TimesLTStd-Roman"/>
          <w:spacing w:val="-2"/>
          <w:lang w:val="en"/>
        </w:rPr>
        <w:t xml:space="preserve">): Let </w:t>
      </w:r>
      <w:r w:rsidRPr="00F307B8">
        <w:rPr>
          <w:rFonts w:ascii="TimesLTStd-Roman" w:eastAsia="等线" w:hAnsi="TimesLTStd-Roman" w:cs="TimesLTStd-Roman"/>
          <w:i/>
          <w:spacing w:val="-2"/>
          <w:lang w:val="en"/>
        </w:rPr>
        <w:t>L</w:t>
      </w:r>
      <w:r w:rsidRPr="00F307B8">
        <w:rPr>
          <w:rFonts w:ascii="TimesLTStd-Roman" w:eastAsia="等线" w:hAnsi="TimesLTStd-Roman" w:cs="TimesLTStd-Roman"/>
          <w:spacing w:val="-2"/>
          <w:lang w:val="en"/>
        </w:rPr>
        <w:t xml:space="preserve"> </w:t>
      </w:r>
      <w:proofErr w:type="gramStart"/>
      <w:r w:rsidRPr="00F307B8">
        <w:rPr>
          <w:rFonts w:ascii="TimesLTStd-Roman" w:eastAsia="等线" w:hAnsi="TimesLTStd-Roman" w:cs="TimesLTStd-Roman"/>
          <w:spacing w:val="-2"/>
          <w:lang w:val="en"/>
        </w:rPr>
        <w:t>be</w:t>
      </w:r>
      <w:proofErr w:type="gramEnd"/>
      <w:r w:rsidRPr="00F307B8">
        <w:rPr>
          <w:rFonts w:ascii="TimesLTStd-Roman" w:eastAsia="等线" w:hAnsi="TimesLTStd-Roman" w:cs="TimesLTStd-Roman"/>
          <w:spacing w:val="-2"/>
          <w:lang w:val="en"/>
        </w:rPr>
        <w:t xml:space="preserve"> an event log </w:t>
      </w:r>
      <w:r w:rsidRPr="00F307B8">
        <w:rPr>
          <w:rFonts w:ascii="TimesLTStd-Roman" w:eastAsia="等线" w:hAnsi="TimesLTStd-Roman" w:cs="TimesLTStd-Roman"/>
          <w:spacing w:val="-2"/>
          <w:lang w:val="en" w:eastAsia="zh-CN"/>
        </w:rPr>
        <w:t xml:space="preserve">over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sym w:font="Symbol" w:char="F061"/>
      </w:r>
      <w:r w:rsidRPr="00F307B8">
        <w:rPr>
          <w:rFonts w:ascii="TimesLTStd-Roman" w:eastAsia="等线" w:hAnsi="TimesLTStd-Roman" w:cs="TimesLTStd-Roman"/>
          <w:i/>
          <w:spacing w:val="-2"/>
          <w:lang w:val="en"/>
        </w:rPr>
        <w:t xml:space="preserve"> </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rPr>
        <w:t>L</w:t>
      </w:r>
      <w:r w:rsidRPr="00F307B8">
        <w:rPr>
          <w:rFonts w:ascii="TimesLTStd-Roman" w:eastAsia="等线" w:hAnsi="TimesLTStd-Roman" w:cs="TimesLTStd-Roman"/>
          <w:spacing w:val="-2"/>
          <w:lang w:val="en"/>
        </w:rPr>
        <w:t xml:space="preserve">) is </w:t>
      </w:r>
      <w:r w:rsidRPr="00F307B8">
        <w:rPr>
          <w:rFonts w:ascii="TimesLTStd-Roman" w:eastAsia="等线" w:hAnsi="TimesLTStd-Roman" w:cs="TimesLTStd-Roman"/>
          <w:spacing w:val="-2"/>
          <w:lang w:val="en" w:eastAsia="zh-CN"/>
        </w:rPr>
        <w:t>defined</w:t>
      </w:r>
      <w:r w:rsidRPr="00F307B8">
        <w:rPr>
          <w:rFonts w:ascii="TimesLTStd-Roman" w:eastAsia="等线" w:hAnsi="TimesLTStd-Roman" w:cs="TimesLTStd-Roman"/>
          <w:spacing w:val="-2"/>
          <w:lang w:val="en"/>
        </w:rPr>
        <w:t xml:space="preserve"> as follows</w:t>
      </w:r>
      <w:r w:rsidRPr="00F307B8">
        <w:rPr>
          <w:rFonts w:ascii="TimesLTStd-Roman" w:eastAsia="等线" w:hAnsi="TimesLTStd-Roman" w:cs="TimesLTStd-Roman"/>
          <w:spacing w:val="-2"/>
          <w:lang w:val="en" w:eastAsia="zh-CN"/>
        </w:rPr>
        <w:t xml:space="preserve"> [1]</w:t>
      </w:r>
      <w:r w:rsidRPr="00F307B8">
        <w:rPr>
          <w:rFonts w:ascii="TimesLTStd-Roman" w:eastAsia="等线" w:hAnsi="TimesLTStd-Roman" w:cs="TimesLTStd-Roman"/>
          <w:spacing w:val="-2"/>
          <w:lang w:val="en"/>
        </w:rPr>
        <w:t>:</w:t>
      </w:r>
    </w:p>
    <w:p w:rsidR="00F307B8" w:rsidRPr="00F307B8" w:rsidRDefault="00F307B8" w:rsidP="00CD621F">
      <w:pPr>
        <w:numPr>
          <w:ilvl w:val="0"/>
          <w:numId w:val="8"/>
        </w:numPr>
        <w:spacing w:line="252" w:lineRule="auto"/>
        <w:ind w:left="550" w:hanging="357"/>
        <w:rPr>
          <w:rFonts w:eastAsia="华文楷体"/>
        </w:rPr>
      </w:pPr>
      <w:r w:rsidRPr="00F307B8">
        <w:rPr>
          <w:rFonts w:eastAsia="等线"/>
          <w:i/>
          <w:spacing w:val="-2"/>
          <w:lang w:val="en"/>
        </w:rPr>
        <w:t>T</w:t>
      </w:r>
      <w:r w:rsidRPr="00F307B8">
        <w:rPr>
          <w:rFonts w:eastAsia="华文楷体"/>
          <w:i/>
          <w:vertAlign w:val="subscript"/>
        </w:rPr>
        <w:t>L</w:t>
      </w:r>
      <w:r w:rsidRPr="00F307B8">
        <w:rPr>
          <w:rFonts w:eastAsia="华文楷体"/>
        </w:rPr>
        <w:t xml:space="preserve"> = {</w:t>
      </w:r>
      <w:r w:rsidRPr="00F307B8">
        <w:rPr>
          <w:rFonts w:eastAsia="等线"/>
          <w:i/>
          <w:spacing w:val="-2"/>
          <w:lang w:val="en"/>
        </w:rPr>
        <w:t>t</w:t>
      </w:r>
      <w:r w:rsidRPr="00F307B8">
        <w:rPr>
          <w:rFonts w:eastAsia="等线"/>
          <w:spacing w:val="-2"/>
          <w:lang w:val="en"/>
        </w:rPr>
        <w:t xml:space="preserve"> </w:t>
      </w:r>
      <w:r w:rsidRPr="00F307B8">
        <w:rPr>
          <w:rFonts w:eastAsia="等线"/>
        </w:rPr>
        <w:sym w:font="Symbol" w:char="F0CE"/>
      </w:r>
      <w:r w:rsidRPr="00F307B8">
        <w:rPr>
          <w:rFonts w:eastAsia="等线"/>
        </w:rPr>
        <w:t xml:space="preserve"> </w:t>
      </w:r>
      <w:r w:rsidRPr="00F307B8">
        <w:rPr>
          <w:rFonts w:eastAsia="等线"/>
          <w:i/>
          <w:spacing w:val="-2"/>
          <w:lang w:val="en"/>
        </w:rPr>
        <w:t xml:space="preserve">T </w:t>
      </w:r>
      <w:r w:rsidRPr="00F307B8">
        <w:rPr>
          <w:rFonts w:eastAsia="华文楷体"/>
        </w:rPr>
        <w:t xml:space="preserve">| </w:t>
      </w:r>
      <w:r w:rsidRPr="00F307B8">
        <w:rPr>
          <w:rFonts w:eastAsia="等线"/>
        </w:rPr>
        <w:sym w:font="Symbol" w:char="F024"/>
      </w:r>
      <w:r w:rsidRPr="00F307B8">
        <w:rPr>
          <w:rFonts w:eastAsia="等线"/>
          <w:i/>
          <w:spacing w:val="-2"/>
          <w:vertAlign w:val="subscript"/>
          <w:lang w:val="en"/>
        </w:rPr>
        <w:t>σ</w:t>
      </w:r>
      <w:r w:rsidRPr="00F307B8">
        <w:rPr>
          <w:rFonts w:eastAsia="等线"/>
          <w:vertAlign w:val="subscript"/>
        </w:rPr>
        <w:sym w:font="Symbol" w:char="F0CE"/>
      </w:r>
      <w:r w:rsidRPr="00F307B8">
        <w:rPr>
          <w:rFonts w:eastAsia="等线"/>
          <w:i/>
          <w:spacing w:val="-2"/>
          <w:vertAlign w:val="subscript"/>
          <w:lang w:val="en"/>
        </w:rPr>
        <w:t>L</w:t>
      </w:r>
      <w:r w:rsidRPr="00F307B8">
        <w:rPr>
          <w:rFonts w:eastAsia="等线"/>
          <w:spacing w:val="-2"/>
          <w:vertAlign w:val="subscript"/>
          <w:lang w:val="en"/>
        </w:rPr>
        <w:t xml:space="preserve"> </w:t>
      </w:r>
      <w:r w:rsidRPr="00F307B8">
        <w:rPr>
          <w:rFonts w:eastAsia="等线"/>
          <w:i/>
          <w:spacing w:val="-2"/>
          <w:lang w:val="en"/>
        </w:rPr>
        <w:t>t</w:t>
      </w:r>
      <w:r w:rsidRPr="00F307B8">
        <w:rPr>
          <w:rFonts w:eastAsia="等线"/>
          <w:spacing w:val="-2"/>
          <w:lang w:val="en"/>
        </w:rPr>
        <w:t xml:space="preserve"> </w:t>
      </w:r>
      <w:r w:rsidRPr="00F307B8">
        <w:rPr>
          <w:rFonts w:eastAsia="等线"/>
        </w:rPr>
        <w:sym w:font="Symbol" w:char="F0CE"/>
      </w:r>
      <w:r w:rsidRPr="00F307B8">
        <w:rPr>
          <w:rFonts w:eastAsia="等线"/>
        </w:rPr>
        <w:t xml:space="preserve"> </w:t>
      </w:r>
      <w:r w:rsidRPr="00F307B8">
        <w:rPr>
          <w:rFonts w:eastAsia="等线"/>
          <w:i/>
          <w:spacing w:val="-2"/>
          <w:lang w:val="en"/>
        </w:rPr>
        <w:t>σ</w:t>
      </w:r>
      <w:r w:rsidRPr="00F307B8">
        <w:rPr>
          <w:rFonts w:eastAsia="华文楷体"/>
        </w:rPr>
        <w:t>};</w:t>
      </w:r>
    </w:p>
    <w:p w:rsidR="00F307B8" w:rsidRPr="00F307B8" w:rsidRDefault="00F307B8" w:rsidP="00CD621F">
      <w:pPr>
        <w:numPr>
          <w:ilvl w:val="0"/>
          <w:numId w:val="8"/>
        </w:numPr>
        <w:spacing w:line="252" w:lineRule="auto"/>
        <w:ind w:left="550" w:hanging="357"/>
        <w:rPr>
          <w:rFonts w:eastAsia="华文楷体"/>
        </w:rPr>
      </w:pPr>
      <w:r w:rsidRPr="00F307B8">
        <w:rPr>
          <w:rFonts w:eastAsia="等线"/>
          <w:i/>
          <w:spacing w:val="-2"/>
          <w:lang w:val="en"/>
        </w:rPr>
        <w:t>T</w:t>
      </w:r>
      <w:r w:rsidRPr="00F307B8">
        <w:rPr>
          <w:rFonts w:eastAsia="华文楷体"/>
          <w:i/>
          <w:vertAlign w:val="subscript"/>
        </w:rPr>
        <w:t>I</w:t>
      </w:r>
      <w:r w:rsidRPr="00F307B8">
        <w:rPr>
          <w:rFonts w:eastAsia="华文楷体"/>
        </w:rPr>
        <w:t xml:space="preserve"> = {</w:t>
      </w:r>
      <w:r w:rsidRPr="00F307B8">
        <w:rPr>
          <w:rFonts w:eastAsia="等线"/>
          <w:i/>
          <w:spacing w:val="-2"/>
          <w:lang w:val="en"/>
        </w:rPr>
        <w:t>t</w:t>
      </w:r>
      <w:r w:rsidRPr="00F307B8">
        <w:rPr>
          <w:rFonts w:eastAsia="等线"/>
          <w:spacing w:val="-2"/>
          <w:lang w:val="en"/>
        </w:rPr>
        <w:t xml:space="preserve"> </w:t>
      </w:r>
      <w:r w:rsidRPr="00F307B8">
        <w:rPr>
          <w:rFonts w:eastAsia="等线"/>
        </w:rPr>
        <w:sym w:font="Symbol" w:char="F0CE"/>
      </w:r>
      <w:r w:rsidRPr="00F307B8">
        <w:rPr>
          <w:rFonts w:eastAsia="等线"/>
        </w:rPr>
        <w:t xml:space="preserve"> </w:t>
      </w:r>
      <w:r w:rsidRPr="00F307B8">
        <w:rPr>
          <w:rFonts w:eastAsia="等线"/>
          <w:i/>
          <w:spacing w:val="-2"/>
          <w:lang w:val="en"/>
        </w:rPr>
        <w:t xml:space="preserve">T </w:t>
      </w:r>
      <w:r w:rsidRPr="00F307B8">
        <w:rPr>
          <w:rFonts w:eastAsia="华文楷体"/>
        </w:rPr>
        <w:t xml:space="preserve">| </w:t>
      </w:r>
      <w:r w:rsidRPr="00F307B8">
        <w:rPr>
          <w:rFonts w:eastAsia="等线"/>
        </w:rPr>
        <w:sym w:font="Symbol" w:char="F024"/>
      </w:r>
      <w:r w:rsidRPr="00F307B8">
        <w:rPr>
          <w:rFonts w:eastAsia="等线"/>
          <w:i/>
          <w:spacing w:val="-2"/>
          <w:vertAlign w:val="subscript"/>
          <w:lang w:val="en"/>
        </w:rPr>
        <w:t>σ</w:t>
      </w:r>
      <w:r w:rsidRPr="00F307B8">
        <w:rPr>
          <w:rFonts w:eastAsia="等线"/>
          <w:vertAlign w:val="subscript"/>
        </w:rPr>
        <w:sym w:font="Symbol" w:char="F0CE"/>
      </w:r>
      <w:r w:rsidRPr="00F307B8">
        <w:rPr>
          <w:rFonts w:eastAsia="等线"/>
          <w:i/>
          <w:spacing w:val="-2"/>
          <w:vertAlign w:val="subscript"/>
          <w:lang w:val="en"/>
        </w:rPr>
        <w:t xml:space="preserve">L </w:t>
      </w:r>
      <w:r w:rsidRPr="00F307B8">
        <w:rPr>
          <w:rFonts w:eastAsia="等线"/>
          <w:i/>
          <w:spacing w:val="-2"/>
          <w:lang w:val="en"/>
        </w:rPr>
        <w:t xml:space="preserve"> t</w:t>
      </w:r>
      <w:r w:rsidRPr="00F307B8">
        <w:rPr>
          <w:rFonts w:eastAsia="等线"/>
          <w:spacing w:val="-2"/>
          <w:lang w:val="en"/>
        </w:rPr>
        <w:t xml:space="preserve"> </w:t>
      </w:r>
      <w:r w:rsidRPr="00F307B8">
        <w:rPr>
          <w:rFonts w:eastAsia="华文楷体"/>
        </w:rPr>
        <w:t xml:space="preserve">= </w:t>
      </w:r>
      <w:r w:rsidRPr="00E43E4A">
        <w:rPr>
          <w:rFonts w:eastAsia="华文楷体"/>
          <w:i/>
        </w:rPr>
        <w:t>first</w:t>
      </w:r>
      <w:r w:rsidRPr="00F307B8">
        <w:rPr>
          <w:rFonts w:eastAsia="华文楷体"/>
        </w:rPr>
        <w:t>(</w:t>
      </w:r>
      <w:r w:rsidRPr="00F307B8">
        <w:rPr>
          <w:rFonts w:eastAsia="等线"/>
          <w:i/>
          <w:spacing w:val="-2"/>
          <w:lang w:val="en"/>
        </w:rPr>
        <w:t>σ</w:t>
      </w:r>
      <w:r w:rsidRPr="00F307B8">
        <w:rPr>
          <w:rFonts w:eastAsia="华文楷体"/>
        </w:rPr>
        <w:t>)};</w:t>
      </w:r>
    </w:p>
    <w:p w:rsidR="00F307B8" w:rsidRPr="00F307B8" w:rsidRDefault="00F307B8" w:rsidP="00CD621F">
      <w:pPr>
        <w:numPr>
          <w:ilvl w:val="0"/>
          <w:numId w:val="8"/>
        </w:numPr>
        <w:spacing w:line="252" w:lineRule="auto"/>
        <w:ind w:left="550" w:hanging="357"/>
        <w:rPr>
          <w:rFonts w:eastAsia="华文楷体"/>
        </w:rPr>
      </w:pPr>
      <w:r w:rsidRPr="00F307B8">
        <w:rPr>
          <w:rFonts w:eastAsia="等线"/>
          <w:i/>
          <w:spacing w:val="-2"/>
          <w:lang w:val="en"/>
        </w:rPr>
        <w:t>T</w:t>
      </w:r>
      <w:r w:rsidRPr="00F307B8">
        <w:rPr>
          <w:rFonts w:eastAsia="华文楷体"/>
          <w:i/>
          <w:vertAlign w:val="subscript"/>
        </w:rPr>
        <w:t>o</w:t>
      </w:r>
      <w:r w:rsidRPr="00F307B8">
        <w:rPr>
          <w:rFonts w:eastAsia="华文楷体"/>
        </w:rPr>
        <w:t xml:space="preserve"> = {</w:t>
      </w:r>
      <w:r w:rsidRPr="00F307B8">
        <w:rPr>
          <w:rFonts w:eastAsia="等线"/>
          <w:i/>
          <w:spacing w:val="-2"/>
          <w:lang w:val="en"/>
        </w:rPr>
        <w:t>t</w:t>
      </w:r>
      <w:r w:rsidRPr="00F307B8">
        <w:rPr>
          <w:rFonts w:eastAsia="等线"/>
          <w:spacing w:val="-2"/>
          <w:lang w:val="en"/>
        </w:rPr>
        <w:t xml:space="preserve"> </w:t>
      </w:r>
      <w:r w:rsidRPr="00F307B8">
        <w:rPr>
          <w:rFonts w:eastAsia="等线"/>
        </w:rPr>
        <w:sym w:font="Symbol" w:char="F0CE"/>
      </w:r>
      <w:r w:rsidRPr="00F307B8">
        <w:rPr>
          <w:rFonts w:eastAsia="等线"/>
        </w:rPr>
        <w:t xml:space="preserve"> </w:t>
      </w:r>
      <w:r w:rsidRPr="00F307B8">
        <w:rPr>
          <w:rFonts w:eastAsia="等线"/>
          <w:i/>
          <w:spacing w:val="-2"/>
          <w:lang w:val="en"/>
        </w:rPr>
        <w:t xml:space="preserve">T </w:t>
      </w:r>
      <w:r w:rsidRPr="00F307B8">
        <w:rPr>
          <w:rFonts w:eastAsia="华文楷体"/>
        </w:rPr>
        <w:t xml:space="preserve">| </w:t>
      </w:r>
      <w:r w:rsidRPr="00F307B8">
        <w:rPr>
          <w:rFonts w:eastAsia="等线"/>
        </w:rPr>
        <w:sym w:font="Symbol" w:char="F024"/>
      </w:r>
      <w:r w:rsidRPr="00F307B8">
        <w:rPr>
          <w:rFonts w:eastAsia="等线"/>
          <w:i/>
          <w:spacing w:val="-2"/>
          <w:vertAlign w:val="subscript"/>
          <w:lang w:val="en"/>
        </w:rPr>
        <w:t>σ</w:t>
      </w:r>
      <w:r w:rsidRPr="00F307B8">
        <w:rPr>
          <w:rFonts w:eastAsia="等线"/>
          <w:vertAlign w:val="subscript"/>
        </w:rPr>
        <w:sym w:font="Symbol" w:char="F0CE"/>
      </w:r>
      <w:r w:rsidRPr="00F307B8">
        <w:rPr>
          <w:rFonts w:eastAsia="等线"/>
          <w:i/>
          <w:spacing w:val="-2"/>
          <w:vertAlign w:val="subscript"/>
          <w:lang w:val="en"/>
        </w:rPr>
        <w:t xml:space="preserve">L </w:t>
      </w:r>
      <w:r w:rsidRPr="00F307B8">
        <w:rPr>
          <w:rFonts w:eastAsia="等线"/>
          <w:i/>
          <w:spacing w:val="-2"/>
          <w:lang w:val="en"/>
        </w:rPr>
        <w:t>t</w:t>
      </w:r>
      <w:r w:rsidRPr="00F307B8">
        <w:rPr>
          <w:rFonts w:eastAsia="等线"/>
          <w:spacing w:val="-2"/>
          <w:lang w:val="en"/>
        </w:rPr>
        <w:t xml:space="preserve"> </w:t>
      </w:r>
      <w:r w:rsidRPr="00F307B8">
        <w:rPr>
          <w:rFonts w:eastAsia="华文楷体"/>
        </w:rPr>
        <w:t xml:space="preserve">= </w:t>
      </w:r>
      <w:r w:rsidRPr="00E43E4A">
        <w:rPr>
          <w:rFonts w:eastAsia="华文楷体"/>
          <w:i/>
        </w:rPr>
        <w:t>last</w:t>
      </w:r>
      <w:r w:rsidRPr="00F307B8">
        <w:rPr>
          <w:rFonts w:eastAsia="华文楷体"/>
        </w:rPr>
        <w:t>(</w:t>
      </w:r>
      <w:r w:rsidRPr="00F307B8">
        <w:rPr>
          <w:rFonts w:eastAsia="等线"/>
          <w:i/>
          <w:spacing w:val="-2"/>
          <w:lang w:val="en"/>
        </w:rPr>
        <w:t>σ</w:t>
      </w:r>
      <w:r w:rsidRPr="00F307B8">
        <w:rPr>
          <w:rFonts w:eastAsia="华文楷体"/>
        </w:rPr>
        <w:t>)};</w:t>
      </w:r>
    </w:p>
    <w:p w:rsidR="00F307B8" w:rsidRPr="00F307B8" w:rsidRDefault="00F307B8" w:rsidP="00CD621F">
      <w:pPr>
        <w:numPr>
          <w:ilvl w:val="0"/>
          <w:numId w:val="8"/>
        </w:numPr>
        <w:spacing w:line="252" w:lineRule="auto"/>
        <w:ind w:left="550" w:hanging="357"/>
        <w:rPr>
          <w:rFonts w:eastAsia="宋体"/>
          <w:spacing w:val="-2"/>
          <w:lang w:val="en"/>
        </w:rPr>
      </w:pPr>
      <w:r w:rsidRPr="00F307B8">
        <w:rPr>
          <w:rFonts w:eastAsia="等线"/>
          <w:i/>
          <w:spacing w:val="-2"/>
          <w:lang w:val="en"/>
        </w:rPr>
        <w:lastRenderedPageBreak/>
        <w:t>X</w:t>
      </w:r>
      <w:r w:rsidRPr="00F307B8">
        <w:rPr>
          <w:rFonts w:eastAsia="等线"/>
          <w:i/>
          <w:spacing w:val="-2"/>
          <w:vertAlign w:val="subscript"/>
          <w:lang w:val="en"/>
        </w:rPr>
        <w:t xml:space="preserve"> L</w:t>
      </w:r>
      <w:r w:rsidRPr="00F307B8">
        <w:rPr>
          <w:rFonts w:eastAsia="等线"/>
          <w:spacing w:val="-2"/>
          <w:lang w:val="en"/>
        </w:rPr>
        <w:t xml:space="preserve"> = {(</w:t>
      </w:r>
      <w:r w:rsidRPr="00F307B8">
        <w:rPr>
          <w:rFonts w:eastAsia="等线"/>
          <w:i/>
          <w:spacing w:val="-2"/>
          <w:lang w:val="en"/>
        </w:rPr>
        <w:t>A</w:t>
      </w:r>
      <w:r w:rsidRPr="00F307B8">
        <w:rPr>
          <w:rFonts w:eastAsia="等线"/>
          <w:spacing w:val="-2"/>
          <w:lang w:val="en"/>
        </w:rPr>
        <w:t xml:space="preserve">, </w:t>
      </w:r>
      <w:r w:rsidRPr="00F307B8">
        <w:rPr>
          <w:rFonts w:eastAsia="等线"/>
          <w:i/>
          <w:spacing w:val="-2"/>
          <w:lang w:val="en"/>
        </w:rPr>
        <w:t>B</w:t>
      </w:r>
      <w:r w:rsidRPr="00F307B8">
        <w:rPr>
          <w:rFonts w:eastAsia="等线"/>
          <w:spacing w:val="-2"/>
          <w:lang w:val="en"/>
        </w:rPr>
        <w:t>) |</w:t>
      </w:r>
      <w:r w:rsidRPr="00F307B8">
        <w:rPr>
          <w:rFonts w:eastAsia="等线"/>
          <w:i/>
          <w:spacing w:val="-2"/>
          <w:lang w:val="en"/>
        </w:rPr>
        <w:t>A</w:t>
      </w:r>
      <w:r w:rsidRPr="00F307B8">
        <w:rPr>
          <w:rFonts w:eastAsia="等线"/>
          <w:spacing w:val="-2"/>
          <w:lang w:val="en"/>
        </w:rPr>
        <w:t xml:space="preserve"> </w:t>
      </w:r>
      <w:r w:rsidRPr="00F307B8">
        <w:rPr>
          <w:rFonts w:eastAsia="华文楷体"/>
        </w:rPr>
        <w:sym w:font="Symbol" w:char="F0CD"/>
      </w:r>
      <w:r w:rsidRPr="00F307B8">
        <w:rPr>
          <w:rFonts w:eastAsia="等线"/>
          <w:spacing w:val="-2"/>
          <w:lang w:val="en"/>
        </w:rPr>
        <w:t xml:space="preserve"> </w:t>
      </w:r>
      <w:r w:rsidRPr="00F307B8">
        <w:rPr>
          <w:rFonts w:eastAsia="等线"/>
          <w:i/>
          <w:spacing w:val="-2"/>
          <w:lang w:val="en"/>
        </w:rPr>
        <w:t>T</w:t>
      </w:r>
      <w:r w:rsidRPr="00F307B8">
        <w:rPr>
          <w:rFonts w:eastAsia="等线"/>
          <w:i/>
          <w:spacing w:val="-2"/>
          <w:vertAlign w:val="subscript"/>
          <w:lang w:val="en"/>
        </w:rPr>
        <w:t>L</w:t>
      </w:r>
      <w:r w:rsidRPr="00F307B8">
        <w:rPr>
          <w:rFonts w:eastAsia="等线"/>
          <w:spacing w:val="-2"/>
          <w:lang w:val="en"/>
        </w:rPr>
        <w:t xml:space="preserve"> </w:t>
      </w:r>
      <w:r w:rsidRPr="00F307B8">
        <w:rPr>
          <w:rFonts w:eastAsia="华文楷体"/>
        </w:rPr>
        <w:sym w:font="Symbol" w:char="F0D9"/>
      </w:r>
      <w:r w:rsidRPr="00F307B8">
        <w:rPr>
          <w:rFonts w:eastAsia="等线"/>
          <w:spacing w:val="-2"/>
          <w:lang w:val="en"/>
        </w:rPr>
        <w:t xml:space="preserve"> </w:t>
      </w:r>
      <w:r w:rsidRPr="00F307B8">
        <w:rPr>
          <w:rFonts w:eastAsia="等线"/>
          <w:i/>
          <w:spacing w:val="-2"/>
          <w:lang w:val="en"/>
        </w:rPr>
        <w:t>A</w:t>
      </w:r>
      <w:r w:rsidRPr="00F307B8">
        <w:rPr>
          <w:rFonts w:eastAsia="等线"/>
          <w:spacing w:val="-2"/>
          <w:lang w:val="en"/>
        </w:rPr>
        <w:t xml:space="preserve"> </w:t>
      </w:r>
      <w:r w:rsidRPr="00F307B8">
        <w:rPr>
          <w:rFonts w:eastAsia="黑体"/>
        </w:rPr>
        <w:sym w:font="Symbol" w:char="F0B9"/>
      </w:r>
      <w:r w:rsidRPr="00F307B8">
        <w:rPr>
          <w:rFonts w:eastAsia="黑体"/>
        </w:rPr>
        <w:t xml:space="preserve"> </w:t>
      </w:r>
      <w:r w:rsidRPr="00F307B8">
        <w:rPr>
          <w:rFonts w:eastAsia="黑体"/>
        </w:rPr>
        <w:sym w:font="Symbol" w:char="F0C6"/>
      </w:r>
      <w:r w:rsidRPr="00F307B8">
        <w:rPr>
          <w:rFonts w:eastAsia="黑体"/>
        </w:rPr>
        <w:t xml:space="preserve"> </w:t>
      </w:r>
      <w:r w:rsidRPr="00F307B8">
        <w:rPr>
          <w:rFonts w:eastAsia="华文楷体"/>
        </w:rPr>
        <w:sym w:font="Symbol" w:char="F0D9"/>
      </w:r>
      <w:r w:rsidRPr="00F307B8">
        <w:rPr>
          <w:rFonts w:eastAsia="等线"/>
          <w:spacing w:val="-2"/>
          <w:lang w:val="en"/>
        </w:rPr>
        <w:t xml:space="preserve"> </w:t>
      </w:r>
      <w:r w:rsidRPr="00F307B8">
        <w:rPr>
          <w:rFonts w:eastAsia="等线"/>
          <w:i/>
          <w:spacing w:val="-2"/>
          <w:lang w:val="en"/>
        </w:rPr>
        <w:t>B</w:t>
      </w:r>
      <w:r w:rsidRPr="00F307B8">
        <w:rPr>
          <w:rFonts w:eastAsia="等线"/>
          <w:spacing w:val="-2"/>
          <w:lang w:val="en"/>
        </w:rPr>
        <w:t xml:space="preserve"> </w:t>
      </w:r>
      <w:r w:rsidRPr="00F307B8">
        <w:rPr>
          <w:rFonts w:eastAsia="华文楷体"/>
        </w:rPr>
        <w:sym w:font="Symbol" w:char="F0CD"/>
      </w:r>
      <w:r w:rsidRPr="00F307B8">
        <w:rPr>
          <w:rFonts w:eastAsia="等线"/>
          <w:spacing w:val="-2"/>
          <w:lang w:val="en"/>
        </w:rPr>
        <w:t xml:space="preserve"> </w:t>
      </w:r>
      <w:r w:rsidRPr="00F307B8">
        <w:rPr>
          <w:rFonts w:eastAsia="等线"/>
          <w:i/>
          <w:spacing w:val="-2"/>
          <w:lang w:val="en"/>
        </w:rPr>
        <w:t>T</w:t>
      </w:r>
      <w:r w:rsidRPr="00F307B8">
        <w:rPr>
          <w:rFonts w:eastAsia="等线"/>
          <w:i/>
          <w:spacing w:val="-2"/>
          <w:vertAlign w:val="subscript"/>
          <w:lang w:val="en"/>
        </w:rPr>
        <w:t>L</w:t>
      </w:r>
      <w:r w:rsidRPr="00F307B8">
        <w:rPr>
          <w:rFonts w:eastAsia="等线"/>
          <w:spacing w:val="-2"/>
          <w:lang w:val="en"/>
        </w:rPr>
        <w:t xml:space="preserve"> </w:t>
      </w:r>
      <w:r w:rsidRPr="00F307B8">
        <w:rPr>
          <w:rFonts w:eastAsia="华文楷体"/>
        </w:rPr>
        <w:sym w:font="Symbol" w:char="F0D9"/>
      </w:r>
      <w:r w:rsidRPr="00F307B8">
        <w:rPr>
          <w:rFonts w:eastAsia="等线"/>
          <w:spacing w:val="-2"/>
          <w:lang w:val="en"/>
        </w:rPr>
        <w:t xml:space="preserve"> </w:t>
      </w:r>
      <w:r w:rsidRPr="00F307B8">
        <w:rPr>
          <w:rFonts w:eastAsia="等线"/>
          <w:i/>
          <w:spacing w:val="-2"/>
          <w:lang w:val="en"/>
        </w:rPr>
        <w:t>B</w:t>
      </w:r>
      <w:r w:rsidRPr="00F307B8">
        <w:rPr>
          <w:rFonts w:eastAsia="等线"/>
          <w:spacing w:val="-2"/>
          <w:lang w:val="en"/>
        </w:rPr>
        <w:t xml:space="preserve"> </w:t>
      </w:r>
      <w:r w:rsidRPr="00F307B8">
        <w:rPr>
          <w:rFonts w:eastAsia="黑体"/>
        </w:rPr>
        <w:sym w:font="Symbol" w:char="F0B9"/>
      </w:r>
      <w:r w:rsidRPr="00F307B8">
        <w:rPr>
          <w:rFonts w:eastAsia="黑体"/>
        </w:rPr>
        <w:t xml:space="preserve"> </w:t>
      </w:r>
      <w:r w:rsidRPr="00F307B8">
        <w:rPr>
          <w:rFonts w:eastAsia="黑体"/>
        </w:rPr>
        <w:sym w:font="Symbol" w:char="F0C6"/>
      </w:r>
      <w:r w:rsidRPr="00F307B8">
        <w:rPr>
          <w:rFonts w:eastAsia="等线"/>
          <w:spacing w:val="-2"/>
          <w:lang w:val="en"/>
        </w:rPr>
        <w:t xml:space="preserve"> </w:t>
      </w:r>
      <w:r w:rsidRPr="00F307B8">
        <w:rPr>
          <w:rFonts w:eastAsia="华文楷体"/>
        </w:rPr>
        <w:sym w:font="Symbol" w:char="F0D9"/>
      </w:r>
      <w:r w:rsidRPr="00F307B8">
        <w:rPr>
          <w:rFonts w:eastAsia="等线"/>
          <w:lang w:val="en"/>
        </w:rPr>
        <w:sym w:font="Symbol" w:char="F022"/>
      </w:r>
      <w:r w:rsidRPr="00F307B8">
        <w:rPr>
          <w:rFonts w:eastAsia="等线"/>
          <w:spacing w:val="-2"/>
          <w:lang w:val="en"/>
        </w:rPr>
        <w:t xml:space="preserve"> </w:t>
      </w:r>
      <w:r w:rsidRPr="00F307B8">
        <w:rPr>
          <w:rFonts w:eastAsia="等线"/>
          <w:i/>
          <w:spacing w:val="-2"/>
          <w:vertAlign w:val="subscript"/>
          <w:lang w:val="en"/>
        </w:rPr>
        <w:t>a</w:t>
      </w:r>
      <w:r w:rsidRPr="00F307B8">
        <w:rPr>
          <w:rFonts w:eastAsia="等线"/>
          <w:vertAlign w:val="subscript"/>
        </w:rPr>
        <w:sym w:font="Symbol" w:char="F0CE"/>
      </w:r>
      <w:r w:rsidRPr="00F307B8">
        <w:rPr>
          <w:rFonts w:eastAsia="等线"/>
          <w:i/>
          <w:spacing w:val="-2"/>
          <w:vertAlign w:val="subscript"/>
          <w:lang w:val="en"/>
        </w:rPr>
        <w:t>A</w:t>
      </w:r>
      <w:r w:rsidRPr="00F307B8">
        <w:rPr>
          <w:rFonts w:eastAsia="等线"/>
          <w:spacing w:val="-2"/>
          <w:lang w:val="en"/>
        </w:rPr>
        <w:t xml:space="preserve"> </w:t>
      </w:r>
      <w:r w:rsidRPr="00F307B8">
        <w:rPr>
          <w:rFonts w:eastAsia="等线"/>
          <w:lang w:val="en"/>
        </w:rPr>
        <w:sym w:font="Symbol" w:char="F022"/>
      </w:r>
      <w:r w:rsidRPr="00F307B8">
        <w:rPr>
          <w:rFonts w:eastAsia="等线"/>
          <w:i/>
          <w:spacing w:val="-2"/>
          <w:vertAlign w:val="subscript"/>
          <w:lang w:val="en"/>
        </w:rPr>
        <w:t>b</w:t>
      </w:r>
      <w:r w:rsidRPr="00F307B8">
        <w:rPr>
          <w:rFonts w:eastAsia="等线"/>
          <w:vertAlign w:val="subscript"/>
        </w:rPr>
        <w:sym w:font="Symbol" w:char="F0CE"/>
      </w:r>
      <w:r w:rsidRPr="00F307B8">
        <w:rPr>
          <w:rFonts w:eastAsia="等线"/>
          <w:i/>
          <w:spacing w:val="-2"/>
          <w:vertAlign w:val="subscript"/>
          <w:lang w:val="en"/>
        </w:rPr>
        <w:t>B</w:t>
      </w:r>
      <w:r w:rsidRPr="00F307B8">
        <w:rPr>
          <w:rFonts w:eastAsia="等线"/>
          <w:spacing w:val="-2"/>
          <w:lang w:val="en"/>
        </w:rPr>
        <w:t xml:space="preserve"> </w:t>
      </w:r>
      <w:r w:rsidRPr="00F307B8">
        <w:rPr>
          <w:rFonts w:eastAsia="等线"/>
          <w:i/>
          <w:spacing w:val="-2"/>
          <w:lang w:val="en"/>
        </w:rPr>
        <w:t>a</w:t>
      </w:r>
      <w:r w:rsidRPr="00F307B8">
        <w:rPr>
          <w:rFonts w:eastAsia="等线"/>
          <w:spacing w:val="-2"/>
          <w:lang w:val="en"/>
        </w:rPr>
        <w:t xml:space="preserve"> →</w:t>
      </w:r>
      <w:r w:rsidRPr="00F307B8">
        <w:rPr>
          <w:rFonts w:eastAsia="等线"/>
          <w:i/>
          <w:spacing w:val="-2"/>
          <w:vertAlign w:val="subscript"/>
          <w:lang w:val="en"/>
        </w:rPr>
        <w:t>L</w:t>
      </w:r>
      <w:r w:rsidRPr="00F307B8">
        <w:rPr>
          <w:rFonts w:eastAsia="等线"/>
          <w:spacing w:val="-2"/>
          <w:lang w:val="en"/>
        </w:rPr>
        <w:t xml:space="preserve"> </w:t>
      </w:r>
      <w:r w:rsidRPr="00F307B8">
        <w:rPr>
          <w:rFonts w:eastAsia="等线"/>
          <w:i/>
          <w:spacing w:val="-2"/>
          <w:lang w:val="en"/>
        </w:rPr>
        <w:t>b</w:t>
      </w:r>
      <w:r w:rsidRPr="00F307B8">
        <w:rPr>
          <w:rFonts w:eastAsia="等线"/>
          <w:spacing w:val="-2"/>
          <w:lang w:val="en"/>
        </w:rPr>
        <w:t xml:space="preserve"> </w:t>
      </w:r>
      <w:r w:rsidRPr="00F307B8">
        <w:rPr>
          <w:rFonts w:eastAsia="华文楷体"/>
        </w:rPr>
        <w:sym w:font="Symbol" w:char="F0D9"/>
      </w:r>
      <w:r w:rsidRPr="00F307B8">
        <w:rPr>
          <w:rFonts w:eastAsia="等线"/>
          <w:lang w:val="en"/>
        </w:rPr>
        <w:sym w:font="Symbol" w:char="F022"/>
      </w:r>
      <w:r w:rsidRPr="00F307B8">
        <w:rPr>
          <w:rFonts w:eastAsia="等线"/>
          <w:i/>
          <w:vertAlign w:val="subscript"/>
          <w:lang w:val="en"/>
        </w:rPr>
        <w:t>a</w:t>
      </w:r>
      <w:r w:rsidRPr="00F307B8">
        <w:rPr>
          <w:rFonts w:eastAsia="宋体"/>
          <w:i/>
          <w:spacing w:val="-2"/>
          <w:position w:val="-4"/>
          <w:vertAlign w:val="subscript"/>
          <w:lang w:val="en"/>
        </w:rPr>
        <w:object w:dxaOrig="90" w:dyaOrig="90">
          <v:shape id="对象 7" o:spid="_x0000_i1028" type="#_x0000_t75" style="width:5.15pt;height:5.15pt;mso-position-horizontal-relative:page;mso-position-vertical-relative:page" o:ole="">
            <v:imagedata r:id="rId19" o:title=""/>
          </v:shape>
          <o:OLEObject Type="Embed" ProgID="Equation.DSMT4" ShapeID="对象 7" DrawAspect="Content" ObjectID="_1646392452" r:id="rId20"/>
        </w:object>
      </w:r>
      <w:r w:rsidRPr="00F307B8">
        <w:rPr>
          <w:rFonts w:eastAsia="等线"/>
          <w:spacing w:val="-2"/>
          <w:vertAlign w:val="subscript"/>
          <w:lang w:val="en"/>
        </w:rPr>
        <w:t>,</w:t>
      </w:r>
      <w:r w:rsidRPr="00F307B8">
        <w:rPr>
          <w:rFonts w:eastAsia="等线"/>
          <w:vertAlign w:val="subscript"/>
          <w:lang w:val="en"/>
        </w:rPr>
        <w:t xml:space="preserve"> </w:t>
      </w:r>
      <w:r w:rsidRPr="00F307B8">
        <w:rPr>
          <w:rFonts w:eastAsia="等线"/>
          <w:i/>
          <w:vertAlign w:val="subscript"/>
          <w:lang w:val="en"/>
        </w:rPr>
        <w:t>a</w:t>
      </w:r>
      <w:r w:rsidRPr="00F307B8">
        <w:rPr>
          <w:rFonts w:eastAsia="宋体"/>
          <w:i/>
          <w:spacing w:val="-2"/>
          <w:position w:val="-4"/>
          <w:vertAlign w:val="subscript"/>
          <w:lang w:val="en"/>
        </w:rPr>
        <w:object w:dxaOrig="120" w:dyaOrig="90">
          <v:shape id="对象 8" o:spid="_x0000_i1029" type="#_x0000_t75" style="width:6.1pt;height:5.15pt;mso-position-horizontal-relative:page;mso-position-vertical-relative:page" o:ole="">
            <v:imagedata r:id="rId21" o:title=""/>
          </v:shape>
          <o:OLEObject Type="Embed" ProgID="Equation.DSMT4" ShapeID="对象 8" DrawAspect="Content" ObjectID="_1646392453" r:id="rId22"/>
        </w:object>
      </w:r>
      <w:r w:rsidRPr="00F307B8">
        <w:rPr>
          <w:rFonts w:eastAsia="等线"/>
          <w:vertAlign w:val="subscript"/>
        </w:rPr>
        <w:sym w:font="Symbol" w:char="F0CE"/>
      </w:r>
      <w:r w:rsidRPr="00F307B8">
        <w:rPr>
          <w:rFonts w:eastAsia="等线"/>
          <w:i/>
          <w:spacing w:val="-2"/>
          <w:vertAlign w:val="subscript"/>
          <w:lang w:val="en"/>
        </w:rPr>
        <w:t xml:space="preserve">A </w:t>
      </w:r>
      <w:r w:rsidRPr="00F307B8">
        <w:rPr>
          <w:rFonts w:eastAsia="等线"/>
          <w:i/>
          <w:spacing w:val="-2"/>
          <w:lang w:val="en"/>
        </w:rPr>
        <w:t xml:space="preserve">a </w:t>
      </w:r>
      <w:r w:rsidRPr="00F307B8">
        <w:rPr>
          <w:rFonts w:eastAsia="等线"/>
          <w:spacing w:val="-2"/>
          <w:vertAlign w:val="subscript"/>
          <w:lang w:val="en"/>
        </w:rPr>
        <w:t>1</w:t>
      </w:r>
      <w:r w:rsidRPr="00F307B8">
        <w:rPr>
          <w:rFonts w:eastAsia="等线"/>
          <w:spacing w:val="-2"/>
          <w:lang w:val="en"/>
        </w:rPr>
        <w:t xml:space="preserve"> #</w:t>
      </w:r>
      <w:r w:rsidRPr="00F307B8">
        <w:rPr>
          <w:rFonts w:eastAsia="等线"/>
          <w:i/>
          <w:spacing w:val="-2"/>
          <w:vertAlign w:val="subscript"/>
          <w:lang w:val="en"/>
        </w:rPr>
        <w:t>L</w:t>
      </w:r>
      <w:r w:rsidRPr="00F307B8">
        <w:rPr>
          <w:rFonts w:eastAsia="等线"/>
          <w:spacing w:val="-2"/>
          <w:lang w:val="en"/>
        </w:rPr>
        <w:t xml:space="preserve"> </w:t>
      </w:r>
      <w:r w:rsidRPr="00F307B8">
        <w:rPr>
          <w:rFonts w:eastAsia="等线"/>
          <w:i/>
          <w:spacing w:val="-2"/>
          <w:lang w:val="en"/>
        </w:rPr>
        <w:t xml:space="preserve">a </w:t>
      </w:r>
      <w:r w:rsidRPr="00F307B8">
        <w:rPr>
          <w:rFonts w:eastAsia="等线"/>
          <w:spacing w:val="-2"/>
          <w:vertAlign w:val="subscript"/>
          <w:lang w:val="en"/>
        </w:rPr>
        <w:t>2</w:t>
      </w:r>
      <w:r w:rsidRPr="00F307B8">
        <w:rPr>
          <w:rFonts w:eastAsia="等线"/>
          <w:spacing w:val="-2"/>
          <w:lang w:val="en"/>
        </w:rPr>
        <w:t xml:space="preserve"> </w:t>
      </w:r>
      <w:r w:rsidRPr="00F307B8">
        <w:rPr>
          <w:rFonts w:eastAsia="华文楷体"/>
        </w:rPr>
        <w:sym w:font="Symbol" w:char="F0D9"/>
      </w:r>
      <w:r w:rsidRPr="00F307B8">
        <w:rPr>
          <w:rFonts w:eastAsia="等线"/>
          <w:lang w:val="en"/>
        </w:rPr>
        <w:sym w:font="Symbol" w:char="F022"/>
      </w:r>
      <w:r w:rsidRPr="00F307B8">
        <w:rPr>
          <w:rFonts w:eastAsia="等线"/>
          <w:spacing w:val="-2"/>
          <w:vertAlign w:val="subscript"/>
          <w:lang w:val="en"/>
        </w:rPr>
        <w:t xml:space="preserve"> </w:t>
      </w:r>
      <w:r w:rsidRPr="00F307B8">
        <w:rPr>
          <w:rFonts w:eastAsia="等线"/>
          <w:i/>
          <w:vertAlign w:val="subscript"/>
          <w:lang w:val="en"/>
        </w:rPr>
        <w:t>b</w:t>
      </w:r>
      <w:r w:rsidRPr="00F307B8">
        <w:rPr>
          <w:rFonts w:eastAsia="宋体"/>
          <w:i/>
          <w:spacing w:val="-2"/>
          <w:position w:val="-4"/>
          <w:vertAlign w:val="subscript"/>
          <w:lang w:val="en"/>
        </w:rPr>
        <w:object w:dxaOrig="90" w:dyaOrig="90">
          <v:shape id="对象 9" o:spid="_x0000_i1030" type="#_x0000_t75" style="width:5.15pt;height:5.15pt;mso-position-horizontal-relative:page;mso-position-vertical-relative:page" o:ole="">
            <v:imagedata r:id="rId19" o:title=""/>
          </v:shape>
          <o:OLEObject Type="Embed" ProgID="Equation.DSMT4" ShapeID="对象 9" DrawAspect="Content" ObjectID="_1646392454" r:id="rId23"/>
        </w:object>
      </w:r>
      <w:r w:rsidRPr="00F307B8">
        <w:rPr>
          <w:rFonts w:eastAsia="等线"/>
          <w:spacing w:val="-2"/>
          <w:vertAlign w:val="subscript"/>
          <w:lang w:val="en"/>
        </w:rPr>
        <w:t>,</w:t>
      </w:r>
      <w:r w:rsidRPr="00F307B8">
        <w:rPr>
          <w:rFonts w:eastAsia="等线"/>
          <w:vertAlign w:val="subscript"/>
          <w:lang w:val="en"/>
        </w:rPr>
        <w:t xml:space="preserve"> </w:t>
      </w:r>
      <w:r w:rsidRPr="00F307B8">
        <w:rPr>
          <w:rFonts w:eastAsia="等线"/>
          <w:i/>
          <w:vertAlign w:val="subscript"/>
          <w:lang w:val="en"/>
        </w:rPr>
        <w:t>b</w:t>
      </w:r>
      <w:r w:rsidRPr="00F307B8">
        <w:rPr>
          <w:rFonts w:eastAsia="宋体"/>
          <w:i/>
          <w:spacing w:val="-2"/>
          <w:position w:val="-4"/>
          <w:vertAlign w:val="subscript"/>
          <w:lang w:val="en"/>
        </w:rPr>
        <w:object w:dxaOrig="120" w:dyaOrig="90">
          <v:shape id="对象 10" o:spid="_x0000_i1031" type="#_x0000_t75" style="width:6.1pt;height:5.15pt;mso-position-horizontal-relative:page;mso-position-vertical-relative:page" o:ole="">
            <v:imagedata r:id="rId21" o:title=""/>
          </v:shape>
          <o:OLEObject Type="Embed" ProgID="Equation.DSMT4" ShapeID="对象 10" DrawAspect="Content" ObjectID="_1646392455" r:id="rId24"/>
        </w:object>
      </w:r>
      <w:r w:rsidRPr="00F307B8">
        <w:rPr>
          <w:rFonts w:eastAsia="等线"/>
          <w:vertAlign w:val="subscript"/>
        </w:rPr>
        <w:sym w:font="Symbol" w:char="F0CE"/>
      </w:r>
      <w:r w:rsidRPr="00F307B8">
        <w:rPr>
          <w:rFonts w:eastAsia="等线"/>
          <w:vertAlign w:val="subscript"/>
        </w:rPr>
        <w:t xml:space="preserve"> </w:t>
      </w:r>
      <w:r w:rsidRPr="00F307B8">
        <w:rPr>
          <w:rFonts w:eastAsia="等线"/>
          <w:spacing w:val="-2"/>
          <w:vertAlign w:val="subscript"/>
          <w:lang w:val="en"/>
        </w:rPr>
        <w:t>B</w:t>
      </w:r>
      <w:r w:rsidRPr="00F307B8">
        <w:rPr>
          <w:rFonts w:eastAsia="等线"/>
          <w:spacing w:val="-2"/>
          <w:lang w:val="en"/>
        </w:rPr>
        <w:t xml:space="preserve"> </w:t>
      </w:r>
      <w:r w:rsidRPr="00F307B8">
        <w:rPr>
          <w:rFonts w:eastAsia="等线"/>
          <w:i/>
          <w:spacing w:val="-2"/>
          <w:lang w:val="en"/>
        </w:rPr>
        <w:t>b</w:t>
      </w:r>
      <w:r w:rsidRPr="00F307B8">
        <w:rPr>
          <w:rFonts w:eastAsia="等线"/>
          <w:spacing w:val="-2"/>
          <w:vertAlign w:val="subscript"/>
          <w:lang w:val="en"/>
        </w:rPr>
        <w:t xml:space="preserve"> 1</w:t>
      </w:r>
      <w:r w:rsidRPr="00F307B8">
        <w:rPr>
          <w:rFonts w:eastAsia="等线"/>
          <w:spacing w:val="-2"/>
          <w:lang w:val="en"/>
        </w:rPr>
        <w:t xml:space="preserve"> #</w:t>
      </w:r>
      <w:r w:rsidRPr="00F307B8">
        <w:rPr>
          <w:rFonts w:eastAsia="等线"/>
          <w:i/>
          <w:spacing w:val="-2"/>
          <w:vertAlign w:val="subscript"/>
          <w:lang w:val="en"/>
        </w:rPr>
        <w:t>L</w:t>
      </w:r>
      <w:r w:rsidRPr="00F307B8">
        <w:rPr>
          <w:rFonts w:eastAsia="等线"/>
          <w:spacing w:val="-2"/>
          <w:lang w:val="en"/>
        </w:rPr>
        <w:t xml:space="preserve"> </w:t>
      </w:r>
      <w:r w:rsidRPr="00F307B8">
        <w:rPr>
          <w:rFonts w:eastAsia="等线"/>
          <w:i/>
          <w:spacing w:val="-2"/>
          <w:lang w:val="en"/>
        </w:rPr>
        <w:t>b</w:t>
      </w:r>
      <w:r w:rsidRPr="00F307B8">
        <w:rPr>
          <w:rFonts w:eastAsia="等线"/>
          <w:spacing w:val="-2"/>
          <w:vertAlign w:val="subscript"/>
          <w:lang w:val="en"/>
        </w:rPr>
        <w:t xml:space="preserve"> 2</w:t>
      </w:r>
      <w:r w:rsidRPr="00F307B8">
        <w:rPr>
          <w:rFonts w:eastAsia="等线"/>
          <w:spacing w:val="-2"/>
          <w:lang w:val="en"/>
        </w:rPr>
        <w:t xml:space="preserve"> }; </w:t>
      </w:r>
    </w:p>
    <w:p w:rsidR="00F307B8" w:rsidRPr="00F307B8" w:rsidRDefault="00F307B8" w:rsidP="00CD621F">
      <w:pPr>
        <w:numPr>
          <w:ilvl w:val="0"/>
          <w:numId w:val="8"/>
        </w:numPr>
        <w:spacing w:line="252" w:lineRule="auto"/>
        <w:ind w:left="550" w:hanging="357"/>
        <w:rPr>
          <w:rFonts w:eastAsia="等线"/>
          <w:spacing w:val="-2"/>
          <w:lang w:val="en"/>
        </w:rPr>
      </w:pPr>
      <w:r w:rsidRPr="00F307B8">
        <w:rPr>
          <w:rFonts w:eastAsia="等线"/>
          <w:i/>
          <w:spacing w:val="-2"/>
          <w:lang w:val="en"/>
        </w:rPr>
        <w:t>Y</w:t>
      </w:r>
      <w:r w:rsidRPr="00F307B8">
        <w:rPr>
          <w:rFonts w:eastAsia="等线"/>
          <w:i/>
          <w:spacing w:val="-2"/>
          <w:vertAlign w:val="subscript"/>
          <w:lang w:val="en"/>
        </w:rPr>
        <w:t>L</w:t>
      </w:r>
      <w:r w:rsidRPr="00F307B8">
        <w:rPr>
          <w:rFonts w:eastAsia="等线"/>
          <w:spacing w:val="-2"/>
          <w:lang w:val="en"/>
        </w:rPr>
        <w:t xml:space="preserve"> = {(</w:t>
      </w:r>
      <w:r w:rsidRPr="00F307B8">
        <w:rPr>
          <w:rFonts w:eastAsia="等线"/>
          <w:i/>
          <w:spacing w:val="-2"/>
          <w:lang w:val="en"/>
        </w:rPr>
        <w:t>A</w:t>
      </w:r>
      <w:r w:rsidRPr="00F307B8">
        <w:rPr>
          <w:rFonts w:eastAsia="等线"/>
          <w:spacing w:val="-2"/>
          <w:lang w:val="en"/>
        </w:rPr>
        <w:t xml:space="preserve">, </w:t>
      </w:r>
      <w:r w:rsidRPr="00F307B8">
        <w:rPr>
          <w:rFonts w:eastAsia="等线"/>
          <w:i/>
          <w:spacing w:val="-2"/>
          <w:lang w:val="en"/>
        </w:rPr>
        <w:t>B</w:t>
      </w:r>
      <w:r w:rsidRPr="00F307B8">
        <w:rPr>
          <w:rFonts w:eastAsia="等线"/>
          <w:spacing w:val="-2"/>
          <w:lang w:val="en"/>
        </w:rPr>
        <w:t xml:space="preserve">)} </w:t>
      </w:r>
      <w:r w:rsidRPr="00F307B8">
        <w:rPr>
          <w:rFonts w:eastAsia="等线"/>
        </w:rPr>
        <w:sym w:font="Symbol" w:char="F0CE"/>
      </w:r>
      <w:r w:rsidRPr="00F307B8">
        <w:rPr>
          <w:rFonts w:eastAsia="等线"/>
          <w:spacing w:val="-2"/>
          <w:lang w:val="en"/>
        </w:rPr>
        <w:t xml:space="preserve"> </w:t>
      </w:r>
      <w:r w:rsidRPr="00F307B8">
        <w:rPr>
          <w:rFonts w:eastAsia="等线"/>
          <w:i/>
          <w:spacing w:val="-2"/>
          <w:lang w:val="en"/>
        </w:rPr>
        <w:t>X</w:t>
      </w:r>
      <w:r w:rsidRPr="00F307B8">
        <w:rPr>
          <w:rFonts w:eastAsia="等线"/>
          <w:spacing w:val="-2"/>
          <w:vertAlign w:val="subscript"/>
          <w:lang w:val="en"/>
        </w:rPr>
        <w:t xml:space="preserve"> </w:t>
      </w:r>
      <w:r w:rsidRPr="00F307B8">
        <w:rPr>
          <w:rFonts w:eastAsia="等线"/>
          <w:i/>
          <w:spacing w:val="-2"/>
          <w:vertAlign w:val="subscript"/>
          <w:lang w:val="en"/>
        </w:rPr>
        <w:t>L</w:t>
      </w:r>
      <w:r w:rsidRPr="00F307B8">
        <w:rPr>
          <w:rFonts w:eastAsia="等线"/>
          <w:spacing w:val="-2"/>
          <w:lang w:val="en"/>
        </w:rPr>
        <w:t xml:space="preserve"> |</w:t>
      </w:r>
      <w:r w:rsidRPr="00F307B8">
        <w:rPr>
          <w:rFonts w:eastAsia="等线"/>
          <w:lang w:val="en"/>
        </w:rPr>
        <w:sym w:font="Symbol" w:char="F022"/>
      </w:r>
      <w:r w:rsidRPr="00F307B8">
        <w:rPr>
          <w:rFonts w:eastAsia="等线"/>
          <w:spacing w:val="-2"/>
          <w:vertAlign w:val="subscript"/>
          <w:lang w:val="en"/>
        </w:rPr>
        <w:t>(</w:t>
      </w:r>
      <w:r w:rsidRPr="00F307B8">
        <w:rPr>
          <w:rFonts w:eastAsia="等线"/>
          <w:i/>
          <w:spacing w:val="-2"/>
          <w:vertAlign w:val="subscript"/>
          <w:lang w:val="en"/>
        </w:rPr>
        <w:t>A</w:t>
      </w:r>
      <w:r w:rsidRPr="00F307B8">
        <w:rPr>
          <w:rFonts w:eastAsia="等线"/>
          <w:i/>
          <w:spacing w:val="-2"/>
          <w:vertAlign w:val="subscript"/>
          <w:lang w:val="en"/>
        </w:rPr>
        <w:sym w:font="Symbol" w:char="F0A2"/>
      </w:r>
      <w:r w:rsidRPr="00F307B8">
        <w:rPr>
          <w:rFonts w:eastAsia="等线"/>
          <w:spacing w:val="-2"/>
          <w:vertAlign w:val="subscript"/>
          <w:lang w:val="en"/>
        </w:rPr>
        <w:t xml:space="preserve"> ,</w:t>
      </w:r>
      <w:r w:rsidRPr="00F307B8">
        <w:rPr>
          <w:rFonts w:eastAsia="等线"/>
          <w:spacing w:val="-2"/>
          <w:vertAlign w:val="subscript"/>
          <w:lang w:val="en" w:eastAsia="zh-CN"/>
        </w:rPr>
        <w:t xml:space="preserve"> </w:t>
      </w:r>
      <w:r w:rsidRPr="00F307B8">
        <w:rPr>
          <w:rFonts w:eastAsia="等线"/>
          <w:i/>
          <w:spacing w:val="-2"/>
          <w:vertAlign w:val="subscript"/>
          <w:lang w:val="en"/>
        </w:rPr>
        <w:t>B</w:t>
      </w:r>
      <w:r w:rsidRPr="00F307B8">
        <w:rPr>
          <w:rFonts w:eastAsia="等线"/>
          <w:i/>
          <w:spacing w:val="-2"/>
          <w:vertAlign w:val="subscript"/>
          <w:lang w:val="en"/>
        </w:rPr>
        <w:sym w:font="Symbol" w:char="F0A2"/>
      </w:r>
      <w:r w:rsidRPr="00F307B8">
        <w:rPr>
          <w:rFonts w:eastAsia="等线"/>
          <w:spacing w:val="-2"/>
          <w:vertAlign w:val="subscript"/>
          <w:lang w:val="en"/>
        </w:rPr>
        <w:t xml:space="preserve"> )</w:t>
      </w:r>
      <w:r w:rsidRPr="00F307B8">
        <w:rPr>
          <w:rFonts w:eastAsia="等线"/>
          <w:lang w:val="en"/>
        </w:rPr>
        <w:t xml:space="preserve"> </w:t>
      </w:r>
      <w:r w:rsidRPr="00F307B8">
        <w:rPr>
          <w:rFonts w:eastAsia="等线"/>
          <w:vertAlign w:val="subscript"/>
        </w:rPr>
        <w:sym w:font="Symbol" w:char="F0CE"/>
      </w:r>
      <w:r w:rsidRPr="00F307B8">
        <w:rPr>
          <w:rFonts w:eastAsia="等线"/>
          <w:i/>
          <w:vertAlign w:val="subscript"/>
          <w:lang w:val="en"/>
        </w:rPr>
        <w:t xml:space="preserve"> X</w:t>
      </w:r>
      <w:r w:rsidRPr="00F307B8">
        <w:rPr>
          <w:rFonts w:eastAsia="宋体"/>
          <w:spacing w:val="-2"/>
          <w:position w:val="-4"/>
          <w:vertAlign w:val="subscript"/>
          <w:lang w:val="en"/>
        </w:rPr>
        <w:object w:dxaOrig="120" w:dyaOrig="90">
          <v:shape id="对象 11" o:spid="_x0000_i1032" type="#_x0000_t75" style="width:6.1pt;height:5.15pt;mso-position-horizontal-relative:page;mso-position-vertical-relative:page" o:ole="">
            <v:imagedata r:id="rId25" o:title=""/>
          </v:shape>
          <o:OLEObject Type="Embed" ProgID="Equation.DSMT4" ShapeID="对象 11" DrawAspect="Content" ObjectID="_1646392456" r:id="rId26"/>
        </w:object>
      </w:r>
      <w:r w:rsidRPr="00F307B8">
        <w:rPr>
          <w:rFonts w:eastAsia="等线"/>
          <w:i/>
          <w:spacing w:val="-2"/>
          <w:lang w:val="en"/>
        </w:rPr>
        <w:t>A</w:t>
      </w:r>
      <w:r w:rsidRPr="00F307B8">
        <w:rPr>
          <w:rFonts w:eastAsia="等线"/>
          <w:spacing w:val="-2"/>
          <w:lang w:val="en"/>
        </w:rPr>
        <w:t xml:space="preserve"> </w:t>
      </w:r>
      <w:r w:rsidRPr="00F307B8">
        <w:rPr>
          <w:rFonts w:eastAsia="等线"/>
          <w:lang w:val="en"/>
        </w:rPr>
        <w:sym w:font="Symbol" w:char="F0CD"/>
      </w:r>
      <w:r w:rsidRPr="00F307B8">
        <w:rPr>
          <w:rFonts w:eastAsia="等线"/>
          <w:spacing w:val="-2"/>
          <w:lang w:val="en"/>
        </w:rPr>
        <w:t xml:space="preserve"> </w:t>
      </w:r>
      <w:r w:rsidRPr="00F307B8">
        <w:rPr>
          <w:rFonts w:eastAsia="等线"/>
          <w:i/>
          <w:spacing w:val="-2"/>
          <w:lang w:val="en"/>
        </w:rPr>
        <w:t>A</w:t>
      </w:r>
      <w:r w:rsidRPr="00F307B8">
        <w:rPr>
          <w:rFonts w:eastAsia="等线"/>
          <w:spacing w:val="-2"/>
          <w:lang w:val="en"/>
        </w:rPr>
        <w:sym w:font="Symbol" w:char="F0A2"/>
      </w:r>
      <w:r w:rsidRPr="00F307B8">
        <w:rPr>
          <w:rFonts w:eastAsia="等线"/>
          <w:spacing w:val="-2"/>
          <w:lang w:val="en"/>
        </w:rPr>
        <w:t xml:space="preserve"> </w:t>
      </w:r>
      <w:r w:rsidRPr="00F307B8">
        <w:rPr>
          <w:rFonts w:eastAsia="华文楷体"/>
        </w:rPr>
        <w:sym w:font="Symbol" w:char="F0D9"/>
      </w:r>
      <w:r w:rsidRPr="00F307B8">
        <w:rPr>
          <w:rFonts w:eastAsia="华文楷体"/>
        </w:rPr>
        <w:t xml:space="preserve"> </w:t>
      </w:r>
      <w:r w:rsidRPr="00F307B8">
        <w:rPr>
          <w:rFonts w:eastAsia="等线"/>
          <w:i/>
          <w:spacing w:val="-2"/>
          <w:lang w:val="en"/>
        </w:rPr>
        <w:t>B</w:t>
      </w:r>
      <w:r w:rsidRPr="00F307B8">
        <w:rPr>
          <w:rFonts w:eastAsia="等线"/>
          <w:spacing w:val="-2"/>
          <w:lang w:val="en"/>
        </w:rPr>
        <w:t xml:space="preserve"> </w:t>
      </w:r>
      <w:r w:rsidRPr="00F307B8">
        <w:rPr>
          <w:rFonts w:eastAsia="等线"/>
          <w:lang w:val="en"/>
        </w:rPr>
        <w:sym w:font="Symbol" w:char="F0CD"/>
      </w:r>
      <w:r w:rsidRPr="00F307B8">
        <w:rPr>
          <w:rFonts w:eastAsia="等线"/>
          <w:spacing w:val="-2"/>
          <w:lang w:val="en"/>
        </w:rPr>
        <w:t xml:space="preserve"> </w:t>
      </w:r>
      <w:r w:rsidRPr="00F307B8">
        <w:rPr>
          <w:rFonts w:eastAsia="等线"/>
          <w:i/>
          <w:spacing w:val="-2"/>
          <w:lang w:val="en"/>
        </w:rPr>
        <w:t>B</w:t>
      </w:r>
      <w:r w:rsidRPr="00F307B8">
        <w:rPr>
          <w:rFonts w:eastAsia="等线"/>
          <w:spacing w:val="-2"/>
          <w:lang w:val="en"/>
        </w:rPr>
        <w:sym w:font="Symbol" w:char="F0A2"/>
      </w:r>
      <w:r w:rsidRPr="00F307B8">
        <w:rPr>
          <w:rFonts w:eastAsia="等线"/>
          <w:spacing w:val="-2"/>
          <w:lang w:val="en"/>
        </w:rPr>
        <w:t xml:space="preserve"> </w:t>
      </w:r>
      <w:r w:rsidRPr="00F307B8">
        <w:rPr>
          <w:rFonts w:ascii="Cambria Math" w:eastAsia="等线" w:hAnsi="Cambria Math" w:cs="Cambria Math"/>
          <w:spacing w:val="-2"/>
          <w:lang w:val="en"/>
        </w:rPr>
        <w:t>⇒</w:t>
      </w:r>
      <w:r w:rsidRPr="00F307B8">
        <w:rPr>
          <w:rFonts w:eastAsia="等线"/>
          <w:spacing w:val="-2"/>
          <w:lang w:val="en"/>
        </w:rPr>
        <w:t xml:space="preserve"> (</w:t>
      </w:r>
      <w:r w:rsidRPr="00F307B8">
        <w:rPr>
          <w:rFonts w:eastAsia="等线"/>
          <w:i/>
          <w:spacing w:val="-2"/>
          <w:lang w:val="en"/>
        </w:rPr>
        <w:t>A</w:t>
      </w:r>
      <w:r w:rsidRPr="00F307B8">
        <w:rPr>
          <w:rFonts w:eastAsia="等线"/>
          <w:spacing w:val="-2"/>
          <w:lang w:val="en"/>
        </w:rPr>
        <w:t xml:space="preserve">, </w:t>
      </w:r>
      <w:r w:rsidRPr="00F307B8">
        <w:rPr>
          <w:rFonts w:eastAsia="等线"/>
          <w:i/>
          <w:spacing w:val="-2"/>
          <w:lang w:val="en"/>
        </w:rPr>
        <w:t>B</w:t>
      </w:r>
      <w:r w:rsidRPr="00F307B8">
        <w:rPr>
          <w:rFonts w:eastAsia="等线"/>
          <w:spacing w:val="-2"/>
          <w:lang w:val="en"/>
        </w:rPr>
        <w:t>) = (</w:t>
      </w:r>
      <w:r w:rsidRPr="00F307B8">
        <w:rPr>
          <w:rFonts w:eastAsia="等线"/>
          <w:i/>
          <w:spacing w:val="-2"/>
          <w:lang w:val="en"/>
        </w:rPr>
        <w:t>A</w:t>
      </w:r>
      <w:r w:rsidRPr="00F307B8">
        <w:rPr>
          <w:rFonts w:eastAsia="等线"/>
          <w:spacing w:val="-2"/>
          <w:lang w:val="en"/>
        </w:rPr>
        <w:sym w:font="Symbol" w:char="F0A2"/>
      </w:r>
      <w:r w:rsidRPr="00F307B8">
        <w:rPr>
          <w:rFonts w:eastAsia="等线"/>
          <w:spacing w:val="-2"/>
          <w:lang w:val="en"/>
        </w:rPr>
        <w:t xml:space="preserve">, </w:t>
      </w:r>
      <w:r w:rsidRPr="00F307B8">
        <w:rPr>
          <w:rFonts w:eastAsia="等线"/>
          <w:i/>
          <w:spacing w:val="-2"/>
          <w:lang w:val="en"/>
        </w:rPr>
        <w:t>B</w:t>
      </w:r>
      <w:r w:rsidRPr="00F307B8">
        <w:rPr>
          <w:rFonts w:eastAsia="等线"/>
          <w:spacing w:val="-2"/>
          <w:lang w:val="en"/>
        </w:rPr>
        <w:sym w:font="Symbol" w:char="F0A2"/>
      </w:r>
      <w:r w:rsidRPr="00F307B8">
        <w:rPr>
          <w:rFonts w:eastAsia="等线"/>
          <w:spacing w:val="-2"/>
          <w:lang w:val="en"/>
        </w:rPr>
        <w:t>)};</w:t>
      </w:r>
    </w:p>
    <w:p w:rsidR="00F307B8" w:rsidRPr="00F307B8" w:rsidRDefault="00F307B8" w:rsidP="00CD621F">
      <w:pPr>
        <w:numPr>
          <w:ilvl w:val="0"/>
          <w:numId w:val="8"/>
        </w:numPr>
        <w:spacing w:line="252" w:lineRule="auto"/>
        <w:ind w:left="550" w:hanging="357"/>
        <w:rPr>
          <w:rFonts w:eastAsia="华文楷体"/>
        </w:rPr>
      </w:pPr>
      <w:r w:rsidRPr="00F307B8">
        <w:rPr>
          <w:rFonts w:eastAsia="等线"/>
          <w:i/>
          <w:spacing w:val="-2"/>
          <w:lang w:val="en"/>
        </w:rPr>
        <w:t>P</w:t>
      </w:r>
      <w:r w:rsidRPr="00F307B8">
        <w:rPr>
          <w:rFonts w:eastAsia="华文楷体"/>
          <w:i/>
          <w:vertAlign w:val="subscript"/>
        </w:rPr>
        <w:t>L</w:t>
      </w:r>
      <w:r w:rsidRPr="00F307B8">
        <w:rPr>
          <w:rFonts w:eastAsia="华文楷体"/>
          <w:lang w:eastAsia="zh-CN"/>
        </w:rPr>
        <w:t xml:space="preserve"> </w:t>
      </w:r>
      <w:r w:rsidRPr="00F307B8">
        <w:rPr>
          <w:rFonts w:eastAsia="华文楷体"/>
        </w:rPr>
        <w:t>=</w:t>
      </w:r>
      <w:r w:rsidRPr="00F307B8">
        <w:rPr>
          <w:rFonts w:eastAsia="华文楷体"/>
          <w:lang w:eastAsia="zh-CN"/>
        </w:rPr>
        <w:t xml:space="preserve"> </w:t>
      </w:r>
      <w:r w:rsidRPr="00F307B8">
        <w:rPr>
          <w:rFonts w:eastAsia="华文楷体"/>
        </w:rPr>
        <w:t>{</w:t>
      </w:r>
      <w:r w:rsidRPr="00F307B8">
        <w:rPr>
          <w:rFonts w:eastAsia="等线"/>
          <w:i/>
          <w:spacing w:val="-2"/>
          <w:lang w:val="en"/>
        </w:rPr>
        <w:t>p</w:t>
      </w:r>
      <w:r w:rsidRPr="00F307B8">
        <w:rPr>
          <w:rFonts w:eastAsia="华文楷体"/>
          <w:vertAlign w:val="subscript"/>
        </w:rPr>
        <w:t>(</w:t>
      </w:r>
      <w:r w:rsidRPr="00F307B8">
        <w:rPr>
          <w:rFonts w:eastAsia="华文楷体"/>
          <w:i/>
          <w:vertAlign w:val="subscript"/>
        </w:rPr>
        <w:t>A</w:t>
      </w:r>
      <w:r w:rsidRPr="00F307B8">
        <w:rPr>
          <w:rFonts w:eastAsia="华文楷体"/>
          <w:vertAlign w:val="subscript"/>
        </w:rPr>
        <w:t>,</w:t>
      </w:r>
      <w:r w:rsidRPr="00F307B8">
        <w:rPr>
          <w:rFonts w:eastAsia="华文楷体"/>
          <w:i/>
          <w:vertAlign w:val="subscript"/>
          <w:lang w:eastAsia="zh-CN"/>
        </w:rPr>
        <w:t xml:space="preserve"> </w:t>
      </w:r>
      <w:r w:rsidRPr="00F307B8">
        <w:rPr>
          <w:rFonts w:eastAsia="华文楷体"/>
          <w:i/>
          <w:vertAlign w:val="subscript"/>
        </w:rPr>
        <w:t>B</w:t>
      </w:r>
      <w:r w:rsidRPr="00F307B8">
        <w:rPr>
          <w:rFonts w:eastAsia="华文楷体"/>
          <w:vertAlign w:val="subscript"/>
        </w:rPr>
        <w:t>)</w:t>
      </w:r>
      <w:r w:rsidRPr="00F307B8">
        <w:rPr>
          <w:rFonts w:eastAsia="华文楷体"/>
        </w:rPr>
        <w:t xml:space="preserve"> |(</w:t>
      </w:r>
      <w:r w:rsidRPr="00F307B8">
        <w:rPr>
          <w:rFonts w:eastAsia="华文楷体"/>
          <w:i/>
        </w:rPr>
        <w:t>A</w:t>
      </w:r>
      <w:r w:rsidRPr="00F307B8">
        <w:rPr>
          <w:rFonts w:eastAsia="华文楷体"/>
        </w:rPr>
        <w:t>,</w:t>
      </w:r>
      <w:r w:rsidRPr="00F307B8">
        <w:rPr>
          <w:rFonts w:eastAsia="华文楷体"/>
          <w:lang w:eastAsia="zh-CN"/>
        </w:rPr>
        <w:t xml:space="preserve"> </w:t>
      </w:r>
      <w:r w:rsidRPr="00F307B8">
        <w:rPr>
          <w:rFonts w:eastAsia="华文楷体"/>
          <w:i/>
        </w:rPr>
        <w:t>B</w:t>
      </w:r>
      <w:r w:rsidRPr="00F307B8">
        <w:rPr>
          <w:rFonts w:eastAsia="华文楷体"/>
        </w:rPr>
        <w:t>)</w:t>
      </w:r>
      <w:r w:rsidRPr="00F307B8">
        <w:rPr>
          <w:rFonts w:eastAsia="等线"/>
          <w:lang w:eastAsia="zh-CN"/>
        </w:rPr>
        <w:t xml:space="preserve"> </w:t>
      </w:r>
      <w:r w:rsidRPr="00F307B8">
        <w:rPr>
          <w:rFonts w:eastAsia="等线"/>
          <w:lang w:eastAsia="zh-CN"/>
        </w:rPr>
        <w:sym w:font="Symbol" w:char="F0CE"/>
      </w:r>
      <w:r w:rsidRPr="00F307B8">
        <w:rPr>
          <w:rFonts w:eastAsia="等线"/>
          <w:lang w:eastAsia="zh-CN"/>
        </w:rPr>
        <w:t xml:space="preserve"> </w:t>
      </w:r>
      <w:r w:rsidRPr="00F307B8">
        <w:rPr>
          <w:rFonts w:eastAsia="华文楷体"/>
          <w:i/>
        </w:rPr>
        <w:t>Y</w:t>
      </w:r>
      <w:r w:rsidRPr="00F307B8">
        <w:rPr>
          <w:rFonts w:eastAsia="华文楷体"/>
          <w:i/>
          <w:vertAlign w:val="subscript"/>
        </w:rPr>
        <w:t>L</w:t>
      </w:r>
      <w:r w:rsidRPr="00F307B8">
        <w:rPr>
          <w:rFonts w:eastAsia="华文楷体"/>
          <w:lang w:eastAsia="zh-CN"/>
        </w:rPr>
        <w:t xml:space="preserve"> </w:t>
      </w:r>
      <w:r w:rsidRPr="00F307B8">
        <w:rPr>
          <w:rFonts w:eastAsia="等线"/>
        </w:rPr>
        <w:sym w:font="Symbol" w:char="F0C8"/>
      </w:r>
      <w:r w:rsidRPr="00F307B8">
        <w:rPr>
          <w:rFonts w:eastAsia="等线"/>
          <w:lang w:eastAsia="zh-CN"/>
        </w:rPr>
        <w:t xml:space="preserve"> </w:t>
      </w:r>
      <w:r w:rsidRPr="00F307B8">
        <w:rPr>
          <w:rFonts w:eastAsia="华文楷体"/>
        </w:rPr>
        <w:t>{</w:t>
      </w:r>
      <w:r w:rsidRPr="00F307B8">
        <w:rPr>
          <w:rFonts w:eastAsia="华文楷体"/>
          <w:i/>
        </w:rPr>
        <w:t>i</w:t>
      </w:r>
      <w:r w:rsidRPr="00F307B8">
        <w:rPr>
          <w:rFonts w:eastAsia="华文楷体"/>
          <w:i/>
          <w:vertAlign w:val="subscript"/>
        </w:rPr>
        <w:t>L</w:t>
      </w:r>
      <w:r w:rsidRPr="00F307B8">
        <w:rPr>
          <w:rFonts w:eastAsia="华文楷体"/>
        </w:rPr>
        <w:t>,</w:t>
      </w:r>
      <w:r w:rsidRPr="00F307B8">
        <w:rPr>
          <w:rFonts w:eastAsia="华文楷体"/>
          <w:lang w:eastAsia="zh-CN"/>
        </w:rPr>
        <w:t xml:space="preserve"> </w:t>
      </w:r>
      <w:r w:rsidRPr="00F307B8">
        <w:rPr>
          <w:rFonts w:eastAsia="华文楷体"/>
          <w:i/>
        </w:rPr>
        <w:t>o</w:t>
      </w:r>
      <w:r w:rsidRPr="00F307B8">
        <w:rPr>
          <w:rFonts w:eastAsia="华文楷体"/>
          <w:i/>
          <w:vertAlign w:val="subscript"/>
        </w:rPr>
        <w:t>L</w:t>
      </w:r>
      <w:r w:rsidRPr="00F307B8">
        <w:rPr>
          <w:rFonts w:eastAsia="华文楷体"/>
        </w:rPr>
        <w:t>}}</w:t>
      </w:r>
      <w:r w:rsidRPr="00F307B8">
        <w:rPr>
          <w:rFonts w:eastAsia="华文楷体"/>
          <w:lang w:eastAsia="zh-CN"/>
        </w:rPr>
        <w:t>;</w:t>
      </w:r>
    </w:p>
    <w:p w:rsidR="00F307B8" w:rsidRPr="00F307B8" w:rsidRDefault="00F307B8" w:rsidP="00CD621F">
      <w:pPr>
        <w:numPr>
          <w:ilvl w:val="0"/>
          <w:numId w:val="8"/>
        </w:numPr>
        <w:spacing w:line="252" w:lineRule="auto"/>
        <w:ind w:left="550" w:hanging="357"/>
        <w:rPr>
          <w:rFonts w:eastAsia="宋体"/>
          <w:spacing w:val="-2"/>
          <w:lang w:val="en"/>
        </w:rPr>
      </w:pPr>
      <w:r w:rsidRPr="00F307B8">
        <w:rPr>
          <w:rFonts w:eastAsia="华文楷体"/>
          <w:i/>
        </w:rPr>
        <w:t>F</w:t>
      </w:r>
      <w:r w:rsidRPr="00F307B8">
        <w:rPr>
          <w:rFonts w:eastAsia="华文楷体"/>
          <w:i/>
          <w:vertAlign w:val="subscript"/>
        </w:rPr>
        <w:t>L</w:t>
      </w:r>
      <w:r w:rsidRPr="00F307B8">
        <w:rPr>
          <w:rFonts w:eastAsia="华文楷体"/>
          <w:i/>
        </w:rPr>
        <w:t xml:space="preserve"> </w:t>
      </w:r>
      <w:r w:rsidRPr="00F307B8">
        <w:rPr>
          <w:rFonts w:eastAsia="华文楷体"/>
        </w:rPr>
        <w:t>= {(</w:t>
      </w:r>
      <w:r w:rsidRPr="00F307B8">
        <w:rPr>
          <w:rFonts w:eastAsia="华文楷体"/>
          <w:i/>
        </w:rPr>
        <w:t>a</w:t>
      </w:r>
      <w:r w:rsidRPr="00F307B8">
        <w:rPr>
          <w:rFonts w:eastAsia="华文楷体"/>
        </w:rPr>
        <w:t xml:space="preserve">, </w:t>
      </w:r>
      <w:r w:rsidRPr="00F307B8">
        <w:rPr>
          <w:rFonts w:eastAsia="华文楷体"/>
          <w:i/>
        </w:rPr>
        <w:t>p</w:t>
      </w:r>
      <w:r w:rsidRPr="00F307B8">
        <w:rPr>
          <w:rFonts w:eastAsia="华文楷体"/>
          <w:vertAlign w:val="subscript"/>
        </w:rPr>
        <w:t>(</w:t>
      </w:r>
      <w:r w:rsidRPr="00F307B8">
        <w:rPr>
          <w:rFonts w:eastAsia="华文楷体"/>
          <w:i/>
          <w:vertAlign w:val="subscript"/>
        </w:rPr>
        <w:t>A</w:t>
      </w:r>
      <w:r w:rsidRPr="00F307B8">
        <w:rPr>
          <w:rFonts w:eastAsia="华文楷体"/>
          <w:vertAlign w:val="subscript"/>
        </w:rPr>
        <w:t>,</w:t>
      </w:r>
      <w:r w:rsidRPr="00F307B8">
        <w:rPr>
          <w:rFonts w:eastAsia="华文楷体"/>
          <w:vertAlign w:val="subscript"/>
          <w:lang w:eastAsia="zh-CN"/>
        </w:rPr>
        <w:t xml:space="preserve"> </w:t>
      </w:r>
      <w:r w:rsidRPr="00F307B8">
        <w:rPr>
          <w:rFonts w:eastAsia="华文楷体"/>
          <w:i/>
          <w:vertAlign w:val="subscript"/>
        </w:rPr>
        <w:t>B</w:t>
      </w:r>
      <w:r w:rsidRPr="00F307B8">
        <w:rPr>
          <w:rFonts w:eastAsia="华文楷体"/>
          <w:vertAlign w:val="subscript"/>
        </w:rPr>
        <w:t>)</w:t>
      </w:r>
      <w:r w:rsidRPr="00F307B8">
        <w:rPr>
          <w:rFonts w:eastAsia="华文楷体"/>
        </w:rPr>
        <w:t>) |(</w:t>
      </w:r>
      <w:r w:rsidRPr="00F307B8">
        <w:rPr>
          <w:rFonts w:eastAsia="华文楷体"/>
          <w:i/>
        </w:rPr>
        <w:t>A</w:t>
      </w:r>
      <w:r w:rsidRPr="00F307B8">
        <w:rPr>
          <w:rFonts w:eastAsia="华文楷体"/>
        </w:rPr>
        <w:t xml:space="preserve">, </w:t>
      </w:r>
      <w:r w:rsidRPr="00F307B8">
        <w:rPr>
          <w:rFonts w:eastAsia="华文楷体"/>
          <w:i/>
        </w:rPr>
        <w:t>B</w:t>
      </w:r>
      <w:r w:rsidRPr="00F307B8">
        <w:rPr>
          <w:rFonts w:eastAsia="华文楷体"/>
        </w:rPr>
        <w:t>)</w:t>
      </w:r>
      <w:r w:rsidRPr="00F307B8">
        <w:rPr>
          <w:rFonts w:eastAsia="等线"/>
        </w:rPr>
        <w:t xml:space="preserve"> </w:t>
      </w:r>
      <w:r w:rsidRPr="00F307B8">
        <w:rPr>
          <w:rFonts w:eastAsia="等线"/>
        </w:rPr>
        <w:sym w:font="Symbol" w:char="F0CE"/>
      </w:r>
      <w:r w:rsidRPr="00F307B8">
        <w:rPr>
          <w:rFonts w:eastAsia="等线"/>
        </w:rPr>
        <w:t xml:space="preserve"> </w:t>
      </w:r>
      <w:r w:rsidRPr="00F307B8">
        <w:rPr>
          <w:rFonts w:eastAsia="华文楷体"/>
          <w:i/>
        </w:rPr>
        <w:t>Y</w:t>
      </w:r>
      <w:r w:rsidRPr="00F307B8">
        <w:rPr>
          <w:rFonts w:eastAsia="华文楷体"/>
          <w:i/>
          <w:vertAlign w:val="subscript"/>
        </w:rPr>
        <w:t>L</w:t>
      </w:r>
      <w:r w:rsidRPr="00F307B8">
        <w:rPr>
          <w:rFonts w:eastAsia="华文楷体"/>
        </w:rPr>
        <w:t xml:space="preserve"> </w:t>
      </w:r>
      <w:r w:rsidRPr="00F307B8">
        <w:rPr>
          <w:rFonts w:eastAsia="华文楷体"/>
        </w:rPr>
        <w:sym w:font="Symbol" w:char="F0D9"/>
      </w:r>
      <w:r w:rsidRPr="00F307B8">
        <w:rPr>
          <w:rFonts w:eastAsia="华文楷体"/>
        </w:rPr>
        <w:t xml:space="preserve"> </w:t>
      </w:r>
      <w:r w:rsidRPr="00F307B8">
        <w:rPr>
          <w:rFonts w:eastAsia="华文楷体"/>
          <w:i/>
        </w:rPr>
        <w:t>a</w:t>
      </w:r>
      <w:r w:rsidRPr="00F307B8">
        <w:rPr>
          <w:rFonts w:eastAsia="华文楷体"/>
        </w:rPr>
        <w:t xml:space="preserve"> </w:t>
      </w:r>
      <w:r w:rsidRPr="00F307B8">
        <w:rPr>
          <w:rFonts w:eastAsia="等线"/>
        </w:rPr>
        <w:sym w:font="Symbol" w:char="F0CE"/>
      </w:r>
      <w:r w:rsidRPr="00F307B8">
        <w:rPr>
          <w:rFonts w:ascii="宋体" w:eastAsia="等线" w:hAnsi="宋体" w:cs="宋体" w:hint="eastAsia"/>
        </w:rPr>
        <w:t xml:space="preserve"> </w:t>
      </w:r>
      <w:r w:rsidRPr="00F307B8">
        <w:rPr>
          <w:rFonts w:eastAsia="华文楷体"/>
          <w:i/>
        </w:rPr>
        <w:t>A</w:t>
      </w:r>
      <w:r w:rsidRPr="00F307B8">
        <w:rPr>
          <w:rFonts w:eastAsia="华文楷体"/>
        </w:rPr>
        <w:t xml:space="preserve"> } </w:t>
      </w:r>
      <w:r w:rsidRPr="00F307B8">
        <w:rPr>
          <w:rFonts w:eastAsia="等线"/>
        </w:rPr>
        <w:sym w:font="Symbol" w:char="F0C8"/>
      </w:r>
      <w:r w:rsidRPr="00F307B8">
        <w:rPr>
          <w:rFonts w:eastAsia="等线"/>
        </w:rPr>
        <w:t xml:space="preserve"> </w:t>
      </w:r>
      <w:r w:rsidRPr="00F307B8">
        <w:rPr>
          <w:rFonts w:eastAsia="华文楷体"/>
        </w:rPr>
        <w:t>{(</w:t>
      </w:r>
      <w:r w:rsidRPr="00F307B8">
        <w:rPr>
          <w:rFonts w:eastAsia="华文楷体"/>
          <w:i/>
        </w:rPr>
        <w:t>p</w:t>
      </w:r>
      <w:r w:rsidRPr="00F307B8">
        <w:rPr>
          <w:rFonts w:eastAsia="华文楷体"/>
          <w:vertAlign w:val="subscript"/>
        </w:rPr>
        <w:t>(</w:t>
      </w:r>
      <w:r w:rsidRPr="00F307B8">
        <w:rPr>
          <w:rFonts w:eastAsia="华文楷体"/>
          <w:i/>
          <w:vertAlign w:val="subscript"/>
        </w:rPr>
        <w:t>A</w:t>
      </w:r>
      <w:r w:rsidRPr="00F307B8">
        <w:rPr>
          <w:rFonts w:eastAsia="华文楷体"/>
          <w:vertAlign w:val="subscript"/>
        </w:rPr>
        <w:t>,</w:t>
      </w:r>
      <w:r w:rsidRPr="00F307B8">
        <w:rPr>
          <w:rFonts w:eastAsia="华文楷体"/>
          <w:i/>
          <w:vertAlign w:val="subscript"/>
        </w:rPr>
        <w:t>B</w:t>
      </w:r>
      <w:r w:rsidRPr="00F307B8">
        <w:rPr>
          <w:rFonts w:eastAsia="华文楷体"/>
          <w:vertAlign w:val="subscript"/>
        </w:rPr>
        <w:t>)</w:t>
      </w:r>
      <w:r w:rsidRPr="00F307B8">
        <w:rPr>
          <w:rFonts w:eastAsia="华文楷体"/>
        </w:rPr>
        <w:t xml:space="preserve">, </w:t>
      </w:r>
      <w:r w:rsidRPr="00F307B8">
        <w:rPr>
          <w:rFonts w:eastAsia="华文楷体"/>
          <w:i/>
        </w:rPr>
        <w:t>B</w:t>
      </w:r>
      <w:r w:rsidRPr="00F307B8">
        <w:rPr>
          <w:rFonts w:eastAsia="华文楷体"/>
        </w:rPr>
        <w:t>) |(</w:t>
      </w:r>
      <w:r w:rsidRPr="00F307B8">
        <w:rPr>
          <w:rFonts w:eastAsia="华文楷体"/>
          <w:i/>
        </w:rPr>
        <w:t>A</w:t>
      </w:r>
      <w:r w:rsidRPr="00F307B8">
        <w:rPr>
          <w:rFonts w:eastAsia="华文楷体"/>
        </w:rPr>
        <w:t>,</w:t>
      </w:r>
      <w:r w:rsidRPr="00F307B8">
        <w:rPr>
          <w:rFonts w:eastAsia="华文楷体"/>
          <w:i/>
        </w:rPr>
        <w:t xml:space="preserve"> B</w:t>
      </w:r>
      <w:r w:rsidRPr="00F307B8">
        <w:rPr>
          <w:rFonts w:eastAsia="华文楷体"/>
        </w:rPr>
        <w:t>)</w:t>
      </w:r>
      <w:r w:rsidRPr="00F307B8">
        <w:rPr>
          <w:rFonts w:eastAsia="等线"/>
        </w:rPr>
        <w:t xml:space="preserve"> </w:t>
      </w:r>
      <w:r w:rsidRPr="00F307B8">
        <w:rPr>
          <w:rFonts w:eastAsia="等线"/>
        </w:rPr>
        <w:sym w:font="Symbol" w:char="F0CE"/>
      </w:r>
      <w:r w:rsidRPr="00F307B8">
        <w:rPr>
          <w:rFonts w:eastAsia="等线"/>
        </w:rPr>
        <w:t xml:space="preserve"> </w:t>
      </w:r>
      <w:r w:rsidRPr="00F307B8">
        <w:rPr>
          <w:rFonts w:eastAsia="华文楷体"/>
          <w:i/>
        </w:rPr>
        <w:t>Y</w:t>
      </w:r>
      <w:r w:rsidRPr="00F307B8">
        <w:rPr>
          <w:rFonts w:eastAsia="华文楷体"/>
          <w:i/>
          <w:vertAlign w:val="subscript"/>
        </w:rPr>
        <w:t>L</w:t>
      </w:r>
      <w:r w:rsidRPr="00F307B8">
        <w:rPr>
          <w:rFonts w:eastAsia="华文楷体"/>
        </w:rPr>
        <w:t xml:space="preserve"> </w:t>
      </w:r>
      <w:r w:rsidRPr="00F307B8">
        <w:rPr>
          <w:rFonts w:eastAsia="华文楷体"/>
        </w:rPr>
        <w:sym w:font="Symbol" w:char="F0D9"/>
      </w:r>
      <w:r w:rsidRPr="00F307B8">
        <w:rPr>
          <w:rFonts w:eastAsia="等线"/>
          <w:spacing w:val="-2"/>
          <w:lang w:val="en"/>
        </w:rPr>
        <w:t xml:space="preserve"> </w:t>
      </w:r>
      <w:r w:rsidRPr="00F307B8">
        <w:rPr>
          <w:rFonts w:eastAsia="华文楷体"/>
          <w:i/>
        </w:rPr>
        <w:t>b</w:t>
      </w:r>
      <w:r w:rsidRPr="00F307B8">
        <w:rPr>
          <w:rFonts w:eastAsia="华文楷体"/>
        </w:rPr>
        <w:t xml:space="preserve"> </w:t>
      </w:r>
      <w:r w:rsidRPr="00F307B8">
        <w:rPr>
          <w:rFonts w:eastAsia="等线"/>
        </w:rPr>
        <w:sym w:font="Symbol" w:char="F0CE"/>
      </w:r>
      <w:r w:rsidRPr="00F307B8">
        <w:rPr>
          <w:rFonts w:eastAsia="等线"/>
        </w:rPr>
        <w:t xml:space="preserve"> </w:t>
      </w:r>
      <w:r w:rsidRPr="00F307B8">
        <w:rPr>
          <w:rFonts w:eastAsia="华文楷体"/>
          <w:i/>
        </w:rPr>
        <w:t>B</w:t>
      </w:r>
      <w:r w:rsidRPr="00F307B8">
        <w:rPr>
          <w:rFonts w:eastAsia="华文楷体"/>
        </w:rPr>
        <w:t xml:space="preserve">} </w:t>
      </w:r>
      <w:r w:rsidRPr="00F307B8">
        <w:rPr>
          <w:rFonts w:eastAsia="等线"/>
        </w:rPr>
        <w:sym w:font="Symbol" w:char="F0C8"/>
      </w:r>
      <w:r w:rsidRPr="00F307B8">
        <w:rPr>
          <w:rFonts w:eastAsia="等线"/>
        </w:rPr>
        <w:t xml:space="preserve"> </w:t>
      </w:r>
      <w:r w:rsidRPr="00F307B8">
        <w:rPr>
          <w:rFonts w:eastAsia="华文楷体"/>
        </w:rPr>
        <w:t xml:space="preserve">{( </w:t>
      </w:r>
      <w:r w:rsidRPr="00F307B8">
        <w:rPr>
          <w:rFonts w:eastAsia="华文楷体"/>
          <w:i/>
        </w:rPr>
        <w:t>i</w:t>
      </w:r>
      <w:r w:rsidRPr="00F307B8">
        <w:rPr>
          <w:rFonts w:eastAsia="华文楷体"/>
          <w:i/>
          <w:vertAlign w:val="subscript"/>
        </w:rPr>
        <w:t>L</w:t>
      </w:r>
      <w:r w:rsidRPr="00F307B8">
        <w:rPr>
          <w:rFonts w:eastAsia="华文楷体"/>
        </w:rPr>
        <w:t xml:space="preserve">, </w:t>
      </w:r>
      <w:r w:rsidRPr="00F307B8">
        <w:rPr>
          <w:rFonts w:eastAsia="华文楷体"/>
          <w:i/>
        </w:rPr>
        <w:t>t</w:t>
      </w:r>
      <w:r w:rsidRPr="00F307B8">
        <w:rPr>
          <w:rFonts w:eastAsia="华文楷体"/>
        </w:rPr>
        <w:t>) |</w:t>
      </w:r>
      <w:r w:rsidRPr="00F307B8">
        <w:rPr>
          <w:rFonts w:eastAsia="华文楷体"/>
          <w:i/>
        </w:rPr>
        <w:t>t</w:t>
      </w:r>
      <w:r w:rsidRPr="00F307B8">
        <w:rPr>
          <w:rFonts w:eastAsia="华文楷体"/>
        </w:rPr>
        <w:t xml:space="preserve"> </w:t>
      </w:r>
      <w:r w:rsidRPr="00F307B8">
        <w:rPr>
          <w:rFonts w:eastAsia="等线"/>
        </w:rPr>
        <w:sym w:font="Symbol" w:char="F0CE"/>
      </w:r>
      <w:r w:rsidRPr="00F307B8">
        <w:rPr>
          <w:rFonts w:eastAsia="等线"/>
        </w:rPr>
        <w:t xml:space="preserve"> </w:t>
      </w:r>
      <w:r w:rsidRPr="00F307B8">
        <w:rPr>
          <w:rFonts w:eastAsia="华文楷体"/>
          <w:i/>
        </w:rPr>
        <w:t>T</w:t>
      </w:r>
      <w:r w:rsidRPr="00F307B8">
        <w:rPr>
          <w:rFonts w:eastAsia="华文楷体"/>
          <w:i/>
          <w:vertAlign w:val="subscript"/>
        </w:rPr>
        <w:t>I</w:t>
      </w:r>
      <w:r w:rsidRPr="00F307B8">
        <w:rPr>
          <w:rFonts w:eastAsia="华文楷体"/>
        </w:rPr>
        <w:t xml:space="preserve">} </w:t>
      </w:r>
      <w:r w:rsidRPr="00F307B8">
        <w:rPr>
          <w:rFonts w:eastAsia="等线"/>
        </w:rPr>
        <w:sym w:font="Symbol" w:char="F0C8"/>
      </w:r>
      <w:r w:rsidRPr="00F307B8">
        <w:rPr>
          <w:rFonts w:eastAsia="等线"/>
        </w:rPr>
        <w:t xml:space="preserve"> </w:t>
      </w:r>
      <w:r w:rsidRPr="00F307B8">
        <w:rPr>
          <w:rFonts w:eastAsia="华文楷体"/>
        </w:rPr>
        <w:t>{(</w:t>
      </w:r>
      <w:r w:rsidRPr="00F307B8">
        <w:rPr>
          <w:rFonts w:eastAsia="华文楷体"/>
          <w:i/>
        </w:rPr>
        <w:t>i</w:t>
      </w:r>
      <w:r w:rsidRPr="00F307B8">
        <w:rPr>
          <w:rFonts w:eastAsia="华文楷体"/>
          <w:i/>
          <w:vertAlign w:val="subscript"/>
        </w:rPr>
        <w:t>o</w:t>
      </w:r>
      <w:r w:rsidRPr="00F307B8">
        <w:rPr>
          <w:rFonts w:eastAsia="华文楷体"/>
        </w:rPr>
        <w:t xml:space="preserve">, </w:t>
      </w:r>
      <w:r w:rsidRPr="00F307B8">
        <w:rPr>
          <w:rFonts w:eastAsia="华文楷体"/>
          <w:i/>
        </w:rPr>
        <w:t>t</w:t>
      </w:r>
      <w:r w:rsidRPr="00F307B8">
        <w:rPr>
          <w:rFonts w:eastAsia="华文楷体"/>
        </w:rPr>
        <w:t>) |</w:t>
      </w:r>
      <w:r w:rsidRPr="00F307B8">
        <w:rPr>
          <w:rFonts w:eastAsia="华文楷体"/>
          <w:i/>
        </w:rPr>
        <w:t xml:space="preserve">t </w:t>
      </w:r>
      <w:r w:rsidRPr="00F307B8">
        <w:rPr>
          <w:rFonts w:eastAsia="等线"/>
        </w:rPr>
        <w:sym w:font="Symbol" w:char="F0CE"/>
      </w:r>
      <w:r w:rsidRPr="00F307B8">
        <w:rPr>
          <w:rFonts w:eastAsia="等线"/>
        </w:rPr>
        <w:t xml:space="preserve"> </w:t>
      </w:r>
      <w:r w:rsidRPr="00F307B8">
        <w:rPr>
          <w:rFonts w:eastAsia="华文楷体"/>
          <w:i/>
        </w:rPr>
        <w:t>T</w:t>
      </w:r>
      <w:r w:rsidRPr="00F307B8">
        <w:rPr>
          <w:rFonts w:eastAsia="华文楷体"/>
          <w:i/>
          <w:vertAlign w:val="subscript"/>
        </w:rPr>
        <w:t>o</w:t>
      </w:r>
      <w:r w:rsidRPr="00F307B8">
        <w:rPr>
          <w:rFonts w:eastAsia="华文楷体"/>
        </w:rPr>
        <w:t>}; and</w:t>
      </w:r>
    </w:p>
    <w:p w:rsidR="00F307B8" w:rsidRPr="00F307B8" w:rsidRDefault="00F307B8" w:rsidP="00CD621F">
      <w:pPr>
        <w:numPr>
          <w:ilvl w:val="0"/>
          <w:numId w:val="8"/>
        </w:numPr>
        <w:spacing w:line="252" w:lineRule="auto"/>
        <w:ind w:left="550" w:hanging="357"/>
        <w:rPr>
          <w:rFonts w:eastAsia="等线"/>
        </w:rPr>
      </w:pPr>
      <w:r w:rsidRPr="00F307B8">
        <w:rPr>
          <w:rFonts w:eastAsia="华文楷体"/>
          <w:i/>
        </w:rPr>
        <w:sym w:font="Symbol" w:char="F061"/>
      </w:r>
      <w:r w:rsidRPr="00F307B8">
        <w:rPr>
          <w:rFonts w:eastAsia="华文楷体"/>
        </w:rPr>
        <w:t>(</w:t>
      </w:r>
      <w:r w:rsidRPr="00F307B8">
        <w:rPr>
          <w:rFonts w:eastAsia="华文楷体"/>
          <w:i/>
        </w:rPr>
        <w:t>L</w:t>
      </w:r>
      <w:r w:rsidRPr="00F307B8">
        <w:rPr>
          <w:rFonts w:eastAsia="华文楷体"/>
        </w:rPr>
        <w:t>) = (</w:t>
      </w:r>
      <w:r w:rsidRPr="00F307B8">
        <w:rPr>
          <w:rFonts w:eastAsia="华文楷体"/>
          <w:i/>
        </w:rPr>
        <w:t>P</w:t>
      </w:r>
      <w:r w:rsidRPr="00F307B8">
        <w:rPr>
          <w:rFonts w:eastAsia="华文楷体"/>
          <w:i/>
          <w:vertAlign w:val="subscript"/>
        </w:rPr>
        <w:t>L</w:t>
      </w:r>
      <w:r w:rsidRPr="00F307B8">
        <w:rPr>
          <w:rFonts w:eastAsia="华文楷体"/>
        </w:rPr>
        <w:t xml:space="preserve">, </w:t>
      </w:r>
      <w:r w:rsidRPr="00F307B8">
        <w:rPr>
          <w:rFonts w:eastAsia="华文楷体"/>
          <w:i/>
        </w:rPr>
        <w:t>T</w:t>
      </w:r>
      <w:r w:rsidRPr="00F307B8">
        <w:rPr>
          <w:rFonts w:eastAsia="华文楷体"/>
          <w:i/>
          <w:vertAlign w:val="subscript"/>
        </w:rPr>
        <w:t>L</w:t>
      </w:r>
      <w:r w:rsidRPr="00F307B8">
        <w:rPr>
          <w:rFonts w:eastAsia="华文楷体"/>
        </w:rPr>
        <w:t xml:space="preserve">, </w:t>
      </w:r>
      <w:proofErr w:type="gramStart"/>
      <w:r w:rsidRPr="00F307B8">
        <w:rPr>
          <w:rFonts w:eastAsia="华文楷体"/>
          <w:i/>
        </w:rPr>
        <w:t>F</w:t>
      </w:r>
      <w:r w:rsidRPr="00F307B8">
        <w:rPr>
          <w:rFonts w:eastAsia="华文楷体"/>
          <w:i/>
          <w:vertAlign w:val="subscript"/>
        </w:rPr>
        <w:t>L</w:t>
      </w:r>
      <w:proofErr w:type="gramEnd"/>
      <w:r w:rsidRPr="00F307B8">
        <w:rPr>
          <w:rFonts w:eastAsia="华文楷体"/>
        </w:rPr>
        <w:t>).</w:t>
      </w:r>
    </w:p>
    <w:p w:rsidR="00F307B8" w:rsidRPr="00F307B8" w:rsidRDefault="00F307B8" w:rsidP="00F307B8">
      <w:pPr>
        <w:suppressAutoHyphens/>
        <w:autoSpaceDE w:val="0"/>
        <w:autoSpaceDN w:val="0"/>
        <w:adjustRightInd w:val="0"/>
        <w:spacing w:line="252" w:lineRule="auto"/>
        <w:ind w:leftChars="100" w:left="200" w:firstLineChars="100" w:firstLine="198"/>
        <w:jc w:val="both"/>
        <w:rPr>
          <w:rFonts w:ascii="TimesLTStd-Roman" w:eastAsia="等线" w:hAnsi="TimesLTStd-Roman" w:cs="TimesLTStd-Roman"/>
          <w:spacing w:val="-2"/>
          <w:lang w:val="en" w:eastAsia="zh-CN"/>
        </w:rPr>
      </w:pPr>
      <w:proofErr w:type="gramStart"/>
      <w:r w:rsidRPr="00F307B8">
        <w:rPr>
          <w:rFonts w:ascii="TimesLTStd-Roman" w:eastAsia="等线" w:hAnsi="TimesLTStd-Roman" w:cs="TimesLTStd-Roman"/>
          <w:spacing w:val="-2"/>
          <w:lang w:val="en" w:eastAsia="zh-CN"/>
        </w:rPr>
        <w:t>where</w:t>
      </w:r>
      <w:proofErr w:type="gramEnd"/>
      <w:r w:rsidRPr="00F307B8">
        <w:rPr>
          <w:rFonts w:ascii="TimesLTStd-Roman" w:eastAsia="等线" w:hAnsi="TimesLTStd-Roman" w:cs="TimesLTStd-Roman"/>
          <w:spacing w:val="-2"/>
          <w:lang w:val="en" w:eastAsia="zh-CN"/>
        </w:rPr>
        <w:t xml:space="preserve">, if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is a trace, and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 &lt;</w:t>
      </w:r>
      <w:r w:rsidRPr="00F307B8">
        <w:rPr>
          <w:rFonts w:ascii="TimesLTStd-Roman" w:eastAsia="等线" w:hAnsi="TimesLTStd-Roman" w:cs="TimesLTStd-Roman"/>
          <w:i/>
          <w:spacing w:val="-2"/>
          <w:lang w:val="en"/>
        </w:rPr>
        <w:t>t</w:t>
      </w:r>
      <w:r w:rsidR="00926F9B" w:rsidRPr="00926F9B">
        <w:rPr>
          <w:rFonts w:ascii="TimesLTStd-Roman" w:eastAsia="等线" w:hAnsi="TimesLTStd-Roman" w:cs="TimesLTStd-Roman" w:hint="eastAsia"/>
          <w:i/>
          <w:spacing w:val="-2"/>
          <w:vertAlign w:val="subscript"/>
          <w:lang w:val="en" w:eastAsia="zh-CN"/>
        </w:rPr>
        <w:t>a</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t</w:t>
      </w:r>
      <w:r w:rsidR="00926F9B" w:rsidRPr="00926F9B">
        <w:rPr>
          <w:rFonts w:ascii="TimesLTStd-Roman" w:eastAsia="等线" w:hAnsi="TimesLTStd-Roman" w:cs="TimesLTStd-Roman" w:hint="eastAsia"/>
          <w:i/>
          <w:spacing w:val="-2"/>
          <w:vertAlign w:val="subscript"/>
          <w:lang w:val="en" w:eastAsia="zh-CN"/>
        </w:rPr>
        <w:t>b</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t</w:t>
      </w:r>
      <w:r w:rsidR="00926F9B" w:rsidRPr="00926F9B">
        <w:rPr>
          <w:rFonts w:ascii="TimesLTStd-Roman" w:eastAsia="等线" w:hAnsi="TimesLTStd-Roman" w:cs="TimesLTStd-Roman" w:hint="eastAsia"/>
          <w:i/>
          <w:spacing w:val="-2"/>
          <w:vertAlign w:val="subscript"/>
          <w:lang w:val="en" w:eastAsia="zh-CN"/>
        </w:rPr>
        <w:t>c</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rPr>
        <w:t>t</w:t>
      </w:r>
      <w:r w:rsidRPr="00F307B8">
        <w:rPr>
          <w:rFonts w:ascii="TimesLTStd-Roman" w:eastAsia="等线" w:hAnsi="TimesLTStd-Roman" w:cs="TimesLTStd-Roman"/>
          <w:i/>
          <w:spacing w:val="-2"/>
          <w:vertAlign w:val="subscript"/>
          <w:lang w:val="en"/>
        </w:rPr>
        <w:t>n</w:t>
      </w:r>
      <w:r w:rsidRPr="00F307B8">
        <w:rPr>
          <w:rFonts w:ascii="TimesLTStd-Roman" w:eastAsia="等线" w:hAnsi="TimesLTStd-Roman" w:cs="TimesLTStd-Roman"/>
          <w:spacing w:val="-2"/>
          <w:lang w:val="en" w:eastAsia="zh-CN"/>
        </w:rPr>
        <w:t xml:space="preserve">&gt;, then </w:t>
      </w:r>
      <w:r w:rsidRPr="00E43E4A">
        <w:rPr>
          <w:rFonts w:ascii="TimesLTStd-Roman" w:eastAsia="等线" w:hAnsi="TimesLTStd-Roman" w:cs="TimesLTStd-Roman"/>
          <w:i/>
          <w:spacing w:val="-2"/>
          <w:lang w:val="en" w:eastAsia="zh-CN"/>
        </w:rPr>
        <w:t>first</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t</w:t>
      </w:r>
      <w:r w:rsidR="00926F9B" w:rsidRPr="00926F9B">
        <w:rPr>
          <w:rFonts w:ascii="TimesLTStd-Roman" w:eastAsia="等线" w:hAnsi="TimesLTStd-Roman" w:cs="TimesLTStd-Roman" w:hint="eastAsia"/>
          <w:i/>
          <w:spacing w:val="-2"/>
          <w:vertAlign w:val="subscript"/>
          <w:lang w:val="en" w:eastAsia="zh-CN"/>
        </w:rPr>
        <w:t>a</w:t>
      </w:r>
      <w:r w:rsidRPr="00F307B8">
        <w:rPr>
          <w:rFonts w:ascii="TimesLTStd-Roman" w:eastAsia="等线" w:hAnsi="TimesLTStd-Roman" w:cs="TimesLTStd-Roman"/>
          <w:spacing w:val="-2"/>
          <w:lang w:val="en" w:eastAsia="zh-CN"/>
        </w:rPr>
        <w:t xml:space="preserve"> and </w:t>
      </w:r>
      <w:r w:rsidRPr="00E43E4A">
        <w:rPr>
          <w:rFonts w:ascii="TimesLTStd-Roman" w:eastAsia="等线" w:hAnsi="TimesLTStd-Roman" w:cs="TimesLTStd-Roman"/>
          <w:i/>
          <w:spacing w:val="-2"/>
          <w:lang w:val="en" w:eastAsia="zh-CN"/>
        </w:rPr>
        <w:t>last</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t</w:t>
      </w:r>
      <w:r w:rsidRPr="00F307B8">
        <w:rPr>
          <w:rFonts w:ascii="TimesLTStd-Roman" w:eastAsia="等线" w:hAnsi="TimesLTStd-Roman" w:cs="TimesLTStd-Roman"/>
          <w:i/>
          <w:spacing w:val="-2"/>
          <w:vertAlign w:val="subscript"/>
          <w:lang w:val="en" w:eastAsia="zh-CN"/>
        </w:rPr>
        <w:t>n</w:t>
      </w:r>
      <w:r w:rsidRPr="00F307B8">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EB349A">
        <w:rPr>
          <w:rFonts w:ascii="TimesLTStd-Roman" w:eastAsia="等线" w:hAnsi="TimesLTStd-Roman" w:cs="TimesLTStd-Roman"/>
          <w:i/>
          <w:spacing w:val="-2"/>
          <w:lang w:val="en" w:eastAsia="zh-CN"/>
        </w:rPr>
        <w:t>Definition 10</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i/>
          <w:spacing w:val="-2"/>
          <w:lang w:val="en" w:eastAsia="zh-CN"/>
        </w:rPr>
        <w:t>Complete Event Log</w:t>
      </w:r>
      <w:proofErr w:type="gramStart"/>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hint="eastAsia"/>
          <w:spacing w:val="-2"/>
          <w:lang w:val="en" w:eastAsia="zh-CN"/>
        </w:rPr>
        <w:t>:</w:t>
      </w:r>
      <w:proofErr w:type="gramEnd"/>
      <w:r w:rsidRPr="00EB349A">
        <w:rPr>
          <w:rFonts w:ascii="TimesLTStd-Roman" w:eastAsia="等线" w:hAnsi="TimesLTStd-Roman" w:cs="TimesLTStd-Roman" w:hint="eastAsia"/>
          <w:spacing w:val="-2"/>
          <w:lang w:val="en" w:eastAsia="zh-CN"/>
        </w:rPr>
        <w:t xml:space="preserve"> </w:t>
      </w:r>
      <w:r w:rsidRPr="00EB349A">
        <w:rPr>
          <w:rFonts w:ascii="TimesLTStd-Roman" w:eastAsia="等线" w:hAnsi="TimesLTStd-Roman" w:cs="TimesLTStd-Roman"/>
          <w:spacing w:val="-2"/>
          <w:lang w:val="en" w:eastAsia="zh-CN"/>
        </w:rPr>
        <w:t xml:space="preserve">Let </w:t>
      </w:r>
      <w:r w:rsidRPr="00EB349A">
        <w:rPr>
          <w:rFonts w:ascii="TimesLTStd-Roman" w:eastAsia="等线" w:hAnsi="TimesLTStd-Roman" w:cs="TimesLTStd-Roman"/>
          <w:i/>
          <w:spacing w:val="-2"/>
          <w:lang w:val="en" w:eastAsia="zh-CN"/>
        </w:rPr>
        <w:t>W</w:t>
      </w:r>
      <w:r w:rsidRPr="00EB349A">
        <w:rPr>
          <w:rFonts w:ascii="TimesLTStd-Roman" w:eastAsia="等线" w:hAnsi="TimesLTStd-Roman" w:cs="TimesLTStd-Roman"/>
          <w:i/>
          <w:spacing w:val="-2"/>
          <w:lang w:val="en"/>
        </w:rPr>
        <w:t>PN</w:t>
      </w:r>
      <w:r w:rsidRPr="00EB349A">
        <w:rPr>
          <w:rFonts w:ascii="TimesLTStd-Roman" w:eastAsia="等线" w:hAnsi="TimesLTStd-Roman" w:cs="TimesLTStd-Roman"/>
          <w:spacing w:val="-2"/>
          <w:lang w:val="en"/>
        </w:rPr>
        <w:t xml:space="preserve"> = (</w:t>
      </w:r>
      <w:r w:rsidRPr="00EB349A">
        <w:rPr>
          <w:rFonts w:ascii="TimesLTStd-Roman" w:eastAsia="等线" w:hAnsi="TimesLTStd-Roman" w:cs="TimesLTStd-Roman"/>
          <w:i/>
          <w:spacing w:val="-2"/>
          <w:lang w:val="en" w:eastAsia="zh-CN"/>
        </w:rPr>
        <w:t>PN</w:t>
      </w:r>
      <w:r w:rsidRPr="00EB349A">
        <w:rPr>
          <w:rFonts w:ascii="TimesLTStd-Roman" w:eastAsia="等线" w:hAnsi="TimesLTStd-Roman" w:cs="TimesLTStd-Roman"/>
          <w:spacing w:val="-2"/>
          <w:lang w:val="en"/>
        </w:rPr>
        <w:t>,</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i/>
          <w:spacing w:val="-2"/>
          <w:lang w:val="en" w:eastAsia="zh-CN"/>
        </w:rPr>
        <w:t>i</w:t>
      </w:r>
      <w:r w:rsidRPr="00EB349A">
        <w:rPr>
          <w:rFonts w:ascii="TimesLTStd-Roman" w:eastAsia="等线" w:hAnsi="TimesLTStd-Roman" w:cs="TimesLTStd-Roman"/>
          <w:spacing w:val="-2"/>
          <w:lang w:val="en"/>
        </w:rPr>
        <w:t>,</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i/>
          <w:spacing w:val="-2"/>
          <w:lang w:val="en" w:eastAsia="zh-CN"/>
        </w:rPr>
        <w:t>o</w:t>
      </w:r>
      <w:r w:rsidRPr="00EB349A">
        <w:rPr>
          <w:rFonts w:ascii="TimesLTStd-Roman" w:eastAsia="等线" w:hAnsi="TimesLTStd-Roman" w:cs="TimesLTStd-Roman"/>
          <w:spacing w:val="-2"/>
          <w:lang w:val="en"/>
        </w:rPr>
        <w:t>)</w:t>
      </w:r>
      <w:r w:rsidRPr="00EB349A">
        <w:rPr>
          <w:rFonts w:ascii="TimesLTStd-Roman" w:eastAsia="等线" w:hAnsi="TimesLTStd-Roman" w:cs="TimesLTStd-Roman"/>
          <w:spacing w:val="-2"/>
          <w:lang w:val="en" w:eastAsia="zh-CN"/>
        </w:rPr>
        <w:t xml:space="preserve"> </w:t>
      </w:r>
      <w:r w:rsidR="004901D4" w:rsidRPr="00EB349A">
        <w:rPr>
          <w:rFonts w:ascii="TimesLTStd-Roman" w:eastAsia="等线" w:hAnsi="TimesLTStd-Roman" w:cs="TimesLTStd-Roman" w:hint="eastAsia"/>
          <w:spacing w:val="-2"/>
          <w:lang w:val="en" w:eastAsia="zh-CN"/>
        </w:rPr>
        <w:t>be</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spacing w:val="-2"/>
          <w:lang w:val="en"/>
        </w:rPr>
        <w:t xml:space="preserve">a </w:t>
      </w:r>
      <w:r w:rsidRPr="00EB349A">
        <w:rPr>
          <w:rFonts w:ascii="TimesLTStd-Roman" w:eastAsia="等线" w:hAnsi="TimesLTStd-Roman" w:cs="TimesLTStd-Roman"/>
          <w:spacing w:val="-2"/>
          <w:lang w:val="en" w:eastAsia="zh-CN"/>
        </w:rPr>
        <w:t xml:space="preserve">workflow net. </w:t>
      </w:r>
      <w:r w:rsidRPr="00EB349A">
        <w:rPr>
          <w:rFonts w:ascii="TimesLTStd-Roman" w:eastAsia="等线" w:hAnsi="TimesLTStd-Roman" w:cs="TimesLTStd-Roman"/>
          <w:i/>
          <w:spacing w:val="-2"/>
          <w:lang w:val="en" w:eastAsia="zh-CN"/>
        </w:rPr>
        <w:t>L</w:t>
      </w:r>
      <w:r w:rsidRPr="00EB349A">
        <w:rPr>
          <w:rFonts w:ascii="TimesLTStd-Roman" w:eastAsia="等线" w:hAnsi="TimesLTStd-Roman" w:cs="TimesLTStd-Roman"/>
          <w:spacing w:val="-2"/>
          <w:lang w:val="en" w:eastAsia="zh-CN"/>
        </w:rPr>
        <w:t xml:space="preserve"> is an event log of </w:t>
      </w:r>
      <w:r w:rsidRPr="00EB349A">
        <w:rPr>
          <w:rFonts w:ascii="TimesLTStd-Roman" w:eastAsia="等线" w:hAnsi="TimesLTStd-Roman" w:cs="TimesLTStd-Roman"/>
          <w:i/>
          <w:spacing w:val="-2"/>
          <w:lang w:val="en" w:eastAsia="zh-CN"/>
        </w:rPr>
        <w:t>W</w:t>
      </w:r>
      <w:r w:rsidRPr="00EB349A">
        <w:rPr>
          <w:rFonts w:ascii="TimesLTStd-Roman" w:eastAsia="等线" w:hAnsi="TimesLTStd-Roman" w:cs="TimesLTStd-Roman"/>
          <w:i/>
          <w:spacing w:val="-2"/>
          <w:lang w:val="en"/>
        </w:rPr>
        <w:t>PN</w:t>
      </w:r>
      <w:r w:rsidRPr="00EB349A">
        <w:rPr>
          <w:rFonts w:ascii="TimesLTStd-Roman" w:eastAsia="等线" w:hAnsi="TimesLTStd-Roman" w:cs="TimesLTStd-Roman"/>
          <w:spacing w:val="-2"/>
          <w:lang w:val="en" w:eastAsia="zh-CN"/>
        </w:rPr>
        <w:t xml:space="preserve"> if and only if </w:t>
      </w:r>
      <w:r w:rsidRPr="00EB349A">
        <w:rPr>
          <w:rFonts w:ascii="TimesLTStd-Roman" w:eastAsia="等线" w:hAnsi="TimesLTStd-Roman" w:cs="TimesLTStd-Roman"/>
          <w:i/>
          <w:spacing w:val="-2"/>
          <w:lang w:val="en" w:eastAsia="zh-CN"/>
        </w:rPr>
        <w:t>L</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spacing w:val="-2"/>
          <w:lang w:eastAsia="zh-CN"/>
        </w:rPr>
        <w:sym w:font="Symbol" w:char="F0CE"/>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i/>
          <w:spacing w:val="-2"/>
          <w:lang w:val="en" w:eastAsia="zh-CN"/>
        </w:rPr>
        <w:t>B</w:t>
      </w:r>
      <w:r w:rsidRPr="00EB349A">
        <w:rPr>
          <w:rFonts w:ascii="TimesLTStd-Roman" w:eastAsia="等线" w:hAnsi="TimesLTStd-Roman" w:cs="TimesLTStd-Roman"/>
          <w:spacing w:val="-2"/>
          <w:lang w:val="en" w:eastAsia="zh-CN"/>
        </w:rPr>
        <w:t>(</w:t>
      </w:r>
      <w:r w:rsidRPr="00EB349A">
        <w:rPr>
          <w:rFonts w:ascii="TimesLTStd-Roman" w:eastAsia="等线" w:hAnsi="TimesLTStd-Roman" w:cs="TimesLTStd-Roman"/>
          <w:i/>
          <w:spacing w:val="-2"/>
          <w:lang w:val="en" w:eastAsia="zh-CN"/>
        </w:rPr>
        <w:t>T</w:t>
      </w:r>
      <w:r w:rsidRPr="00EB349A">
        <w:rPr>
          <w:rFonts w:ascii="Cambria Math" w:eastAsia="等线" w:hAnsi="Cambria Math" w:cs="Cambria Math"/>
          <w:spacing w:val="-2"/>
          <w:vertAlign w:val="superscript"/>
          <w:lang w:val="en" w:eastAsia="zh-CN"/>
        </w:rPr>
        <w:t>∗</w:t>
      </w:r>
      <w:r w:rsidRPr="00EB349A">
        <w:rPr>
          <w:rFonts w:ascii="TimesLTStd-Roman" w:eastAsia="等线" w:hAnsi="TimesLTStd-Roman" w:cs="TimesLTStd-Roman"/>
          <w:spacing w:val="-2"/>
          <w:lang w:val="en" w:eastAsia="zh-CN"/>
        </w:rPr>
        <w:t xml:space="preserve">) and every trace </w:t>
      </w:r>
      <w:r w:rsidRPr="00EB349A">
        <w:rPr>
          <w:rFonts w:ascii="TimesLTStd-Roman" w:eastAsia="等线" w:hAnsi="TimesLTStd-Roman" w:cs="TimesLTStd-Roman"/>
          <w:i/>
          <w:spacing w:val="-2"/>
          <w:lang w:val="en"/>
        </w:rPr>
        <w:t>σ</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spacing w:val="-2"/>
          <w:lang w:eastAsia="zh-CN"/>
        </w:rPr>
        <w:sym w:font="Symbol" w:char="F0CE"/>
      </w:r>
      <w:r w:rsidRPr="00EB349A">
        <w:rPr>
          <w:rFonts w:ascii="TimesLTStd-Roman" w:eastAsia="等线" w:hAnsi="TimesLTStd-Roman" w:cs="TimesLTStd-Roman"/>
          <w:spacing w:val="-2"/>
          <w:lang w:eastAsia="zh-CN"/>
        </w:rPr>
        <w:t xml:space="preserve"> </w:t>
      </w:r>
      <w:r w:rsidRPr="00EB349A">
        <w:rPr>
          <w:rFonts w:ascii="TimesLTStd-Roman" w:eastAsia="等线" w:hAnsi="TimesLTStd-Roman" w:cs="TimesLTStd-Roman"/>
          <w:i/>
          <w:spacing w:val="-2"/>
          <w:lang w:val="en" w:eastAsia="zh-CN"/>
        </w:rPr>
        <w:t>L</w:t>
      </w:r>
      <w:r w:rsidRPr="00EB349A">
        <w:rPr>
          <w:rFonts w:ascii="TimesLTStd-Roman" w:eastAsia="等线" w:hAnsi="TimesLTStd-Roman" w:cs="TimesLTStd-Roman"/>
          <w:spacing w:val="-2"/>
          <w:lang w:val="en" w:eastAsia="zh-CN"/>
        </w:rPr>
        <w:t xml:space="preserve"> is a firing sequence of </w:t>
      </w:r>
      <w:r w:rsidRPr="00EB349A">
        <w:rPr>
          <w:rFonts w:ascii="TimesLTStd-Roman" w:eastAsia="等线" w:hAnsi="TimesLTStd-Roman" w:cs="TimesLTStd-Roman"/>
          <w:i/>
          <w:spacing w:val="-2"/>
          <w:lang w:val="en" w:eastAsia="zh-CN"/>
        </w:rPr>
        <w:t>W</w:t>
      </w:r>
      <w:r w:rsidRPr="00EB349A">
        <w:rPr>
          <w:rFonts w:ascii="TimesLTStd-Roman" w:eastAsia="等线" w:hAnsi="TimesLTStd-Roman" w:cs="TimesLTStd-Roman"/>
          <w:i/>
          <w:spacing w:val="-2"/>
          <w:lang w:val="en"/>
        </w:rPr>
        <w:t>PN</w:t>
      </w:r>
      <w:r w:rsidRPr="00EB349A">
        <w:rPr>
          <w:rFonts w:ascii="TimesLTStd-Roman" w:eastAsia="等线" w:hAnsi="TimesLTStd-Roman" w:cs="TimesLTStd-Roman"/>
          <w:spacing w:val="-2"/>
          <w:lang w:val="en" w:eastAsia="zh-CN"/>
        </w:rPr>
        <w:t xml:space="preserve"> starting in state [</w:t>
      </w:r>
      <w:r w:rsidRPr="00EB349A">
        <w:rPr>
          <w:rFonts w:ascii="TimesLTStd-Roman" w:eastAsia="等线" w:hAnsi="TimesLTStd-Roman" w:cs="TimesLTStd-Roman"/>
          <w:i/>
          <w:spacing w:val="-2"/>
          <w:lang w:val="en" w:eastAsia="zh-CN"/>
        </w:rPr>
        <w:t>i</w:t>
      </w:r>
      <w:r w:rsidRPr="00EB349A">
        <w:rPr>
          <w:rFonts w:ascii="TimesLTStd-Roman" w:eastAsia="等线" w:hAnsi="TimesLTStd-Roman" w:cs="TimesLTStd-Roman"/>
          <w:spacing w:val="-2"/>
          <w:lang w:val="en" w:eastAsia="zh-CN"/>
        </w:rPr>
        <w:t>] and ending in state [</w:t>
      </w:r>
      <w:r w:rsidRPr="00EB349A">
        <w:rPr>
          <w:rFonts w:ascii="TimesLTStd-Roman" w:eastAsia="等线" w:hAnsi="TimesLTStd-Roman" w:cs="TimesLTStd-Roman"/>
          <w:i/>
          <w:spacing w:val="-2"/>
          <w:lang w:val="en" w:eastAsia="zh-CN"/>
        </w:rPr>
        <w:t>o</w:t>
      </w:r>
      <w:r w:rsidRPr="00EB349A">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is </w:t>
      </w:r>
      <w:r w:rsidR="002A775F">
        <w:rPr>
          <w:rFonts w:ascii="TimesLTStd-Roman" w:eastAsia="等线" w:hAnsi="TimesLTStd-Roman" w:cs="TimesLTStd-Roman" w:hint="eastAsia"/>
          <w:spacing w:val="-2"/>
          <w:lang w:val="en" w:eastAsia="zh-CN"/>
        </w:rPr>
        <w:t xml:space="preserve">called </w:t>
      </w:r>
      <w:r w:rsidRPr="00F307B8">
        <w:rPr>
          <w:rFonts w:ascii="TimesLTStd-Roman" w:eastAsia="等线" w:hAnsi="TimesLTStd-Roman" w:cs="TimesLTStd-Roman"/>
          <w:spacing w:val="-2"/>
          <w:lang w:val="en" w:eastAsia="zh-CN"/>
        </w:rPr>
        <w:t xml:space="preserve">a complete event log </w:t>
      </w:r>
      <w:proofErr w:type="gramStart"/>
      <w:r w:rsidRPr="00F307B8">
        <w:rPr>
          <w:rFonts w:ascii="TimesLTStd-Roman" w:eastAsia="等线" w:hAnsi="TimesLTStd-Roman" w:cs="TimesLTStd-Roman"/>
          <w:spacing w:val="-2"/>
          <w:lang w:val="en" w:eastAsia="zh-CN"/>
        </w:rPr>
        <w:t xml:space="preserve">of  </w:t>
      </w:r>
      <w:r w:rsidRPr="00F307B8">
        <w:rPr>
          <w:rFonts w:ascii="TimesLTStd-Roman" w:eastAsia="等线" w:hAnsi="TimesLTStd-Roman" w:cs="TimesLTStd-Roman"/>
          <w:i/>
          <w:spacing w:val="-2"/>
          <w:lang w:val="en" w:eastAsia="zh-CN"/>
        </w:rPr>
        <w:t>WPN</w:t>
      </w:r>
      <w:proofErr w:type="gramEnd"/>
      <w:r w:rsidRPr="00F307B8">
        <w:rPr>
          <w:rFonts w:ascii="TimesLTStd-Roman" w:eastAsia="等线" w:hAnsi="TimesLTStd-Roman" w:cs="TimesLTStd-Roman"/>
          <w:spacing w:val="-2"/>
          <w:lang w:val="en" w:eastAsia="zh-CN"/>
        </w:rPr>
        <w:t xml:space="preserve"> if and only if</w:t>
      </w:r>
    </w:p>
    <w:p w:rsidR="00F307B8" w:rsidRPr="00F307B8" w:rsidRDefault="00F307B8" w:rsidP="003E265E">
      <w:pPr>
        <w:suppressAutoHyphens/>
        <w:autoSpaceDE w:val="0"/>
        <w:autoSpaceDN w:val="0"/>
        <w:adjustRightInd w:val="0"/>
        <w:spacing w:line="252" w:lineRule="auto"/>
        <w:ind w:leftChars="150" w:left="399" w:hangingChars="50" w:hanging="99"/>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val="en" w:eastAsia="zh-CN"/>
        </w:rPr>
        <w:t xml:space="preserve"> (1) </w:t>
      </w:r>
      <w:proofErr w:type="gramStart"/>
      <w:r w:rsidRPr="00F307B8">
        <w:rPr>
          <w:rFonts w:ascii="TimesLTStd-Roman" w:eastAsia="等线" w:hAnsi="TimesLTStd-Roman" w:cs="TimesLTStd-Roman"/>
          <w:spacing w:val="-2"/>
          <w:lang w:val="en" w:eastAsia="zh-CN"/>
        </w:rPr>
        <w:t>for</w:t>
      </w:r>
      <w:proofErr w:type="gramEnd"/>
      <w:r w:rsidR="002A775F">
        <w:rPr>
          <w:rFonts w:ascii="TimesLTStd-Roman" w:eastAsia="等线" w:hAnsi="TimesLTStd-Roman" w:cs="TimesLTStd-Roman" w:hint="eastAsia"/>
          <w:spacing w:val="-2"/>
          <w:lang w:val="en" w:eastAsia="zh-CN"/>
        </w:rPr>
        <w:t xml:space="preserve"> </w:t>
      </w:r>
      <w:r w:rsidR="002A775F" w:rsidRPr="00F307B8">
        <w:rPr>
          <w:rFonts w:ascii="TimesLTStd-Roman" w:eastAsia="等线" w:hAnsi="TimesLTStd-Roman" w:cs="TimesLTStd-Roman"/>
          <w:spacing w:val="-2"/>
          <w:lang w:val="en"/>
        </w:rPr>
        <w:sym w:font="Symbol" w:char="F022"/>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sym w:font="Symbol" w:char="F0A2"/>
      </w:r>
      <w:r w:rsidR="002A775F">
        <w:rPr>
          <w:rFonts w:ascii="TimesLTStd-Roman" w:eastAsia="等线" w:hAnsi="TimesLTStd-Roman" w:cs="TimesLTStd-Roman" w:hint="eastAsia"/>
          <w:spacing w:val="-2"/>
          <w:lang w:val="en" w:eastAsia="zh-CN"/>
        </w:rPr>
        <w:t xml:space="preserve"> </w:t>
      </w:r>
      <w:r w:rsidR="002A775F" w:rsidRPr="00F307B8">
        <w:rPr>
          <w:rFonts w:ascii="TimesLTStd-Roman" w:eastAsia="等线" w:hAnsi="TimesLTStd-Roman" w:cs="TimesLTStd-Roman"/>
          <w:spacing w:val="-2"/>
          <w:lang w:eastAsia="zh-CN"/>
        </w:rPr>
        <w:sym w:font="Symbol" w:char="F0CE"/>
      </w:r>
      <w:r w:rsidR="002A775F">
        <w:rPr>
          <w:rFonts w:ascii="TimesLTStd-Roman" w:eastAsia="等线" w:hAnsi="TimesLTStd-Roman" w:cs="TimesLTStd-Roman" w:hint="eastAsia"/>
          <w:spacing w:val="-2"/>
          <w:lang w:eastAsia="zh-CN"/>
        </w:rPr>
        <w:t xml:space="preserve"> </w:t>
      </w:r>
      <w:r w:rsidR="002A775F" w:rsidRPr="00F307B8">
        <w:rPr>
          <w:rFonts w:ascii="TimesLTStd-Roman" w:eastAsia="等线" w:hAnsi="TimesLTStd-Roman" w:cs="TimesLTStd-Roman"/>
          <w:i/>
          <w:spacing w:val="-2"/>
          <w:lang w:val="en" w:eastAsia="zh-CN"/>
        </w:rPr>
        <w:t>B</w:t>
      </w:r>
      <w:r w:rsidR="002A775F" w:rsidRPr="00F307B8">
        <w:rPr>
          <w:rFonts w:ascii="TimesLTStd-Roman" w:eastAsia="等线" w:hAnsi="TimesLTStd-Roman" w:cs="TimesLTStd-Roman"/>
          <w:spacing w:val="-2"/>
          <w:lang w:val="en" w:eastAsia="zh-CN"/>
        </w:rPr>
        <w:t>(</w:t>
      </w:r>
      <w:r w:rsidR="002A775F" w:rsidRPr="00F307B8">
        <w:rPr>
          <w:rFonts w:ascii="TimesLTStd-Roman" w:eastAsia="等线" w:hAnsi="TimesLTStd-Roman" w:cs="TimesLTStd-Roman"/>
          <w:i/>
          <w:spacing w:val="-2"/>
          <w:lang w:val="en" w:eastAsia="zh-CN"/>
        </w:rPr>
        <w:t>T</w:t>
      </w:r>
      <w:r w:rsidR="002A775F" w:rsidRPr="00F307B8">
        <w:rPr>
          <w:rFonts w:ascii="Cambria Math" w:eastAsia="等线" w:hAnsi="Cambria Math" w:cs="Cambria Math"/>
          <w:spacing w:val="-2"/>
          <w:vertAlign w:val="superscript"/>
          <w:lang w:val="en" w:eastAsia="zh-CN"/>
        </w:rPr>
        <w:t>∗</w:t>
      </w:r>
      <w:r w:rsidR="002A775F" w:rsidRPr="00F307B8">
        <w:rPr>
          <w:rFonts w:ascii="TimesLTStd-Roman" w:eastAsia="等线" w:hAnsi="TimesLTStd-Roman" w:cs="TimesLTStd-Roman"/>
          <w:spacing w:val="-2"/>
          <w:lang w:val="en" w:eastAsia="zh-CN"/>
        </w:rPr>
        <w:t>)</w:t>
      </w:r>
      <w:r w:rsidRPr="00F307B8">
        <w:rPr>
          <w:rFonts w:ascii="TimesLTStd-Roman" w:eastAsia="等线" w:hAnsi="TimesLTStd-Roman" w:cs="TimesLTStd-Roman"/>
          <w:spacing w:val="-2"/>
          <w:lang w:val="en" w:eastAsia="zh-CN"/>
        </w:rPr>
        <w:t xml:space="preserve"> of </w:t>
      </w:r>
      <w:r w:rsidRPr="00F307B8">
        <w:rPr>
          <w:rFonts w:ascii="TimesLTStd-Roman" w:eastAsia="等线" w:hAnsi="TimesLTStd-Roman" w:cs="TimesLTStd-Roman"/>
          <w:i/>
          <w:spacing w:val="-2"/>
          <w:lang w:val="en" w:eastAsia="zh-CN"/>
        </w:rPr>
        <w:t>WPN</w:t>
      </w:r>
      <w:r w:rsidRPr="00F307B8">
        <w:rPr>
          <w:rFonts w:ascii="TimesLTStd-Roman" w:eastAsia="等线" w:hAnsi="TimesLTStd-Roman" w:cs="TimesLTStd-Roman"/>
          <w:spacing w:val="-2"/>
          <w:lang w:val="en" w:eastAsia="zh-CN"/>
        </w:rPr>
        <w:t>: &gt;</w:t>
      </w:r>
      <w:r w:rsidRPr="00F307B8">
        <w:rPr>
          <w:rFonts w:ascii="TimesLTStd-Roman" w:eastAsia="等线" w:hAnsi="TimesLTStd-Roman" w:cs="TimesLTStd-Roman"/>
          <w:i/>
          <w:spacing w:val="-2"/>
          <w:vertAlign w:val="subscript"/>
          <w:lang w:val="en" w:eastAsia="zh-CN"/>
        </w:rPr>
        <w:t>L</w:t>
      </w:r>
      <w:r w:rsidRPr="00F307B8">
        <w:rPr>
          <w:rFonts w:ascii="TimesLTStd-Roman" w:eastAsia="等线" w:hAnsi="TimesLTStd-Roman" w:cs="TimesLTStd-Roman"/>
          <w:spacing w:val="-2"/>
          <w:vertAlign w:val="subscript"/>
          <w:lang w:val="en" w:eastAsia="zh-CN"/>
        </w:rPr>
        <w:sym w:font="Symbol" w:char="F0A2"/>
      </w:r>
      <w:r w:rsidRPr="00F307B8">
        <w:rPr>
          <w:rFonts w:ascii="TimesLTStd-Roman" w:eastAsia="等线" w:hAnsi="TimesLTStd-Roman" w:cs="TimesLTStd-Roman"/>
          <w:spacing w:val="-2"/>
          <w:lang w:val="en" w:eastAsia="zh-CN"/>
        </w:rPr>
        <w:t xml:space="preserve"> </w:t>
      </w:r>
      <w:r w:rsidRPr="00F307B8">
        <w:rPr>
          <w:rFonts w:ascii="Cambria Math" w:eastAsia="等线" w:hAnsi="Cambria Math" w:cs="Cambria Math"/>
          <w:spacing w:val="-2"/>
          <w:lang w:val="en" w:eastAsia="zh-CN"/>
        </w:rPr>
        <w:t xml:space="preserve">⊆ </w:t>
      </w:r>
      <w:r w:rsidRPr="00F307B8">
        <w:rPr>
          <w:rFonts w:ascii="TimesLTStd-Roman" w:eastAsia="等线" w:hAnsi="TimesLTStd-Roman" w:cs="TimesLTStd-Roman"/>
          <w:spacing w:val="-2"/>
          <w:lang w:val="en" w:eastAsia="zh-CN"/>
        </w:rPr>
        <w:t>&gt;</w:t>
      </w:r>
      <w:r w:rsidRPr="00F307B8">
        <w:rPr>
          <w:rFonts w:ascii="TimesLTStd-Roman" w:eastAsia="等线" w:hAnsi="TimesLTStd-Roman" w:cs="TimesLTStd-Roman"/>
          <w:i/>
          <w:spacing w:val="-2"/>
          <w:vertAlign w:val="subscript"/>
          <w:lang w:val="en" w:eastAsia="zh-CN"/>
        </w:rPr>
        <w:t>L</w:t>
      </w:r>
      <w:r w:rsidRPr="00F307B8">
        <w:rPr>
          <w:rFonts w:ascii="TimesLTStd-Roman" w:eastAsia="等线" w:hAnsi="TimesLTStd-Roman" w:cs="TimesLTStd-Roman"/>
          <w:spacing w:val="-2"/>
          <w:lang w:val="en" w:eastAsia="zh-CN"/>
        </w:rPr>
        <w:t xml:space="preserve"> , and</w:t>
      </w:r>
    </w:p>
    <w:p w:rsidR="00F307B8" w:rsidRPr="00F307B8" w:rsidRDefault="00F307B8" w:rsidP="003E265E">
      <w:pPr>
        <w:suppressAutoHyphens/>
        <w:autoSpaceDE w:val="0"/>
        <w:autoSpaceDN w:val="0"/>
        <w:adjustRightInd w:val="0"/>
        <w:spacing w:line="252" w:lineRule="auto"/>
        <w:ind w:leftChars="150" w:left="399" w:hangingChars="50" w:hanging="99"/>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val="en" w:eastAsia="zh-CN"/>
        </w:rPr>
        <w:t xml:space="preserve"> (2) </w:t>
      </w:r>
      <w:proofErr w:type="gramStart"/>
      <w:r w:rsidRPr="00F307B8">
        <w:rPr>
          <w:rFonts w:ascii="TimesLTStd-Roman" w:eastAsia="等线" w:hAnsi="TimesLTStd-Roman" w:cs="TimesLTStd-Roman"/>
          <w:spacing w:val="-2"/>
          <w:lang w:val="en" w:eastAsia="zh-CN"/>
        </w:rPr>
        <w:t>for</w:t>
      </w:r>
      <w:proofErr w:type="gramEnd"/>
      <w:r w:rsidRPr="00F307B8">
        <w:rPr>
          <w:rFonts w:ascii="TimesLTStd-Roman" w:eastAsia="等线" w:hAnsi="TimesLTStd-Roman" w:cs="TimesLTStd-Roman"/>
          <w:spacing w:val="-2"/>
          <w:lang w:val="en" w:eastAsia="zh-CN"/>
        </w:rPr>
        <w:t xml:space="preserve"> </w:t>
      </w:r>
      <w:r w:rsidR="002A775F" w:rsidRPr="00F307B8">
        <w:rPr>
          <w:rFonts w:ascii="TimesLTStd-Roman" w:eastAsia="等线" w:hAnsi="TimesLTStd-Roman" w:cs="TimesLTStd-Roman"/>
          <w:spacing w:val="-2"/>
          <w:lang w:val="en"/>
        </w:rPr>
        <w:sym w:font="Symbol" w:char="F022"/>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 xml:space="preserve">t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T</w:t>
      </w:r>
      <w:r w:rsidR="002A775F">
        <w:rPr>
          <w:rFonts w:ascii="TimesLTStd-Roman" w:eastAsia="等线" w:hAnsi="TimesLTStd-Roman" w:cs="TimesLTStd-Roman" w:hint="eastAsia"/>
          <w:spacing w:val="-2"/>
          <w:lang w:val="en" w:eastAsia="zh-CN"/>
        </w:rPr>
        <w:t xml:space="preserve">, </w:t>
      </w:r>
      <w:r w:rsidRPr="00F307B8">
        <w:rPr>
          <w:rFonts w:ascii="TimesLTStd-Roman" w:eastAsia="等线" w:hAnsi="TimesLTStd-Roman" w:cs="TimesLTStd-Roman"/>
          <w:spacing w:val="-2"/>
          <w:lang w:val="en" w:eastAsia="zh-CN"/>
        </w:rPr>
        <w:t xml:space="preserve"> there is </w:t>
      </w:r>
      <w:r w:rsidR="002A775F" w:rsidRPr="00F307B8">
        <w:rPr>
          <w:rFonts w:eastAsia="等线"/>
        </w:rPr>
        <w:sym w:font="Symbol" w:char="F024"/>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such that </w:t>
      </w:r>
      <w:r w:rsidRPr="00F307B8">
        <w:rPr>
          <w:rFonts w:ascii="TimesLTStd-Roman" w:eastAsia="等线" w:hAnsi="TimesLTStd-Roman" w:cs="TimesLTStd-Roman"/>
          <w:i/>
          <w:spacing w:val="-2"/>
          <w:lang w:val="en" w:eastAsia="zh-CN"/>
        </w:rPr>
        <w:t>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rPr>
        <w:t xml:space="preserve">Definition </w:t>
      </w:r>
      <w:r w:rsidRPr="00F307B8">
        <w:rPr>
          <w:rFonts w:ascii="TimesLTStd-Roman" w:eastAsia="等线" w:hAnsi="TimesLTStd-Roman" w:cs="TimesLTStd-Roman"/>
          <w:i/>
          <w:spacing w:val="-2"/>
          <w:lang w:val="en" w:eastAsia="zh-CN"/>
        </w:rPr>
        <w:t xml:space="preserve">11 </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eastAsia="zh-CN"/>
        </w:rPr>
        <w:t>Activities</w:t>
      </w:r>
      <w:r w:rsidRPr="00F307B8">
        <w:rPr>
          <w:rFonts w:ascii="TimesLTStd-Roman" w:eastAsia="等线" w:hAnsi="TimesLTStd-Roman" w:cs="TimesLTStd-Roman"/>
          <w:i/>
          <w:spacing w:val="-2"/>
          <w:lang w:val="en" w:eastAsia="zh-CN"/>
        </w:rPr>
        <w:sym w:font="Symbol" w:char="F0A2"/>
      </w:r>
      <w:r w:rsidRPr="00F307B8">
        <w:rPr>
          <w:rFonts w:ascii="TimesLTStd-Roman" w:eastAsia="等线" w:hAnsi="TimesLTStd-Roman" w:cs="TimesLTStd-Roman"/>
          <w:i/>
          <w:spacing w:val="-2"/>
          <w:lang w:val="en" w:eastAsia="zh-CN"/>
        </w:rPr>
        <w:t xml:space="preserve"> </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indirect dependency</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rPr>
        <w:t xml:space="preserve"> </w:t>
      </w:r>
      <w:r w:rsidRPr="00F307B8">
        <w:rPr>
          <w:rFonts w:ascii="TimesLTStd-Roman" w:eastAsia="等线" w:hAnsi="TimesLTStd-Roman" w:cs="TimesLTStd-Roman"/>
          <w:spacing w:val="-2"/>
          <w:lang w:val="en" w:eastAsia="zh-CN"/>
        </w:rPr>
        <w:t xml:space="preserve">Let </w:t>
      </w:r>
      <w:r w:rsidRPr="00F307B8">
        <w:rPr>
          <w:rFonts w:ascii="TimesLTStd-Roman" w:eastAsia="等线" w:hAnsi="TimesLTStd-Roman" w:cs="TimesLTStd-Roman"/>
          <w:i/>
          <w:spacing w:val="-2"/>
          <w:lang w:val="en" w:eastAsia="zh-CN"/>
        </w:rPr>
        <w:t xml:space="preserve">Ψ </w:t>
      </w:r>
      <w:r w:rsidRPr="00F307B8">
        <w:rPr>
          <w:rFonts w:ascii="TimesLTStd-Roman" w:eastAsia="等线" w:hAnsi="TimesLTStd-Roman" w:cs="TimesLTStd-Roman"/>
          <w:spacing w:val="-2"/>
          <w:lang w:val="en" w:eastAsia="zh-CN"/>
        </w:rPr>
        <w:t xml:space="preserve">be </w:t>
      </w:r>
      <w:r w:rsidR="002F72F3">
        <w:rPr>
          <w:rFonts w:ascii="TimesLTStd-Roman" w:eastAsia="等线" w:hAnsi="TimesLTStd-Roman" w:cs="TimesLTStd-Roman" w:hint="eastAsia"/>
          <w:spacing w:val="-2"/>
          <w:lang w:val="en" w:eastAsia="zh-CN"/>
        </w:rPr>
        <w:t>a</w:t>
      </w:r>
      <w:r w:rsidRPr="00F307B8">
        <w:rPr>
          <w:rFonts w:ascii="TimesLTStd-Roman" w:eastAsia="等线" w:hAnsi="TimesLTStd-Roman" w:cs="TimesLTStd-Roman"/>
          <w:spacing w:val="-2"/>
          <w:lang w:val="en" w:eastAsia="zh-CN"/>
        </w:rPr>
        <w:t xml:space="preserve"> set of all activities,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rPr>
        <w:t xml:space="preserve"> </w:t>
      </w:r>
      <w:r w:rsidRPr="00F307B8">
        <w:rPr>
          <w:rFonts w:ascii="Cambria Math" w:eastAsia="等线" w:hAnsi="Cambria Math" w:cs="Cambria Math"/>
          <w:spacing w:val="-2"/>
          <w:lang w:val="en"/>
        </w:rPr>
        <w:t>⊆</w:t>
      </w:r>
      <w:r w:rsidRPr="00F307B8">
        <w:rPr>
          <w:rFonts w:ascii="Cambria Math" w:eastAsia="等线" w:hAnsi="Cambria Math" w:cs="Cambria Math"/>
          <w:spacing w:val="-2"/>
          <w:lang w:val="en" w:eastAsia="zh-CN"/>
        </w:rPr>
        <w:t xml:space="preserve"> </w:t>
      </w:r>
      <w:r w:rsidRPr="00F307B8">
        <w:rPr>
          <w:rFonts w:ascii="TimesLTStd-Roman" w:eastAsia="等线" w:hAnsi="TimesLTStd-Roman" w:cs="TimesLTStd-Roman"/>
          <w:i/>
          <w:spacing w:val="-2"/>
          <w:lang w:val="en" w:eastAsia="zh-CN"/>
        </w:rPr>
        <w:t xml:space="preserve">Ψ </w:t>
      </w:r>
      <w:r w:rsidR="002F72F3">
        <w:rPr>
          <w:rFonts w:ascii="TimesLTStd-Roman" w:eastAsia="等线" w:hAnsi="TimesLTStd-Roman" w:cs="TimesLTStd-Roman" w:hint="eastAsia"/>
          <w:spacing w:val="-2"/>
          <w:lang w:val="en" w:eastAsia="zh-CN"/>
        </w:rPr>
        <w:t>be</w:t>
      </w:r>
      <w:r w:rsidRPr="00F307B8">
        <w:rPr>
          <w:rFonts w:ascii="TimesLTStd-Roman" w:eastAsia="等线" w:hAnsi="TimesLTStd-Roman" w:cs="TimesLTStd-Roman"/>
          <w:spacing w:val="-2"/>
          <w:lang w:val="en" w:eastAsia="zh-CN"/>
        </w:rPr>
        <w:t xml:space="preserve"> a </w:t>
      </w:r>
      <w:r w:rsidR="002F72F3">
        <w:rPr>
          <w:rFonts w:ascii="TimesLTStd-Roman" w:eastAsia="等线" w:hAnsi="TimesLTStd-Roman" w:cs="TimesLTStd-Roman" w:hint="eastAsia"/>
          <w:spacing w:val="-2"/>
          <w:lang w:val="en" w:eastAsia="zh-CN"/>
        </w:rPr>
        <w:t>sub</w:t>
      </w:r>
      <w:r w:rsidRPr="00F307B8">
        <w:rPr>
          <w:rFonts w:ascii="TimesLTStd-Roman" w:eastAsia="等线" w:hAnsi="TimesLTStd-Roman" w:cs="TimesLTStd-Roman"/>
          <w:spacing w:val="-2"/>
          <w:lang w:val="en" w:eastAsia="zh-CN"/>
        </w:rPr>
        <w:t>set</w:t>
      </w:r>
      <w:r w:rsidR="002F72F3">
        <w:rPr>
          <w:rFonts w:ascii="TimesLTStd-Roman" w:eastAsia="等线" w:hAnsi="TimesLTStd-Roman" w:cs="TimesLTStd-Roman" w:hint="eastAsia"/>
          <w:spacing w:val="-2"/>
          <w:lang w:val="en" w:eastAsia="zh-CN"/>
        </w:rPr>
        <w:t xml:space="preserve"> over </w:t>
      </w:r>
      <w:r w:rsidR="002F72F3" w:rsidRPr="00F307B8">
        <w:rPr>
          <w:rFonts w:ascii="TimesLTStd-Roman" w:eastAsia="等线" w:hAnsi="TimesLTStd-Roman" w:cs="TimesLTStd-Roman"/>
          <w:i/>
          <w:spacing w:val="-2"/>
          <w:lang w:val="en" w:eastAsia="zh-CN"/>
        </w:rPr>
        <w:t>Ψ</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i/>
          <w:spacing w:val="-2"/>
          <w:lang w:val="e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b/>
          <w:i/>
          <w:spacing w:val="-2"/>
          <w:lang w:val="en"/>
        </w:rPr>
        <w:t>B</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rPr>
        <w:t>A</w:t>
      </w:r>
      <w:r w:rsidRPr="00F307B8">
        <w:rPr>
          <w:rFonts w:ascii="TimesLTStd-Roman" w:eastAsia="等线" w:hAnsi="TimesLTStd-Roman" w:cs="TimesLTStd-Roman"/>
          <w:i/>
          <w:spacing w:val="-2"/>
          <w:vertAlign w:val="superscript"/>
          <w:lang w:val="en"/>
        </w:rPr>
        <w:sym w:font="Symbol" w:char="F02A"/>
      </w:r>
      <w:r w:rsidRPr="00F307B8">
        <w:rPr>
          <w:rFonts w:ascii="TimesLTStd-Roman" w:eastAsia="等线" w:hAnsi="TimesLTStd-Roman" w:cs="TimesLTStd-Roman"/>
          <w:spacing w:val="-2"/>
          <w:lang w:val="en"/>
        </w:rPr>
        <w:t xml:space="preserve">) be an event log </w:t>
      </w:r>
      <w:r w:rsidRPr="00F307B8">
        <w:rPr>
          <w:rFonts w:ascii="TimesLTStd-Roman" w:eastAsia="等线" w:hAnsi="TimesLTStd-Roman" w:cs="TimesLTStd-Roman"/>
          <w:spacing w:val="-2"/>
          <w:lang w:val="en" w:eastAsia="zh-CN"/>
        </w:rPr>
        <w:t>over</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i/>
          <w:spacing w:val="-2"/>
          <w:lang w:val="en"/>
        </w:rPr>
        <w:t>A</w:t>
      </w:r>
      <w:r w:rsidRPr="00F307B8">
        <w:rPr>
          <w:rFonts w:ascii="TimesLTStd-Roman" w:eastAsia="等线" w:hAnsi="TimesLTStd-Roman" w:cs="TimesLTStd-Roman"/>
          <w:spacing w:val="-2"/>
          <w:lang w:val="en" w:eastAsia="zh-CN"/>
        </w:rPr>
        <w:t xml:space="preserve">, for </w:t>
      </w:r>
      <w:r w:rsidRPr="00F307B8">
        <w:rPr>
          <w:rFonts w:ascii="TimesLTStd-Roman" w:eastAsia="等线" w:hAnsi="TimesLTStd-Roman" w:cs="TimesLTStd-Roman"/>
          <w:spacing w:val="-2"/>
          <w:lang w:val="en"/>
        </w:rPr>
        <w:sym w:font="Symbol" w:char="F022"/>
      </w:r>
      <w:r w:rsidRPr="00F307B8">
        <w:rPr>
          <w:rFonts w:ascii="TimesLTStd-Roman" w:eastAsia="等线" w:hAnsi="TimesLTStd-Roman" w:cs="TimesLTStd-Roman"/>
          <w:i/>
          <w:spacing w:val="-2"/>
          <w:lang w:val="en"/>
        </w:rPr>
        <w:t>σ</w:t>
      </w:r>
      <w:r w:rsidRPr="00F307B8">
        <w:rPr>
          <w:rFonts w:ascii="TimesLTStd-Roman" w:eastAsia="等线" w:hAnsi="TimesLTStd-Roman" w:cs="TimesLTStd-Roman"/>
          <w:i/>
          <w:spacing w:val="-2"/>
          <w:lang w:val="en"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vertAlign w:val="subscript"/>
          <w:lang w:val="en"/>
        </w:rPr>
        <w:t>1</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w:t>
      </w:r>
      <w:r w:rsidR="0058580C" w:rsidRPr="0058580C">
        <w:rPr>
          <w:rFonts w:ascii="TimesLTStd-Roman" w:eastAsia="等线" w:hAnsi="TimesLTStd-Roman" w:cs="TimesLTStd-Roman"/>
          <w:spacing w:val="-2"/>
          <w:lang w:eastAsia="zh-CN"/>
        </w:rPr>
        <w:t xml:space="preserve"> </w:t>
      </w:r>
      <w:r w:rsidR="0058580C" w:rsidRPr="0058580C">
        <w:rPr>
          <w:rFonts w:ascii="TimesLTStd-Roman" w:eastAsia="等线" w:hAnsi="TimesLTStd-Roman" w:cs="TimesLTStd-Roman"/>
          <w:spacing w:val="-2"/>
          <w:lang w:eastAsia="zh-CN"/>
        </w:rPr>
        <w:sym w:font="Symbol" w:char="F0CE"/>
      </w:r>
      <w:r w:rsidR="0058580C" w:rsidRPr="0058580C">
        <w:rPr>
          <w:rFonts w:ascii="TimesLTStd-Roman" w:eastAsia="等线" w:hAnsi="TimesLTStd-Roman" w:cs="TimesLTStd-Roman"/>
          <w:i/>
          <w:spacing w:val="-2"/>
          <w:lang w:val="en" w:eastAsia="zh-CN"/>
        </w:rPr>
        <w:t>Ψ</w:t>
      </w:r>
      <w:r w:rsidRPr="00F307B8">
        <w:rPr>
          <w:rFonts w:ascii="TimesLTStd-Roman" w:eastAsia="等线" w:hAnsi="TimesLTStd-Roman" w:cs="TimesLTStd-Roman"/>
          <w:spacing w:val="-2"/>
          <w:lang w:val="en" w:eastAsia="zh-CN"/>
        </w:rPr>
        <w:t xml:space="preserve">, </w:t>
      </w:r>
      <w:r w:rsidR="0058580C" w:rsidRPr="00F307B8">
        <w:rPr>
          <w:rFonts w:ascii="TimesLTStd-Roman" w:eastAsia="等线" w:hAnsi="TimesLTStd-Roman" w:cs="TimesLTStd-Roman"/>
          <w:i/>
          <w:spacing w:val="-2"/>
          <w:lang w:val="en" w:eastAsia="zh-CN"/>
        </w:rPr>
        <w:t>i</w:t>
      </w:r>
      <w:r w:rsidR="0058580C" w:rsidRPr="00F307B8">
        <w:rPr>
          <w:rFonts w:ascii="TimesLTStd-Roman" w:eastAsia="等线" w:hAnsi="TimesLTStd-Roman" w:cs="TimesLTStd-Roman"/>
          <w:spacing w:val="-2"/>
          <w:lang w:val="en" w:eastAsia="zh-CN"/>
        </w:rPr>
        <w:t xml:space="preserve"> </w:t>
      </w:r>
      <w:r w:rsidR="0058580C" w:rsidRPr="00F307B8">
        <w:rPr>
          <w:rFonts w:ascii="TimesLTStd-Roman" w:eastAsia="等线" w:hAnsi="TimesLTStd-Roman" w:cs="TimesLTStd-Roman"/>
          <w:spacing w:val="-2"/>
          <w:lang w:eastAsia="zh-CN"/>
        </w:rPr>
        <w:sym w:font="Symbol" w:char="F0CE"/>
      </w:r>
      <w:r w:rsidR="0058580C" w:rsidRPr="00F307B8">
        <w:rPr>
          <w:rFonts w:ascii="TimesLTStd-Roman" w:eastAsia="等线" w:hAnsi="TimesLTStd-Roman" w:cs="TimesLTStd-Roman"/>
          <w:spacing w:val="-2"/>
          <w:lang w:eastAsia="zh-CN"/>
        </w:rPr>
        <w:t xml:space="preserve"> {1, 2, 3, …, </w:t>
      </w:r>
      <w:r w:rsidR="0058580C" w:rsidRPr="00F307B8">
        <w:rPr>
          <w:rFonts w:ascii="TimesLTStd-Roman" w:eastAsia="等线" w:hAnsi="TimesLTStd-Roman" w:cs="TimesLTStd-Roman"/>
          <w:i/>
          <w:spacing w:val="-2"/>
          <w:lang w:eastAsia="zh-CN"/>
        </w:rPr>
        <w:t>n</w:t>
      </w:r>
      <w:r w:rsidR="0058580C" w:rsidRPr="00F307B8">
        <w:rPr>
          <w:rFonts w:ascii="TimesLTStd-Roman" w:eastAsia="等线" w:hAnsi="TimesLTStd-Roman" w:cs="TimesLTStd-Roman"/>
          <w:spacing w:val="-2"/>
          <w:lang w:eastAsia="zh-CN"/>
        </w:rPr>
        <w:t xml:space="preserve">}, </w:t>
      </w:r>
      <w:r w:rsidR="0058580C">
        <w:rPr>
          <w:rFonts w:ascii="TimesLTStd-Roman" w:eastAsia="等线" w:hAnsi="TimesLTStd-Roman" w:cs="TimesLTStd-Roman" w:hint="eastAsia"/>
          <w:spacing w:val="-2"/>
          <w:lang w:val="en" w:eastAsia="zh-CN"/>
        </w:rPr>
        <w:t xml:space="preserve">and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vertAlign w:val="subscript"/>
          <w:lang w:val="en" w:eastAsia="zh-CN"/>
        </w:rPr>
        <w:t>2</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j</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i/>
          <w:spacing w:val="-2"/>
          <w:lang w:val="en" w:eastAsia="zh-CN"/>
        </w:rPr>
        <w:t>Ψ</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eastAsia="zh-CN"/>
        </w:rPr>
        <w:t xml:space="preserve">j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eastAsia="zh-CN"/>
        </w:rPr>
        <w:t>i</w:t>
      </w:r>
      <w:r w:rsidRPr="00F307B8">
        <w:rPr>
          <w:rFonts w:ascii="TimesLTStd-Roman" w:eastAsia="等线" w:hAnsi="TimesLTStd-Roman" w:cs="TimesLTStd-Roman"/>
          <w:spacing w:val="-2"/>
          <w:lang w:eastAsia="zh-CN"/>
        </w:rPr>
        <w:t>+2,</w:t>
      </w:r>
      <w:r w:rsidRPr="00F307B8">
        <w:rPr>
          <w:rFonts w:ascii="TimesLTStd-Roman" w:eastAsia="等线" w:hAnsi="TimesLTStd-Roman" w:cs="TimesLTStd-Roman"/>
          <w:i/>
          <w:spacing w:val="-2"/>
          <w:lang w:eastAsia="zh-CN"/>
        </w:rPr>
        <w:t xml:space="preserve"> i</w:t>
      </w:r>
      <w:r w:rsidRPr="00F307B8">
        <w:rPr>
          <w:rFonts w:ascii="TimesLTStd-Roman" w:eastAsia="等线" w:hAnsi="TimesLTStd-Roman" w:cs="TimesLTStd-Roman"/>
          <w:spacing w:val="-2"/>
          <w:lang w:eastAsia="zh-CN"/>
        </w:rPr>
        <w:t xml:space="preserve">+3, </w:t>
      </w:r>
      <w:r w:rsidRPr="00F307B8">
        <w:rPr>
          <w:rFonts w:ascii="TimesLTStd-Roman" w:eastAsia="等线" w:hAnsi="TimesLTStd-Roman" w:cs="TimesLTStd-Roman"/>
          <w:i/>
          <w:spacing w:val="-2"/>
          <w:lang w:eastAsia="zh-CN"/>
        </w:rPr>
        <w:t>i</w:t>
      </w:r>
      <w:r w:rsidRPr="00F307B8">
        <w:rPr>
          <w:rFonts w:ascii="TimesLTStd-Roman" w:eastAsia="等线" w:hAnsi="TimesLTStd-Roman" w:cs="TimesLTStd-Roman"/>
          <w:spacing w:val="-2"/>
          <w:lang w:eastAsia="zh-CN"/>
        </w:rPr>
        <w:t xml:space="preserve">+4, …, </w:t>
      </w:r>
      <w:r w:rsidRPr="00F307B8">
        <w:rPr>
          <w:rFonts w:ascii="TimesLTStd-Roman" w:eastAsia="等线" w:hAnsi="TimesLTStd-Roman" w:cs="TimesLTStd-Roman"/>
          <w:i/>
          <w:spacing w:val="-2"/>
          <w:lang w:eastAsia="zh-CN"/>
        </w:rPr>
        <w:t>n</w:t>
      </w:r>
      <w:r w:rsidRPr="00F307B8">
        <w:rPr>
          <w:rFonts w:ascii="TimesLTStd-Roman" w:eastAsia="等线" w:hAnsi="TimesLTStd-Roman" w:cs="TimesLTStd-Roman"/>
          <w:spacing w:val="-2"/>
          <w:lang w:eastAsia="zh-CN"/>
        </w:rPr>
        <w:t>}</w:t>
      </w:r>
      <w:r w:rsidR="0058580C">
        <w:rPr>
          <w:rFonts w:ascii="TimesLTStd-Roman" w:eastAsia="等线" w:hAnsi="TimesLTStd-Roman" w:cs="TimesLTStd-Roman"/>
          <w:spacing w:val="-2"/>
          <w:lang w:val="en" w:eastAsia="zh-CN"/>
        </w:rPr>
        <w:t>,</w:t>
      </w:r>
      <w:r w:rsidR="0058580C">
        <w:rPr>
          <w:rFonts w:ascii="TimesLTStd-Roman" w:eastAsia="等线" w:hAnsi="TimesLTStd-Roman" w:cs="TimesLTStd-Roman" w:hint="eastAsia"/>
          <w:spacing w:val="-2"/>
          <w:lang w:val="en" w:eastAsia="zh-CN"/>
        </w:rPr>
        <w:t xml:space="preserve"> </w:t>
      </w:r>
      <w:r w:rsidRPr="00F307B8">
        <w:rPr>
          <w:rFonts w:ascii="TimesLTStd-Roman" w:eastAsia="等线" w:hAnsi="TimesLTStd-Roman" w:cs="TimesLTStd-Roman"/>
          <w:spacing w:val="-2"/>
          <w:lang w:val="en" w:eastAsia="zh-CN"/>
        </w:rPr>
        <w:t>an</w:t>
      </w:r>
      <w:r w:rsidRPr="00F307B8">
        <w:rPr>
          <w:rFonts w:ascii="TimesLTStd-Roman" w:eastAsia="等线" w:hAnsi="TimesLTStd-Roman" w:cs="TimesLTStd-Roman"/>
          <w:spacing w:val="-2"/>
          <w:lang w:val="en"/>
        </w:rPr>
        <w:t xml:space="preserve"> indirect dependency between activities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vertAlign w:val="subscript"/>
          <w:lang w:val="en"/>
        </w:rPr>
        <w:t>1</w:t>
      </w:r>
      <w:r w:rsidRPr="00F307B8">
        <w:rPr>
          <w:rFonts w:ascii="TimesLTStd-Roman" w:eastAsia="等线" w:hAnsi="TimesLTStd-Roman" w:cs="TimesLTStd-Roman"/>
          <w:spacing w:val="-2"/>
          <w:lang w:val="en"/>
        </w:rPr>
        <w:t xml:space="preserve"> and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vertAlign w:val="subscript"/>
          <w:lang w:val="en" w:eastAsia="zh-CN"/>
        </w:rPr>
        <w:t>2</w:t>
      </w:r>
      <w:r w:rsidRPr="00F307B8">
        <w:rPr>
          <w:rFonts w:ascii="TimesLTStd-Roman" w:eastAsia="等线" w:hAnsi="TimesLTStd-Roman" w:cs="TimesLTStd-Roman"/>
          <w:spacing w:val="-2"/>
          <w:lang w:val="en"/>
        </w:rPr>
        <w:t xml:space="preserve"> is defined as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vertAlign w:val="subscript"/>
          <w:lang w:val="en"/>
        </w:rPr>
        <w:t>1</w:t>
      </w:r>
      <w:r w:rsidRPr="00F307B8">
        <w:rPr>
          <w:rFonts w:ascii="TimesLTStd-Roman" w:eastAsia="等线" w:hAnsi="TimesLTStd-Roman" w:cs="TimesLTStd-Roman"/>
          <w:spacing w:val="-2"/>
          <w:vertAlign w:val="subscript"/>
          <w:lang w:val="en" w:eastAsia="zh-CN"/>
        </w:rPr>
        <w:t xml:space="preserve"> </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t</w:t>
      </w:r>
      <w:r w:rsidRPr="00F307B8">
        <w:rPr>
          <w:rFonts w:ascii="TimesLTStd-Roman" w:eastAsia="等线" w:hAnsi="TimesLTStd-Roman" w:cs="TimesLTStd-Roman"/>
          <w:spacing w:val="-2"/>
          <w:vertAlign w:val="subscript"/>
          <w:lang w:val="en" w:eastAsia="zh-CN"/>
        </w:rPr>
        <w:t>2</w:t>
      </w:r>
      <w:r w:rsidRPr="00F307B8">
        <w:rPr>
          <w:rFonts w:ascii="TimesLTStd-Roman" w:eastAsia="等线" w:hAnsi="TimesLTStd-Roman" w:cs="TimesLTStd-Roman"/>
          <w:spacing w:val="-2"/>
          <w:lang w:val="en" w:eastAsia="zh-CN"/>
        </w:rPr>
        <w:t xml:space="preserve">. </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Pr="00F307B8" w:rsidRDefault="00F307B8" w:rsidP="00F307B8">
      <w:pPr>
        <w:keepNext/>
        <w:numPr>
          <w:ilvl w:val="0"/>
          <w:numId w:val="1"/>
        </w:numPr>
        <w:spacing w:before="240" w:after="80"/>
        <w:ind w:firstLine="200"/>
        <w:jc w:val="center"/>
        <w:outlineLvl w:val="0"/>
        <w:rPr>
          <w:rFonts w:eastAsia="等线"/>
          <w:smallCaps/>
          <w:kern w:val="28"/>
        </w:rPr>
      </w:pPr>
      <w:r w:rsidRPr="00F307B8">
        <w:rPr>
          <w:rFonts w:eastAsia="等线"/>
          <w:smallCaps/>
          <w:kern w:val="28"/>
          <w:lang w:val="en"/>
        </w:rPr>
        <w:t>M</w:t>
      </w:r>
      <w:r w:rsidRPr="00F307B8">
        <w:rPr>
          <w:rFonts w:eastAsia="等线"/>
          <w:smallCaps/>
          <w:kern w:val="28"/>
          <w:lang w:val="en" w:eastAsia="zh-CN"/>
        </w:rPr>
        <w:t>ining Indirect Dependencies</w:t>
      </w:r>
    </w:p>
    <w:p w:rsidR="00F307B8" w:rsidRPr="00F307B8" w:rsidRDefault="00F307B8" w:rsidP="00F307B8">
      <w:pPr>
        <w:widowControl w:val="0"/>
        <w:spacing w:line="252" w:lineRule="auto"/>
        <w:ind w:firstLine="200"/>
        <w:jc w:val="both"/>
        <w:rPr>
          <w:rFonts w:eastAsia="等线"/>
        </w:rPr>
      </w:pPr>
      <w:r w:rsidRPr="00F307B8">
        <w:rPr>
          <w:rFonts w:eastAsia="等线"/>
          <w:lang w:val="en" w:eastAsia="zh-CN"/>
        </w:rPr>
        <w:t xml:space="preserve">In this section, we propose a method for mining the indirect dependencies between the loop-choice </w:t>
      </w:r>
      <w:r w:rsidR="00771C2A" w:rsidRPr="00F307B8">
        <w:rPr>
          <w:rFonts w:eastAsia="等线"/>
          <w:lang w:val="en" w:eastAsia="zh-CN"/>
        </w:rPr>
        <w:t>branches</w:t>
      </w:r>
      <w:r w:rsidRPr="00F307B8">
        <w:rPr>
          <w:rFonts w:eastAsia="等线"/>
          <w:lang w:val="en" w:eastAsia="zh-CN"/>
        </w:rPr>
        <w:t xml:space="preserve"> driven loop structures. First, two algorithms are proposed to identify loop sequences and choice sequences from event logs, respectively. Then, in order to clearly describe the indirect dependencies between different structures, we introduce association rules. Next, we expand the ordinary Petri net and redefine the </w:t>
      </w:r>
      <w:r w:rsidRPr="00F307B8">
        <w:rPr>
          <w:rFonts w:eastAsia="等线"/>
          <w:lang w:eastAsia="zh-CN"/>
        </w:rPr>
        <w:t xml:space="preserve">new </w:t>
      </w:r>
      <w:r w:rsidRPr="00F307B8">
        <w:rPr>
          <w:rFonts w:eastAsia="等线"/>
          <w:lang w:val="en" w:eastAsia="zh-CN"/>
        </w:rPr>
        <w:t>transition firing rules.</w:t>
      </w:r>
      <w:r w:rsidRPr="00F307B8">
        <w:rPr>
          <w:rFonts w:eastAsia="等线"/>
        </w:rPr>
        <w:t xml:space="preserve"> </w:t>
      </w:r>
      <w:r w:rsidRPr="00F307B8">
        <w:rPr>
          <w:rFonts w:eastAsia="等线"/>
          <w:lang w:val="en" w:eastAsia="zh-CN"/>
        </w:rPr>
        <w:t xml:space="preserve">The process mining algorithm </w:t>
      </w:r>
      <w:r w:rsidRPr="00F307B8">
        <w:rPr>
          <w:rFonts w:eastAsia="等线"/>
          <w:i/>
          <w:lang w:val="en" w:eastAsia="zh-CN"/>
        </w:rPr>
        <w:t>AlphaID</w:t>
      </w:r>
      <w:r w:rsidRPr="00F307B8">
        <w:rPr>
          <w:rFonts w:eastAsia="等线"/>
          <w:lang w:val="en" w:eastAsia="zh-CN"/>
        </w:rPr>
        <w:t xml:space="preserve"> is proposed at last.</w:t>
      </w:r>
    </w:p>
    <w:p w:rsidR="00F307B8" w:rsidRPr="00F307B8" w:rsidRDefault="00771C2A" w:rsidP="00F307B8">
      <w:pPr>
        <w:keepNext/>
        <w:numPr>
          <w:ilvl w:val="1"/>
          <w:numId w:val="1"/>
        </w:numPr>
        <w:spacing w:before="120" w:after="60"/>
        <w:ind w:firstLine="200"/>
        <w:outlineLvl w:val="1"/>
        <w:rPr>
          <w:rFonts w:eastAsia="等线"/>
          <w:i/>
          <w:iCs/>
        </w:rPr>
      </w:pPr>
      <w:r w:rsidRPr="00F307B8">
        <w:rPr>
          <w:rFonts w:eastAsia="等线"/>
          <w:i/>
          <w:iCs/>
          <w:lang w:eastAsia="zh-CN"/>
        </w:rPr>
        <w:t>Identify</w:t>
      </w:r>
      <w:r w:rsidR="00F307B8" w:rsidRPr="00F307B8">
        <w:rPr>
          <w:rFonts w:eastAsia="等线"/>
          <w:i/>
          <w:iCs/>
          <w:lang w:eastAsia="zh-CN"/>
        </w:rPr>
        <w:t xml:space="preserve"> </w:t>
      </w:r>
      <w:r w:rsidR="00F307B8" w:rsidRPr="00F307B8">
        <w:rPr>
          <w:rFonts w:eastAsia="等线" w:hint="eastAsia"/>
          <w:i/>
          <w:iCs/>
          <w:lang w:eastAsia="zh-CN"/>
        </w:rPr>
        <w:t>L</w:t>
      </w:r>
      <w:r w:rsidR="00F307B8" w:rsidRPr="00F307B8">
        <w:rPr>
          <w:rFonts w:eastAsia="等线"/>
          <w:i/>
          <w:iCs/>
          <w:lang w:eastAsia="zh-CN"/>
        </w:rPr>
        <w:t xml:space="preserve">oop </w:t>
      </w:r>
      <w:r w:rsidR="00F307B8" w:rsidRPr="00F307B8">
        <w:rPr>
          <w:rFonts w:eastAsia="等线" w:hint="eastAsia"/>
          <w:i/>
          <w:iCs/>
          <w:lang w:eastAsia="zh-CN"/>
        </w:rPr>
        <w:t>S</w:t>
      </w:r>
      <w:r w:rsidR="00F307B8" w:rsidRPr="00F307B8">
        <w:rPr>
          <w:rFonts w:eastAsia="等线"/>
          <w:i/>
          <w:iCs/>
          <w:lang w:eastAsia="zh-CN"/>
        </w:rPr>
        <w:t>tructure</w:t>
      </w:r>
    </w:p>
    <w:p w:rsidR="00F307B8" w:rsidRPr="00EB349A" w:rsidRDefault="00F307B8" w:rsidP="00F307B8">
      <w:pPr>
        <w:widowControl w:val="0"/>
        <w:spacing w:line="252" w:lineRule="auto"/>
        <w:ind w:firstLineChars="100" w:firstLine="200"/>
        <w:jc w:val="both"/>
        <w:rPr>
          <w:rFonts w:eastAsia="等线"/>
          <w:lang w:val="en" w:eastAsia="zh-CN"/>
        </w:rPr>
      </w:pPr>
      <w:r w:rsidRPr="00EB349A">
        <w:rPr>
          <w:rFonts w:eastAsia="等线"/>
          <w:lang w:val="en" w:eastAsia="zh-CN"/>
        </w:rPr>
        <w:t>To identify a loop structure from the given event log, we redefine the loop activity and divide the loop activities into a loop start activity and a loop end activity, and further obtain a sequence that satisfies the loop structure.</w:t>
      </w:r>
    </w:p>
    <w:p w:rsidR="00F307B8" w:rsidRPr="00EB349A"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EB349A">
        <w:rPr>
          <w:rFonts w:ascii="TimesLTStd-Roman" w:eastAsia="等线" w:hAnsi="TimesLTStd-Roman" w:cs="TimesLTStd-Roman"/>
          <w:i/>
          <w:spacing w:val="-2"/>
          <w:lang w:val="en"/>
        </w:rPr>
        <w:t xml:space="preserve">Definition </w:t>
      </w:r>
      <w:r w:rsidRPr="00EB349A">
        <w:rPr>
          <w:rFonts w:ascii="TimesLTStd-Roman" w:eastAsia="等线" w:hAnsi="TimesLTStd-Roman" w:cs="TimesLTStd-Roman"/>
          <w:i/>
          <w:spacing w:val="-2"/>
          <w:lang w:val="en" w:eastAsia="zh-CN"/>
        </w:rPr>
        <w:t xml:space="preserve">12 </w:t>
      </w:r>
      <w:r w:rsidRPr="00EB349A">
        <w:rPr>
          <w:rFonts w:ascii="TimesLTStd-Roman" w:eastAsia="等线" w:hAnsi="TimesLTStd-Roman" w:cs="TimesLTStd-Roman"/>
          <w:spacing w:val="-2"/>
          <w:lang w:val="en"/>
        </w:rPr>
        <w:t>(</w:t>
      </w:r>
      <w:r w:rsidRPr="00EB349A">
        <w:rPr>
          <w:rFonts w:ascii="TimesLTStd-Roman" w:eastAsia="等线" w:hAnsi="TimesLTStd-Roman" w:cs="TimesLTStd-Roman"/>
          <w:i/>
          <w:spacing w:val="-2"/>
          <w:lang w:val="en" w:eastAsia="zh-CN"/>
        </w:rPr>
        <w:t>Activity Number</w:t>
      </w:r>
      <w:r w:rsidRPr="00EB349A">
        <w:rPr>
          <w:rFonts w:ascii="TimesLTStd-Roman" w:eastAsia="等线" w:hAnsi="TimesLTStd-Roman" w:cs="TimesLTStd-Roman"/>
          <w:spacing w:val="-2"/>
          <w:lang w:val="en"/>
        </w:rPr>
        <w:t>)</w:t>
      </w:r>
      <w:r w:rsidR="007026E3" w:rsidRPr="00EB349A">
        <w:rPr>
          <w:rFonts w:ascii="TimesLTStd-Roman" w:eastAsia="等线" w:hAnsi="TimesLTStd-Roman" w:cs="TimesLTStd-Roman" w:hint="eastAsia"/>
          <w:spacing w:val="-2"/>
          <w:lang w:val="en" w:eastAsia="zh-CN"/>
        </w:rPr>
        <w:t xml:space="preserve"> </w:t>
      </w:r>
      <w:r w:rsidR="0040531A" w:rsidRPr="00EB349A">
        <w:rPr>
          <w:rFonts w:ascii="TimesLTStd-Roman" w:eastAsia="等线" w:hAnsi="TimesLTStd-Roman" w:cs="TimesLTStd-Roman" w:hint="eastAsia"/>
          <w:spacing w:val="-2"/>
          <w:lang w:val="en" w:eastAsia="zh-CN"/>
        </w:rPr>
        <w:t>[</w:t>
      </w:r>
      <w:r w:rsidR="007026E3" w:rsidRPr="00EB349A">
        <w:rPr>
          <w:rFonts w:ascii="TimesLTStd-Roman" w:eastAsia="等线" w:hAnsi="TimesLTStd-Roman" w:cs="TimesLTStd-Roman" w:hint="eastAsia"/>
          <w:spacing w:val="-2"/>
          <w:lang w:val="en" w:eastAsia="zh-CN"/>
        </w:rPr>
        <w:t>39</w:t>
      </w:r>
      <w:r w:rsidR="0040531A" w:rsidRPr="00EB349A">
        <w:rPr>
          <w:rFonts w:ascii="TimesLTStd-Roman" w:eastAsia="等线" w:hAnsi="TimesLTStd-Roman" w:cs="TimesLTStd-Roman" w:hint="eastAsia"/>
          <w:spacing w:val="-2"/>
          <w:lang w:val="en" w:eastAsia="zh-CN"/>
        </w:rPr>
        <w:t>]</w:t>
      </w:r>
      <w:r w:rsidRPr="00EB349A">
        <w:rPr>
          <w:rFonts w:ascii="TimesLTStd-Roman" w:eastAsia="等线" w:hAnsi="TimesLTStd-Roman" w:cs="TimesLTStd-Roman"/>
          <w:spacing w:val="-2"/>
          <w:lang w:val="en"/>
        </w:rPr>
        <w:t>: Let</w:t>
      </w:r>
      <w:r w:rsidR="00136261" w:rsidRPr="00EB349A">
        <w:rPr>
          <w:rFonts w:ascii="TimesLTStd-Roman" w:eastAsia="等线" w:hAnsi="TimesLTStd-Roman" w:cs="TimesLTStd-Roman" w:hint="eastAsia"/>
          <w:spacing w:val="-2"/>
          <w:lang w:val="en" w:eastAsia="zh-CN"/>
        </w:rPr>
        <w:t xml:space="preserve"> </w:t>
      </w:r>
      <w:r w:rsidR="00136261" w:rsidRPr="00EB349A">
        <w:rPr>
          <w:rFonts w:ascii="TimesLTStd-Roman" w:eastAsia="等线" w:hAnsi="TimesLTStd-Roman" w:cs="TimesLTStd-Roman"/>
          <w:i/>
          <w:spacing w:val="-2"/>
          <w:lang w:val="en"/>
        </w:rPr>
        <w:t>σ</w:t>
      </w:r>
      <w:r w:rsidR="00136261" w:rsidRPr="00EB349A">
        <w:rPr>
          <w:rFonts w:ascii="TimesLTStd-Roman" w:eastAsia="等线" w:hAnsi="TimesLTStd-Roman" w:cs="TimesLTStd-Roman"/>
          <w:spacing w:val="-2"/>
          <w:lang w:val="en"/>
        </w:rPr>
        <w:t xml:space="preserve"> </w:t>
      </w:r>
      <w:r w:rsidR="00136261" w:rsidRPr="00EB349A">
        <w:rPr>
          <w:rFonts w:ascii="TimesLTStd-Roman" w:eastAsia="等线" w:hAnsi="TimesLTStd-Roman" w:cs="TimesLTStd-Roman"/>
          <w:spacing w:val="-2"/>
        </w:rPr>
        <w:sym w:font="Symbol" w:char="F0CE"/>
      </w:r>
      <w:r w:rsidR="00136261" w:rsidRPr="00EB349A">
        <w:rPr>
          <w:rFonts w:ascii="TimesLTStd-Roman" w:eastAsia="等线" w:hAnsi="TimesLTStd-Roman" w:cs="TimesLTStd-Roman"/>
          <w:spacing w:val="-2"/>
          <w:lang w:eastAsia="zh-CN"/>
        </w:rPr>
        <w:t xml:space="preserve"> </w:t>
      </w:r>
      <w:r w:rsidR="00136261" w:rsidRPr="00EB349A">
        <w:rPr>
          <w:rFonts w:ascii="TimesLTStd-Roman" w:eastAsia="等线" w:hAnsi="TimesLTStd-Roman" w:cs="TimesLTStd-Roman"/>
          <w:i/>
          <w:spacing w:val="-2"/>
          <w:lang w:val="en"/>
        </w:rPr>
        <w:t>Ψ</w:t>
      </w:r>
      <w:r w:rsidR="00136261" w:rsidRPr="00EB349A">
        <w:rPr>
          <w:rFonts w:ascii="Cambria Math" w:eastAsia="等线" w:hAnsi="Cambria Math" w:cs="Cambria Math"/>
          <w:spacing w:val="-2"/>
          <w:vertAlign w:val="superscript"/>
          <w:lang w:val="en"/>
        </w:rPr>
        <w:t>∗</w:t>
      </w:r>
      <w:r w:rsidR="00136261" w:rsidRPr="00EB349A">
        <w:rPr>
          <w:rFonts w:ascii="TimesLTStd-Roman" w:eastAsia="等线" w:hAnsi="TimesLTStd-Roman" w:cs="TimesLTStd-Roman"/>
          <w:spacing w:val="-2"/>
          <w:lang w:val="en"/>
        </w:rPr>
        <w:t xml:space="preserve"> be a trace,</w:t>
      </w:r>
      <w:r w:rsidR="00136261" w:rsidRPr="00EB349A">
        <w:rPr>
          <w:rFonts w:ascii="TimesLTStd-Roman" w:eastAsia="等线" w:hAnsi="TimesLTStd-Roman" w:cs="TimesLTStd-Roman" w:hint="eastAsia"/>
          <w:spacing w:val="-2"/>
          <w:lang w:val="en" w:eastAsia="zh-CN"/>
        </w:rPr>
        <w:t xml:space="preserve"> where </w:t>
      </w:r>
      <w:r w:rsidRPr="00EB349A">
        <w:rPr>
          <w:rFonts w:ascii="TimesLTStd-Roman" w:eastAsia="等线" w:hAnsi="TimesLTStd-Roman" w:cs="TimesLTStd-Roman"/>
          <w:i/>
          <w:spacing w:val="-2"/>
          <w:lang w:val="en"/>
        </w:rPr>
        <w:t>Ψ</w:t>
      </w:r>
      <w:r w:rsidRPr="00EB349A">
        <w:rPr>
          <w:rFonts w:ascii="TimesLTStd-Roman" w:eastAsia="等线" w:hAnsi="TimesLTStd-Roman" w:cs="TimesLTStd-Roman"/>
          <w:spacing w:val="-2"/>
          <w:lang w:val="en"/>
        </w:rPr>
        <w:t xml:space="preserve"> be </w:t>
      </w:r>
      <w:r w:rsidR="00136261" w:rsidRPr="00EB349A">
        <w:rPr>
          <w:rFonts w:ascii="TimesLTStd-Roman" w:eastAsia="等线" w:hAnsi="TimesLTStd-Roman" w:cs="TimesLTStd-Roman" w:hint="eastAsia"/>
          <w:spacing w:val="-2"/>
          <w:lang w:val="en" w:eastAsia="zh-CN"/>
        </w:rPr>
        <w:t xml:space="preserve">a </w:t>
      </w:r>
      <w:r w:rsidRPr="00EB349A">
        <w:rPr>
          <w:rFonts w:ascii="TimesLTStd-Roman" w:eastAsia="等线" w:hAnsi="TimesLTStd-Roman" w:cs="TimesLTStd-Roman"/>
          <w:spacing w:val="-2"/>
          <w:lang w:val="en"/>
        </w:rPr>
        <w:t>set of all activities,</w:t>
      </w:r>
      <w:r w:rsidRPr="00EB349A">
        <w:rPr>
          <w:rFonts w:ascii="TimesLTStd-Roman" w:eastAsia="等线" w:hAnsi="TimesLTStd-Roman" w:cs="TimesLTStd-Roman"/>
          <w:spacing w:val="-2"/>
          <w:lang w:val="en" w:eastAsia="zh-CN"/>
        </w:rPr>
        <w:t xml:space="preserve">  for </w:t>
      </w:r>
      <w:r w:rsidR="00136261" w:rsidRPr="00EB349A">
        <w:rPr>
          <w:rFonts w:ascii="TimesLTStd-Roman" w:eastAsia="等线" w:hAnsi="TimesLTStd-Roman" w:cs="TimesLTStd-Roman" w:hint="eastAsia"/>
          <w:i/>
          <w:spacing w:val="-2"/>
          <w:lang w:val="en" w:eastAsia="zh-CN"/>
        </w:rPr>
        <w:t>m</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spacing w:val="-2"/>
        </w:rPr>
        <w:sym w:font="Symbol" w:char="F0CE"/>
      </w:r>
      <w:r w:rsidRPr="00EB349A">
        <w:rPr>
          <w:rFonts w:ascii="TimesLTStd-Roman" w:eastAsia="等线" w:hAnsi="TimesLTStd-Roman" w:cs="TimesLTStd-Roman"/>
          <w:spacing w:val="-2"/>
          <w:lang w:eastAsia="zh-CN"/>
        </w:rPr>
        <w:t xml:space="preserve"> </w:t>
      </w:r>
      <w:r w:rsidRPr="00EB349A">
        <w:rPr>
          <w:rFonts w:ascii="TimesLTStd-Roman" w:eastAsia="等线" w:hAnsi="TimesLTStd-Roman" w:cs="TimesLTStd-Roman"/>
          <w:i/>
          <w:spacing w:val="-2"/>
          <w:lang w:val="en"/>
        </w:rPr>
        <w:t>σ</w:t>
      </w:r>
      <w:r w:rsidRPr="00EB349A">
        <w:rPr>
          <w:rFonts w:ascii="TimesLTStd-Roman" w:eastAsia="等线" w:hAnsi="TimesLTStd-Roman" w:cs="TimesLTStd-Roman"/>
          <w:spacing w:val="-2"/>
          <w:lang w:val="en" w:eastAsia="zh-CN"/>
        </w:rPr>
        <w:t xml:space="preserve"> is an activity, and </w:t>
      </w:r>
      <w:r w:rsidR="00136261" w:rsidRPr="00EB349A">
        <w:rPr>
          <w:rFonts w:ascii="TimesLTStd-Roman" w:eastAsia="等线" w:hAnsi="TimesLTStd-Roman" w:cs="TimesLTStd-Roman" w:hint="eastAsia"/>
          <w:i/>
          <w:spacing w:val="-2"/>
          <w:lang w:val="en" w:eastAsia="zh-CN"/>
        </w:rPr>
        <w:t>q</w:t>
      </w:r>
      <w:r w:rsidR="0040531A" w:rsidRPr="00EB349A">
        <w:rPr>
          <w:rFonts w:ascii="TimesLTStd-Roman" w:eastAsia="等线" w:hAnsi="TimesLTStd-Roman" w:cs="TimesLTStd-Roman" w:hint="eastAsia"/>
          <w:spacing w:val="-2"/>
          <w:lang w:val="en" w:eastAsia="zh-CN"/>
        </w:rPr>
        <w:t xml:space="preserve"> </w:t>
      </w:r>
      <w:r w:rsidRPr="00EB349A">
        <w:rPr>
          <w:rFonts w:ascii="TimesLTStd-Roman" w:eastAsia="等线" w:hAnsi="TimesLTStd-Roman" w:cs="TimesLTStd-Roman"/>
          <w:spacing w:val="-2"/>
        </w:rPr>
        <w:sym w:font="Symbol" w:char="F0CE"/>
      </w:r>
      <w:r w:rsidRPr="00EB349A">
        <w:rPr>
          <w:rFonts w:ascii="TimesLTStd-Roman" w:eastAsia="等线" w:hAnsi="TimesLTStd-Roman" w:cs="TimesLTStd-Roman"/>
          <w:spacing w:val="-2"/>
          <w:lang w:eastAsia="zh-CN"/>
        </w:rPr>
        <w:t xml:space="preserve"> </w:t>
      </w:r>
      <w:r w:rsidRPr="00EB349A">
        <w:rPr>
          <w:rFonts w:ascii="TimesLTStd-Roman" w:eastAsia="等线" w:hAnsi="TimesLTStd-Roman" w:cs="TimesLTStd-Roman"/>
          <w:i/>
          <w:spacing w:val="-2"/>
          <w:lang w:val="en"/>
        </w:rPr>
        <w:t>σ</w:t>
      </w:r>
      <w:r w:rsidRPr="00EB349A">
        <w:rPr>
          <w:rFonts w:ascii="TimesLTStd-Roman" w:eastAsia="等线" w:hAnsi="TimesLTStd-Roman" w:cs="TimesLTStd-Roman"/>
          <w:spacing w:val="-2"/>
          <w:lang w:val="en" w:eastAsia="zh-CN"/>
        </w:rPr>
        <w:t xml:space="preserve"> is a sequence, </w:t>
      </w:r>
      <w:r w:rsidR="00136261" w:rsidRPr="00EB349A">
        <w:rPr>
          <w:rFonts w:ascii="TimesLTStd-Roman" w:eastAsia="等线" w:hAnsi="TimesLTStd-Roman" w:cs="TimesLTStd-Roman" w:hint="eastAsia"/>
          <w:spacing w:val="-2"/>
          <w:lang w:val="en" w:eastAsia="zh-CN"/>
        </w:rPr>
        <w:t xml:space="preserve">then </w:t>
      </w:r>
      <w:r w:rsidRPr="00EB349A">
        <w:rPr>
          <w:rFonts w:ascii="TimesLTStd-Roman" w:eastAsia="等线" w:hAnsi="TimesLTStd-Roman" w:cs="TimesLTStd-Roman"/>
          <w:i/>
          <w:spacing w:val="-2"/>
          <w:lang w:val="en" w:eastAsia="zh-CN"/>
        </w:rPr>
        <w:t>num</w:t>
      </w:r>
      <w:r w:rsidRPr="00EB349A">
        <w:rPr>
          <w:rFonts w:ascii="TimesLTStd-Roman" w:eastAsia="等线" w:hAnsi="TimesLTStd-Roman" w:cs="TimesLTStd-Roman"/>
          <w:spacing w:val="-2"/>
          <w:lang w:val="en" w:eastAsia="zh-CN"/>
        </w:rPr>
        <w:t>(</w:t>
      </w:r>
      <w:r w:rsidR="00136261" w:rsidRPr="00EB349A">
        <w:rPr>
          <w:rFonts w:ascii="TimesLTStd-Roman" w:eastAsia="等线" w:hAnsi="TimesLTStd-Roman" w:cs="TimesLTStd-Roman" w:hint="eastAsia"/>
          <w:i/>
          <w:spacing w:val="-2"/>
          <w:lang w:val="en" w:eastAsia="zh-CN"/>
        </w:rPr>
        <w:t>m</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i/>
          <w:spacing w:val="-2"/>
          <w:lang w:val="en"/>
        </w:rPr>
        <w:t>σ</w:t>
      </w:r>
      <w:r w:rsidRPr="00EB349A">
        <w:rPr>
          <w:rFonts w:ascii="TimesLTStd-Roman" w:eastAsia="等线" w:hAnsi="TimesLTStd-Roman" w:cs="TimesLTStd-Roman"/>
          <w:spacing w:val="-2"/>
          <w:lang w:val="en" w:eastAsia="zh-CN"/>
        </w:rPr>
        <w:t xml:space="preserve">) represents the number of </w:t>
      </w:r>
      <w:r w:rsidR="00136261" w:rsidRPr="00EB349A">
        <w:rPr>
          <w:rFonts w:ascii="TimesLTStd-Roman" w:eastAsia="等线" w:hAnsi="TimesLTStd-Roman" w:cs="TimesLTStd-Roman" w:hint="eastAsia"/>
          <w:i/>
          <w:spacing w:val="-2"/>
          <w:lang w:val="en" w:eastAsia="zh-CN"/>
        </w:rPr>
        <w:t>m</w:t>
      </w:r>
      <w:r w:rsidRPr="00EB349A">
        <w:rPr>
          <w:rFonts w:ascii="TimesLTStd-Roman" w:eastAsia="等线" w:hAnsi="TimesLTStd-Roman" w:cs="TimesLTStd-Roman"/>
          <w:spacing w:val="-2"/>
          <w:lang w:val="en" w:eastAsia="zh-CN"/>
        </w:rPr>
        <w:t xml:space="preserve"> in </w:t>
      </w:r>
      <w:r w:rsidRPr="00EB349A">
        <w:rPr>
          <w:rFonts w:ascii="TimesLTStd-Roman" w:eastAsia="等线" w:hAnsi="TimesLTStd-Roman" w:cs="TimesLTStd-Roman"/>
          <w:i/>
          <w:spacing w:val="-2"/>
          <w:lang w:val="en"/>
        </w:rPr>
        <w:t>σ</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i/>
          <w:spacing w:val="-2"/>
          <w:lang w:val="en" w:eastAsia="zh-CN"/>
        </w:rPr>
        <w:t>num</w:t>
      </w:r>
      <w:r w:rsidRPr="00EB349A">
        <w:rPr>
          <w:rFonts w:ascii="TimesLTStd-Roman" w:eastAsia="等线" w:hAnsi="TimesLTStd-Roman" w:cs="TimesLTStd-Roman"/>
          <w:spacing w:val="-2"/>
          <w:lang w:val="en" w:eastAsia="zh-CN"/>
        </w:rPr>
        <w:t>(</w:t>
      </w:r>
      <w:r w:rsidR="00136261" w:rsidRPr="00EB349A">
        <w:rPr>
          <w:rFonts w:ascii="TimesLTStd-Roman" w:eastAsia="等线" w:hAnsi="TimesLTStd-Roman" w:cs="TimesLTStd-Roman" w:hint="eastAsia"/>
          <w:i/>
          <w:spacing w:val="-2"/>
          <w:lang w:val="en" w:eastAsia="zh-CN"/>
        </w:rPr>
        <w:t>q</w:t>
      </w:r>
      <w:r w:rsidRPr="00EB349A">
        <w:rPr>
          <w:rFonts w:ascii="TimesLTStd-Roman" w:eastAsia="等线" w:hAnsi="TimesLTStd-Roman" w:cs="TimesLTStd-Roman"/>
          <w:spacing w:val="-2"/>
          <w:lang w:val="en" w:eastAsia="zh-CN"/>
        </w:rPr>
        <w:t xml:space="preserve">, </w:t>
      </w:r>
      <w:r w:rsidRPr="00EB349A">
        <w:rPr>
          <w:rFonts w:ascii="TimesLTStd-Roman" w:eastAsia="等线" w:hAnsi="TimesLTStd-Roman" w:cs="TimesLTStd-Roman"/>
          <w:i/>
          <w:spacing w:val="-2"/>
          <w:lang w:val="en"/>
        </w:rPr>
        <w:t>σ</w:t>
      </w:r>
      <w:r w:rsidRPr="00EB349A">
        <w:rPr>
          <w:rFonts w:ascii="TimesLTStd-Roman" w:eastAsia="等线" w:hAnsi="TimesLTStd-Roman" w:cs="TimesLTStd-Roman"/>
          <w:spacing w:val="-2"/>
          <w:lang w:val="en" w:eastAsia="zh-CN"/>
        </w:rPr>
        <w:t xml:space="preserve">) represents the number of </w:t>
      </w:r>
      <w:r w:rsidR="00136261" w:rsidRPr="00EB349A">
        <w:rPr>
          <w:rFonts w:ascii="TimesLTStd-Roman" w:eastAsia="等线" w:hAnsi="TimesLTStd-Roman" w:cs="TimesLTStd-Roman" w:hint="eastAsia"/>
          <w:i/>
          <w:spacing w:val="-2"/>
          <w:lang w:val="en" w:eastAsia="zh-CN"/>
        </w:rPr>
        <w:t>q</w:t>
      </w:r>
      <w:r w:rsidR="00136261" w:rsidRPr="00EB349A">
        <w:rPr>
          <w:rFonts w:ascii="TimesLTStd-Roman" w:eastAsia="等线" w:hAnsi="TimesLTStd-Roman" w:cs="TimesLTStd-Roman" w:hint="eastAsia"/>
          <w:spacing w:val="-2"/>
          <w:lang w:val="en" w:eastAsia="zh-CN"/>
        </w:rPr>
        <w:t xml:space="preserve"> </w:t>
      </w:r>
      <w:r w:rsidRPr="00EB349A">
        <w:rPr>
          <w:rFonts w:ascii="TimesLTStd-Roman" w:eastAsia="等线" w:hAnsi="TimesLTStd-Roman" w:cs="TimesLTStd-Roman"/>
          <w:spacing w:val="-2"/>
          <w:lang w:val="en" w:eastAsia="zh-CN"/>
        </w:rPr>
        <w:t xml:space="preserve">in </w:t>
      </w:r>
      <w:r w:rsidRPr="00EB349A">
        <w:rPr>
          <w:rFonts w:ascii="TimesLTStd-Roman" w:eastAsia="等线" w:hAnsi="TimesLTStd-Roman" w:cs="TimesLTStd-Roman"/>
          <w:i/>
          <w:spacing w:val="-2"/>
          <w:lang w:val="en"/>
        </w:rPr>
        <w:t>σ</w:t>
      </w:r>
      <w:r w:rsidRPr="00EB349A">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EB349A">
        <w:rPr>
          <w:rFonts w:ascii="TimesLTStd-Roman" w:eastAsia="等线" w:hAnsi="TimesLTStd-Roman" w:cs="TimesLTStd-Roman"/>
          <w:spacing w:val="-2"/>
          <w:lang w:val="en" w:eastAsia="zh-CN"/>
        </w:rPr>
        <w:t xml:space="preserve">For </w:t>
      </w:r>
      <w:r w:rsidR="0040531A" w:rsidRPr="00EB349A">
        <w:rPr>
          <w:rFonts w:ascii="TimesLTStd-Roman" w:eastAsia="等线" w:hAnsi="TimesLTStd-Roman" w:cs="TimesLTStd-Roman" w:hint="eastAsia"/>
          <w:spacing w:val="-2"/>
          <w:lang w:val="en" w:eastAsia="zh-CN"/>
        </w:rPr>
        <w:t>instance</w:t>
      </w:r>
      <w:r w:rsidRPr="00EB349A">
        <w:rPr>
          <w:rFonts w:ascii="TimesLTStd-Roman" w:eastAsia="等线" w:hAnsi="TimesLTStd-Roman" w:cs="TimesLTStd-Roman"/>
          <w:spacing w:val="-2"/>
          <w:lang w:val="en" w:eastAsia="zh-CN"/>
        </w:rPr>
        <w:t xml:space="preserve">, let </w:t>
      </w:r>
      <w:r w:rsidRPr="00EB349A">
        <w:rPr>
          <w:rFonts w:ascii="TimesLTStd-Roman" w:eastAsia="等线" w:hAnsi="TimesLTStd-Roman" w:cs="TimesLTStd-Roman"/>
          <w:i/>
          <w:spacing w:val="-2"/>
          <w:lang w:val="en"/>
        </w:rPr>
        <w:t>Ψ</w:t>
      </w:r>
      <w:r w:rsidRPr="00EB349A">
        <w:rPr>
          <w:rFonts w:ascii="TimesLTStd-Roman" w:eastAsia="等线" w:hAnsi="TimesLTStd-Roman" w:cs="TimesLTStd-Roman"/>
          <w:spacing w:val="-2"/>
          <w:lang w:val="en" w:eastAsia="zh-CN"/>
        </w:rPr>
        <w:t xml:space="preserve"> = {</w:t>
      </w:r>
      <w:r w:rsidR="0040531A" w:rsidRPr="00EB349A">
        <w:rPr>
          <w:rFonts w:ascii="TimesLTStd-Roman" w:eastAsia="等线" w:hAnsi="TimesLTStd-Roman" w:cs="TimesLTStd-Roman" w:hint="eastAsia"/>
          <w:i/>
          <w:spacing w:val="-2"/>
          <w:lang w:val="en" w:eastAsia="zh-CN"/>
        </w:rPr>
        <w:t>c</w:t>
      </w:r>
      <w:r w:rsidRPr="00EB349A">
        <w:rPr>
          <w:rFonts w:ascii="TimesLTStd-Roman" w:eastAsia="等线" w:hAnsi="TimesLTStd-Roman" w:cs="TimesLTStd-Roman"/>
          <w:spacing w:val="-2"/>
          <w:lang w:val="en" w:eastAsia="zh-CN"/>
        </w:rPr>
        <w:t xml:space="preserve">, </w:t>
      </w:r>
      <w:r w:rsidR="0040531A" w:rsidRPr="00EB349A">
        <w:rPr>
          <w:rFonts w:ascii="TimesLTStd-Roman" w:eastAsia="等线" w:hAnsi="TimesLTStd-Roman" w:cs="TimesLTStd-Roman" w:hint="eastAsia"/>
          <w:i/>
          <w:spacing w:val="-2"/>
          <w:lang w:val="en" w:eastAsia="zh-CN"/>
        </w:rPr>
        <w:t>d</w:t>
      </w:r>
      <w:r w:rsidRPr="00EB349A">
        <w:rPr>
          <w:rFonts w:ascii="TimesLTStd-Roman" w:eastAsia="等线" w:hAnsi="TimesLTStd-Roman" w:cs="TimesLTStd-Roman"/>
          <w:spacing w:val="-2"/>
          <w:lang w:val="en" w:eastAsia="zh-CN"/>
        </w:rPr>
        <w:t xml:space="preserve">, </w:t>
      </w:r>
      <w:r w:rsidR="0040531A" w:rsidRPr="00EB349A">
        <w:rPr>
          <w:rFonts w:ascii="TimesLTStd-Roman" w:eastAsia="等线" w:hAnsi="TimesLTStd-Roman" w:cs="TimesLTStd-Roman" w:hint="eastAsia"/>
          <w:i/>
          <w:spacing w:val="-2"/>
          <w:lang w:val="en" w:eastAsia="zh-CN"/>
        </w:rPr>
        <w:t>e</w:t>
      </w:r>
      <w:r w:rsidRPr="00EB349A">
        <w:rPr>
          <w:rFonts w:ascii="TimesLTStd-Roman" w:eastAsia="等线" w:hAnsi="TimesLTStd-Roman" w:cs="TimesLTStd-Roman"/>
          <w:spacing w:val="-2"/>
          <w:lang w:val="en" w:eastAsia="zh-CN"/>
        </w:rPr>
        <w:t xml:space="preserve">, </w:t>
      </w:r>
      <w:r w:rsidR="0040531A" w:rsidRPr="00EB349A">
        <w:rPr>
          <w:rFonts w:ascii="TimesLTStd-Roman" w:eastAsia="等线" w:hAnsi="TimesLTStd-Roman" w:cs="TimesLTStd-Roman" w:hint="eastAsia"/>
          <w:i/>
          <w:spacing w:val="-2"/>
          <w:lang w:val="en" w:eastAsia="zh-CN"/>
        </w:rPr>
        <w:t>f</w:t>
      </w:r>
      <w:r w:rsidRPr="00EB349A">
        <w:rPr>
          <w:rFonts w:ascii="TimesLTStd-Roman" w:eastAsia="等线" w:hAnsi="TimesLTStd-Roman" w:cs="TimesLTStd-Roman"/>
          <w:spacing w:val="-2"/>
          <w:lang w:val="en" w:eastAsia="zh-CN"/>
        </w:rPr>
        <w:t xml:space="preserve">, </w:t>
      </w:r>
      <w:r w:rsidR="0040531A" w:rsidRPr="00EB349A">
        <w:rPr>
          <w:rFonts w:ascii="TimesLTStd-Roman" w:eastAsia="等线" w:hAnsi="TimesLTStd-Roman" w:cs="TimesLTStd-Roman" w:hint="eastAsia"/>
          <w:i/>
          <w:spacing w:val="-2"/>
          <w:lang w:val="en" w:eastAsia="zh-CN"/>
        </w:rPr>
        <w:t>g</w:t>
      </w:r>
      <w:r w:rsidRPr="00EB349A">
        <w:rPr>
          <w:rFonts w:ascii="TimesLTStd-Roman" w:eastAsia="等线" w:hAnsi="TimesLTStd-Roman" w:cs="TimesLTStd-Roman"/>
          <w:spacing w:val="-2"/>
          <w:lang w:val="en" w:eastAsia="zh-CN"/>
        </w:rPr>
        <w:t>} be a set of acti</w:t>
      </w:r>
      <w:r w:rsidRPr="00F307B8">
        <w:rPr>
          <w:rFonts w:ascii="TimesLTStd-Roman" w:eastAsia="等线" w:hAnsi="TimesLTStd-Roman" w:cs="TimesLTStd-Roman"/>
          <w:spacing w:val="-2"/>
          <w:lang w:val="en" w:eastAsia="zh-CN"/>
        </w:rPr>
        <w:t xml:space="preserve">vities,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 &lt;</w:t>
      </w:r>
      <w:r w:rsidR="0040531A">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0040531A">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w:t>
      </w:r>
      <w:r w:rsidR="0040531A">
        <w:rPr>
          <w:rFonts w:ascii="TimesLTStd-Roman" w:eastAsia="等线" w:hAnsi="TimesLTStd-Roman" w:cs="TimesLTStd-Roman" w:hint="eastAsia"/>
          <w:i/>
          <w:spacing w:val="-2"/>
          <w:lang w:val="en" w:eastAsia="zh-CN"/>
        </w:rPr>
        <w:t>e</w:t>
      </w:r>
      <w:r w:rsidRPr="00F307B8">
        <w:rPr>
          <w:rFonts w:ascii="TimesLTStd-Roman" w:eastAsia="等线" w:hAnsi="TimesLTStd-Roman" w:cs="TimesLTStd-Roman"/>
          <w:spacing w:val="-2"/>
          <w:lang w:val="en" w:eastAsia="zh-CN"/>
        </w:rPr>
        <w:t xml:space="preserve">, </w:t>
      </w:r>
      <w:r w:rsidR="0040531A">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w:t>
      </w:r>
      <w:r w:rsidR="0040531A">
        <w:rPr>
          <w:rFonts w:ascii="TimesLTStd-Roman" w:eastAsia="等线" w:hAnsi="TimesLTStd-Roman" w:cs="TimesLTStd-Roman" w:hint="eastAsia"/>
          <w:i/>
          <w:spacing w:val="-2"/>
          <w:lang w:val="en" w:eastAsia="zh-CN"/>
        </w:rPr>
        <w:t>e</w:t>
      </w:r>
      <w:r w:rsidRPr="00F307B8">
        <w:rPr>
          <w:rFonts w:ascii="TimesLTStd-Roman" w:eastAsia="等线" w:hAnsi="TimesLTStd-Roman" w:cs="TimesLTStd-Roman"/>
          <w:spacing w:val="-2"/>
          <w:lang w:val="en" w:eastAsia="zh-CN"/>
        </w:rPr>
        <w:t xml:space="preserve">, </w:t>
      </w:r>
      <w:r w:rsidR="0040531A">
        <w:rPr>
          <w:rFonts w:ascii="TimesLTStd-Roman" w:eastAsia="等线" w:hAnsi="TimesLTStd-Roman" w:cs="TimesLTStd-Roman" w:hint="eastAsia"/>
          <w:i/>
          <w:spacing w:val="-2"/>
          <w:lang w:val="en" w:eastAsia="zh-CN"/>
        </w:rPr>
        <w:t>f</w:t>
      </w:r>
      <w:r w:rsidRPr="00F307B8">
        <w:rPr>
          <w:rFonts w:ascii="TimesLTStd-Roman" w:eastAsia="等线" w:hAnsi="TimesLTStd-Roman" w:cs="TimesLTStd-Roman"/>
          <w:spacing w:val="-2"/>
          <w:lang w:val="en" w:eastAsia="zh-CN"/>
        </w:rPr>
        <w:t xml:space="preserve">, </w:t>
      </w:r>
      <w:r w:rsidR="0040531A">
        <w:rPr>
          <w:rFonts w:ascii="TimesLTStd-Roman" w:eastAsia="等线" w:hAnsi="TimesLTStd-Roman" w:cs="TimesLTStd-Roman" w:hint="eastAsia"/>
          <w:i/>
          <w:spacing w:val="-2"/>
          <w:lang w:val="en" w:eastAsia="zh-CN"/>
        </w:rPr>
        <w:t>g</w:t>
      </w:r>
      <w:r w:rsidRPr="00F307B8">
        <w:rPr>
          <w:rFonts w:ascii="TimesLTStd-Roman" w:eastAsia="等线" w:hAnsi="TimesLTStd-Roman" w:cs="TimesLTStd-Roman"/>
          <w:spacing w:val="-2"/>
          <w:lang w:val="en" w:eastAsia="zh-CN"/>
        </w:rPr>
        <w:t xml:space="preserve">&gt; be a trace over </w:t>
      </w:r>
      <w:r w:rsidRPr="00F307B8">
        <w:rPr>
          <w:rFonts w:ascii="TimesLTStd-Roman" w:eastAsia="等线" w:hAnsi="TimesLTStd-Roman" w:cs="TimesLTStd-Roman"/>
          <w:i/>
          <w:spacing w:val="-2"/>
          <w:lang w:val="en"/>
        </w:rPr>
        <w:t>Ψ</w:t>
      </w:r>
      <w:r w:rsidRPr="00F307B8">
        <w:rPr>
          <w:rFonts w:ascii="TimesLTStd-Roman" w:eastAsia="等线" w:hAnsi="TimesLTStd-Roman" w:cs="TimesLTStd-Roman"/>
          <w:spacing w:val="-2"/>
          <w:lang w:val="en" w:eastAsia="zh-CN"/>
        </w:rPr>
        <w:t xml:space="preserve">, then </w:t>
      </w:r>
      <w:proofErr w:type="gramStart"/>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proofErr w:type="gramEnd"/>
      <w:r w:rsidR="0040531A">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 2, and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0040531A">
        <w:rPr>
          <w:rFonts w:ascii="TimesLTStd-Roman" w:eastAsia="等线" w:hAnsi="TimesLTStd-Roman" w:cs="TimesLTStd-Roman" w:hint="eastAsia"/>
          <w:i/>
          <w:spacing w:val="-2"/>
          <w:lang w:val="en" w:eastAsia="zh-CN"/>
        </w:rPr>
        <w:t>f</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 1. </w:t>
      </w:r>
      <w:r w:rsidR="0040531A">
        <w:rPr>
          <w:rFonts w:ascii="TimesLTStd-Roman" w:eastAsia="等线" w:hAnsi="TimesLTStd-Roman" w:cs="TimesLTStd-Roman" w:hint="eastAsia"/>
          <w:i/>
          <w:spacing w:val="-2"/>
          <w:lang w:val="en" w:eastAsia="zh-CN"/>
        </w:rPr>
        <w:t>q</w:t>
      </w:r>
      <w:r w:rsidRPr="00F307B8">
        <w:rPr>
          <w:rFonts w:ascii="TimesLTStd-Roman" w:eastAsia="等线" w:hAnsi="TimesLTStd-Roman" w:cs="TimesLTStd-Roman"/>
          <w:spacing w:val="-2"/>
          <w:lang w:val="en" w:eastAsia="zh-CN"/>
        </w:rPr>
        <w:t xml:space="preserve"> = &lt;</w:t>
      </w:r>
      <w:r w:rsidR="0040531A">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w:t>
      </w:r>
      <w:r w:rsidR="0040531A">
        <w:rPr>
          <w:rFonts w:ascii="TimesLTStd-Roman" w:eastAsia="等线" w:hAnsi="TimesLTStd-Roman" w:cs="TimesLTStd-Roman" w:hint="eastAsia"/>
          <w:i/>
          <w:spacing w:val="-2"/>
          <w:lang w:val="en" w:eastAsia="zh-CN"/>
        </w:rPr>
        <w:t>e</w:t>
      </w:r>
      <w:r w:rsidRPr="00F307B8">
        <w:rPr>
          <w:rFonts w:ascii="TimesLTStd-Roman" w:eastAsia="等线" w:hAnsi="TimesLTStd-Roman" w:cs="TimesLTStd-Roman"/>
          <w:spacing w:val="-2"/>
          <w:lang w:val="en" w:eastAsia="zh-CN"/>
        </w:rPr>
        <w:t xml:space="preserve">&gt; be a sequence over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then </w:t>
      </w:r>
      <w:proofErr w:type="gramStart"/>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proofErr w:type="gramEnd"/>
      <w:r w:rsidR="0040531A">
        <w:rPr>
          <w:rFonts w:ascii="TimesLTStd-Roman" w:eastAsia="等线" w:hAnsi="TimesLTStd-Roman" w:cs="TimesLTStd-Roman" w:hint="eastAsia"/>
          <w:i/>
          <w:spacing w:val="-2"/>
          <w:lang w:val="en" w:eastAsia="zh-CN"/>
        </w:rPr>
        <w:t>q</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 2.</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rPr>
        <w:t xml:space="preserve">Definition </w:t>
      </w:r>
      <w:r w:rsidRPr="00F307B8">
        <w:rPr>
          <w:rFonts w:ascii="TimesLTStd-Roman" w:eastAsia="等线" w:hAnsi="TimesLTStd-Roman" w:cs="TimesLTStd-Roman"/>
          <w:i/>
          <w:spacing w:val="-2"/>
          <w:lang w:val="en" w:eastAsia="zh-CN"/>
        </w:rPr>
        <w:t xml:space="preserve">13 </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eastAsia="zh-CN"/>
        </w:rPr>
        <w:t>Loop Activity</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rPr>
        <w:t xml:space="preserve">Let </w:t>
      </w:r>
      <w:r w:rsidRPr="00F307B8">
        <w:rPr>
          <w:rFonts w:ascii="TimesLTStd-Roman" w:eastAsia="等线" w:hAnsi="TimesLTStd-Roman" w:cs="TimesLTStd-Roman"/>
          <w:i/>
          <w:spacing w:val="-2"/>
          <w:lang w:val="e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lang w:eastAsia="zh-CN"/>
        </w:rPr>
        <w:t xml:space="preserve"> </w:t>
      </w:r>
      <w:proofErr w:type="gramStart"/>
      <w:r w:rsidRPr="00F307B8">
        <w:rPr>
          <w:rFonts w:ascii="TimesLTStd-Roman" w:eastAsia="等线" w:hAnsi="TimesLTStd-Roman" w:cs="TimesLTStd-Roman"/>
          <w:b/>
          <w:i/>
          <w:spacing w:val="-2"/>
          <w:lang w:val="en"/>
        </w:rPr>
        <w:t>B</w:t>
      </w:r>
      <w:r w:rsidRPr="00F307B8">
        <w:rPr>
          <w:rFonts w:ascii="TimesLTStd-Roman" w:eastAsia="等线" w:hAnsi="TimesLTStd-Roman" w:cs="TimesLTStd-Roman"/>
          <w:spacing w:val="-2"/>
          <w:lang w:val="en"/>
        </w:rPr>
        <w:t>(</w:t>
      </w:r>
      <w:proofErr w:type="gramEnd"/>
      <w:r w:rsidRPr="00F307B8">
        <w:rPr>
          <w:rFonts w:ascii="TimesLTStd-Roman" w:eastAsia="等线" w:hAnsi="TimesLTStd-Roman" w:cs="TimesLTStd-Roman"/>
          <w:i/>
          <w:spacing w:val="-2"/>
          <w:lang w:val="en"/>
        </w:rPr>
        <w:t>A</w:t>
      </w:r>
      <w:r w:rsidRPr="00F307B8">
        <w:rPr>
          <w:rFonts w:ascii="TimesLTStd-Roman" w:eastAsia="等线" w:hAnsi="TimesLTStd-Roman" w:cs="TimesLTStd-Roman"/>
          <w:i/>
          <w:spacing w:val="-2"/>
          <w:vertAlign w:val="superscript"/>
          <w:lang w:val="en"/>
        </w:rPr>
        <w:sym w:font="Symbol" w:char="F02A"/>
      </w:r>
      <w:r w:rsidRPr="00F307B8">
        <w:rPr>
          <w:rFonts w:ascii="TimesLTStd-Roman" w:eastAsia="等线" w:hAnsi="TimesLTStd-Roman" w:cs="TimesLTStd-Roman"/>
          <w:spacing w:val="-2"/>
          <w:lang w:val="en"/>
        </w:rPr>
        <w:t xml:space="preserve">) be an event log </w:t>
      </w:r>
      <w:r w:rsidRPr="00F307B8">
        <w:rPr>
          <w:rFonts w:ascii="TimesLTStd-Roman" w:eastAsia="等线" w:hAnsi="TimesLTStd-Roman" w:cs="TimesLTStd-Roman"/>
          <w:spacing w:val="-2"/>
          <w:lang w:val="en" w:eastAsia="zh-CN"/>
        </w:rPr>
        <w:t>over</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i/>
          <w:spacing w:val="-2"/>
          <w:lang w:val="en"/>
        </w:rPr>
        <w:t>A</w:t>
      </w:r>
      <w:r w:rsidRPr="00F307B8">
        <w:rPr>
          <w:rFonts w:ascii="TimesLTStd-Roman" w:eastAsia="等线" w:hAnsi="TimesLTStd-Roman" w:cs="TimesLTStd-Roman"/>
          <w:spacing w:val="-2"/>
          <w:lang w:val="en" w:eastAsia="zh-CN"/>
        </w:rPr>
        <w:t xml:space="preserve">, </w:t>
      </w:r>
      <w:r w:rsidR="002F72F3" w:rsidRPr="00F307B8">
        <w:rPr>
          <w:rFonts w:ascii="TimesLTStd-Roman" w:eastAsia="等线" w:hAnsi="TimesLTStd-Roman" w:cs="TimesLTStd-Roman"/>
          <w:i/>
          <w:spacing w:val="-2"/>
          <w:lang w:val="en"/>
        </w:rPr>
        <w:t>L</w:t>
      </w:r>
      <w:r w:rsidR="002F72F3" w:rsidRPr="00F307B8">
        <w:rPr>
          <w:rFonts w:ascii="TimesLTStd-Roman" w:eastAsia="等线" w:hAnsi="TimesLTStd-Roman" w:cs="TimesLTStd-Roman"/>
          <w:i/>
          <w:spacing w:val="-2"/>
          <w:lang w:val="en" w:eastAsia="zh-CN"/>
        </w:rPr>
        <w:t xml:space="preserve"> </w:t>
      </w:r>
      <w:r w:rsidR="002F72F3" w:rsidRPr="00F307B8">
        <w:rPr>
          <w:rFonts w:ascii="TimesLTStd-Roman" w:eastAsia="等线" w:hAnsi="TimesLTStd-Roman" w:cs="TimesLTStd-Roman"/>
          <w:spacing w:val="-2"/>
          <w:lang w:val="en" w:eastAsia="zh-CN"/>
        </w:rPr>
        <w:t>does not contain</w:t>
      </w:r>
      <w:r w:rsidR="002F72F3" w:rsidRPr="00F307B8">
        <w:rPr>
          <w:rFonts w:ascii="TimesLTStd-Roman" w:eastAsia="等线" w:hAnsi="TimesLTStd-Roman" w:cs="TimesLTStd-Roman"/>
          <w:i/>
          <w:spacing w:val="-2"/>
          <w:lang w:val="en" w:eastAsia="zh-CN"/>
        </w:rPr>
        <w:t xml:space="preserve"> </w:t>
      </w:r>
      <w:r w:rsidR="002F72F3" w:rsidRPr="00F307B8">
        <w:rPr>
          <w:rFonts w:ascii="TimesLTStd-Roman" w:eastAsia="等线" w:hAnsi="TimesLTStd-Roman" w:cs="TimesLTStd-Roman"/>
          <w:spacing w:val="-2"/>
          <w:lang w:val="en" w:eastAsia="zh-CN"/>
        </w:rPr>
        <w:t>duplicate activities</w:t>
      </w:r>
      <w:r w:rsidR="002F72F3">
        <w:rPr>
          <w:rFonts w:ascii="TimesLTStd-Roman" w:eastAsia="等线" w:hAnsi="TimesLTStd-Roman" w:cs="TimesLTStd-Roman" w:hint="eastAsia"/>
          <w:spacing w:val="-2"/>
          <w:lang w:val="en" w:eastAsia="zh-CN"/>
        </w:rPr>
        <w:t>, a</w:t>
      </w:r>
      <w:r w:rsidRPr="00F307B8">
        <w:rPr>
          <w:rFonts w:ascii="TimesLTStd-Roman" w:eastAsia="等线" w:hAnsi="TimesLTStd-Roman" w:cs="TimesLTStd-Roman"/>
          <w:spacing w:val="-2"/>
          <w:lang w:val="en" w:eastAsia="zh-CN"/>
        </w:rPr>
        <w:t>nd</w:t>
      </w:r>
      <w:r w:rsidR="002F72F3">
        <w:rPr>
          <w:rFonts w:ascii="TimesLTStd-Roman" w:eastAsia="等线" w:hAnsi="TimesLTStd-Roman" w:cs="TimesLTStd-Roman" w:hint="eastAsia"/>
          <w:spacing w:val="-2"/>
          <w:lang w:val="en" w:eastAsia="zh-CN"/>
        </w:rPr>
        <w:t xml:space="preserve"> </w:t>
      </w:r>
      <w:r w:rsidR="002F72F3" w:rsidRPr="00F307B8">
        <w:rPr>
          <w:rFonts w:ascii="TimesLTStd-Roman" w:eastAsia="等线" w:hAnsi="TimesLTStd-Roman" w:cs="TimesLTStd-Roman"/>
          <w:i/>
          <w:spacing w:val="-2"/>
          <w:lang w:val="en"/>
        </w:rPr>
        <w:t>σ</w:t>
      </w:r>
      <w:r w:rsidR="002F72F3" w:rsidRPr="00F307B8">
        <w:rPr>
          <w:rFonts w:ascii="TimesLTStd-Roman" w:eastAsia="等线" w:hAnsi="TimesLTStd-Roman" w:cs="TimesLTStd-Roman"/>
          <w:spacing w:val="-2"/>
          <w:lang w:val="en"/>
        </w:rPr>
        <w:t xml:space="preserve"> </w:t>
      </w:r>
      <w:r w:rsidR="002F72F3" w:rsidRPr="00F307B8">
        <w:rPr>
          <w:rFonts w:ascii="TimesLTStd-Roman" w:eastAsia="等线" w:hAnsi="TimesLTStd-Roman" w:cs="TimesLTStd-Roman"/>
          <w:spacing w:val="-2"/>
        </w:rPr>
        <w:sym w:font="Symbol" w:char="F0CE"/>
      </w:r>
      <w:r w:rsidR="002F72F3" w:rsidRPr="00F307B8">
        <w:rPr>
          <w:rFonts w:ascii="TimesLTStd-Roman" w:eastAsia="等线" w:hAnsi="TimesLTStd-Roman" w:cs="TimesLTStd-Roman"/>
          <w:spacing w:val="-2"/>
          <w:lang w:eastAsia="zh-CN"/>
        </w:rPr>
        <w:t xml:space="preserve"> </w:t>
      </w:r>
      <w:r w:rsidR="002F72F3" w:rsidRPr="00F307B8">
        <w:rPr>
          <w:rFonts w:ascii="TimesLTStd-Roman" w:eastAsia="等线" w:hAnsi="TimesLTStd-Roman" w:cs="TimesLTStd-Roman"/>
          <w:i/>
          <w:spacing w:val="-2"/>
          <w:lang w:val="en" w:eastAsia="zh-CN"/>
        </w:rPr>
        <w:t>L</w:t>
      </w:r>
      <w:r w:rsidR="002F72F3" w:rsidRPr="00F307B8">
        <w:rPr>
          <w:rFonts w:ascii="TimesLTStd-Roman" w:eastAsia="等线" w:hAnsi="TimesLTStd-Roman" w:cs="TimesLTStd-Roman"/>
          <w:spacing w:val="-2"/>
          <w:lang w:val="en"/>
        </w:rPr>
        <w:t xml:space="preserve"> be a trace</w:t>
      </w:r>
      <w:r w:rsidR="002F72F3">
        <w:rPr>
          <w:rFonts w:ascii="TimesLTStd-Roman" w:eastAsia="等线" w:hAnsi="TimesLTStd-Roman" w:cs="TimesLTStd-Roman" w:hint="eastAsia"/>
          <w:spacing w:val="-2"/>
          <w:lang w:val="en" w:eastAsia="zh-CN"/>
        </w:rPr>
        <w:t>.</w:t>
      </w:r>
      <w:r w:rsidR="001111D9">
        <w:rPr>
          <w:rFonts w:ascii="TimesLTStd-Roman" w:eastAsia="等线" w:hAnsi="TimesLTStd-Roman" w:cs="TimesLTStd-Roman" w:hint="eastAsia"/>
          <w:spacing w:val="-2"/>
          <w:lang w:val="en" w:eastAsia="zh-CN"/>
        </w:rPr>
        <w:t xml:space="preserve"> If </w:t>
      </w:r>
      <w:r w:rsidR="001111D9" w:rsidRPr="00F307B8">
        <w:rPr>
          <w:rFonts w:ascii="TimesLTStd-Roman" w:eastAsia="等线" w:hAnsi="TimesLTStd-Roman" w:cs="TimesLTStd-Roman"/>
          <w:i/>
          <w:spacing w:val="-2"/>
          <w:lang w:val="en" w:eastAsia="zh-CN"/>
        </w:rPr>
        <w:t>a</w:t>
      </w:r>
      <w:r w:rsidR="001111D9" w:rsidRPr="00F307B8">
        <w:rPr>
          <w:rFonts w:ascii="TimesLTStd-Roman" w:eastAsia="等线" w:hAnsi="TimesLTStd-Roman" w:cs="TimesLTStd-Roman"/>
          <w:spacing w:val="-2"/>
          <w:lang w:val="en" w:eastAsia="zh-CN"/>
        </w:rPr>
        <w:t xml:space="preserve"> </w:t>
      </w:r>
      <w:r w:rsidR="001111D9" w:rsidRPr="00F307B8">
        <w:rPr>
          <w:rFonts w:ascii="TimesLTStd-Roman" w:eastAsia="等线" w:hAnsi="TimesLTStd-Roman" w:cs="TimesLTStd-Roman"/>
          <w:spacing w:val="-2"/>
        </w:rPr>
        <w:sym w:font="Symbol" w:char="F0CE"/>
      </w:r>
      <w:r w:rsidR="001111D9" w:rsidRPr="00F307B8">
        <w:rPr>
          <w:rFonts w:ascii="TimesLTStd-Roman" w:eastAsia="等线" w:hAnsi="TimesLTStd-Roman" w:cs="TimesLTStd-Roman"/>
          <w:spacing w:val="-2"/>
          <w:lang w:eastAsia="zh-CN"/>
        </w:rPr>
        <w:t xml:space="preserve"> </w:t>
      </w:r>
      <w:r w:rsidR="001111D9" w:rsidRPr="00F307B8">
        <w:rPr>
          <w:rFonts w:ascii="TimesLTStd-Roman" w:eastAsia="等线" w:hAnsi="TimesLTStd-Roman" w:cs="TimesLTStd-Roman"/>
          <w:i/>
          <w:spacing w:val="-2"/>
          <w:lang w:val="en"/>
        </w:rPr>
        <w:t>σ</w:t>
      </w:r>
      <w:r w:rsidR="001111D9">
        <w:rPr>
          <w:rFonts w:ascii="TimesLTStd-Roman" w:eastAsia="等线" w:hAnsi="TimesLTStd-Roman" w:cs="TimesLTStd-Roman" w:hint="eastAsia"/>
          <w:spacing w:val="-2"/>
          <w:lang w:val="en" w:eastAsia="zh-CN"/>
        </w:rPr>
        <w:t>, and</w:t>
      </w:r>
      <w:r w:rsidR="001111D9" w:rsidRPr="001111D9">
        <w:rPr>
          <w:rFonts w:ascii="TimesLTStd-Roman" w:eastAsia="等线" w:hAnsi="TimesLTStd-Roman" w:cs="TimesLTStd-Roman"/>
          <w:i/>
          <w:spacing w:val="-2"/>
          <w:lang w:val="en" w:eastAsia="zh-CN"/>
        </w:rPr>
        <w:t xml:space="preserve"> </w:t>
      </w:r>
      <w:r w:rsidR="001111D9" w:rsidRPr="00F307B8">
        <w:rPr>
          <w:rFonts w:ascii="TimesLTStd-Roman" w:eastAsia="等线" w:hAnsi="TimesLTStd-Roman" w:cs="TimesLTStd-Roman"/>
          <w:i/>
          <w:spacing w:val="-2"/>
          <w:lang w:val="en" w:eastAsia="zh-CN"/>
        </w:rPr>
        <w:t>num</w:t>
      </w:r>
      <w:r w:rsidR="001111D9" w:rsidRPr="00F307B8">
        <w:rPr>
          <w:rFonts w:ascii="TimesLTStd-Roman" w:eastAsia="等线" w:hAnsi="TimesLTStd-Roman" w:cs="TimesLTStd-Roman"/>
          <w:spacing w:val="-2"/>
          <w:lang w:val="en" w:eastAsia="zh-CN"/>
        </w:rPr>
        <w:t>(</w:t>
      </w:r>
      <w:r w:rsidR="001111D9" w:rsidRPr="00F307B8">
        <w:rPr>
          <w:rFonts w:ascii="TimesLTStd-Roman" w:eastAsia="等线" w:hAnsi="TimesLTStd-Roman" w:cs="TimesLTStd-Roman"/>
          <w:i/>
          <w:spacing w:val="-2"/>
          <w:lang w:val="en" w:eastAsia="zh-CN"/>
        </w:rPr>
        <w:t>a</w:t>
      </w:r>
      <w:r w:rsidR="001111D9" w:rsidRPr="00F307B8">
        <w:rPr>
          <w:rFonts w:ascii="TimesLTStd-Roman" w:eastAsia="等线" w:hAnsi="TimesLTStd-Roman" w:cs="TimesLTStd-Roman"/>
          <w:spacing w:val="-2"/>
          <w:lang w:val="en" w:eastAsia="zh-CN"/>
        </w:rPr>
        <w:t xml:space="preserve">, </w:t>
      </w:r>
      <w:r w:rsidR="001111D9" w:rsidRPr="00F307B8">
        <w:rPr>
          <w:rFonts w:ascii="TimesLTStd-Roman" w:eastAsia="等线" w:hAnsi="TimesLTStd-Roman" w:cs="TimesLTStd-Roman"/>
          <w:i/>
          <w:spacing w:val="-2"/>
          <w:lang w:val="en"/>
        </w:rPr>
        <w:t>σ</w:t>
      </w:r>
      <w:r w:rsidR="001111D9" w:rsidRPr="00F307B8">
        <w:rPr>
          <w:rFonts w:ascii="TimesLTStd-Roman" w:eastAsia="等线" w:hAnsi="TimesLTStd-Roman" w:cs="TimesLTStd-Roman"/>
          <w:spacing w:val="-2"/>
          <w:lang w:val="en" w:eastAsia="zh-CN"/>
        </w:rPr>
        <w:t>) &gt; 1</w:t>
      </w:r>
      <w:r w:rsidR="001111D9">
        <w:rPr>
          <w:rFonts w:ascii="TimesLTStd-Roman" w:eastAsia="等线" w:hAnsi="TimesLTStd-Roman" w:cs="TimesLTStd-Roman" w:hint="eastAsia"/>
          <w:spacing w:val="-2"/>
          <w:lang w:val="en" w:eastAsia="zh-CN"/>
        </w:rPr>
        <w:t xml:space="preserve">, </w:t>
      </w:r>
      <w:r w:rsidRPr="00F307B8">
        <w:rPr>
          <w:rFonts w:ascii="TimesLTStd-Roman" w:eastAsia="等线" w:hAnsi="TimesLTStd-Roman" w:cs="TimesLTStd-Roman"/>
          <w:spacing w:val="-2"/>
          <w:lang w:val="en" w:eastAsia="zh-CN"/>
        </w:rPr>
        <w:t xml:space="preserve">then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is called a loop </w:t>
      </w:r>
      <w:r w:rsidRPr="00F307B8">
        <w:rPr>
          <w:rFonts w:ascii="TimesLTStd-Roman" w:eastAsia="等线" w:hAnsi="TimesLTStd-Roman" w:cs="TimesLTStd-Roman"/>
          <w:spacing w:val="-2"/>
          <w:lang w:val="en"/>
        </w:rPr>
        <w:t>activit</w:t>
      </w:r>
      <w:r w:rsidRPr="00F307B8">
        <w:rPr>
          <w:rFonts w:ascii="TimesLTStd-Roman" w:eastAsia="等线" w:hAnsi="TimesLTStd-Roman" w:cs="TimesLTStd-Roman"/>
          <w:spacing w:val="-2"/>
          <w:lang w:val="en" w:eastAsia="zh-CN"/>
        </w:rPr>
        <w:t>y</w:t>
      </w:r>
      <w:r w:rsidR="001111D9">
        <w:rPr>
          <w:rFonts w:ascii="TimesLTStd-Roman" w:eastAsia="等线" w:hAnsi="TimesLTStd-Roman" w:cs="TimesLTStd-Roman" w:hint="eastAsia"/>
          <w:spacing w:val="-2"/>
          <w:lang w:val="en" w:eastAsia="zh-CN"/>
        </w:rPr>
        <w:t xml:space="preserve">. </w:t>
      </w:r>
      <w:r w:rsidRPr="00F307B8">
        <w:rPr>
          <w:rFonts w:ascii="TimesLTStd-Roman" w:eastAsia="等线" w:hAnsi="TimesLTStd-Roman" w:cs="TimesLTStd-Roman"/>
          <w:spacing w:val="-2"/>
          <w:lang w:val="en" w:eastAsia="zh-CN"/>
        </w:rPr>
        <w:t xml:space="preserve">The set of loop </w:t>
      </w:r>
      <w:r w:rsidRPr="00F307B8">
        <w:rPr>
          <w:rFonts w:ascii="TimesLTStd-Roman" w:eastAsia="等线" w:hAnsi="TimesLTStd-Roman" w:cs="TimesLTStd-Roman"/>
          <w:spacing w:val="-2"/>
          <w:lang w:val="en"/>
        </w:rPr>
        <w:t>activit</w:t>
      </w:r>
      <w:r w:rsidRPr="00F307B8">
        <w:rPr>
          <w:rFonts w:ascii="TimesLTStd-Roman" w:eastAsia="等线" w:hAnsi="TimesLTStd-Roman" w:cs="TimesLTStd-Roman"/>
          <w:spacing w:val="-2"/>
          <w:lang w:val="en" w:eastAsia="zh-CN"/>
        </w:rPr>
        <w:t>ies is represented by</w:t>
      </w:r>
      <w:r w:rsidRPr="00F307B8">
        <w:rPr>
          <w:rFonts w:ascii="TimesLTStd-Roman" w:eastAsia="等线" w:hAnsi="TimesLTStd-Roman" w:cs="TimesLTStd-Roman"/>
          <w:i/>
          <w:spacing w:val="-2"/>
          <w:lang w:val="en" w:eastAsia="zh-CN"/>
        </w:rPr>
        <w:t xml:space="preserve"> 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where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i/>
          <w:spacing w:val="-2"/>
          <w:lang w:val="en"/>
        </w:rPr>
        <w:t>Ψ</w:t>
      </w:r>
      <w:r w:rsidRPr="00F307B8">
        <w:rPr>
          <w:rFonts w:ascii="TimesLTStd-Roman" w:eastAsia="等线" w:hAnsi="TimesLTStd-Roman" w:cs="TimesLTStd-Roman"/>
          <w:i/>
          <w:spacing w:val="-2"/>
          <w:lang w:val="en" w:eastAsia="zh-CN"/>
        </w:rPr>
        <w:t xml:space="preserve"> </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24"/>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w:t>
      </w:r>
      <w:r w:rsidRPr="00F307B8">
        <w:rPr>
          <w:rFonts w:ascii="TimesLTStd-Roman" w:eastAsia="华文楷体" w:hAnsi="TimesLTStd-Roman" w:cs="TimesLTStd-Roman"/>
          <w:spacing w:val="-2"/>
        </w:rPr>
        <w:sym w:font="Symbol" w:char="F0D9"/>
      </w:r>
      <w:r w:rsidRPr="00F307B8">
        <w:rPr>
          <w:rFonts w:ascii="TimesLTStd-Roman" w:eastAsia="华文楷体" w:hAnsi="TimesLTStd-Roman" w:cs="TimesLTStd-Roman"/>
          <w:spacing w:val="-2"/>
          <w:lang w:eastAsia="zh-CN"/>
        </w:rPr>
        <w:t xml:space="preserve"> </w:t>
      </w:r>
      <w:proofErr w:type="gramStart"/>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proofErr w:type="gramEnd"/>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&gt; 1}.</w:t>
      </w:r>
    </w:p>
    <w:p w:rsidR="00F307B8" w:rsidRPr="00F307B8" w:rsidRDefault="00F307B8" w:rsidP="00F307B8">
      <w:pPr>
        <w:suppressAutoHyphens/>
        <w:autoSpaceDE w:val="0"/>
        <w:autoSpaceDN w:val="0"/>
        <w:adjustRightInd w:val="0"/>
        <w:spacing w:line="252" w:lineRule="auto"/>
        <w:ind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val="en" w:eastAsia="zh-CN"/>
        </w:rPr>
        <w:t xml:space="preserve">For </w:t>
      </w:r>
      <w:r w:rsidR="00BE05C1">
        <w:rPr>
          <w:rFonts w:ascii="TimesLTStd-Roman" w:eastAsia="等线" w:hAnsi="TimesLTStd-Roman" w:cs="TimesLTStd-Roman" w:hint="eastAsia"/>
          <w:spacing w:val="-2"/>
          <w:lang w:val="en" w:eastAsia="zh-CN"/>
        </w:rPr>
        <w:t>instance</w:t>
      </w:r>
      <w:r w:rsidRPr="00F307B8">
        <w:rPr>
          <w:rFonts w:ascii="TimesLTStd-Roman" w:eastAsia="等线" w:hAnsi="TimesLTStd-Roman" w:cs="TimesLTStd-Roman"/>
          <w:spacing w:val="-2"/>
          <w:lang w:val="en" w:eastAsia="zh-CN"/>
        </w:rPr>
        <w:t xml:space="preserve">, let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 &lt;</w:t>
      </w:r>
      <w:r w:rsidR="00BE05C1">
        <w:rPr>
          <w:rFonts w:ascii="TimesLTStd-Roman" w:eastAsia="等线" w:hAnsi="TimesLTStd-Roman" w:cs="TimesLTStd-Roman" w:hint="eastAsia"/>
          <w:i/>
          <w:spacing w:val="-2"/>
          <w:lang w:val="en" w:eastAsia="zh-CN"/>
        </w:rPr>
        <w:t>f</w:t>
      </w:r>
      <w:r w:rsidRPr="00F307B8">
        <w:rPr>
          <w:rFonts w:ascii="TimesLTStd-Roman" w:eastAsia="等线" w:hAnsi="TimesLTStd-Roman" w:cs="TimesLTStd-Roman"/>
          <w:spacing w:val="-2"/>
          <w:lang w:val="en" w:eastAsia="zh-CN"/>
        </w:rPr>
        <w:t xml:space="preserve">, </w:t>
      </w:r>
      <w:r w:rsidR="00BE05C1">
        <w:rPr>
          <w:rFonts w:ascii="TimesLTStd-Roman" w:eastAsia="等线" w:hAnsi="TimesLTStd-Roman" w:cs="TimesLTStd-Roman" w:hint="eastAsia"/>
          <w:i/>
          <w:spacing w:val="-2"/>
          <w:lang w:val="en" w:eastAsia="zh-CN"/>
        </w:rPr>
        <w:t>g</w:t>
      </w:r>
      <w:r w:rsidRPr="00F307B8">
        <w:rPr>
          <w:rFonts w:ascii="TimesLTStd-Roman" w:eastAsia="等线" w:hAnsi="TimesLTStd-Roman" w:cs="TimesLTStd-Roman"/>
          <w:spacing w:val="-2"/>
          <w:lang w:val="en" w:eastAsia="zh-CN"/>
        </w:rPr>
        <w:t xml:space="preserve">, </w:t>
      </w:r>
      <w:r w:rsidR="00BE05C1">
        <w:rPr>
          <w:rFonts w:ascii="TimesLTStd-Roman" w:eastAsia="等线" w:hAnsi="TimesLTStd-Roman" w:cs="TimesLTStd-Roman" w:hint="eastAsia"/>
          <w:i/>
          <w:spacing w:val="-2"/>
          <w:lang w:val="en" w:eastAsia="zh-CN"/>
        </w:rPr>
        <w:t>h</w:t>
      </w:r>
      <w:r w:rsidRPr="00F307B8">
        <w:rPr>
          <w:rFonts w:ascii="TimesLTStd-Roman" w:eastAsia="等线" w:hAnsi="TimesLTStd-Roman" w:cs="TimesLTStd-Roman"/>
          <w:spacing w:val="-2"/>
          <w:lang w:val="en" w:eastAsia="zh-CN"/>
        </w:rPr>
        <w:t xml:space="preserve">, </w:t>
      </w:r>
      <w:r w:rsidR="00BE05C1">
        <w:rPr>
          <w:rFonts w:ascii="TimesLTStd-Roman" w:eastAsia="等线" w:hAnsi="TimesLTStd-Roman" w:cs="TimesLTStd-Roman" w:hint="eastAsia"/>
          <w:i/>
          <w:spacing w:val="-2"/>
          <w:lang w:val="en" w:eastAsia="zh-CN"/>
        </w:rPr>
        <w:t>g</w:t>
      </w:r>
      <w:r w:rsidRPr="00F307B8">
        <w:rPr>
          <w:rFonts w:ascii="TimesLTStd-Roman" w:eastAsia="等线" w:hAnsi="TimesLTStd-Roman" w:cs="TimesLTStd-Roman"/>
          <w:spacing w:val="-2"/>
          <w:lang w:val="en" w:eastAsia="zh-CN"/>
        </w:rPr>
        <w:t xml:space="preserve">, </w:t>
      </w:r>
      <w:r w:rsidR="00BE05C1">
        <w:rPr>
          <w:rFonts w:ascii="TimesLTStd-Roman" w:eastAsia="等线" w:hAnsi="TimesLTStd-Roman" w:cs="TimesLTStd-Roman" w:hint="eastAsia"/>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&gt;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be a trace, </w:t>
      </w:r>
      <w:proofErr w:type="gramStart"/>
      <w:r w:rsidRPr="00F307B8">
        <w:rPr>
          <w:rFonts w:ascii="TimesLTStd-Roman" w:eastAsia="等线" w:hAnsi="TimesLTStd-Roman" w:cs="TimesLTStd-Roman"/>
          <w:spacing w:val="-2"/>
          <w:lang w:val="en" w:eastAsia="zh-CN"/>
        </w:rPr>
        <w:t xml:space="preserve">and  </w:t>
      </w:r>
      <w:r w:rsidRPr="00F307B8">
        <w:rPr>
          <w:rFonts w:ascii="TimesLTStd-Roman" w:eastAsia="等线" w:hAnsi="TimesLTStd-Roman" w:cs="TimesLTStd-Roman"/>
          <w:i/>
          <w:spacing w:val="-2"/>
          <w:lang w:val="en" w:eastAsia="zh-CN"/>
        </w:rPr>
        <w:t>num</w:t>
      </w:r>
      <w:proofErr w:type="gramEnd"/>
      <w:r w:rsidRPr="00F307B8">
        <w:rPr>
          <w:rFonts w:ascii="TimesLTStd-Roman" w:eastAsia="等线" w:hAnsi="TimesLTStd-Roman" w:cs="TimesLTStd-Roman"/>
          <w:spacing w:val="-2"/>
          <w:lang w:val="en" w:eastAsia="zh-CN"/>
        </w:rPr>
        <w:t>(</w:t>
      </w:r>
      <w:r w:rsidR="00BE05C1">
        <w:rPr>
          <w:rFonts w:ascii="TimesLTStd-Roman" w:eastAsia="等线" w:hAnsi="TimesLTStd-Roman" w:cs="TimesLTStd-Roman" w:hint="eastAsia"/>
          <w:i/>
          <w:spacing w:val="-2"/>
          <w:lang w:val="en" w:eastAsia="zh-CN"/>
        </w:rPr>
        <w:t>g</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w:t>
      </w:r>
      <w:r w:rsidR="00BE05C1">
        <w:rPr>
          <w:rFonts w:ascii="TimesLTStd-Roman" w:eastAsia="等线" w:hAnsi="TimesLTStd-Roman" w:cs="TimesLTStd-Roman" w:hint="eastAsia"/>
          <w:spacing w:val="-2"/>
          <w:lang w:val="en" w:eastAsia="zh-CN"/>
        </w:rPr>
        <w:t xml:space="preserve"> </w:t>
      </w:r>
      <w:r w:rsidRPr="00F307B8">
        <w:rPr>
          <w:rFonts w:ascii="TimesLTStd-Roman" w:eastAsia="等线" w:hAnsi="TimesLTStd-Roman" w:cs="TimesLTStd-Roman"/>
          <w:spacing w:val="-2"/>
          <w:lang w:val="en" w:eastAsia="zh-CN"/>
        </w:rPr>
        <w:t xml:space="preserve">2 &gt; 1,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00BE05C1">
        <w:rPr>
          <w:rFonts w:ascii="TimesLTStd-Roman" w:eastAsia="等线" w:hAnsi="TimesLTStd-Roman" w:cs="TimesLTStd-Roman" w:hint="eastAsia"/>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xml:space="preserve">) = 2 &gt; 1, then </w:t>
      </w:r>
      <w:r w:rsidR="00BE05C1">
        <w:rPr>
          <w:rFonts w:ascii="TimesLTStd-Roman" w:eastAsia="等线" w:hAnsi="TimesLTStd-Roman" w:cs="TimesLTStd-Roman" w:hint="eastAsia"/>
          <w:i/>
          <w:spacing w:val="-2"/>
          <w:lang w:val="en" w:eastAsia="zh-CN"/>
        </w:rPr>
        <w:t>g</w:t>
      </w:r>
      <w:r w:rsidRPr="00F307B8">
        <w:rPr>
          <w:rFonts w:ascii="TimesLTStd-Roman" w:eastAsia="等线" w:hAnsi="TimesLTStd-Roman" w:cs="TimesLTStd-Roman"/>
          <w:i/>
          <w:spacing w:val="-2"/>
          <w:lang w:val="en" w:eastAsia="zh-CN"/>
        </w:rPr>
        <w:t xml:space="preserve"> </w:t>
      </w:r>
      <w:r w:rsidRPr="00F307B8">
        <w:rPr>
          <w:rFonts w:ascii="TimesLTStd-Roman" w:eastAsia="等线" w:hAnsi="TimesLTStd-Roman" w:cs="TimesLTStd-Roman"/>
          <w:spacing w:val="-2"/>
          <w:lang w:val="en" w:eastAsia="zh-CN"/>
        </w:rPr>
        <w:t>and</w:t>
      </w:r>
      <w:r w:rsidRPr="00F307B8">
        <w:rPr>
          <w:rFonts w:ascii="TimesLTStd-Roman" w:eastAsia="等线" w:hAnsi="TimesLTStd-Roman" w:cs="TimesLTStd-Roman"/>
          <w:i/>
          <w:spacing w:val="-2"/>
          <w:lang w:val="en" w:eastAsia="zh-CN"/>
        </w:rPr>
        <w:t xml:space="preserve"> </w:t>
      </w:r>
      <w:r w:rsidR="00BE05C1">
        <w:rPr>
          <w:rFonts w:ascii="TimesLTStd-Roman" w:eastAsia="等线" w:hAnsi="TimesLTStd-Roman" w:cs="TimesLTStd-Roman" w:hint="eastAsia"/>
          <w:i/>
          <w:spacing w:val="-2"/>
          <w:lang w:val="en" w:eastAsia="zh-CN"/>
        </w:rPr>
        <w:t>h</w:t>
      </w:r>
      <w:r w:rsidRPr="00F307B8">
        <w:rPr>
          <w:rFonts w:ascii="TimesLTStd-Roman" w:eastAsia="等线" w:hAnsi="TimesLTStd-Roman" w:cs="TimesLTStd-Roman"/>
          <w:spacing w:val="-2"/>
          <w:lang w:val="en" w:eastAsia="zh-CN"/>
        </w:rPr>
        <w:t xml:space="preserve"> are called loop </w:t>
      </w:r>
      <w:r w:rsidRPr="00F307B8">
        <w:rPr>
          <w:rFonts w:ascii="TimesLTStd-Roman" w:eastAsia="等线" w:hAnsi="TimesLTStd-Roman" w:cs="TimesLTStd-Roman"/>
          <w:spacing w:val="-2"/>
          <w:lang w:val="en"/>
        </w:rPr>
        <w:t>activit</w:t>
      </w:r>
      <w:r w:rsidRPr="00F307B8">
        <w:rPr>
          <w:rFonts w:ascii="TimesLTStd-Roman" w:eastAsia="等线" w:hAnsi="TimesLTStd-Roman" w:cs="TimesLTStd-Roman"/>
          <w:spacing w:val="-2"/>
          <w:lang w:val="en" w:eastAsia="zh-CN"/>
        </w:rPr>
        <w:t xml:space="preserve">ies, and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 {</w:t>
      </w:r>
      <w:r w:rsidR="00BE05C1">
        <w:rPr>
          <w:rFonts w:ascii="TimesLTStd-Roman" w:eastAsia="等线" w:hAnsi="TimesLTStd-Roman" w:cs="TimesLTStd-Roman" w:hint="eastAsia"/>
          <w:i/>
          <w:spacing w:val="-2"/>
          <w:lang w:val="en" w:eastAsia="zh-CN"/>
        </w:rPr>
        <w:t>g</w:t>
      </w:r>
      <w:r w:rsidRPr="00F307B8">
        <w:rPr>
          <w:rFonts w:ascii="TimesLTStd-Roman" w:eastAsia="等线" w:hAnsi="TimesLTStd-Roman" w:cs="TimesLTStd-Roman"/>
          <w:spacing w:val="-2"/>
          <w:lang w:val="en" w:eastAsia="zh-CN"/>
        </w:rPr>
        <w:t xml:space="preserve">, </w:t>
      </w:r>
      <w:r w:rsidR="00BE05C1">
        <w:rPr>
          <w:rFonts w:ascii="TimesLTStd-Roman" w:eastAsia="等线" w:hAnsi="TimesLTStd-Roman" w:cs="TimesLTStd-Roman" w:hint="eastAsia"/>
          <w:i/>
          <w:spacing w:val="-2"/>
          <w:lang w:val="en" w:eastAsia="zh-CN"/>
        </w:rPr>
        <w:t>h</w:t>
      </w:r>
      <w:r w:rsidRPr="00F307B8">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rPr>
        <w:lastRenderedPageBreak/>
        <w:t xml:space="preserve">Definition </w:t>
      </w:r>
      <w:r w:rsidRPr="00F307B8">
        <w:rPr>
          <w:rFonts w:ascii="TimesLTStd-Roman" w:eastAsia="等线" w:hAnsi="TimesLTStd-Roman" w:cs="TimesLTStd-Roman"/>
          <w:i/>
          <w:spacing w:val="-2"/>
          <w:lang w:val="en" w:eastAsia="zh-CN"/>
        </w:rPr>
        <w:t>14</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eastAsia="zh-CN"/>
        </w:rPr>
        <w:t>Loop Sequence</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Let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be a set of loop activities,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 &lt;</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[1],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[2], …,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000D4260">
        <w:rPr>
          <w:rFonts w:ascii="TimesLTStd-Roman" w:eastAsia="等线" w:hAnsi="TimesLTStd-Roman" w:cs="TimesLTStd-Roman" w:hint="eastAsia"/>
          <w:i/>
          <w:spacing w:val="-2"/>
          <w:lang w:val="en" w:eastAsia="zh-CN"/>
        </w:rPr>
        <w:t>j</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]&gt;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i/>
          <w:spacing w:val="-2"/>
          <w:lang w:val="en" w:eastAsia="zh-CN"/>
        </w:rPr>
        <w:t>S</w:t>
      </w:r>
      <w:r w:rsidRPr="00F307B8">
        <w:rPr>
          <w:rFonts w:ascii="TimesLTStd-Roman" w:eastAsia="等线" w:hAnsi="TimesLTStd-Roman"/>
          <w:i/>
          <w:spacing w:val="-2"/>
          <w:vertAlign w:val="subscript"/>
          <w:lang w:val="en" w:eastAsia="zh-CN"/>
        </w:rPr>
        <w:t>LA</w:t>
      </w:r>
      <w:r w:rsidRPr="00F307B8">
        <w:rPr>
          <w:rFonts w:ascii="Cambria Math" w:eastAsia="等线" w:hAnsi="Cambria Math" w:cs="Cambria Math"/>
          <w:spacing w:val="-2"/>
          <w:vertAlign w:val="superscript"/>
          <w:lang w:val="en" w:eastAsia="zh-CN"/>
        </w:rPr>
        <w:t>∗</w:t>
      </w:r>
      <w:r w:rsidRPr="00F307B8">
        <w:rPr>
          <w:rFonts w:ascii="Cambria Math" w:eastAsia="等线" w:hAnsi="Cambria Math" w:cs="Cambria Math"/>
          <w:spacing w:val="-2"/>
          <w:lang w:val="en" w:eastAsia="zh-CN"/>
        </w:rPr>
        <w:t xml:space="preserve"> </w:t>
      </w:r>
      <w:r w:rsidRPr="00F307B8">
        <w:rPr>
          <w:rFonts w:ascii="TimesLTStd-Roman" w:eastAsia="等线" w:hAnsi="TimesLTStd-Roman" w:cs="TimesLTStd-Roman"/>
          <w:spacing w:val="-2"/>
          <w:lang w:val="en" w:eastAsia="zh-CN"/>
        </w:rPr>
        <w:t xml:space="preserve">be a loop sequence over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where for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000D4260">
        <w:rPr>
          <w:rFonts w:ascii="TimesLTStd-Roman" w:eastAsia="等线" w:hAnsi="TimesLTStd-Roman" w:cs="TimesLTStd-Roman" w:hint="eastAsia"/>
          <w:i/>
          <w:spacing w:val="-2"/>
          <w:lang w:val="en" w:eastAsia="zh-CN"/>
        </w:rPr>
        <w:t>j</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if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 1, the loop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is called self-loop sequence; if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sym w:font="Symbol" w:char="F0B3"/>
      </w:r>
      <w:r w:rsidRPr="00F307B8">
        <w:rPr>
          <w:rFonts w:ascii="TimesLTStd-Roman" w:eastAsia="等线" w:hAnsi="TimesLTStd-Roman" w:cs="TimesLTStd-Roman"/>
          <w:spacing w:val="-2"/>
          <w:lang w:val="en" w:eastAsia="zh-CN"/>
        </w:rPr>
        <w:t xml:space="preserve"> 2, where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000D4260">
        <w:rPr>
          <w:rFonts w:ascii="TimesLTStd-Roman" w:eastAsia="等线" w:hAnsi="TimesLTStd-Roman" w:cs="TimesLTStd-Roman" w:hint="eastAsia"/>
          <w:i/>
          <w:spacing w:val="-2"/>
          <w:lang w:val="en" w:eastAsia="zh-CN"/>
        </w:rPr>
        <w:t>j</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spacing w:val="-2"/>
          <w:sz w:val="24"/>
          <w:szCs w:val="24"/>
          <w:lang w:val="en"/>
        </w:rPr>
        <w:t xml:space="preserve"> </w:t>
      </w:r>
      <w:r w:rsidRPr="00F307B8">
        <w:rPr>
          <w:rFonts w:ascii="TimesLTStd-Roman" w:eastAsia="等线" w:hAnsi="TimesLTStd-Roman" w:cs="TimesLTStd-Roman"/>
          <w:spacing w:val="-2"/>
        </w:rPr>
        <w:sym w:font="Symbol" w:char="F03E"/>
      </w:r>
      <w:r w:rsidRPr="00F307B8">
        <w:rPr>
          <w:rFonts w:ascii="TimesLTStd-Roman" w:eastAsia="等线" w:hAnsi="TimesLTStd-Roman" w:cs="TimesLTStd-Roman"/>
          <w:i/>
          <w:spacing w:val="-2"/>
          <w:vertAlign w:val="subscript"/>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000D4260">
        <w:rPr>
          <w:rFonts w:ascii="TimesLTStd-Roman" w:eastAsia="等线" w:hAnsi="TimesLTStd-Roman" w:cs="TimesLTStd-Roman" w:hint="eastAsia"/>
          <w:i/>
          <w:spacing w:val="-2"/>
          <w:lang w:val="en" w:eastAsia="zh-CN"/>
        </w:rPr>
        <w:t>j</w:t>
      </w:r>
      <w:r w:rsidRPr="00F307B8">
        <w:rPr>
          <w:rFonts w:ascii="TimesLTStd-Roman" w:eastAsia="等线" w:hAnsi="TimesLTStd-Roman" w:cs="TimesLTStd-Roman"/>
          <w:spacing w:val="-2"/>
          <w:lang w:val="en" w:eastAsia="zh-CN"/>
        </w:rPr>
        <w:t xml:space="preserve"> + 1], </w:t>
      </w:r>
      <w:r w:rsidR="000D4260">
        <w:rPr>
          <w:rFonts w:ascii="TimesLTStd-Roman" w:eastAsia="等线" w:hAnsi="TimesLTStd-Roman" w:cs="TimesLTStd-Roman" w:hint="eastAsia"/>
          <w:i/>
          <w:spacing w:val="-2"/>
          <w:lang w:val="en" w:eastAsia="zh-CN"/>
        </w:rPr>
        <w:t>j</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{1, 2, …, </w:t>
      </w:r>
      <w:r w:rsidRPr="00F307B8">
        <w:rPr>
          <w:rFonts w:ascii="TimesLTStd-Roman" w:eastAsia="等线" w:hAnsi="TimesLTStd-Roman" w:cs="TimesLTStd-Roman"/>
          <w:i/>
          <w:spacing w:val="-2"/>
          <w:lang w:eastAsia="zh-CN"/>
        </w:rPr>
        <w:t>n</w:t>
      </w:r>
      <w:r w:rsidRPr="00F307B8">
        <w:rPr>
          <w:rFonts w:ascii="TimesLTStd-Roman" w:eastAsia="等线" w:hAnsi="TimesLTStd-Roman" w:cs="TimesLTStd-Roman"/>
          <w:spacing w:val="-2"/>
          <w:lang w:eastAsia="zh-CN"/>
        </w:rPr>
        <w:t xml:space="preserve">-1} and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3E"/>
      </w:r>
      <w:r w:rsidRPr="00F307B8">
        <w:rPr>
          <w:rFonts w:ascii="TimesLTStd-Roman" w:eastAsia="等线" w:hAnsi="TimesLTStd-Roman" w:cs="TimesLTStd-Roman"/>
          <w:i/>
          <w:spacing w:val="-2"/>
          <w:vertAlign w:val="subscript"/>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[1]</w:t>
      </w:r>
      <w:r w:rsidRPr="00F307B8">
        <w:rPr>
          <w:rFonts w:ascii="TimesLTStd-Roman" w:eastAsia="等线" w:hAnsi="TimesLTStd-Roman" w:cs="TimesLTStd-Roman"/>
          <w:spacing w:val="-2"/>
          <w:lang w:eastAsia="zh-CN"/>
        </w:rPr>
        <w:t>.</w:t>
      </w:r>
      <w:r w:rsidRPr="00F307B8">
        <w:rPr>
          <w:rFonts w:ascii="TimesLTStd-Roman" w:eastAsia="等线" w:hAnsi="TimesLTStd-Roman" w:cs="TimesLTStd-Roman"/>
          <w:spacing w:val="-2"/>
          <w:lang w:val="en" w:eastAsia="zh-CN"/>
        </w:rPr>
        <w:t xml:space="preserve"> The set of loop sequences is represented by</w:t>
      </w:r>
      <w:r w:rsidRPr="00F307B8">
        <w:rPr>
          <w:rFonts w:ascii="TimesLTStd-Roman" w:eastAsia="等线" w:hAnsi="TimesLTStd-Roman" w:cs="TimesLTStd-Roman"/>
          <w:i/>
          <w:spacing w:val="-2"/>
          <w:lang w:val="en" w:eastAsia="zh-CN"/>
        </w:rPr>
        <w:t xml:space="preserve"> S</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where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spacing w:val="-2"/>
          <w:lang w:val="en" w:eastAsia="zh-CN"/>
        </w:rPr>
        <w:sym w:font="Symbol" w:char="F0A6"/>
      </w:r>
      <w:proofErr w:type="gramStart"/>
      <w:r w:rsidRPr="00F307B8">
        <w:rPr>
          <w:rFonts w:ascii="TimesLTStd-Roman" w:eastAsia="等线" w:hAnsi="TimesLTStd-Roman" w:cs="TimesLTStd-Roman"/>
          <w:spacing w:val="-2"/>
          <w:lang w:val="en" w:eastAsia="zh-CN"/>
        </w:rPr>
        <w:t xml:space="preserve"> </w:t>
      </w:r>
      <w:proofErr w:type="gramEnd"/>
      <w:r w:rsidRPr="00F307B8">
        <w:rPr>
          <w:rFonts w:ascii="TimesLTStd-Roman" w:eastAsia="等线" w:hAnsi="TimesLTStd-Roman" w:cs="TimesLTStd-Roman"/>
          <w:spacing w:val="-2"/>
        </w:rPr>
        <w:sym w:font="Symbol" w:char="F0CE"/>
      </w:r>
      <w:r w:rsidRPr="00F307B8">
        <w:rPr>
          <w:rFonts w:ascii="TimesLTStd-Roman" w:eastAsia="等线" w:hAnsi="TimesLTStd-Roman"/>
          <w:i/>
          <w:spacing w:val="-2"/>
          <w:lang w:val="en" w:eastAsia="zh-CN"/>
        </w:rPr>
        <w:t xml:space="preserve"> S</w:t>
      </w:r>
      <w:r w:rsidRPr="00F307B8">
        <w:rPr>
          <w:rFonts w:ascii="TimesLTStd-Roman" w:eastAsia="等线" w:hAnsi="TimesLTStd-Roman"/>
          <w:i/>
          <w:spacing w:val="-2"/>
          <w:vertAlign w:val="subscript"/>
          <w:lang w:val="en" w:eastAsia="zh-CN"/>
        </w:rPr>
        <w:t>LA</w:t>
      </w:r>
      <w:r w:rsidRPr="00F307B8">
        <w:rPr>
          <w:rFonts w:ascii="Cambria Math" w:eastAsia="等线" w:hAnsi="Cambria Math" w:cs="Cambria Math"/>
          <w:spacing w:val="-2"/>
          <w:vertAlign w:val="superscript"/>
          <w:lang w:val="en" w:eastAsia="zh-CN"/>
        </w:rPr>
        <w:t>∗</w:t>
      </w:r>
      <w:r w:rsidRPr="00F307B8">
        <w:rPr>
          <w:rFonts w:ascii="TimesLTStd-Roman" w:eastAsia="等线" w:hAnsi="TimesLTStd-Roman" w:cs="TimesLTStd-Roman"/>
          <w:i/>
          <w:spacing w:val="-2"/>
          <w:lang w:val="en" w:eastAsia="zh-CN"/>
        </w:rPr>
        <w:t xml:space="preserve"> </w:t>
      </w:r>
      <w:r w:rsidRPr="00F307B8">
        <w:rPr>
          <w:rFonts w:ascii="TimesLTStd-Roman" w:eastAsia="等线" w:hAnsi="TimesLTStd-Roman" w:cs="TimesLTStd-Roman"/>
          <w:spacing w:val="-2"/>
          <w:lang w:val="en" w:eastAsia="zh-CN"/>
        </w:rPr>
        <w:t>|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 1</w:t>
      </w:r>
      <w:r w:rsidRPr="00F307B8">
        <w:rPr>
          <w:rFonts w:ascii="TimesLTStd-Roman" w:eastAsia="等线" w:hAnsi="TimesLTStd-Roman" w:cs="TimesLTStd-Roman"/>
          <w:spacing w:val="-2"/>
        </w:rPr>
        <w:sym w:font="Symbol" w:char="F0C8"/>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000D4260">
        <w:rPr>
          <w:rFonts w:ascii="TimesLTStd-Roman" w:eastAsia="等线" w:hAnsi="TimesLTStd-Roman" w:cs="TimesLTStd-Roman" w:hint="eastAsia"/>
          <w:i/>
          <w:spacing w:val="-2"/>
          <w:lang w:val="en" w:eastAsia="zh-CN"/>
        </w:rPr>
        <w:t>j</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spacing w:val="-2"/>
          <w:sz w:val="24"/>
          <w:szCs w:val="24"/>
          <w:lang w:val="en"/>
        </w:rPr>
        <w:t xml:space="preserve"> </w:t>
      </w:r>
      <w:r w:rsidRPr="00F307B8">
        <w:rPr>
          <w:rFonts w:ascii="TimesLTStd-Roman" w:eastAsia="等线" w:hAnsi="TimesLTStd-Roman" w:cs="TimesLTStd-Roman"/>
          <w:spacing w:val="-2"/>
        </w:rPr>
        <w:sym w:font="Symbol" w:char="F03E"/>
      </w:r>
      <w:r w:rsidRPr="00F307B8">
        <w:rPr>
          <w:rFonts w:ascii="TimesLTStd-Roman" w:eastAsia="等线" w:hAnsi="TimesLTStd-Roman" w:cs="TimesLTStd-Roman"/>
          <w:i/>
          <w:spacing w:val="-2"/>
          <w:vertAlign w:val="subscript"/>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000D4260">
        <w:rPr>
          <w:rFonts w:ascii="TimesLTStd-Roman" w:eastAsia="等线" w:hAnsi="TimesLTStd-Roman" w:cs="TimesLTStd-Roman" w:hint="eastAsia"/>
          <w:i/>
          <w:spacing w:val="-2"/>
          <w:lang w:val="en" w:eastAsia="zh-CN"/>
        </w:rPr>
        <w:t>j</w:t>
      </w:r>
      <w:r w:rsidRPr="00F307B8">
        <w:rPr>
          <w:rFonts w:ascii="TimesLTStd-Roman" w:eastAsia="等线" w:hAnsi="TimesLTStd-Roman" w:cs="TimesLTStd-Roman"/>
          <w:spacing w:val="-2"/>
          <w:lang w:val="en" w:eastAsia="zh-CN"/>
        </w:rPr>
        <w:t xml:space="preserve"> + 1]</w:t>
      </w:r>
      <w:r w:rsidRPr="00F307B8">
        <w:rPr>
          <w:rFonts w:ascii="TimesLTStd-Roman" w:eastAsia="华文楷体" w:hAnsi="TimesLTStd-Roman" w:cs="TimesLTStd-Roman"/>
          <w:spacing w:val="-2"/>
          <w:lang w:val="en"/>
        </w:rPr>
        <w:t xml:space="preserve"> </w:t>
      </w:r>
      <w:r w:rsidRPr="00F307B8">
        <w:rPr>
          <w:rFonts w:ascii="TimesLTStd-Roman" w:eastAsia="华文楷体" w:hAnsi="TimesLTStd-Roman" w:cs="TimesLTStd-Roman"/>
          <w:spacing w:val="-2"/>
        </w:rPr>
        <w:sym w:font="Symbol" w:char="F0D9"/>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3E"/>
      </w:r>
      <w:r w:rsidRPr="00F307B8">
        <w:rPr>
          <w:rFonts w:ascii="TimesLTStd-Roman" w:eastAsia="等线" w:hAnsi="TimesLTStd-Roman" w:cs="TimesLTStd-Roman"/>
          <w:i/>
          <w:spacing w:val="-2"/>
          <w:vertAlign w:val="subscript"/>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[1], </w:t>
      </w:r>
      <w:r w:rsidR="000D4260">
        <w:rPr>
          <w:rFonts w:ascii="TimesLTStd-Roman" w:eastAsia="等线" w:hAnsi="TimesLTStd-Roman" w:cs="TimesLTStd-Roman" w:hint="eastAsia"/>
          <w:i/>
          <w:spacing w:val="-2"/>
          <w:lang w:val="en" w:eastAsia="zh-CN"/>
        </w:rPr>
        <w:t>j</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{1, 2, …, </w:t>
      </w:r>
      <w:r w:rsidRPr="00F307B8">
        <w:rPr>
          <w:rFonts w:ascii="TimesLTStd-Roman" w:eastAsia="等线" w:hAnsi="TimesLTStd-Roman" w:cs="TimesLTStd-Roman"/>
          <w:i/>
          <w:spacing w:val="-2"/>
          <w:lang w:eastAsia="zh-CN"/>
        </w:rPr>
        <w:t>n</w:t>
      </w:r>
      <w:r w:rsidRPr="00F307B8">
        <w:rPr>
          <w:rFonts w:ascii="TimesLTStd-Roman" w:eastAsia="等线" w:hAnsi="TimesLTStd-Roman" w:cs="TimesLTStd-Roman"/>
          <w:spacing w:val="-2"/>
          <w:lang w:eastAsia="zh-CN"/>
        </w:rPr>
        <w:t>-1}</w:t>
      </w:r>
      <w:r w:rsidRPr="00F307B8">
        <w:rPr>
          <w:rFonts w:ascii="TimesLTStd-Roman" w:eastAsia="等线" w:hAnsi="TimesLTStd-Roman" w:cs="TimesLTStd-Roman"/>
          <w:spacing w:val="-2"/>
          <w:lang w:val="en" w:eastAsia="zh-CN"/>
        </w:rPr>
        <w:t>)}.</w:t>
      </w:r>
    </w:p>
    <w:p w:rsidR="00F307B8" w:rsidRPr="00F307B8" w:rsidRDefault="007A711D"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Pr>
          <w:rFonts w:ascii="TimesLTStd-Roman" w:eastAsia="等线" w:hAnsi="TimesLTStd-Roman" w:cs="TimesLTStd-Roman"/>
          <w:spacing w:val="-2"/>
          <w:lang w:val="en" w:eastAsia="zh-CN"/>
        </w:rPr>
        <w:t>For instance</w:t>
      </w:r>
      <w:r w:rsidR="00F307B8" w:rsidRPr="00F307B8">
        <w:rPr>
          <w:rFonts w:ascii="TimesLTStd-Roman" w:eastAsia="等线" w:hAnsi="TimesLTStd-Roman" w:cs="TimesLTStd-Roman"/>
          <w:spacing w:val="-2"/>
          <w:lang w:val="en" w:eastAsia="zh-CN"/>
        </w:rPr>
        <w:t xml:space="preserve">, let </w:t>
      </w:r>
      <w:r w:rsidR="00F307B8" w:rsidRPr="00F307B8">
        <w:rPr>
          <w:rFonts w:ascii="TimesLTStd-Roman" w:eastAsia="等线" w:hAnsi="TimesLTStd-Roman" w:cs="TimesLTStd-Roman"/>
          <w:i/>
          <w:spacing w:val="-2"/>
          <w:lang w:val="en"/>
        </w:rPr>
        <w:t>σ</w:t>
      </w:r>
      <w:r w:rsidR="00F307B8" w:rsidRPr="00F307B8">
        <w:rPr>
          <w:rFonts w:ascii="TimesLTStd-Roman" w:eastAsia="等线" w:hAnsi="TimesLTStd-Roman" w:cs="TimesLTStd-Roman"/>
          <w:spacing w:val="-2"/>
          <w:lang w:val="en" w:eastAsia="zh-CN"/>
        </w:rPr>
        <w:t xml:space="preserve"> = &lt;</w:t>
      </w:r>
      <w:r w:rsidR="00F307B8" w:rsidRPr="00F307B8">
        <w:rPr>
          <w:rFonts w:ascii="TimesLTStd-Roman" w:eastAsia="等线" w:hAnsi="TimesLTStd-Roman" w:cs="TimesLTStd-Roman"/>
          <w:i/>
          <w:spacing w:val="-2"/>
          <w:lang w:val="en" w:eastAsia="zh-CN"/>
        </w:rPr>
        <w:t>a</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p</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q</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p</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q</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e</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m</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m</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m</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g</w:t>
      </w:r>
      <w:r w:rsidR="00F307B8" w:rsidRPr="00F307B8">
        <w:rPr>
          <w:rFonts w:ascii="TimesLTStd-Roman" w:eastAsia="等线" w:hAnsi="TimesLTStd-Roman" w:cs="TimesLTStd-Roman"/>
          <w:spacing w:val="-2"/>
          <w:lang w:val="en" w:eastAsia="zh-CN"/>
        </w:rPr>
        <w:t xml:space="preserve">&gt; </w:t>
      </w:r>
      <w:r w:rsidR="00F307B8" w:rsidRPr="00F307B8">
        <w:rPr>
          <w:rFonts w:ascii="TimesLTStd-Roman" w:eastAsia="等线" w:hAnsi="TimesLTStd-Roman" w:cs="TimesLTStd-Roman"/>
          <w:spacing w:val="-2"/>
        </w:rPr>
        <w:sym w:font="Symbol" w:char="F0CE"/>
      </w:r>
      <w:r w:rsidR="00F307B8" w:rsidRPr="00F307B8">
        <w:rPr>
          <w:rFonts w:ascii="TimesLTStd-Roman" w:eastAsia="等线" w:hAnsi="TimesLTStd-Roman" w:cs="TimesLTStd-Roman"/>
          <w:spacing w:val="-2"/>
          <w:lang w:eastAsia="zh-CN"/>
        </w:rPr>
        <w:t xml:space="preserve"> </w:t>
      </w:r>
      <w:r w:rsidR="00F307B8" w:rsidRPr="00F307B8">
        <w:rPr>
          <w:rFonts w:ascii="TimesLTStd-Roman" w:eastAsia="等线" w:hAnsi="TimesLTStd-Roman" w:cs="TimesLTStd-Roman"/>
          <w:i/>
          <w:spacing w:val="-2"/>
          <w:lang w:val="en" w:eastAsia="zh-CN"/>
        </w:rPr>
        <w:t>L</w:t>
      </w:r>
      <w:r w:rsidR="00F307B8" w:rsidRPr="00F307B8">
        <w:rPr>
          <w:rFonts w:ascii="TimesLTStd-Roman" w:eastAsia="等线" w:hAnsi="TimesLTStd-Roman" w:cs="TimesLTStd-Roman"/>
          <w:spacing w:val="-2"/>
          <w:lang w:val="en" w:eastAsia="zh-CN"/>
        </w:rPr>
        <w:t xml:space="preserve"> be a trace, where </w:t>
      </w:r>
      <w:r w:rsidR="00F307B8" w:rsidRPr="00F307B8">
        <w:rPr>
          <w:rFonts w:ascii="TimesLTStd-Roman" w:eastAsia="等线" w:hAnsi="TimesLTStd-Roman" w:cs="TimesLTStd-Roman"/>
          <w:i/>
          <w:spacing w:val="-2"/>
          <w:lang w:val="en" w:eastAsia="zh-CN"/>
        </w:rPr>
        <w:t>S</w:t>
      </w:r>
      <w:r w:rsidR="00F307B8" w:rsidRPr="00F307B8">
        <w:rPr>
          <w:rFonts w:ascii="TimesLTStd-Roman" w:eastAsia="等线" w:hAnsi="TimesLTStd-Roman" w:cs="TimesLTStd-Roman"/>
          <w:i/>
          <w:spacing w:val="-2"/>
          <w:vertAlign w:val="subscript"/>
          <w:lang w:val="en" w:eastAsia="zh-CN"/>
        </w:rPr>
        <w:t>LA</w:t>
      </w:r>
      <w:r w:rsidR="00F307B8" w:rsidRPr="00F307B8">
        <w:rPr>
          <w:rFonts w:ascii="TimesLTStd-Roman" w:eastAsia="等线" w:hAnsi="TimesLTStd-Roman" w:cs="TimesLTStd-Roman"/>
          <w:spacing w:val="-2"/>
          <w:lang w:val="en" w:eastAsia="zh-CN"/>
        </w:rPr>
        <w:t xml:space="preserve"> = {</w:t>
      </w:r>
      <w:r w:rsidR="00594BEA">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p</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q</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m</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等线" w:hAnsi="TimesLTStd-Roman" w:cs="TimesLTStd-Roman"/>
          <w:i/>
          <w:spacing w:val="-2"/>
          <w:vertAlign w:val="subscript"/>
          <w:lang w:val="en" w:eastAsia="zh-CN"/>
        </w:rPr>
        <w:t>L</w:t>
      </w:r>
      <w:r w:rsidR="00F307B8" w:rsidRPr="00F307B8">
        <w:rPr>
          <w:rFonts w:ascii="TimesLTStd-Roman" w:eastAsia="等线" w:hAnsi="TimesLTStd-Roman" w:cs="TimesLTStd-Roman"/>
          <w:spacing w:val="-2"/>
          <w:lang w:val="en" w:eastAsia="zh-CN"/>
        </w:rPr>
        <w:t xml:space="preserve"> </w:t>
      </w:r>
      <w:r w:rsidR="00594BEA" w:rsidRPr="00093FD8">
        <w:rPr>
          <w:rFonts w:ascii="TimesLTStd-Roman" w:eastAsia="等线" w:hAnsi="TimesLTStd-Roman" w:cs="TimesLTStd-Roman"/>
          <w:i/>
          <w:spacing w:val="-2"/>
          <w:lang w:val="en" w:eastAsia="zh-CN"/>
        </w:rPr>
        <w:t>p</w:t>
      </w:r>
      <w:r w:rsidR="00F307B8" w:rsidRPr="00F307B8">
        <w:rPr>
          <w:rFonts w:ascii="TimesLTStd-Roman" w:eastAsia="等线" w:hAnsi="TimesLTStd-Roman" w:cs="TimesLTStd-Roman"/>
          <w:spacing w:val="-2"/>
          <w:lang w:val="en" w:eastAsia="zh-CN"/>
        </w:rPr>
        <w:t xml:space="preserve">, </w:t>
      </w:r>
      <w:r w:rsidR="00594BEA" w:rsidRPr="00093FD8">
        <w:rPr>
          <w:rFonts w:ascii="TimesLTStd-Roman" w:eastAsia="等线" w:hAnsi="TimesLTStd-Roman" w:cs="TimesLTStd-Roman"/>
          <w:i/>
          <w:spacing w:val="-2"/>
          <w:lang w:val="en" w:eastAsia="zh-CN"/>
        </w:rPr>
        <w:t>p</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等线" w:hAnsi="TimesLTStd-Roman" w:cs="TimesLTStd-Roman"/>
          <w:i/>
          <w:spacing w:val="-2"/>
          <w:vertAlign w:val="subscript"/>
          <w:lang w:val="en" w:eastAsia="zh-CN"/>
        </w:rPr>
        <w:t>L</w:t>
      </w:r>
      <w:r w:rsidR="00F307B8" w:rsidRPr="00F307B8">
        <w:rPr>
          <w:rFonts w:ascii="TimesLTStd-Roman" w:eastAsia="等线" w:hAnsi="TimesLTStd-Roman" w:cs="TimesLTStd-Roman"/>
          <w:spacing w:val="-2"/>
          <w:lang w:val="en" w:eastAsia="zh-CN"/>
        </w:rPr>
        <w:t xml:space="preserve"> </w:t>
      </w:r>
      <w:r w:rsidR="00594BEA" w:rsidRPr="00093FD8">
        <w:rPr>
          <w:rFonts w:ascii="TimesLTStd-Roman" w:eastAsia="等线" w:hAnsi="TimesLTStd-Roman" w:cs="TimesLTStd-Roman"/>
          <w:i/>
          <w:spacing w:val="-2"/>
          <w:lang w:val="en" w:eastAsia="zh-CN"/>
        </w:rPr>
        <w:t>q</w:t>
      </w:r>
      <w:r w:rsidR="00F307B8" w:rsidRPr="00F307B8">
        <w:rPr>
          <w:rFonts w:ascii="TimesLTStd-Roman" w:eastAsia="等线" w:hAnsi="TimesLTStd-Roman" w:cs="TimesLTStd-Roman"/>
          <w:spacing w:val="-2"/>
          <w:lang w:val="en" w:eastAsia="zh-CN"/>
        </w:rPr>
        <w:t xml:space="preserve">, </w:t>
      </w:r>
      <w:r w:rsidR="00594BEA" w:rsidRPr="00093FD8">
        <w:rPr>
          <w:rFonts w:ascii="TimesLTStd-Roman" w:eastAsia="等线" w:hAnsi="TimesLTStd-Roman" w:cs="TimesLTStd-Roman"/>
          <w:i/>
          <w:spacing w:val="-2"/>
          <w:lang w:val="en" w:eastAsia="zh-CN"/>
        </w:rPr>
        <w:t>q</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等线" w:hAnsi="TimesLTStd-Roman" w:cs="TimesLTStd-Roman"/>
          <w:i/>
          <w:spacing w:val="-2"/>
          <w:vertAlign w:val="subscript"/>
          <w:lang w:val="en" w:eastAsia="zh-CN"/>
        </w:rPr>
        <w:t>L</w:t>
      </w:r>
      <w:r w:rsidR="00F307B8" w:rsidRPr="00F307B8">
        <w:rPr>
          <w:rFonts w:ascii="TimesLTStd-Roman" w:eastAsia="等线" w:hAnsi="TimesLTStd-Roman" w:cs="TimesLTStd-Roman"/>
          <w:spacing w:val="-2"/>
          <w:lang w:val="en" w:eastAsia="zh-CN"/>
        </w:rPr>
        <w:t xml:space="preserve"> </w:t>
      </w:r>
      <w:r w:rsidR="00594BEA" w:rsidRPr="00093FD8">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spacing w:val="-2"/>
          <w:lang w:val="en" w:eastAsia="zh-CN"/>
        </w:rPr>
        <w:t xml:space="preserve">, and </w:t>
      </w:r>
      <w:r w:rsidR="00F307B8" w:rsidRPr="00F307B8">
        <w:rPr>
          <w:rFonts w:ascii="TimesLTStd-Roman" w:eastAsia="等线" w:hAnsi="TimesLTStd-Roman" w:cs="TimesLTStd-Roman"/>
          <w:i/>
          <w:spacing w:val="-2"/>
          <w:lang w:val="en" w:eastAsia="zh-CN"/>
        </w:rPr>
        <w:t>m</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rPr>
        <w:sym w:font="Symbol" w:char="F03E"/>
      </w:r>
      <w:r w:rsidR="00F307B8" w:rsidRPr="00F307B8">
        <w:rPr>
          <w:rFonts w:ascii="TimesLTStd-Roman" w:eastAsia="等线" w:hAnsi="TimesLTStd-Roman" w:cs="TimesLTStd-Roman"/>
          <w:i/>
          <w:spacing w:val="-2"/>
          <w:vertAlign w:val="subscript"/>
          <w:lang w:val="en" w:eastAsia="zh-CN"/>
        </w:rPr>
        <w:t>L</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m</w:t>
      </w:r>
      <w:r w:rsidR="00F307B8" w:rsidRPr="00F307B8">
        <w:rPr>
          <w:rFonts w:ascii="TimesLTStd-Roman" w:eastAsia="等线" w:hAnsi="TimesLTStd-Roman" w:cs="TimesLTStd-Roman"/>
          <w:spacing w:val="-2"/>
          <w:lang w:val="en" w:eastAsia="zh-CN"/>
        </w:rPr>
        <w:t>,</w:t>
      </w:r>
      <w:r w:rsidR="00F307B8" w:rsidRPr="00F307B8">
        <w:rPr>
          <w:rFonts w:ascii="TimesLTStd-Roman" w:eastAsia="等线" w:hAnsi="TimesLTStd-Roman" w:cs="TimesLTStd-Roman"/>
          <w:i/>
          <w:spacing w:val="-2"/>
          <w:lang w:val="en" w:eastAsia="zh-CN"/>
        </w:rPr>
        <w:t xml:space="preserve"> </w:t>
      </w:r>
      <w:r w:rsidR="00F307B8" w:rsidRPr="00F307B8">
        <w:rPr>
          <w:rFonts w:ascii="TimesLTStd-Roman" w:eastAsia="等线" w:hAnsi="TimesLTStd-Roman" w:cs="TimesLTStd-Roman"/>
          <w:spacing w:val="-2"/>
          <w:lang w:val="en" w:eastAsia="zh-CN"/>
        </w:rPr>
        <w:t xml:space="preserve"> then  </w:t>
      </w:r>
      <w:r w:rsidR="00F307B8" w:rsidRPr="00F307B8">
        <w:rPr>
          <w:rFonts w:ascii="TimesLTStd-Roman" w:eastAsia="等线" w:hAnsi="TimesLTStd-Roman" w:cs="TimesLTStd-Roman"/>
          <w:spacing w:val="-2"/>
          <w:lang w:val="en" w:eastAsia="zh-CN"/>
        </w:rPr>
        <w:sym w:font="Symbol" w:char="F0A6"/>
      </w:r>
      <w:r w:rsidR="00F307B8" w:rsidRPr="00F307B8">
        <w:rPr>
          <w:rFonts w:ascii="TimesLTStd-Roman" w:eastAsia="等线" w:hAnsi="TimesLTStd-Roman" w:cs="TimesLTStd-Roman"/>
          <w:spacing w:val="-2"/>
          <w:vertAlign w:val="subscript"/>
          <w:lang w:val="en" w:eastAsia="zh-CN"/>
        </w:rPr>
        <w:t>1</w:t>
      </w:r>
      <w:r w:rsidR="00F307B8" w:rsidRPr="00F307B8">
        <w:rPr>
          <w:rFonts w:ascii="TimesLTStd-Roman" w:eastAsia="等线" w:hAnsi="TimesLTStd-Roman" w:cs="TimesLTStd-Roman"/>
          <w:spacing w:val="-2"/>
          <w:lang w:val="en" w:eastAsia="zh-CN"/>
        </w:rPr>
        <w:t xml:space="preserve"> = &lt;</w:t>
      </w:r>
      <w:r w:rsidR="00594BEA">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p</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q</w:t>
      </w:r>
      <w:r w:rsidR="00F307B8" w:rsidRPr="00F307B8">
        <w:rPr>
          <w:rFonts w:ascii="TimesLTStd-Roman" w:eastAsia="等线" w:hAnsi="TimesLTStd-Roman" w:cs="TimesLTStd-Roman"/>
          <w:spacing w:val="-2"/>
          <w:lang w:val="en" w:eastAsia="zh-CN"/>
        </w:rPr>
        <w:t xml:space="preserve">&gt;, and </w:t>
      </w:r>
      <w:r w:rsidR="00F307B8" w:rsidRPr="00F307B8">
        <w:rPr>
          <w:rFonts w:ascii="TimesLTStd-Roman" w:eastAsia="等线" w:hAnsi="TimesLTStd-Roman" w:cs="TimesLTStd-Roman"/>
          <w:spacing w:val="-2"/>
          <w:lang w:val="en" w:eastAsia="zh-CN"/>
        </w:rPr>
        <w:sym w:font="Symbol" w:char="F0A6"/>
      </w:r>
      <w:r w:rsidR="00F307B8" w:rsidRPr="00F307B8">
        <w:rPr>
          <w:rFonts w:ascii="TimesLTStd-Roman" w:eastAsia="等线" w:hAnsi="TimesLTStd-Roman" w:cs="TimesLTStd-Roman"/>
          <w:spacing w:val="-2"/>
          <w:vertAlign w:val="subscript"/>
          <w:lang w:val="en" w:eastAsia="zh-CN"/>
        </w:rPr>
        <w:t>2</w:t>
      </w:r>
      <w:r w:rsidR="00F307B8" w:rsidRPr="00F307B8">
        <w:rPr>
          <w:rFonts w:ascii="TimesLTStd-Roman" w:eastAsia="等线" w:hAnsi="TimesLTStd-Roman" w:cs="TimesLTStd-Roman"/>
          <w:spacing w:val="-2"/>
          <w:lang w:val="en" w:eastAsia="zh-CN"/>
        </w:rPr>
        <w:t xml:space="preserve"> = &lt;</w:t>
      </w:r>
      <w:r w:rsidR="00F307B8" w:rsidRPr="00594BEA">
        <w:rPr>
          <w:rFonts w:ascii="TimesLTStd-Roman" w:eastAsia="等线" w:hAnsi="TimesLTStd-Roman" w:cs="TimesLTStd-Roman"/>
          <w:i/>
          <w:spacing w:val="-2"/>
          <w:lang w:val="en" w:eastAsia="zh-CN"/>
        </w:rPr>
        <w:t>m</w:t>
      </w:r>
      <w:r w:rsidR="00F307B8" w:rsidRPr="00F307B8">
        <w:rPr>
          <w:rFonts w:ascii="TimesLTStd-Roman" w:eastAsia="等线" w:hAnsi="TimesLTStd-Roman" w:cs="TimesLTStd-Roman"/>
          <w:spacing w:val="-2"/>
          <w:lang w:val="en" w:eastAsia="zh-CN"/>
        </w:rPr>
        <w:t xml:space="preserve">&gt; ,  </w:t>
      </w:r>
      <w:r w:rsidR="00F307B8" w:rsidRPr="00F307B8">
        <w:rPr>
          <w:rFonts w:ascii="TimesLTStd-Roman" w:eastAsia="等线" w:hAnsi="TimesLTStd-Roman" w:cs="TimesLTStd-Roman"/>
          <w:i/>
          <w:spacing w:val="-2"/>
          <w:lang w:val="en" w:eastAsia="zh-CN"/>
        </w:rPr>
        <w:t>S</w:t>
      </w:r>
      <w:r w:rsidR="00F307B8" w:rsidRPr="00F307B8">
        <w:rPr>
          <w:rFonts w:ascii="TimesLTStd-Roman" w:eastAsia="等线" w:hAnsi="TimesLTStd-Roman" w:cs="TimesLTStd-Roman"/>
          <w:i/>
          <w:spacing w:val="-2"/>
          <w:vertAlign w:val="subscript"/>
          <w:lang w:val="en" w:eastAsia="zh-CN"/>
        </w:rPr>
        <w:t>LS</w:t>
      </w:r>
      <w:r w:rsidR="00F307B8" w:rsidRPr="00F307B8">
        <w:rPr>
          <w:rFonts w:ascii="TimesLTStd-Roman" w:eastAsia="等线" w:hAnsi="TimesLTStd-Roman" w:cs="TimesLTStd-Roman"/>
          <w:spacing w:val="-2"/>
          <w:lang w:val="en" w:eastAsia="zh-CN"/>
        </w:rPr>
        <w:t xml:space="preserve"> = {&lt;</w:t>
      </w:r>
      <w:r w:rsidR="00594BEA">
        <w:rPr>
          <w:rFonts w:ascii="TimesLTStd-Roman" w:eastAsia="等线" w:hAnsi="TimesLTStd-Roman" w:cs="TimesLTStd-Roman"/>
          <w:i/>
          <w:spacing w:val="-2"/>
          <w:lang w:val="en" w:eastAsia="zh-CN"/>
        </w:rPr>
        <w:t>o</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p</w:t>
      </w:r>
      <w:r w:rsidR="00F307B8" w:rsidRPr="00F307B8">
        <w:rPr>
          <w:rFonts w:ascii="TimesLTStd-Roman" w:eastAsia="等线" w:hAnsi="TimesLTStd-Roman" w:cs="TimesLTStd-Roman"/>
          <w:spacing w:val="-2"/>
          <w:lang w:val="en" w:eastAsia="zh-CN"/>
        </w:rPr>
        <w:t xml:space="preserve">, </w:t>
      </w:r>
      <w:r w:rsidR="00594BEA">
        <w:rPr>
          <w:rFonts w:ascii="TimesLTStd-Roman" w:eastAsia="等线" w:hAnsi="TimesLTStd-Roman" w:cs="TimesLTStd-Roman"/>
          <w:i/>
          <w:spacing w:val="-2"/>
          <w:lang w:val="en" w:eastAsia="zh-CN"/>
        </w:rPr>
        <w:t>q</w:t>
      </w:r>
      <w:r w:rsidR="00F307B8" w:rsidRPr="00F307B8">
        <w:rPr>
          <w:rFonts w:ascii="TimesLTStd-Roman" w:eastAsia="等线" w:hAnsi="TimesLTStd-Roman" w:cs="TimesLTStd-Roman"/>
          <w:spacing w:val="-2"/>
          <w:lang w:val="en" w:eastAsia="zh-CN"/>
        </w:rPr>
        <w:t>&gt;, &lt;</w:t>
      </w:r>
      <w:r w:rsidR="00F307B8" w:rsidRPr="00594BEA">
        <w:rPr>
          <w:rFonts w:ascii="TimesLTStd-Roman" w:eastAsia="等线" w:hAnsi="TimesLTStd-Roman" w:cs="TimesLTStd-Roman"/>
          <w:i/>
          <w:spacing w:val="-2"/>
          <w:lang w:val="en" w:eastAsia="zh-CN"/>
        </w:rPr>
        <w:t>m</w:t>
      </w:r>
      <w:r w:rsidR="00F307B8" w:rsidRPr="00F307B8">
        <w:rPr>
          <w:rFonts w:ascii="TimesLTStd-Roman" w:eastAsia="等线" w:hAnsi="TimesLTStd-Roman" w:cs="TimesLTStd-Roman"/>
          <w:spacing w:val="-2"/>
          <w:lang w:val="en" w:eastAsia="zh-CN"/>
        </w:rPr>
        <w:t>&gt;}.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rPr>
        <w:t xml:space="preserve">Definition </w:t>
      </w:r>
      <w:r w:rsidRPr="00F307B8">
        <w:rPr>
          <w:rFonts w:ascii="TimesLTStd-Roman" w:eastAsia="等线" w:hAnsi="TimesLTStd-Roman" w:cs="TimesLTStd-Roman"/>
          <w:i/>
          <w:spacing w:val="-2"/>
          <w:lang w:val="en" w:eastAsia="zh-CN"/>
        </w:rPr>
        <w:t>15</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Let </w:t>
      </w:r>
      <w:r w:rsidRPr="00F307B8">
        <w:rPr>
          <w:rFonts w:ascii="TimesLTStd-Roman" w:eastAsia="等线" w:hAnsi="TimesLTStd-Roman" w:cs="TimesLTStd-Roman"/>
          <w:i/>
          <w:spacing w:val="-2"/>
          <w:lang w:val="en"/>
        </w:rPr>
        <w:t>Ψ</w:t>
      </w:r>
      <w:r w:rsidRPr="00F307B8">
        <w:rPr>
          <w:rFonts w:ascii="TimesLTStd-Roman" w:eastAsia="等线" w:hAnsi="TimesLTStd-Roman" w:cs="TimesLTStd-Roman"/>
          <w:spacing w:val="-2"/>
          <w:lang w:val="en" w:eastAsia="zh-CN"/>
        </w:rPr>
        <w:t xml:space="preserve"> be a set of activities, </w:t>
      </w:r>
      <w:r w:rsidR="00BE05C1" w:rsidRPr="00F307B8">
        <w:rPr>
          <w:rFonts w:ascii="TimesLTStd-Roman" w:eastAsia="等线" w:hAnsi="TimesLTStd-Roman" w:cs="TimesLTStd-Roman"/>
          <w:i/>
          <w:spacing w:val="-2"/>
          <w:lang w:val="en" w:eastAsia="zh-CN"/>
        </w:rPr>
        <w:t>a</w:t>
      </w:r>
      <w:r w:rsidR="00BE05C1" w:rsidRPr="00F307B8">
        <w:rPr>
          <w:rFonts w:ascii="TimesLTStd-Roman" w:eastAsia="等线" w:hAnsi="TimesLTStd-Roman" w:cs="TimesLTStd-Roman"/>
          <w:spacing w:val="-2"/>
          <w:lang w:val="en" w:eastAsia="zh-CN"/>
        </w:rPr>
        <w:t xml:space="preserve"> </w:t>
      </w:r>
      <w:r w:rsidR="00BE05C1" w:rsidRPr="00F307B8">
        <w:rPr>
          <w:rFonts w:ascii="TimesLTStd-Roman" w:eastAsia="等线" w:hAnsi="TimesLTStd-Roman" w:cs="TimesLTStd-Roman"/>
          <w:spacing w:val="-2"/>
        </w:rPr>
        <w:sym w:font="Symbol" w:char="F0CE"/>
      </w:r>
      <w:r w:rsidR="00BE05C1" w:rsidRPr="00F307B8">
        <w:rPr>
          <w:rFonts w:ascii="TimesLTStd-Roman" w:eastAsia="等线" w:hAnsi="TimesLTStd-Roman" w:cs="TimesLTStd-Roman"/>
          <w:spacing w:val="-2"/>
          <w:lang w:eastAsia="zh-CN"/>
        </w:rPr>
        <w:t xml:space="preserve"> </w:t>
      </w:r>
      <w:r w:rsidR="00BE05C1" w:rsidRPr="00F307B8">
        <w:rPr>
          <w:rFonts w:ascii="TimesLTStd-Roman" w:eastAsia="等线" w:hAnsi="TimesLTStd-Roman" w:cs="TimesLTStd-Roman"/>
          <w:i/>
          <w:spacing w:val="-2"/>
          <w:lang w:val="en"/>
        </w:rPr>
        <w:t>Ψ</w:t>
      </w:r>
      <w:r w:rsidR="00BE05C1" w:rsidRPr="00F307B8">
        <w:rPr>
          <w:rFonts w:ascii="TimesLTStd-Roman" w:eastAsia="等线" w:hAnsi="TimesLTStd-Roman" w:cs="TimesLTStd-Roman"/>
          <w:i/>
          <w:spacing w:val="-2"/>
          <w:lang w:val="en" w:eastAsia="zh-CN"/>
        </w:rPr>
        <w:t xml:space="preserve"> </w:t>
      </w:r>
      <w:r w:rsidR="00BE05C1" w:rsidRPr="00F307B8">
        <w:rPr>
          <w:rFonts w:ascii="TimesLTStd-Roman" w:eastAsia="等线" w:hAnsi="TimesLTStd-Roman" w:cs="TimesLTStd-Roman"/>
          <w:spacing w:val="-2"/>
          <w:lang w:val="en" w:eastAsia="zh-CN"/>
        </w:rPr>
        <w:t>be an activity,</w:t>
      </w:r>
      <w:r w:rsidR="00BE05C1">
        <w:rPr>
          <w:rFonts w:ascii="TimesLTStd-Roman" w:eastAsia="等线" w:hAnsi="TimesLTStd-Roman" w:cs="TimesLTStd-Roman" w:hint="eastAsia"/>
          <w:spacing w:val="-2"/>
          <w:lang w:val="en" w:eastAsia="zh-CN"/>
        </w:rPr>
        <w:t xml:space="preserve"> </w:t>
      </w:r>
      <w:r w:rsidR="00117C99">
        <w:rPr>
          <w:rFonts w:ascii="TimesLTStd-Roman" w:eastAsia="等线" w:hAnsi="TimesLTStd-Roman" w:cs="TimesLTStd-Roman" w:hint="eastAsia"/>
          <w:spacing w:val="-2"/>
          <w:lang w:val="en" w:eastAsia="zh-CN"/>
        </w:rPr>
        <w:t xml:space="preserve">and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rPr>
        <w:t>Ψ</w:t>
      </w:r>
      <w:r w:rsidRPr="00F307B8">
        <w:rPr>
          <w:rFonts w:ascii="Cambria Math" w:eastAsia="等线" w:hAnsi="Cambria Math" w:cs="Cambria Math"/>
          <w:spacing w:val="-2"/>
          <w:vertAlign w:val="superscript"/>
          <w:lang w:val="en" w:eastAsia="zh-CN"/>
        </w:rPr>
        <w:t>∗</w:t>
      </w:r>
      <w:r w:rsidRPr="00F307B8">
        <w:rPr>
          <w:rFonts w:ascii="Cambria Math" w:eastAsia="等线" w:hAnsi="Cambria Math" w:cs="Cambria Math"/>
          <w:spacing w:val="-2"/>
          <w:lang w:val="en" w:eastAsia="zh-CN"/>
        </w:rPr>
        <w:t xml:space="preserve"> </w:t>
      </w:r>
      <w:r w:rsidRPr="00F307B8">
        <w:rPr>
          <w:rFonts w:ascii="TimesLTStd-Roman" w:eastAsia="等线" w:hAnsi="TimesLTStd-Roman" w:cs="TimesLTStd-Roman"/>
          <w:spacing w:val="-2"/>
          <w:lang w:val="en" w:eastAsia="zh-CN"/>
        </w:rPr>
        <w:t xml:space="preserve">be a sequence over </w:t>
      </w:r>
      <w:r w:rsidRPr="00F307B8">
        <w:rPr>
          <w:rFonts w:ascii="TimesLTStd-Roman" w:eastAsia="等线" w:hAnsi="TimesLTStd-Roman" w:cs="TimesLTStd-Roman"/>
          <w:i/>
          <w:spacing w:val="-2"/>
          <w:lang w:val="en"/>
        </w:rPr>
        <w:t>Ψ</w:t>
      </w:r>
      <w:r w:rsidRPr="00F307B8">
        <w:rPr>
          <w:rFonts w:ascii="TimesLTStd-Roman" w:eastAsia="等线" w:hAnsi="TimesLTStd-Roman" w:cs="TimesLTStd-Roman"/>
          <w:spacing w:val="-2"/>
          <w:lang w:val="en" w:eastAsia="zh-CN"/>
        </w:rPr>
        <w:t xml:space="preserve">, then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lang w:val="en" w:eastAsia="zh-CN"/>
        </w:rPr>
        <w:t xml:space="preserve"> represents a new sequence &lt;</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lang w:val="en" w:eastAsia="zh-CN"/>
        </w:rPr>
        <w:t xml:space="preserve">&gt;, and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represents a new sequence &lt;</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&gt;.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val="en" w:eastAsia="zh-CN"/>
        </w:rPr>
        <w:t xml:space="preserve">For </w:t>
      </w:r>
      <w:r w:rsidR="00117C99">
        <w:rPr>
          <w:rFonts w:ascii="TimesLTStd-Roman" w:eastAsia="等线" w:hAnsi="TimesLTStd-Roman" w:cs="TimesLTStd-Roman" w:hint="eastAsia"/>
          <w:spacing w:val="-2"/>
          <w:lang w:val="en" w:eastAsia="zh-CN"/>
        </w:rPr>
        <w:t>instance</w:t>
      </w:r>
      <w:r w:rsidRPr="00F307B8">
        <w:rPr>
          <w:rFonts w:ascii="TimesLTStd-Roman" w:eastAsia="等线" w:hAnsi="TimesLTStd-Roman" w:cs="TimesLTStd-Roman"/>
          <w:spacing w:val="-2"/>
          <w:lang w:val="en" w:eastAsia="zh-CN"/>
        </w:rPr>
        <w:t xml:space="preserve">, let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lang w:val="en" w:eastAsia="zh-CN"/>
        </w:rPr>
        <w:t xml:space="preserve"> = &lt;</w:t>
      </w:r>
      <w:r w:rsidR="00117C99">
        <w:rPr>
          <w:rFonts w:ascii="TimesLTStd-Roman" w:eastAsia="等线" w:hAnsi="TimesLTStd-Roman" w:cs="TimesLTStd-Roman" w:hint="eastAsia"/>
          <w:i/>
          <w:spacing w:val="-2"/>
          <w:lang w:val="en" w:eastAsia="zh-CN"/>
        </w:rPr>
        <w:t>g</w:t>
      </w:r>
      <w:r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h</w:t>
      </w:r>
      <w:r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l</w:t>
      </w:r>
      <w:r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k</w:t>
      </w:r>
      <w:r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m</w:t>
      </w:r>
      <w:r w:rsidRPr="00F307B8">
        <w:rPr>
          <w:rFonts w:ascii="TimesLTStd-Roman" w:eastAsia="等线" w:hAnsi="TimesLTStd-Roman" w:cs="TimesLTStd-Roman"/>
          <w:spacing w:val="-2"/>
          <w:lang w:val="en" w:eastAsia="zh-CN"/>
        </w:rPr>
        <w:t xml:space="preserve">&gt; is a sequence, then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vertAlign w:val="subscript"/>
          <w:lang w:val="en" w:eastAsia="zh-CN"/>
        </w:rPr>
        <w:t>1</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lang w:val="en" w:eastAsia="zh-CN"/>
        </w:rPr>
        <w:t xml:space="preserve"> = &lt;</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 xml:space="preserve"> </w:t>
      </w:r>
      <w:r w:rsidR="00117C99">
        <w:rPr>
          <w:rFonts w:ascii="TimesLTStd-Roman" w:eastAsia="等线" w:hAnsi="TimesLTStd-Roman" w:cs="TimesLTStd-Roman" w:hint="eastAsia"/>
          <w:i/>
          <w:spacing w:val="-2"/>
          <w:lang w:val="en" w:eastAsia="zh-CN"/>
        </w:rPr>
        <w:t>g</w:t>
      </w:r>
      <w:r w:rsidR="00117C99"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h</w:t>
      </w:r>
      <w:r w:rsidR="00117C99"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l</w:t>
      </w:r>
      <w:r w:rsidR="00117C99"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k</w:t>
      </w:r>
      <w:r w:rsidR="00117C99"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m</w:t>
      </w:r>
      <w:r w:rsidRPr="00F307B8">
        <w:rPr>
          <w:rFonts w:ascii="TimesLTStd-Roman" w:eastAsia="等线" w:hAnsi="TimesLTStd-Roman" w:cs="TimesLTStd-Roman"/>
          <w:spacing w:val="-2"/>
          <w:lang w:val="en" w:eastAsia="zh-CN"/>
        </w:rPr>
        <w:t xml:space="preserve">&gt;,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vertAlign w:val="subscript"/>
          <w:lang w:val="en" w:eastAsia="zh-CN"/>
        </w:rPr>
        <w:t>2</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 &lt;</w:t>
      </w:r>
      <w:r w:rsidR="00117C99" w:rsidRPr="00117C99">
        <w:rPr>
          <w:rFonts w:ascii="TimesLTStd-Roman" w:eastAsia="等线" w:hAnsi="TimesLTStd-Roman" w:cs="TimesLTStd-Roman" w:hint="eastAsia"/>
          <w:i/>
          <w:spacing w:val="-2"/>
          <w:lang w:val="en" w:eastAsia="zh-CN"/>
        </w:rPr>
        <w:t xml:space="preserve"> </w:t>
      </w:r>
      <w:r w:rsidR="00117C99">
        <w:rPr>
          <w:rFonts w:ascii="TimesLTStd-Roman" w:eastAsia="等线" w:hAnsi="TimesLTStd-Roman" w:cs="TimesLTStd-Roman" w:hint="eastAsia"/>
          <w:i/>
          <w:spacing w:val="-2"/>
          <w:lang w:val="en" w:eastAsia="zh-CN"/>
        </w:rPr>
        <w:t>g</w:t>
      </w:r>
      <w:r w:rsidR="00117C99"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h</w:t>
      </w:r>
      <w:r w:rsidR="00117C99"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l</w:t>
      </w:r>
      <w:r w:rsidR="00117C99"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k</w:t>
      </w:r>
      <w:r w:rsidR="00117C99" w:rsidRPr="00F307B8">
        <w:rPr>
          <w:rFonts w:ascii="TimesLTStd-Roman" w:eastAsia="等线" w:hAnsi="TimesLTStd-Roman" w:cs="TimesLTStd-Roman"/>
          <w:spacing w:val="-2"/>
          <w:lang w:val="en" w:eastAsia="zh-CN"/>
        </w:rPr>
        <w:t xml:space="preserve">, </w:t>
      </w:r>
      <w:r w:rsidR="00117C99">
        <w:rPr>
          <w:rFonts w:ascii="TimesLTStd-Roman" w:eastAsia="等线" w:hAnsi="TimesLTStd-Roman" w:cs="TimesLTStd-Roman" w:hint="eastAsia"/>
          <w:i/>
          <w:spacing w:val="-2"/>
          <w:lang w:val="en" w:eastAsia="zh-CN"/>
        </w:rPr>
        <w:t>m</w:t>
      </w:r>
      <w:r w:rsidR="00117C99">
        <w:rPr>
          <w:rFonts w:ascii="TimesLTStd-Roman" w:eastAsia="等线" w:hAnsi="TimesLTStd-Roman" w:cs="TimesLTStd-Roman" w:hint="eastAsia"/>
          <w:spacing w:val="-2"/>
          <w:lang w:val="en" w:eastAsia="zh-C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&gt;.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val="en" w:eastAsia="zh-CN"/>
        </w:rPr>
        <w:t>According to the definition of log completeness, the definition of loop completeness is obtained. This definition lays the foundation for finding indirect dependencies between loop structures.</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rPr>
        <w:t xml:space="preserve">Definition </w:t>
      </w:r>
      <w:r w:rsidRPr="00F307B8">
        <w:rPr>
          <w:rFonts w:ascii="TimesLTStd-Roman" w:eastAsia="等线" w:hAnsi="TimesLTStd-Roman" w:cs="TimesLTStd-Roman"/>
          <w:i/>
          <w:spacing w:val="-2"/>
          <w:lang w:val="en" w:eastAsia="zh-CN"/>
        </w:rPr>
        <w:t>16</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eastAsia="zh-CN"/>
        </w:rPr>
        <w:t>Loop -Complete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Log</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Let </w:t>
      </w:r>
      <w:r w:rsidRPr="00F307B8">
        <w:rPr>
          <w:rFonts w:ascii="TimesLTStd-Roman" w:eastAsia="等线" w:hAnsi="TimesLTStd-Roman" w:cs="TimesLTStd-Roman"/>
          <w:i/>
          <w:spacing w:val="-2"/>
          <w:lang w:val="en" w:eastAsia="zh-CN"/>
        </w:rPr>
        <w:t>W</w:t>
      </w:r>
      <w:r w:rsidRPr="00F307B8">
        <w:rPr>
          <w:rFonts w:ascii="TimesLTStd-Roman" w:eastAsia="等线" w:hAnsi="TimesLTStd-Roman" w:cs="TimesLTStd-Roman"/>
          <w:i/>
          <w:spacing w:val="-2"/>
          <w:lang w:val="en"/>
        </w:rPr>
        <w:t>PN</w:t>
      </w:r>
      <w:r w:rsidRPr="00F307B8">
        <w:rPr>
          <w:rFonts w:ascii="TimesLTStd-Roman" w:eastAsia="等线" w:hAnsi="TimesLTStd-Roman" w:cs="TimesLTStd-Roman"/>
          <w:spacing w:val="-2"/>
          <w:lang w:val="en"/>
        </w:rPr>
        <w:t xml:space="preserve"> = (</w:t>
      </w:r>
      <w:r w:rsidRPr="00F307B8">
        <w:rPr>
          <w:rFonts w:ascii="TimesLTStd-Roman" w:eastAsia="等线" w:hAnsi="TimesLTStd-Roman" w:cs="TimesLTStd-Roman"/>
          <w:i/>
          <w:spacing w:val="-2"/>
          <w:lang w:val="en" w:eastAsia="zh-CN"/>
        </w:rPr>
        <w:t>PN</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o</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rPr>
        <w:t>is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rPr>
        <w:t xml:space="preserve">a </w:t>
      </w:r>
      <w:r w:rsidRPr="00F307B8">
        <w:rPr>
          <w:rFonts w:ascii="TimesLTStd-Roman" w:eastAsia="等线" w:hAnsi="TimesLTStd-Roman" w:cs="TimesLTStd-Roman"/>
          <w:spacing w:val="-2"/>
          <w:lang w:val="en" w:eastAsia="zh-CN"/>
        </w:rPr>
        <w:t xml:space="preserve">workflow net and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be an event log of </w:t>
      </w:r>
      <w:r w:rsidRPr="00F307B8">
        <w:rPr>
          <w:rFonts w:ascii="TimesLTStd-Roman" w:eastAsia="等线" w:hAnsi="TimesLTStd-Roman" w:cs="TimesLTStd-Roman"/>
          <w:i/>
          <w:spacing w:val="-2"/>
          <w:lang w:val="en" w:eastAsia="zh-CN"/>
        </w:rPr>
        <w:t>W</w:t>
      </w:r>
      <w:r w:rsidRPr="00F307B8">
        <w:rPr>
          <w:rFonts w:ascii="TimesLTStd-Roman" w:eastAsia="等线" w:hAnsi="TimesLTStd-Roman" w:cs="TimesLTStd-Roman"/>
          <w:i/>
          <w:spacing w:val="-2"/>
          <w:lang w:val="en"/>
        </w:rPr>
        <w:t>PN</w:t>
      </w:r>
      <w:r w:rsidRPr="00F307B8">
        <w:rPr>
          <w:rFonts w:ascii="TimesLTStd-Roman" w:eastAsia="等线" w:hAnsi="TimesLTStd-Roman" w:cs="TimesLTStd-Roman"/>
          <w:i/>
          <w:spacing w:val="-2"/>
          <w:lang w:val="en" w:eastAsia="zh-C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is a loop-complete event log </w:t>
      </w:r>
      <w:proofErr w:type="gramStart"/>
      <w:r w:rsidRPr="00F307B8">
        <w:rPr>
          <w:rFonts w:ascii="TimesLTStd-Roman" w:eastAsia="等线" w:hAnsi="TimesLTStd-Roman" w:cs="TimesLTStd-Roman"/>
          <w:spacing w:val="-2"/>
          <w:lang w:val="en" w:eastAsia="zh-CN"/>
        </w:rPr>
        <w:t xml:space="preserve">of  </w:t>
      </w:r>
      <w:r w:rsidRPr="00F307B8">
        <w:rPr>
          <w:rFonts w:ascii="TimesLTStd-Roman" w:eastAsia="等线" w:hAnsi="TimesLTStd-Roman" w:cs="TimesLTStd-Roman"/>
          <w:i/>
          <w:spacing w:val="-2"/>
          <w:lang w:val="en" w:eastAsia="zh-CN"/>
        </w:rPr>
        <w:t>WPN</w:t>
      </w:r>
      <w:proofErr w:type="gramEnd"/>
      <w:r w:rsidRPr="00F307B8">
        <w:rPr>
          <w:rFonts w:ascii="TimesLTStd-Roman" w:eastAsia="等线" w:hAnsi="TimesLTStd-Roman" w:cs="TimesLTStd-Roman"/>
          <w:i/>
          <w:spacing w:val="-2"/>
          <w:lang w:val="en" w:eastAsia="zh-CN"/>
        </w:rPr>
        <w:t xml:space="preserve"> </w:t>
      </w:r>
      <w:r w:rsidRPr="00F307B8">
        <w:rPr>
          <w:rFonts w:ascii="TimesLTStd-Roman" w:eastAsia="等线" w:hAnsi="TimesLTStd-Roman" w:cs="TimesLTStd-Roman"/>
          <w:spacing w:val="-2"/>
          <w:lang w:val="en" w:eastAsia="zh-CN"/>
        </w:rPr>
        <w:t xml:space="preserve">if and only if </w:t>
      </w:r>
      <w:r w:rsidRPr="00F307B8">
        <w:rPr>
          <w:rFonts w:ascii="TimesLTStd-Roman" w:eastAsia="等线" w:hAnsi="TimesLTStd-Roman" w:cs="TimesLTStd-Roman"/>
          <w:i/>
          <w:spacing w:val="-2"/>
          <w:lang w:val="en" w:eastAsia="zh-CN"/>
        </w:rPr>
        <w:t xml:space="preserve">L </w:t>
      </w:r>
      <w:r w:rsidRPr="00F307B8">
        <w:rPr>
          <w:rFonts w:ascii="TimesLTStd-Roman" w:eastAsia="等线" w:hAnsi="TimesLTStd-Roman" w:cs="TimesLTStd-Roman"/>
          <w:spacing w:val="-2"/>
          <w:lang w:val="en" w:eastAsia="zh-CN"/>
        </w:rPr>
        <w:t xml:space="preserve">is complete,  and for </w:t>
      </w:r>
      <w:r w:rsidR="00D75F51" w:rsidRPr="00F307B8">
        <w:rPr>
          <w:rFonts w:ascii="TimesLTStd-Roman" w:eastAsia="等线" w:hAnsi="TimesLTStd-Roman" w:cs="TimesLTStd-Roman"/>
          <w:spacing w:val="-2"/>
          <w:lang w:val="en"/>
        </w:rPr>
        <w:sym w:font="Symbol" w:char="F022"/>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sym w:font="Symbol" w:char="F0A2"/>
      </w:r>
      <w:r w:rsidRPr="00F307B8">
        <w:rPr>
          <w:rFonts w:ascii="TimesLTStd-Roman" w:eastAsia="等线" w:hAnsi="TimesLTStd-Roman" w:cs="TimesLTStd-Roman"/>
          <w:spacing w:val="-2"/>
          <w:lang w:val="en" w:eastAsia="zh-CN"/>
        </w:rPr>
        <w:t xml:space="preserve"> of </w:t>
      </w:r>
      <w:r w:rsidRPr="00F307B8">
        <w:rPr>
          <w:rFonts w:ascii="TimesLTStd-Roman" w:eastAsia="等线" w:hAnsi="TimesLTStd-Roman" w:cs="TimesLTStd-Roman"/>
          <w:i/>
          <w:spacing w:val="-2"/>
          <w:lang w:val="en" w:eastAsia="zh-CN"/>
        </w:rPr>
        <w:t>WPN</w:t>
      </w:r>
      <w:r w:rsidRPr="00F307B8">
        <w:rPr>
          <w:rFonts w:ascii="TimesLTStd-Roman" w:eastAsia="等线" w:hAnsi="TimesLTStd-Roman" w:cs="TimesLTStd-Roman"/>
          <w:spacing w:val="-2"/>
          <w:lang w:val="en" w:eastAsia="zh-CN"/>
        </w:rPr>
        <w:t xml:space="preserve">: if there is </w:t>
      </w:r>
      <w:r w:rsidR="00D75F51" w:rsidRPr="00F307B8">
        <w:rPr>
          <w:rFonts w:eastAsia="等线"/>
        </w:rPr>
        <w:sym w:font="Symbol" w:char="F024"/>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rPr>
        <w:sym w:font="Symbol" w:char="F0A2"/>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sym w:font="Symbol" w:char="F0A2"/>
      </w:r>
      <w:r w:rsidRPr="00F307B8">
        <w:rPr>
          <w:rFonts w:ascii="TimesLTStd-Roman" w:eastAsia="等线" w:hAnsi="TimesLTStd-Roman" w:cs="TimesLTStd-Roman"/>
          <w:spacing w:val="-2"/>
          <w:lang w:val="en" w:eastAsia="zh-CN"/>
        </w:rPr>
        <w:t xml:space="preserve">, and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is a subsequence of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rPr>
        <w:sym w:font="Symbol" w:char="F0A2"/>
      </w:r>
      <w:r w:rsidRPr="00F307B8">
        <w:rPr>
          <w:rFonts w:ascii="TimesLTStd-Roman" w:eastAsia="等线" w:hAnsi="TimesLTStd-Roman" w:cs="TimesLTStd-Roman"/>
          <w:spacing w:val="-2"/>
          <w:lang w:val="en" w:eastAsia="zh-CN"/>
        </w:rPr>
        <w:t>, then there is</w:t>
      </w:r>
      <w:r w:rsidR="002C5860">
        <w:rPr>
          <w:rFonts w:ascii="TimesLTStd-Roman" w:eastAsia="等线" w:hAnsi="TimesLTStd-Roman" w:cs="TimesLTStd-Roman" w:hint="eastAsia"/>
          <w:spacing w:val="-2"/>
          <w:lang w:val="en" w:eastAsia="zh-CN"/>
        </w:rPr>
        <w:t xml:space="preserve"> </w:t>
      </w:r>
      <w:r w:rsidR="002C5860" w:rsidRPr="00F307B8">
        <w:rPr>
          <w:rFonts w:eastAsia="等线"/>
        </w:rPr>
        <w:sym w:font="Symbol" w:char="F024"/>
      </w:r>
      <w:r w:rsidRPr="00F307B8">
        <w:rPr>
          <w:rFonts w:ascii="TimesLTStd-Roman" w:eastAsia="等线" w:hAnsi="TimesLTStd-Roman" w:cs="TimesLTStd-Roman"/>
          <w:i/>
          <w:spacing w:val="-2"/>
          <w:lang w:val="en"/>
        </w:rPr>
        <w:t>σ</w:t>
      </w:r>
      <w:r w:rsidR="002C5860">
        <w:rPr>
          <w:rFonts w:ascii="TimesLTStd-Roman" w:eastAsia="等线" w:hAnsi="TimesLTStd-Roman" w:cs="TimesLTStd-Roman" w:hint="eastAsia"/>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002C5860">
        <w:rPr>
          <w:rFonts w:ascii="TimesLTStd-Roman" w:eastAsia="等线" w:hAnsi="TimesLTStd-Roman" w:cs="TimesLTStd-Roman" w:hint="eastAsia"/>
          <w:spacing w:val="-2"/>
          <w:lang w:val="en" w:eastAsia="zh-CN"/>
        </w:rPr>
        <w:t xml:space="preserve">and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is a subsequence of</w:t>
      </w:r>
      <w:r w:rsidR="002C5860">
        <w:rPr>
          <w:rFonts w:ascii="TimesLTStd-Roman" w:eastAsia="等线" w:hAnsi="TimesLTStd-Roman" w:cs="TimesLTStd-Roman" w:hint="eastAsia"/>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color w:val="FF0000"/>
          <w:spacing w:val="-2"/>
          <w:lang w:val="en" w:eastAsia="zh-CN"/>
        </w:rPr>
        <w:t xml:space="preserve"> </w:t>
      </w:r>
      <w:r w:rsidRPr="00F307B8">
        <w:rPr>
          <w:rFonts w:ascii="TimesLTStd-Roman" w:eastAsia="等线" w:hAnsi="TimesLTStd-Roman" w:cs="TimesLTStd-Roman"/>
          <w:spacing w:val="-2"/>
          <w:lang w:val="en" w:eastAsia="zh-CN"/>
        </w:rPr>
        <w:t>.</w:t>
      </w:r>
    </w:p>
    <w:p w:rsidR="00F307B8" w:rsidRPr="00F307B8" w:rsidRDefault="00A85379" w:rsidP="008302A7">
      <w:pPr>
        <w:widowControl w:val="0"/>
        <w:spacing w:line="252" w:lineRule="auto"/>
        <w:ind w:firstLine="240"/>
        <w:jc w:val="center"/>
        <w:rPr>
          <w:rFonts w:eastAsia="等线"/>
          <w:lang w:val="en" w:eastAsia="zh-CN"/>
        </w:rPr>
      </w:pPr>
      <w:r>
        <w:object w:dxaOrig="4940" w:dyaOrig="1924">
          <v:shape id="_x0000_i1033" type="#_x0000_t75" style="width:180pt;height:62.2pt" o:ole="">
            <v:imagedata r:id="rId27" o:title=""/>
          </v:shape>
          <o:OLEObject Type="Embed" ProgID="Visio.Drawing.11" ShapeID="_x0000_i1033" DrawAspect="Content" ObjectID="_1646392457" r:id="rId28"/>
        </w:object>
      </w:r>
    </w:p>
    <w:p w:rsidR="00F307B8" w:rsidRPr="00F307B8" w:rsidRDefault="00F307B8" w:rsidP="00F307B8">
      <w:pPr>
        <w:ind w:firstLine="160"/>
        <w:rPr>
          <w:rFonts w:eastAsia="等线"/>
          <w:sz w:val="16"/>
          <w:szCs w:val="16"/>
          <w:lang w:eastAsia="zh-CN"/>
        </w:rPr>
      </w:pPr>
      <w:proofErr w:type="gramStart"/>
      <w:r w:rsidRPr="00F307B8">
        <w:rPr>
          <w:rFonts w:eastAsia="等线"/>
          <w:sz w:val="16"/>
          <w:szCs w:val="16"/>
        </w:rPr>
        <w:t xml:space="preserve">Fig. </w:t>
      </w:r>
      <w:r w:rsidRPr="00F307B8">
        <w:rPr>
          <w:rFonts w:eastAsia="等线" w:hint="eastAsia"/>
          <w:sz w:val="16"/>
          <w:szCs w:val="16"/>
          <w:lang w:eastAsia="zh-CN"/>
        </w:rPr>
        <w:t>3</w:t>
      </w:r>
      <w:r w:rsidRPr="00F307B8">
        <w:rPr>
          <w:rFonts w:eastAsia="等线"/>
          <w:sz w:val="16"/>
          <w:szCs w:val="16"/>
        </w:rPr>
        <w:t>.</w:t>
      </w:r>
      <w:proofErr w:type="gramEnd"/>
      <w:r w:rsidRPr="00F307B8">
        <w:rPr>
          <w:rFonts w:eastAsia="等线"/>
          <w:sz w:val="16"/>
          <w:szCs w:val="16"/>
        </w:rPr>
        <w:t xml:space="preserve">  </w:t>
      </w:r>
      <w:r w:rsidRPr="00F307B8">
        <w:rPr>
          <w:rFonts w:eastAsia="等线" w:hint="eastAsia"/>
          <w:sz w:val="16"/>
          <w:szCs w:val="16"/>
          <w:lang w:val="en" w:eastAsia="zh-CN"/>
        </w:rPr>
        <w:t>T</w:t>
      </w:r>
      <w:r w:rsidRPr="00F307B8">
        <w:rPr>
          <w:rFonts w:eastAsia="等线"/>
          <w:sz w:val="16"/>
          <w:szCs w:val="16"/>
          <w:lang w:val="en" w:eastAsia="zh-CN"/>
        </w:rPr>
        <w:t xml:space="preserve">wo loop structures exist on branches of a concurrent structure </w:t>
      </w:r>
    </w:p>
    <w:p w:rsidR="00F307B8" w:rsidRPr="00F307B8" w:rsidRDefault="00F307B8" w:rsidP="00F307B8">
      <w:pPr>
        <w:suppressAutoHyphens/>
        <w:autoSpaceDE w:val="0"/>
        <w:autoSpaceDN w:val="0"/>
        <w:adjustRightInd w:val="0"/>
        <w:spacing w:before="260"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val="en" w:eastAsia="zh-CN"/>
        </w:rPr>
        <w:t>As shown in Fig</w:t>
      </w:r>
      <w:r w:rsidRPr="00F307B8">
        <w:rPr>
          <w:rFonts w:ascii="TimesLTStd-Roman" w:eastAsia="等线" w:hAnsi="TimesLTStd-Roman" w:cs="TimesLTStd-Roman" w:hint="eastAsia"/>
          <w:spacing w:val="-2"/>
          <w:lang w:val="en" w:eastAsia="zh-CN"/>
        </w:rPr>
        <w:t>.</w:t>
      </w:r>
      <w:r w:rsidRPr="00F307B8">
        <w:rPr>
          <w:rFonts w:ascii="TimesLTStd-Roman" w:eastAsia="等线" w:hAnsi="TimesLTStd-Roman" w:cs="TimesLTStd-Roman"/>
          <w:spacing w:val="-2"/>
          <w:lang w:val="en" w:eastAsia="zh-CN"/>
        </w:rPr>
        <w:t xml:space="preserve"> 3, loop structures exist on branches of a concurrent structure, an incomplete loop log may appear.</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val="en" w:eastAsia="zh-CN"/>
        </w:rPr>
        <w:t>In Fig</w:t>
      </w:r>
      <w:r w:rsidRPr="00F307B8">
        <w:rPr>
          <w:rFonts w:ascii="TimesLTStd-Roman" w:eastAsia="等线" w:hAnsi="TimesLTStd-Roman" w:cs="TimesLTStd-Roman" w:hint="eastAsia"/>
          <w:spacing w:val="-2"/>
          <w:lang w:val="en" w:eastAsia="zh-CN"/>
        </w:rPr>
        <w:t>.</w:t>
      </w:r>
      <w:r w:rsidRPr="00F307B8">
        <w:rPr>
          <w:rFonts w:ascii="TimesLTStd-Roman" w:eastAsia="等线" w:hAnsi="TimesLTStd-Roman" w:cs="TimesLTStd-Roman"/>
          <w:spacing w:val="-2"/>
          <w:lang w:val="en" w:eastAsia="zh-CN"/>
        </w:rPr>
        <w:t xml:space="preserve"> 3, a complete event log similar to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 {&lt;</w:t>
      </w:r>
      <w:r w:rsidR="00C665A3">
        <w:rPr>
          <w:rFonts w:ascii="TimesLTStd-Roman" w:eastAsia="等线" w:hAnsi="TimesLTStd-Roman" w:cs="TimesLTStd-Roman" w:hint="eastAsia"/>
          <w:i/>
          <w:spacing w:val="-2"/>
          <w:lang w:val="en" w:eastAsia="zh-CN"/>
        </w:rPr>
        <w:t>m</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f</w:t>
      </w:r>
      <w:r w:rsidRPr="00F307B8">
        <w:rPr>
          <w:rFonts w:ascii="TimesLTStd-Roman" w:eastAsia="等线" w:hAnsi="TimesLTStd-Roman" w:cs="TimesLTStd-Roman"/>
          <w:spacing w:val="-2"/>
          <w:lang w:val="en" w:eastAsia="zh-CN"/>
        </w:rPr>
        <w:t>&gt;, &lt;</w:t>
      </w:r>
      <w:r w:rsidR="00C665A3">
        <w:rPr>
          <w:rFonts w:ascii="TimesLTStd-Roman" w:eastAsia="等线" w:hAnsi="TimesLTStd-Roman" w:cs="TimesLTStd-Roman"/>
          <w:i/>
          <w:spacing w:val="-2"/>
          <w:lang w:val="en" w:eastAsia="zh-CN"/>
        </w:rPr>
        <w:t>m</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f</w:t>
      </w:r>
      <w:r w:rsidRPr="00F307B8">
        <w:rPr>
          <w:rFonts w:ascii="TimesLTStd-Roman" w:eastAsia="等线" w:hAnsi="TimesLTStd-Roman" w:cs="TimesLTStd-Roman"/>
          <w:spacing w:val="-2"/>
          <w:lang w:val="en" w:eastAsia="zh-CN"/>
        </w:rPr>
        <w:t>&gt;, &lt;</w:t>
      </w:r>
      <w:r w:rsidR="00C665A3">
        <w:rPr>
          <w:rFonts w:ascii="TimesLTStd-Roman" w:eastAsia="等线" w:hAnsi="TimesLTStd-Roman" w:cs="TimesLTStd-Roman"/>
          <w:i/>
          <w:spacing w:val="-2"/>
          <w:lang w:val="en" w:eastAsia="zh-CN"/>
        </w:rPr>
        <w:t>m</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f</w:t>
      </w:r>
      <w:r w:rsidRPr="00F307B8">
        <w:rPr>
          <w:rFonts w:ascii="TimesLTStd-Roman" w:eastAsia="等线" w:hAnsi="TimesLTStd-Roman" w:cs="TimesLTStd-Roman"/>
          <w:spacing w:val="-2"/>
          <w:lang w:val="en" w:eastAsia="zh-CN"/>
        </w:rPr>
        <w:t>&gt;, &lt;</w:t>
      </w:r>
      <w:r w:rsidR="00C665A3">
        <w:rPr>
          <w:rFonts w:ascii="TimesLTStd-Roman" w:eastAsia="等线" w:hAnsi="TimesLTStd-Roman" w:cs="TimesLTStd-Roman"/>
          <w:i/>
          <w:spacing w:val="-2"/>
          <w:lang w:val="en" w:eastAsia="zh-CN"/>
        </w:rPr>
        <w:t>m</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f</w:t>
      </w:r>
      <w:r w:rsidRPr="00F307B8">
        <w:rPr>
          <w:rFonts w:ascii="TimesLTStd-Roman" w:eastAsia="等线" w:hAnsi="TimesLTStd-Roman" w:cs="TimesLTStd-Roman"/>
          <w:spacing w:val="-2"/>
          <w:lang w:val="en" w:eastAsia="zh-CN"/>
        </w:rPr>
        <w:t>&gt;, &lt;</w:t>
      </w:r>
      <w:r w:rsidR="00C665A3">
        <w:rPr>
          <w:rFonts w:ascii="TimesLTStd-Roman" w:eastAsia="等线" w:hAnsi="TimesLTStd-Roman" w:cs="TimesLTStd-Roman"/>
          <w:i/>
          <w:spacing w:val="-2"/>
          <w:lang w:val="en" w:eastAsia="zh-CN"/>
        </w:rPr>
        <w:t>m</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f</w:t>
      </w:r>
      <w:r w:rsidRPr="00F307B8">
        <w:rPr>
          <w:rFonts w:ascii="TimesLTStd-Roman" w:eastAsia="等线" w:hAnsi="TimesLTStd-Roman" w:cs="TimesLTStd-Roman"/>
          <w:spacing w:val="-2"/>
          <w:lang w:val="en" w:eastAsia="zh-CN"/>
        </w:rPr>
        <w:t>&gt;, &lt;</w:t>
      </w:r>
      <w:r w:rsidR="00C665A3">
        <w:rPr>
          <w:rFonts w:ascii="TimesLTStd-Roman" w:eastAsia="等线" w:hAnsi="TimesLTStd-Roman" w:cs="TimesLTStd-Roman"/>
          <w:i/>
          <w:spacing w:val="-2"/>
          <w:lang w:val="en" w:eastAsia="zh-CN"/>
        </w:rPr>
        <w:t>m</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f</w:t>
      </w:r>
      <w:r w:rsidRPr="00F307B8">
        <w:rPr>
          <w:rFonts w:ascii="TimesLTStd-Roman" w:eastAsia="等线" w:hAnsi="TimesLTStd-Roman" w:cs="TimesLTStd-Roman"/>
          <w:spacing w:val="-2"/>
          <w:lang w:val="en" w:eastAsia="zh-CN"/>
        </w:rPr>
        <w:t>&gt;, &lt;</w:t>
      </w:r>
      <w:r w:rsidR="00C665A3">
        <w:rPr>
          <w:rFonts w:ascii="TimesLTStd-Roman" w:eastAsia="等线" w:hAnsi="TimesLTStd-Roman" w:cs="TimesLTStd-Roman"/>
          <w:i/>
          <w:spacing w:val="-2"/>
          <w:lang w:val="en" w:eastAsia="zh-CN"/>
        </w:rPr>
        <w:t>m</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f</w:t>
      </w:r>
      <w:r w:rsidRPr="00F307B8">
        <w:rPr>
          <w:rFonts w:ascii="TimesLTStd-Roman" w:eastAsia="等线" w:hAnsi="TimesLTStd-Roman" w:cs="TimesLTStd-Roman"/>
          <w:spacing w:val="-2"/>
          <w:lang w:val="en" w:eastAsia="zh-CN"/>
        </w:rPr>
        <w:t>&gt;, &lt;</w:t>
      </w:r>
      <w:r w:rsidR="00C665A3">
        <w:rPr>
          <w:rFonts w:ascii="TimesLTStd-Roman" w:eastAsia="等线" w:hAnsi="TimesLTStd-Roman" w:cs="TimesLTStd-Roman"/>
          <w:i/>
          <w:spacing w:val="-2"/>
          <w:lang w:val="en" w:eastAsia="zh-CN"/>
        </w:rPr>
        <w:t>m</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f</w:t>
      </w:r>
      <w:r w:rsidRPr="00F307B8">
        <w:rPr>
          <w:rFonts w:ascii="TimesLTStd-Roman" w:eastAsia="等线" w:hAnsi="TimesLTStd-Roman" w:cs="TimesLTStd-Roman"/>
          <w:spacing w:val="-2"/>
          <w:lang w:val="en" w:eastAsia="zh-CN"/>
        </w:rPr>
        <w:t>&gt;} may appear.</w:t>
      </w:r>
      <w:r w:rsidRPr="00F307B8">
        <w:rPr>
          <w:rFonts w:ascii="TimesLTStd-Roman" w:eastAsia="等线" w:hAnsi="TimesLTStd-Roman" w:cs="TimesLTStd-Roman"/>
          <w:color w:val="0000FF"/>
          <w:spacing w:val="-2"/>
          <w:u w:val="single"/>
          <w:lang w:val="en"/>
        </w:rPr>
        <w:t xml:space="preserve"> </w:t>
      </w:r>
      <w:r w:rsidRPr="00F307B8">
        <w:rPr>
          <w:rFonts w:ascii="TimesLTStd-Roman" w:eastAsia="等线" w:hAnsi="TimesLTStd-Roman" w:cs="TimesLTStd-Roman"/>
          <w:spacing w:val="-2"/>
          <w:lang w:val="en"/>
        </w:rPr>
        <w:t>However, the loop sequence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vertAlign w:val="subscript"/>
          <w:lang w:val="en" w:eastAsia="zh-CN"/>
        </w:rPr>
        <w:t>1</w:t>
      </w:r>
      <w:r w:rsidRPr="00F307B8">
        <w:rPr>
          <w:rFonts w:ascii="TimesLTStd-Roman" w:eastAsia="等线" w:hAnsi="TimesLTStd-Roman" w:cs="TimesLTStd-Roman"/>
          <w:spacing w:val="-2"/>
          <w:lang w:val="en" w:eastAsia="zh-CN"/>
        </w:rPr>
        <w:t xml:space="preserve"> = &lt;</w:t>
      </w:r>
      <w:r w:rsidRPr="00F307B8">
        <w:rPr>
          <w:rFonts w:ascii="TimesLTStd-Roman" w:eastAsia="等线" w:hAnsi="TimesLTStd-Roman" w:cs="TimesLTStd-Roman"/>
          <w:i/>
          <w:spacing w:val="-2"/>
          <w:lang w:val="en" w:eastAsia="zh-CN"/>
        </w:rPr>
        <w:t xml:space="preserve"> </w:t>
      </w:r>
      <w:r w:rsidR="00C665A3">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00A85379">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&gt;</w:t>
      </w:r>
      <w:r w:rsidRPr="00F307B8">
        <w:rPr>
          <w:rFonts w:ascii="TimesLTStd-Roman" w:eastAsia="等线" w:hAnsi="TimesLTStd-Roman" w:cs="TimesLTStd-Roman"/>
          <w:spacing w:val="-2"/>
          <w:lang w:val="en"/>
        </w:rPr>
        <w:t xml:space="preserve"> does not appear in log </w:t>
      </w:r>
      <w:r w:rsidRPr="00F307B8">
        <w:rPr>
          <w:rFonts w:ascii="TimesLTStd-Roman" w:eastAsia="等线" w:hAnsi="TimesLTStd-Roman" w:cs="TimesLTStd-Roman"/>
          <w:i/>
          <w:spacing w:val="-2"/>
          <w:lang w:val="en"/>
        </w:rPr>
        <w:t>L</w:t>
      </w:r>
      <w:r w:rsidRPr="00F307B8">
        <w:rPr>
          <w:rFonts w:ascii="TimesLTStd-Roman" w:eastAsia="等线" w:hAnsi="TimesLTStd-Roman" w:cs="TimesLTStd-Roman"/>
          <w:spacing w:val="-2"/>
          <w:lang w:val="en" w:eastAsia="zh-CN"/>
        </w:rPr>
        <w:t xml:space="preserve">, and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is not a loop completeness log.</w:t>
      </w:r>
      <w:r w:rsidRPr="00F307B8">
        <w:rPr>
          <w:rFonts w:ascii="TimesLTStd-Roman" w:eastAsia="等线" w:hAnsi="TimesLTStd-Roman" w:cs="TimesLTStd-Roman" w:hint="eastAsia"/>
          <w:spacing w:val="-2"/>
          <w:lang w:eastAsia="zh-CN"/>
        </w:rPr>
        <w:t xml:space="preserve"> </w:t>
      </w:r>
      <w:r w:rsidRPr="00F307B8">
        <w:rPr>
          <w:rFonts w:ascii="TimesLTStd-Roman" w:eastAsia="等线" w:hAnsi="TimesLTStd-Roman" w:cs="TimesLTStd-Roman"/>
          <w:spacing w:val="-2"/>
          <w:lang w:val="en"/>
        </w:rPr>
        <w:t xml:space="preserve">Logs like this are not the focus of this </w:t>
      </w:r>
      <w:proofErr w:type="gramStart"/>
      <w:r w:rsidRPr="00F307B8">
        <w:rPr>
          <w:rFonts w:ascii="TimesLTStd-Roman" w:eastAsia="等线" w:hAnsi="TimesLTStd-Roman" w:cs="TimesLTStd-Roman"/>
          <w:spacing w:val="-2"/>
          <w:lang w:val="en" w:eastAsia="zh-CN"/>
        </w:rPr>
        <w:t>paper,</w:t>
      </w:r>
      <w:proofErr w:type="gramEnd"/>
      <w:r w:rsidRPr="00C665A3">
        <w:rPr>
          <w:rFonts w:ascii="TimesLTStd-Roman" w:eastAsia="等线" w:hAnsi="TimesLTStd-Roman" w:cs="TimesLTStd-Roman"/>
          <w:color w:val="0000FF"/>
          <w:spacing w:val="-2"/>
          <w:lang w:val="en"/>
        </w:rPr>
        <w:t xml:space="preserve"> </w:t>
      </w:r>
      <w:r w:rsidR="00C665A3">
        <w:rPr>
          <w:rFonts w:ascii="TimesLTStd-Roman" w:eastAsia="等线" w:hAnsi="TimesLTStd-Roman" w:cs="TimesLTStd-Roman" w:hint="eastAsia"/>
          <w:spacing w:val="-2"/>
          <w:lang w:val="en" w:eastAsia="zh-CN"/>
        </w:rPr>
        <w:t>w</w:t>
      </w:r>
      <w:r w:rsidRPr="00F307B8">
        <w:rPr>
          <w:rFonts w:ascii="TimesLTStd-Roman" w:eastAsia="等线" w:hAnsi="TimesLTStd-Roman" w:cs="TimesLTStd-Roman"/>
          <w:spacing w:val="-2"/>
          <w:lang w:val="en"/>
        </w:rPr>
        <w:t xml:space="preserve">e will focus on </w:t>
      </w:r>
      <w:r w:rsidRPr="00F307B8">
        <w:rPr>
          <w:rFonts w:ascii="TimesLTStd-Roman" w:eastAsia="等线" w:hAnsi="TimesLTStd-Roman" w:cs="TimesLTStd-Roman"/>
          <w:spacing w:val="-2"/>
          <w:lang w:val="en" w:eastAsia="zh-CN"/>
        </w:rPr>
        <w:t>loop</w:t>
      </w:r>
      <w:r w:rsidRPr="00F307B8">
        <w:rPr>
          <w:rFonts w:ascii="TimesLTStd-Roman" w:eastAsia="等线" w:hAnsi="TimesLTStd-Roman" w:cs="TimesLTStd-Roman"/>
          <w:spacing w:val="-2"/>
          <w:lang w:val="en"/>
        </w:rPr>
        <w:t xml:space="preserve"> completeness logs in the following sections</w:t>
      </w:r>
      <w:r w:rsidRPr="00F307B8">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eastAsia="zh-CN"/>
        </w:rPr>
      </w:pPr>
      <w:r w:rsidRPr="00F307B8">
        <w:rPr>
          <w:rFonts w:ascii="TimesLTStd-Roman" w:eastAsia="等线" w:hAnsi="TimesLTStd-Roman" w:cs="TimesLTStd-Roman"/>
          <w:i/>
          <w:spacing w:val="-2"/>
          <w:lang w:val="en"/>
        </w:rPr>
        <w:t xml:space="preserve">Definition </w:t>
      </w:r>
      <w:r w:rsidRPr="00F307B8">
        <w:rPr>
          <w:rFonts w:ascii="TimesLTStd-Roman" w:eastAsia="等线" w:hAnsi="TimesLTStd-Roman" w:cs="TimesLTStd-Roman"/>
          <w:i/>
          <w:spacing w:val="-2"/>
          <w:lang w:val="en" w:eastAsia="zh-CN"/>
        </w:rPr>
        <w:t>17</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rPr>
        <w:t>(</w:t>
      </w:r>
      <w:r w:rsidRPr="00F307B8">
        <w:rPr>
          <w:rFonts w:ascii="TimesLTStd-Roman" w:eastAsia="等线" w:hAnsi="TimesLTStd-Roman" w:cs="TimesLTStd-Roman"/>
          <w:i/>
          <w:spacing w:val="-2"/>
          <w:lang w:val="en" w:eastAsia="zh-CN"/>
        </w:rPr>
        <w:t>Loop start and end sets</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Let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be a set of loop activities,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 &lt;</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[1],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[2], …,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]&gt;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i/>
          <w:spacing w:val="-2"/>
          <w:lang w:val="en" w:eastAsia="zh-CN"/>
        </w:rPr>
        <w:t>S</w:t>
      </w:r>
      <w:r w:rsidRPr="00F307B8">
        <w:rPr>
          <w:rFonts w:ascii="TimesLTStd-Roman" w:eastAsia="等线" w:hAnsi="TimesLTStd-Roman"/>
          <w:i/>
          <w:spacing w:val="-2"/>
          <w:vertAlign w:val="subscript"/>
          <w:lang w:val="en" w:eastAsia="zh-CN"/>
        </w:rPr>
        <w:t>LA</w:t>
      </w:r>
      <w:r w:rsidRPr="00F307B8">
        <w:rPr>
          <w:rFonts w:ascii="Cambria Math" w:eastAsia="等线" w:hAnsi="Cambria Math" w:cs="Cambria Math"/>
          <w:spacing w:val="-2"/>
          <w:vertAlign w:val="superscript"/>
          <w:lang w:val="en" w:eastAsia="zh-CN"/>
        </w:rPr>
        <w:t>∗</w:t>
      </w:r>
      <w:r w:rsidRPr="00F307B8">
        <w:rPr>
          <w:rFonts w:ascii="Cambria Math" w:eastAsia="等线" w:hAnsi="Cambria Math" w:cs="Cambria Math"/>
          <w:spacing w:val="-2"/>
          <w:lang w:val="en" w:eastAsia="zh-CN"/>
        </w:rPr>
        <w:t xml:space="preserve"> </w:t>
      </w:r>
      <w:r w:rsidRPr="00F307B8">
        <w:rPr>
          <w:rFonts w:ascii="TimesLTStd-Roman" w:eastAsia="等线" w:hAnsi="TimesLTStd-Roman" w:cs="TimesLTStd-Roman"/>
          <w:spacing w:val="-2"/>
          <w:lang w:val="en" w:eastAsia="zh-CN"/>
        </w:rPr>
        <w:t xml:space="preserve">be a loop sequence over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the loop start activity set is represented by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and the loop end activity set is represented by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r w:rsidRPr="00F307B8">
        <w:rPr>
          <w:rFonts w:ascii="TimesLTStd-Roman" w:eastAsia="等线" w:hAnsi="TimesLTStd-Roman" w:cs="TimesLTStd-Roman"/>
          <w:spacing w:val="-2"/>
          <w:lang w:val="en" w:eastAsia="zh-CN"/>
        </w:rPr>
        <w:t>, where</w:t>
      </w:r>
    </w:p>
    <w:p w:rsidR="00F307B8" w:rsidRPr="00F307B8" w:rsidRDefault="00F307B8" w:rsidP="00771C2A">
      <w:pPr>
        <w:numPr>
          <w:ilvl w:val="0"/>
          <w:numId w:val="9"/>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i</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i</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i/>
          <w:spacing w:val="-2"/>
          <w:vertAlign w:val="subscript"/>
          <w:lang w:val="en" w:eastAsia="zh-CN"/>
        </w:rPr>
        <w:t>i</w:t>
      </w:r>
      <w:r w:rsidRPr="00F307B8">
        <w:rPr>
          <w:rFonts w:ascii="TimesLTStd-Roman" w:eastAsia="等线" w:hAnsi="TimesLTStd-Roman" w:cs="TimesLTStd-Roman"/>
          <w:spacing w:val="-2"/>
          <w:vertAlign w:val="subscript"/>
          <w:lang w:val="en" w:eastAsia="zh-CN"/>
        </w:rPr>
        <w:t xml:space="preserve"> </w:t>
      </w:r>
      <w:r w:rsidRPr="00F307B8">
        <w:rPr>
          <w:rFonts w:ascii="TimesLTStd-Roman" w:eastAsia="等线" w:hAnsi="TimesLTStd-Roman" w:cs="TimesLTStd-Roman"/>
          <w:spacing w:val="-2"/>
          <w:lang w:val="en" w:eastAsia="zh-CN"/>
        </w:rPr>
        <w:t>(1)}; and</w:t>
      </w:r>
    </w:p>
    <w:p w:rsidR="00F307B8" w:rsidRPr="00F307B8" w:rsidRDefault="00F307B8" w:rsidP="00CD621F">
      <w:pPr>
        <w:numPr>
          <w:ilvl w:val="0"/>
          <w:numId w:val="9"/>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i</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i</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i/>
          <w:spacing w:val="-2"/>
          <w:vertAlign w:val="subscript"/>
          <w:lang w:val="en" w:eastAsia="zh-CN"/>
        </w:rPr>
        <w:t>i</w:t>
      </w:r>
      <w:r w:rsidRPr="00F307B8">
        <w:rPr>
          <w:rFonts w:ascii="TimesLTStd-Roman" w:eastAsia="等线" w:hAnsi="TimesLTStd-Roman" w:cs="TimesLTStd-Roman"/>
          <w:spacing w:val="-2"/>
          <w:vertAlign w:val="subscript"/>
          <w:lang w:val="en" w:eastAsia="zh-CN"/>
        </w:rPr>
        <w:t xml:space="preserve"> </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n</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{1, 2</w:t>
      </w:r>
      <w:proofErr w:type="gramStart"/>
      <w:r w:rsidRPr="00F307B8">
        <w:rPr>
          <w:rFonts w:ascii="TimesLTStd-Roman" w:eastAsia="等线" w:hAnsi="TimesLTStd-Roman" w:cs="TimesLTStd-Roman"/>
          <w:spacing w:val="-2"/>
          <w:lang w:eastAsia="zh-CN"/>
        </w:rPr>
        <w:t>, …,</w:t>
      </w:r>
      <w:proofErr w:type="gramEnd"/>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eastAsia="zh-CN"/>
        </w:rPr>
        <w:t>n</w:t>
      </w:r>
      <w:r w:rsidRPr="00F307B8">
        <w:rPr>
          <w:rFonts w:ascii="TimesLTStd-Roman" w:eastAsia="等线" w:hAnsi="TimesLTStd-Roman" w:cs="TimesLTStd-Roman"/>
          <w:spacing w:val="-2"/>
          <w:lang w:eastAsia="zh-CN"/>
        </w:rPr>
        <w:t>}</w:t>
      </w:r>
      <w:r w:rsidRPr="00F307B8">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val="en" w:eastAsia="zh-CN"/>
        </w:rPr>
        <w:t xml:space="preserve">Specially, if </w:t>
      </w:r>
      <w:r w:rsidRPr="00F307B8">
        <w:rPr>
          <w:rFonts w:ascii="TimesLTStd-Roman" w:eastAsia="等线" w:hAnsi="TimesLTStd-Roman" w:cs="TimesLTStd-Roman"/>
          <w:spacing w:val="-2"/>
          <w:lang w:val="en" w:eastAsia="zh-CN"/>
        </w:rPr>
        <w:sym w:font="Symbol" w:char="F024"/>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w:t>
      </w:r>
      <w:proofErr w:type="gramStart"/>
      <w:r w:rsidRPr="00F307B8">
        <w:rPr>
          <w:rFonts w:ascii="TimesLTStd-Roman" w:eastAsia="等线" w:hAnsi="TimesLTStd-Roman" w:cs="TimesLTStd-Roman"/>
          <w:i/>
          <w:spacing w:val="-2"/>
          <w:lang w:val="en" w:eastAsia="zh-CN"/>
        </w:rPr>
        <w:t>a</w:t>
      </w:r>
      <w:proofErr w:type="gramEnd"/>
      <w:r w:rsidRPr="00F307B8">
        <w:rPr>
          <w:rFonts w:ascii="TimesLTStd-Roman" w:eastAsia="等线" w:hAnsi="TimesLTStd-Roman" w:cs="TimesLTStd-Roman"/>
          <w:spacing w:val="-2"/>
        </w:rPr>
        <w:sym w:font="Symbol" w:char="F0CE"/>
      </w:r>
      <w:r w:rsidRPr="00F307B8">
        <w:rPr>
          <w:rFonts w:ascii="TimesLTStd-Roman" w:eastAsia="等线" w:hAnsi="TimesLTStd-Roman" w:cs="TimesLTStd-Roman"/>
          <w:i/>
          <w:spacing w:val="-2"/>
          <w:lang w:val="en" w:eastAsia="zh-CN"/>
        </w:rPr>
        <w:t xml:space="preserve"> A</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and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i/>
          <w:spacing w:val="-2"/>
          <w:lang w:val="en" w:eastAsia="zh-CN"/>
        </w:rPr>
        <w:t xml:space="preserve"> A</w:t>
      </w:r>
      <w:r w:rsidRPr="00F307B8">
        <w:rPr>
          <w:rFonts w:ascii="TimesLTStd-Roman" w:eastAsia="等线" w:hAnsi="TimesLTStd-Roman" w:cs="TimesLTStd-Roman"/>
          <w:i/>
          <w:spacing w:val="-2"/>
          <w:vertAlign w:val="subscript"/>
          <w:lang w:val="en" w:eastAsia="zh-CN"/>
        </w:rPr>
        <w:t>le</w:t>
      </w:r>
      <w:r w:rsidRPr="00F307B8">
        <w:rPr>
          <w:rFonts w:ascii="TimesLTStd-Roman" w:eastAsia="等线" w:hAnsi="TimesLTStd-Roman" w:cs="TimesLTStd-Roman"/>
          <w:spacing w:val="-2"/>
          <w:lang w:val="en" w:eastAsia="zh-CN"/>
        </w:rPr>
        <w:t xml:space="preserve">, then the loop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is called </w:t>
      </w:r>
      <w:r w:rsidR="00771C2A">
        <w:rPr>
          <w:rFonts w:ascii="TimesLTStd-Roman" w:eastAsia="等线" w:hAnsi="TimesLTStd-Roman" w:cs="TimesLTStd-Roman"/>
          <w:spacing w:val="-2"/>
          <w:lang w:val="en" w:eastAsia="zh-CN"/>
        </w:rPr>
        <w:t xml:space="preserve">a </w:t>
      </w:r>
      <w:r w:rsidRPr="00F307B8">
        <w:rPr>
          <w:rFonts w:ascii="TimesLTStd-Roman" w:eastAsia="等线" w:hAnsi="TimesLTStd-Roman" w:cs="TimesLTStd-Roman"/>
          <w:spacing w:val="-2"/>
          <w:lang w:val="en" w:eastAsia="zh-CN"/>
        </w:rPr>
        <w:t>self-loop sequence.</w:t>
      </w:r>
    </w:p>
    <w:p w:rsidR="00F307B8" w:rsidRPr="00F307B8" w:rsidRDefault="007A711D"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Pr>
          <w:rFonts w:ascii="TimesLTStd-Roman" w:eastAsia="等线" w:hAnsi="TimesLTStd-Roman" w:cs="TimesLTStd-Roman"/>
          <w:spacing w:val="-2"/>
          <w:lang w:val="en" w:eastAsia="zh-CN"/>
        </w:rPr>
        <w:t>For instance</w:t>
      </w:r>
      <w:r w:rsidR="00F307B8" w:rsidRPr="00F307B8">
        <w:rPr>
          <w:rFonts w:ascii="TimesLTStd-Roman" w:eastAsia="等线" w:hAnsi="TimesLTStd-Roman" w:cs="TimesLTStd-Roman"/>
          <w:spacing w:val="-2"/>
          <w:lang w:val="en" w:eastAsia="zh-CN"/>
        </w:rPr>
        <w:t xml:space="preserve">, let </w:t>
      </w:r>
      <w:r w:rsidR="00F307B8" w:rsidRPr="00F307B8">
        <w:rPr>
          <w:rFonts w:ascii="TimesLTStd-Roman" w:eastAsia="等线" w:hAnsi="TimesLTStd-Roman" w:cs="TimesLTStd-Roman"/>
          <w:i/>
          <w:spacing w:val="-2"/>
          <w:lang w:val="en" w:eastAsia="zh-CN"/>
        </w:rPr>
        <w:t>S</w:t>
      </w:r>
      <w:r w:rsidR="00F307B8" w:rsidRPr="00F307B8">
        <w:rPr>
          <w:rFonts w:ascii="TimesLTStd-Roman" w:eastAsia="等线" w:hAnsi="TimesLTStd-Roman" w:cs="TimesLTStd-Roman"/>
          <w:i/>
          <w:spacing w:val="-2"/>
          <w:vertAlign w:val="subscript"/>
          <w:lang w:val="en" w:eastAsia="zh-CN"/>
        </w:rPr>
        <w:t>Ls</w:t>
      </w:r>
      <w:r w:rsidR="00F307B8" w:rsidRPr="00F307B8">
        <w:rPr>
          <w:rFonts w:ascii="TimesLTStd-Roman" w:eastAsia="等线" w:hAnsi="TimesLTStd-Roman" w:cs="TimesLTStd-Roman"/>
          <w:spacing w:val="-2"/>
          <w:lang w:val="en" w:eastAsia="zh-CN"/>
        </w:rPr>
        <w:t xml:space="preserve"> = {&lt;</w:t>
      </w:r>
      <w:r w:rsidR="00F307B8" w:rsidRPr="00F307B8">
        <w:rPr>
          <w:rFonts w:ascii="TimesLTStd-Roman" w:eastAsia="等线" w:hAnsi="TimesLTStd-Roman" w:cs="TimesLTStd-Roman"/>
          <w:i/>
          <w:spacing w:val="-2"/>
          <w:lang w:val="en" w:eastAsia="zh-CN"/>
        </w:rPr>
        <w:t>a</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b</w:t>
      </w:r>
      <w:r w:rsidR="00F307B8" w:rsidRPr="00F307B8">
        <w:rPr>
          <w:rFonts w:ascii="TimesLTStd-Roman" w:eastAsia="等线" w:hAnsi="TimesLTStd-Roman" w:cs="TimesLTStd-Roman"/>
          <w:spacing w:val="-2"/>
          <w:lang w:val="en" w:eastAsia="zh-CN"/>
        </w:rPr>
        <w:t xml:space="preserve">, </w:t>
      </w:r>
      <w:r w:rsidR="00AC20BB">
        <w:rPr>
          <w:rFonts w:ascii="TimesLTStd-Roman" w:eastAsia="等线" w:hAnsi="TimesLTStd-Roman" w:cs="TimesLTStd-Roman" w:hint="eastAsia"/>
          <w:i/>
          <w:spacing w:val="-2"/>
          <w:lang w:val="en" w:eastAsia="zh-CN"/>
        </w:rPr>
        <w:t>d</w:t>
      </w:r>
      <w:r w:rsidR="00F307B8" w:rsidRPr="00F307B8">
        <w:rPr>
          <w:rFonts w:ascii="TimesLTStd-Roman" w:eastAsia="等线" w:hAnsi="TimesLTStd-Roman" w:cs="TimesLTStd-Roman"/>
          <w:spacing w:val="-2"/>
          <w:lang w:val="en" w:eastAsia="zh-CN"/>
        </w:rPr>
        <w:t>&gt;, &lt;</w:t>
      </w:r>
      <w:r w:rsidR="00AC20BB">
        <w:rPr>
          <w:rFonts w:ascii="TimesLTStd-Roman" w:eastAsia="等线" w:hAnsi="TimesLTStd-Roman" w:cs="TimesLTStd-Roman" w:hint="eastAsia"/>
          <w:i/>
          <w:spacing w:val="-2"/>
          <w:lang w:val="en" w:eastAsia="zh-CN"/>
        </w:rPr>
        <w:t>m</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f</w:t>
      </w:r>
      <w:r w:rsidR="00F307B8" w:rsidRPr="00F307B8">
        <w:rPr>
          <w:rFonts w:ascii="TimesLTStd-Roman" w:eastAsia="等线" w:hAnsi="TimesLTStd-Roman" w:cs="TimesLTStd-Roman"/>
          <w:spacing w:val="-2"/>
          <w:lang w:val="en" w:eastAsia="zh-CN"/>
        </w:rPr>
        <w:t>,</w:t>
      </w:r>
      <w:r w:rsidR="00F307B8" w:rsidRPr="00F307B8">
        <w:rPr>
          <w:rFonts w:ascii="TimesLTStd-Roman" w:eastAsia="等线" w:hAnsi="TimesLTStd-Roman" w:cs="TimesLTStd-Roman"/>
          <w:i/>
          <w:spacing w:val="-2"/>
          <w:lang w:val="en" w:eastAsia="zh-CN"/>
        </w:rPr>
        <w:t xml:space="preserve"> </w:t>
      </w:r>
      <w:r w:rsidR="00AC20BB">
        <w:rPr>
          <w:rFonts w:ascii="TimesLTStd-Roman" w:eastAsia="等线" w:hAnsi="TimesLTStd-Roman" w:cs="TimesLTStd-Roman" w:hint="eastAsia"/>
          <w:i/>
          <w:spacing w:val="-2"/>
          <w:lang w:val="en" w:eastAsia="zh-CN"/>
        </w:rPr>
        <w:t>n</w:t>
      </w:r>
      <w:r w:rsidR="00F307B8" w:rsidRPr="00F307B8">
        <w:rPr>
          <w:rFonts w:ascii="TimesLTStd-Roman" w:eastAsia="等线" w:hAnsi="TimesLTStd-Roman" w:cs="TimesLTStd-Roman"/>
          <w:spacing w:val="-2"/>
          <w:lang w:val="en" w:eastAsia="zh-CN"/>
        </w:rPr>
        <w:t>&gt;, &lt;</w:t>
      </w:r>
      <w:r w:rsidR="00AC20BB">
        <w:rPr>
          <w:rFonts w:ascii="TimesLTStd-Roman" w:eastAsia="等线" w:hAnsi="TimesLTStd-Roman" w:cs="TimesLTStd-Roman" w:hint="eastAsia"/>
          <w:i/>
          <w:spacing w:val="-2"/>
          <w:lang w:val="en" w:eastAsia="zh-CN"/>
        </w:rPr>
        <w:t>p</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i/>
          <w:spacing w:val="-2"/>
          <w:lang w:val="en" w:eastAsia="zh-CN"/>
        </w:rPr>
        <w:t>i</w:t>
      </w:r>
      <w:r w:rsidR="00F307B8" w:rsidRPr="00F307B8">
        <w:rPr>
          <w:rFonts w:ascii="TimesLTStd-Roman" w:eastAsia="等线" w:hAnsi="TimesLTStd-Roman" w:cs="TimesLTStd-Roman"/>
          <w:spacing w:val="-2"/>
          <w:lang w:val="en" w:eastAsia="zh-CN"/>
        </w:rPr>
        <w:t xml:space="preserve">, </w:t>
      </w:r>
      <w:r w:rsidR="00AC20BB">
        <w:rPr>
          <w:rFonts w:ascii="TimesLTStd-Roman" w:eastAsia="等线" w:hAnsi="TimesLTStd-Roman" w:cs="TimesLTStd-Roman" w:hint="eastAsia"/>
          <w:i/>
          <w:spacing w:val="-2"/>
          <w:lang w:val="en" w:eastAsia="zh-CN"/>
        </w:rPr>
        <w:t>r</w:t>
      </w:r>
      <w:r w:rsidR="00F307B8" w:rsidRPr="00F307B8">
        <w:rPr>
          <w:rFonts w:ascii="TimesLTStd-Roman" w:eastAsia="等线" w:hAnsi="TimesLTStd-Roman" w:cs="TimesLTStd-Roman"/>
          <w:spacing w:val="-2"/>
          <w:lang w:val="en" w:eastAsia="zh-CN"/>
        </w:rPr>
        <w:t xml:space="preserve">, </w:t>
      </w:r>
      <w:r w:rsidR="00AC20BB">
        <w:rPr>
          <w:rFonts w:ascii="TimesLTStd-Roman" w:eastAsia="等线" w:hAnsi="TimesLTStd-Roman" w:cs="TimesLTStd-Roman" w:hint="eastAsia"/>
          <w:i/>
          <w:spacing w:val="-2"/>
          <w:lang w:val="en" w:eastAsia="zh-CN"/>
        </w:rPr>
        <w:t>t</w:t>
      </w:r>
      <w:r w:rsidR="00F307B8" w:rsidRPr="00F307B8">
        <w:rPr>
          <w:rFonts w:ascii="TimesLTStd-Roman" w:eastAsia="等线" w:hAnsi="TimesLTStd-Roman" w:cs="TimesLTStd-Roman"/>
          <w:spacing w:val="-2"/>
          <w:lang w:val="en" w:eastAsia="zh-CN"/>
        </w:rPr>
        <w:t xml:space="preserve">&gt;} is a set of loop sequences, then </w:t>
      </w:r>
      <w:proofErr w:type="gramStart"/>
      <w:r w:rsidR="00F307B8" w:rsidRPr="00F307B8">
        <w:rPr>
          <w:rFonts w:ascii="TimesLTStd-Roman" w:eastAsia="等线" w:hAnsi="TimesLTStd-Roman" w:cs="TimesLTStd-Roman"/>
          <w:i/>
          <w:spacing w:val="-2"/>
          <w:lang w:val="en" w:eastAsia="zh-CN"/>
        </w:rPr>
        <w:t>A</w:t>
      </w:r>
      <w:r w:rsidR="00F307B8" w:rsidRPr="00F307B8">
        <w:rPr>
          <w:rFonts w:ascii="TimesLTStd-Roman" w:eastAsia="等线" w:hAnsi="TimesLTStd-Roman" w:cs="TimesLTStd-Roman"/>
          <w:i/>
          <w:spacing w:val="-2"/>
          <w:vertAlign w:val="subscript"/>
          <w:lang w:val="en" w:eastAsia="zh-CN"/>
        </w:rPr>
        <w:t>ls</w:t>
      </w:r>
      <w:proofErr w:type="gramEnd"/>
      <w:r w:rsidR="00F307B8" w:rsidRPr="00F307B8">
        <w:rPr>
          <w:rFonts w:ascii="TimesLTStd-Roman" w:eastAsia="等线" w:hAnsi="TimesLTStd-Roman" w:cs="TimesLTStd-Roman"/>
          <w:spacing w:val="-2"/>
          <w:lang w:val="en" w:eastAsia="zh-CN"/>
        </w:rPr>
        <w:t xml:space="preserve"> = {</w:t>
      </w:r>
      <w:r w:rsidR="00F307B8" w:rsidRPr="00F307B8">
        <w:rPr>
          <w:rFonts w:ascii="TimesLTStd-Roman" w:eastAsia="等线" w:hAnsi="TimesLTStd-Roman" w:cs="TimesLTStd-Roman"/>
          <w:i/>
          <w:spacing w:val="-2"/>
          <w:lang w:val="en" w:eastAsia="zh-CN"/>
        </w:rPr>
        <w:t>a</w:t>
      </w:r>
      <w:r w:rsidR="00F307B8" w:rsidRPr="00F307B8">
        <w:rPr>
          <w:rFonts w:ascii="TimesLTStd-Roman" w:eastAsia="等线" w:hAnsi="TimesLTStd-Roman" w:cs="TimesLTStd-Roman"/>
          <w:spacing w:val="-2"/>
          <w:lang w:val="en" w:eastAsia="zh-CN"/>
        </w:rPr>
        <w:t xml:space="preserve">, </w:t>
      </w:r>
      <w:r w:rsidR="00AC20BB">
        <w:rPr>
          <w:rFonts w:ascii="TimesLTStd-Roman" w:eastAsia="等线" w:hAnsi="TimesLTStd-Roman" w:cs="TimesLTStd-Roman" w:hint="eastAsia"/>
          <w:i/>
          <w:spacing w:val="-2"/>
          <w:lang w:val="en" w:eastAsia="zh-CN"/>
        </w:rPr>
        <w:t>m</w:t>
      </w:r>
      <w:r w:rsidR="00F307B8" w:rsidRPr="00F307B8">
        <w:rPr>
          <w:rFonts w:ascii="TimesLTStd-Roman" w:eastAsia="等线" w:hAnsi="TimesLTStd-Roman" w:cs="TimesLTStd-Roman"/>
          <w:spacing w:val="-2"/>
          <w:lang w:val="en" w:eastAsia="zh-CN"/>
        </w:rPr>
        <w:t xml:space="preserve">, </w:t>
      </w:r>
      <w:r w:rsidR="00AC20BB">
        <w:rPr>
          <w:rFonts w:ascii="TimesLTStd-Roman" w:eastAsia="等线" w:hAnsi="TimesLTStd-Roman" w:cs="TimesLTStd-Roman" w:hint="eastAsia"/>
          <w:i/>
          <w:spacing w:val="-2"/>
          <w:lang w:val="en" w:eastAsia="zh-CN"/>
        </w:rPr>
        <w:t>p</w:t>
      </w:r>
      <w:r w:rsidR="00F307B8" w:rsidRPr="00F307B8">
        <w:rPr>
          <w:rFonts w:ascii="TimesLTStd-Roman" w:eastAsia="等线" w:hAnsi="TimesLTStd-Roman" w:cs="TimesLTStd-Roman"/>
          <w:spacing w:val="-2"/>
          <w:lang w:val="en" w:eastAsia="zh-CN"/>
        </w:rPr>
        <w:t xml:space="preserve">}, and </w:t>
      </w:r>
      <w:r w:rsidR="00F307B8" w:rsidRPr="00F307B8">
        <w:rPr>
          <w:rFonts w:ascii="TimesLTStd-Roman" w:eastAsia="等线" w:hAnsi="TimesLTStd-Roman" w:cs="TimesLTStd-Roman"/>
          <w:i/>
          <w:spacing w:val="-2"/>
          <w:lang w:val="en" w:eastAsia="zh-CN"/>
        </w:rPr>
        <w:t>A</w:t>
      </w:r>
      <w:r w:rsidR="00F307B8" w:rsidRPr="00F307B8">
        <w:rPr>
          <w:rFonts w:ascii="TimesLTStd-Roman" w:eastAsia="等线" w:hAnsi="TimesLTStd-Roman" w:cs="TimesLTStd-Roman"/>
          <w:i/>
          <w:spacing w:val="-2"/>
          <w:vertAlign w:val="subscript"/>
          <w:lang w:val="en" w:eastAsia="zh-CN"/>
        </w:rPr>
        <w:t>le</w:t>
      </w:r>
      <w:r w:rsidR="00F307B8" w:rsidRPr="00F307B8">
        <w:rPr>
          <w:rFonts w:ascii="TimesLTStd-Roman" w:eastAsia="等线" w:hAnsi="TimesLTStd-Roman" w:cs="TimesLTStd-Roman"/>
          <w:spacing w:val="-2"/>
          <w:lang w:val="en" w:eastAsia="zh-CN"/>
        </w:rPr>
        <w:t xml:space="preserve"> = {</w:t>
      </w:r>
      <w:r w:rsidR="00AC20BB">
        <w:rPr>
          <w:rFonts w:ascii="TimesLTStd-Roman" w:eastAsia="等线" w:hAnsi="TimesLTStd-Roman" w:cs="TimesLTStd-Roman" w:hint="eastAsia"/>
          <w:i/>
          <w:spacing w:val="-2"/>
          <w:lang w:val="en" w:eastAsia="zh-CN"/>
        </w:rPr>
        <w:t>d</w:t>
      </w:r>
      <w:r w:rsidR="00F307B8" w:rsidRPr="00F307B8">
        <w:rPr>
          <w:rFonts w:ascii="TimesLTStd-Roman" w:eastAsia="等线" w:hAnsi="TimesLTStd-Roman" w:cs="TimesLTStd-Roman"/>
          <w:spacing w:val="-2"/>
          <w:lang w:val="en" w:eastAsia="zh-CN"/>
        </w:rPr>
        <w:t xml:space="preserve">, </w:t>
      </w:r>
      <w:r w:rsidR="00AC20BB">
        <w:rPr>
          <w:rFonts w:ascii="TimesLTStd-Roman" w:eastAsia="等线" w:hAnsi="TimesLTStd-Roman" w:cs="TimesLTStd-Roman" w:hint="eastAsia"/>
          <w:i/>
          <w:spacing w:val="-2"/>
          <w:lang w:val="en" w:eastAsia="zh-CN"/>
        </w:rPr>
        <w:t>n</w:t>
      </w:r>
      <w:r w:rsidR="00F307B8" w:rsidRPr="00F307B8">
        <w:rPr>
          <w:rFonts w:ascii="TimesLTStd-Roman" w:eastAsia="等线" w:hAnsi="TimesLTStd-Roman" w:cs="TimesLTStd-Roman"/>
          <w:spacing w:val="-2"/>
          <w:lang w:val="en" w:eastAsia="zh-CN"/>
        </w:rPr>
        <w:t xml:space="preserve">, </w:t>
      </w:r>
      <w:r w:rsidR="00AC20BB">
        <w:rPr>
          <w:rFonts w:ascii="TimesLTStd-Roman" w:eastAsia="等线" w:hAnsi="TimesLTStd-Roman" w:cs="TimesLTStd-Roman" w:hint="eastAsia"/>
          <w:i/>
          <w:spacing w:val="-2"/>
          <w:lang w:val="en" w:eastAsia="zh-CN"/>
        </w:rPr>
        <w:t>t</w:t>
      </w:r>
      <w:r w:rsidR="00F307B8" w:rsidRPr="00F307B8">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val="en" w:eastAsia="zh-CN"/>
        </w:rPr>
        <w:t xml:space="preserve">Now, Algorithm 1 for identifying </w:t>
      </w:r>
      <w:proofErr w:type="gramStart"/>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ls</w:t>
      </w:r>
      <w:proofErr w:type="gramEnd"/>
      <w:r w:rsidRPr="00F307B8">
        <w:rPr>
          <w:rFonts w:ascii="TimesLTStd-Roman" w:eastAsia="等线" w:hAnsi="TimesLTStd-Roman" w:cs="TimesLTStd-Roman"/>
          <w:spacing w:val="-2"/>
          <w:lang w:val="en" w:eastAsia="zh-CN"/>
        </w:rPr>
        <w:t xml:space="preserve"> and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r w:rsidRPr="00F307B8">
        <w:rPr>
          <w:rFonts w:ascii="TimesLTStd-Roman" w:eastAsia="等线" w:hAnsi="TimesLTStd-Roman" w:cs="TimesLTStd-Roman"/>
          <w:spacing w:val="-2"/>
          <w:lang w:val="en" w:eastAsia="zh-CN"/>
        </w:rPr>
        <w:t xml:space="preserve"> is proposed. For </w:t>
      </w:r>
      <w:r w:rsidR="00182A6C">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00182A6C">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rPr>
        <w:t>Ψ</w:t>
      </w:r>
      <w:r w:rsidRPr="00F307B8">
        <w:rPr>
          <w:rFonts w:ascii="TimesLTStd-Roman" w:eastAsia="等线" w:hAnsi="TimesLTStd-Roman" w:cs="TimesLTStd-Roman"/>
          <w:spacing w:val="-2"/>
          <w:lang w:val="en" w:eastAsia="zh-CN"/>
        </w:rPr>
        <w:t xml:space="preserve">, and if </w:t>
      </w:r>
      <w:r w:rsidR="00182A6C">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3E"/>
      </w:r>
      <w:r w:rsidRPr="00F307B8">
        <w:rPr>
          <w:rFonts w:ascii="TimesLTStd-Roman" w:eastAsia="华文楷体" w:hAnsi="TimesLTStd-Roman"/>
          <w:i/>
          <w:spacing w:val="-2"/>
          <w:vertAlign w:val="subscript"/>
        </w:rPr>
        <w:t>L</w:t>
      </w:r>
      <w:r w:rsidRPr="00F307B8">
        <w:rPr>
          <w:rFonts w:ascii="TimesLTStd-Roman" w:eastAsia="华文楷体" w:hAnsi="TimesLTStd-Roman"/>
          <w:i/>
          <w:spacing w:val="-2"/>
          <w:vertAlign w:val="subscript"/>
          <w:lang w:eastAsia="zh-CN"/>
        </w:rPr>
        <w:softHyphen/>
      </w:r>
      <w:r w:rsidRPr="00F307B8">
        <w:rPr>
          <w:rFonts w:ascii="TimesLTStd-Roman" w:eastAsia="等线" w:hAnsi="TimesLTStd-Roman" w:cs="TimesLTStd-Roman"/>
          <w:i/>
          <w:spacing w:val="-2"/>
          <w:lang w:val="en"/>
        </w:rPr>
        <w:t xml:space="preserve"> </w:t>
      </w:r>
      <w:r w:rsidR="00182A6C">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then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dir_set</w:t>
      </w:r>
      <w:r w:rsidRPr="00F307B8">
        <w:rPr>
          <w:rFonts w:ascii="TimesLTStd-Roman" w:eastAsia="等线" w:hAnsi="TimesLTStd-Roman" w:cs="TimesLTStd-Roman"/>
          <w:spacing w:val="-2"/>
          <w:lang w:val="en" w:eastAsia="zh-CN"/>
        </w:rPr>
        <w:t xml:space="preserve"> represents a set of (</w:t>
      </w:r>
      <w:r w:rsidR="00182A6C">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00182A6C">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where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dir_set</w:t>
      </w:r>
      <w:r w:rsidRPr="00F307B8">
        <w:rPr>
          <w:rFonts w:ascii="TimesLTStd-Roman" w:eastAsia="等线" w:hAnsi="TimesLTStd-Roman" w:cs="TimesLTStd-Roman"/>
          <w:spacing w:val="-2"/>
          <w:lang w:val="en" w:eastAsia="zh-CN"/>
        </w:rPr>
        <w:t xml:space="preserve"> = {(</w:t>
      </w:r>
      <w:r w:rsidR="00182A6C">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00182A6C">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 xml:space="preserve">)| </w:t>
      </w:r>
      <w:r w:rsidR="00182A6C">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00182A6C">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i/>
          <w:spacing w:val="-2"/>
          <w:lang w:val="en"/>
        </w:rPr>
        <w:t>Ψ</w:t>
      </w:r>
      <w:r w:rsidRPr="00F307B8">
        <w:rPr>
          <w:rFonts w:ascii="TimesLTStd-Roman" w:eastAsia="等线" w:hAnsi="TimesLTStd-Roman" w:cs="TimesLTStd-Roman"/>
          <w:spacing w:val="-2"/>
          <w:lang w:val="en" w:eastAsia="zh-CN"/>
        </w:rPr>
        <w:t xml:space="preserve"> </w:t>
      </w:r>
      <w:r w:rsidRPr="00F307B8">
        <w:rPr>
          <w:rFonts w:ascii="TimesLTStd-Roman" w:eastAsia="华文楷体" w:hAnsi="TimesLTStd-Roman" w:cs="TimesLTStd-Roman"/>
          <w:spacing w:val="-2"/>
        </w:rPr>
        <w:sym w:font="Symbol" w:char="F0D9"/>
      </w:r>
      <w:r w:rsidRPr="00F307B8">
        <w:rPr>
          <w:rFonts w:ascii="TimesLTStd-Roman" w:eastAsia="等线" w:hAnsi="TimesLTStd-Roman" w:cs="TimesLTStd-Roman"/>
          <w:i/>
          <w:spacing w:val="-2"/>
          <w:lang w:val="en" w:eastAsia="zh-CN"/>
        </w:rPr>
        <w:t xml:space="preserve"> </w:t>
      </w:r>
      <w:r w:rsidR="00182A6C">
        <w:rPr>
          <w:rFonts w:ascii="TimesLTStd-Roman" w:eastAsia="等线" w:hAnsi="TimesLTStd-Roman" w:cs="TimesLTStd-Roman" w:hint="eastAsia"/>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3E"/>
      </w:r>
      <w:r w:rsidRPr="00F307B8">
        <w:rPr>
          <w:rFonts w:ascii="TimesLTStd-Roman" w:eastAsia="华文楷体" w:hAnsi="TimesLTStd-Roman"/>
          <w:i/>
          <w:spacing w:val="-2"/>
          <w:vertAlign w:val="subscript"/>
        </w:rPr>
        <w:t>L</w:t>
      </w:r>
      <w:r w:rsidRPr="00F307B8">
        <w:rPr>
          <w:rFonts w:ascii="TimesLTStd-Roman" w:eastAsia="华文楷体" w:hAnsi="TimesLTStd-Roman"/>
          <w:i/>
          <w:spacing w:val="-2"/>
          <w:lang w:eastAsia="zh-CN"/>
        </w:rPr>
        <w:softHyphen/>
      </w:r>
      <w:r w:rsidRPr="00F307B8">
        <w:rPr>
          <w:rFonts w:ascii="TimesLTStd-Roman" w:eastAsia="等线" w:hAnsi="TimesLTStd-Roman" w:cs="TimesLTStd-Roman"/>
          <w:i/>
          <w:spacing w:val="-2"/>
          <w:lang w:val="en"/>
        </w:rPr>
        <w:t xml:space="preserve"> </w:t>
      </w:r>
      <w:r w:rsidR="00182A6C">
        <w:rPr>
          <w:rFonts w:ascii="TimesLTStd-Roman" w:eastAsia="等线" w:hAnsi="TimesLTStd-Roman" w:cs="TimesLTStd-Roman" w:hint="eastAsia"/>
          <w:i/>
          <w:spacing w:val="-2"/>
          <w:lang w:val="en" w:eastAsia="zh-CN"/>
        </w:rPr>
        <w:t>d</w:t>
      </w:r>
      <w:r w:rsidRPr="00F307B8">
        <w:rPr>
          <w:rFonts w:ascii="TimesLTStd-Roman" w:eastAsia="等线" w:hAnsi="TimesLTStd-Roman" w:cs="TimesLTStd-Roman"/>
          <w:spacing w:val="-2"/>
          <w:lang w:val="en" w:eastAsia="zh-CN"/>
        </w:rPr>
        <w:t>}.</w:t>
      </w:r>
    </w:p>
    <w:p w:rsidR="00F307B8" w:rsidRPr="00F307B8" w:rsidRDefault="00196952"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eastAsia="zh-CN"/>
        </w:rPr>
      </w:pPr>
      <w:r>
        <w:rPr>
          <w:rFonts w:ascii="TimesLTStd-Roman" w:eastAsia="等线" w:hAnsi="TimesLTStd-Roman" w:cs="TimesLTStd-Roman" w:hint="eastAsia"/>
          <w:spacing w:val="-2"/>
          <w:lang w:eastAsia="zh-CN"/>
        </w:rPr>
        <w:t xml:space="preserve">In </w:t>
      </w:r>
      <w:r w:rsidR="00F307B8" w:rsidRPr="00F307B8">
        <w:rPr>
          <w:rFonts w:ascii="TimesLTStd-Roman" w:eastAsia="等线" w:hAnsi="TimesLTStd-Roman" w:cs="TimesLTStd-Roman"/>
          <w:spacing w:val="-2"/>
        </w:rPr>
        <w:t>Algorithm</w:t>
      </w:r>
      <w:r w:rsidR="00F307B8" w:rsidRPr="00F307B8">
        <w:rPr>
          <w:rFonts w:ascii="TimesLTStd-Roman" w:eastAsia="等线" w:hAnsi="TimesLTStd-Roman" w:cs="TimesLTStd-Roman"/>
          <w:spacing w:val="-2"/>
          <w:lang w:eastAsia="zh-CN"/>
        </w:rPr>
        <w:t xml:space="preserve"> 1</w:t>
      </w:r>
      <w:r>
        <w:rPr>
          <w:rFonts w:ascii="TimesLTStd-Roman" w:eastAsia="等线" w:hAnsi="TimesLTStd-Roman" w:cs="TimesLTStd-Roman" w:hint="eastAsia"/>
          <w:spacing w:val="-2"/>
          <w:lang w:eastAsia="zh-CN"/>
        </w:rPr>
        <w:t>,</w:t>
      </w:r>
      <w:r w:rsidR="00F307B8" w:rsidRPr="00F307B8">
        <w:rPr>
          <w:rFonts w:ascii="TimesLTStd-Roman" w:eastAsia="等线" w:hAnsi="TimesLTStd-Roman" w:cs="TimesLTStd-Roman"/>
          <w:spacing w:val="-2"/>
          <w:lang w:eastAsia="zh-CN"/>
        </w:rPr>
        <w:t xml:space="preserve"> </w:t>
      </w:r>
      <w:r>
        <w:rPr>
          <w:rFonts w:ascii="TimesLTStd-Roman" w:eastAsia="等线" w:hAnsi="TimesLTStd-Roman" w:cs="TimesLTStd-Roman" w:hint="eastAsia"/>
          <w:spacing w:val="-2"/>
          <w:lang w:eastAsia="zh-CN"/>
        </w:rPr>
        <w:t>s</w:t>
      </w:r>
      <w:r w:rsidR="00F307B8" w:rsidRPr="00F307B8">
        <w:rPr>
          <w:rFonts w:ascii="TimesLTStd-Roman" w:eastAsia="等线" w:hAnsi="TimesLTStd-Roman" w:cs="TimesLTStd-Roman"/>
          <w:spacing w:val="-2"/>
          <w:lang w:eastAsia="zh-CN"/>
        </w:rPr>
        <w:t xml:space="preserve">tep 1 initializes variable </w:t>
      </w:r>
      <w:r w:rsidR="00F307B8" w:rsidRPr="00F307B8">
        <w:rPr>
          <w:rFonts w:ascii="TimesLTStd-Roman" w:eastAsia="等线" w:hAnsi="TimesLTStd-Roman"/>
          <w:i/>
          <w:spacing w:val="-2"/>
        </w:rPr>
        <w:t>A</w:t>
      </w:r>
      <w:r w:rsidR="00F307B8" w:rsidRPr="00F307B8">
        <w:rPr>
          <w:rFonts w:ascii="TimesLTStd-Roman" w:eastAsia="等线" w:hAnsi="TimesLTStd-Roman"/>
          <w:i/>
          <w:spacing w:val="-2"/>
          <w:vertAlign w:val="subscript"/>
        </w:rPr>
        <w:t>dir_</w:t>
      </w:r>
      <w:r w:rsidR="00F307B8" w:rsidRPr="00F307B8">
        <w:rPr>
          <w:rFonts w:ascii="TimesLTStd-Roman" w:eastAsia="等线" w:hAnsi="TimesLTStd-Roman"/>
          <w:i/>
          <w:spacing w:val="-2"/>
          <w:vertAlign w:val="subscript"/>
          <w:lang w:eastAsia="zh-CN"/>
        </w:rPr>
        <w:t>set</w:t>
      </w:r>
      <w:r w:rsidR="00F307B8" w:rsidRPr="00F307B8">
        <w:rPr>
          <w:rFonts w:ascii="TimesLTStd-Roman" w:eastAsia="等线" w:hAnsi="TimesLTStd-Roman" w:cs="TimesLTStd-Roman"/>
          <w:spacing w:val="-2"/>
          <w:lang w:eastAsia="zh-CN"/>
        </w:rPr>
        <w:t xml:space="preserve">, </w:t>
      </w:r>
      <w:proofErr w:type="gramStart"/>
      <w:r w:rsidR="00F307B8" w:rsidRPr="00F307B8">
        <w:rPr>
          <w:rFonts w:ascii="TimesLTStd-Roman" w:eastAsia="等线" w:hAnsi="TimesLTStd-Roman"/>
          <w:i/>
          <w:spacing w:val="-2"/>
        </w:rPr>
        <w:t>A</w:t>
      </w:r>
      <w:r w:rsidR="00F307B8" w:rsidRPr="00F307B8">
        <w:rPr>
          <w:rFonts w:ascii="TimesLTStd-Roman" w:eastAsia="等线" w:hAnsi="TimesLTStd-Roman"/>
          <w:i/>
          <w:spacing w:val="-2"/>
          <w:vertAlign w:val="subscript"/>
          <w:lang w:eastAsia="zh-CN"/>
        </w:rPr>
        <w:t>ls</w:t>
      </w:r>
      <w:proofErr w:type="gramEnd"/>
      <w:r w:rsidR="00F307B8" w:rsidRPr="00F307B8">
        <w:rPr>
          <w:rFonts w:ascii="TimesLTStd-Roman" w:eastAsia="等线" w:hAnsi="TimesLTStd-Roman" w:cs="TimesLTStd-Roman"/>
          <w:spacing w:val="-2"/>
          <w:lang w:eastAsia="zh-CN"/>
        </w:rPr>
        <w:t xml:space="preserve">, </w:t>
      </w:r>
      <w:r w:rsidR="00F307B8" w:rsidRPr="00F307B8">
        <w:rPr>
          <w:rFonts w:ascii="TimesLTStd-Roman" w:eastAsia="等线" w:hAnsi="TimesLTStd-Roman"/>
          <w:i/>
          <w:spacing w:val="-2"/>
        </w:rPr>
        <w:t>A</w:t>
      </w:r>
      <w:r w:rsidR="00F307B8" w:rsidRPr="00F307B8">
        <w:rPr>
          <w:rFonts w:ascii="TimesLTStd-Roman" w:eastAsia="等线" w:hAnsi="TimesLTStd-Roman"/>
          <w:i/>
          <w:spacing w:val="-2"/>
          <w:vertAlign w:val="subscript"/>
          <w:lang w:eastAsia="zh-CN"/>
        </w:rPr>
        <w:t>le</w:t>
      </w:r>
      <w:r w:rsidR="00F307B8" w:rsidRPr="00F307B8">
        <w:rPr>
          <w:rFonts w:ascii="TimesLTStd-Roman" w:eastAsia="等线" w:hAnsi="TimesLTStd-Roman"/>
          <w:spacing w:val="-2"/>
          <w:lang w:eastAsia="zh-CN"/>
        </w:rPr>
        <w:t>,</w:t>
      </w:r>
      <w:r w:rsidR="00F307B8" w:rsidRPr="00F307B8">
        <w:rPr>
          <w:rFonts w:ascii="TimesLTStd-Roman" w:eastAsia="等线" w:hAnsi="TimesLTStd-Roman" w:cs="TimesLTStd-Roman"/>
          <w:spacing w:val="-2"/>
          <w:lang w:eastAsia="zh-CN"/>
        </w:rPr>
        <w:t xml:space="preserve"> and </w:t>
      </w:r>
      <w:r w:rsidR="00F307B8" w:rsidRPr="00F307B8">
        <w:rPr>
          <w:rFonts w:ascii="TimesLTStd-Roman" w:eastAsia="等线" w:hAnsi="TimesLTStd-Roman" w:cs="TimesLTStd-Roman"/>
          <w:i/>
          <w:spacing w:val="-2"/>
          <w:lang w:val="en" w:eastAsia="zh-CN"/>
        </w:rPr>
        <w:t>S</w:t>
      </w:r>
      <w:r w:rsidR="00F307B8" w:rsidRPr="00F307B8">
        <w:rPr>
          <w:rFonts w:ascii="TimesLTStd-Roman" w:eastAsia="等线" w:hAnsi="TimesLTStd-Roman" w:cs="TimesLTStd-Roman"/>
          <w:i/>
          <w:spacing w:val="-2"/>
          <w:vertAlign w:val="subscript"/>
          <w:lang w:val="en" w:eastAsia="zh-CN"/>
        </w:rPr>
        <w:t>LA</w:t>
      </w:r>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lang w:eastAsia="zh-CN"/>
        </w:rPr>
        <w:t xml:space="preserve">Steps 2-8 traverse all traces in </w:t>
      </w:r>
      <w:proofErr w:type="gramStart"/>
      <w:r w:rsidR="00F307B8" w:rsidRPr="00F307B8">
        <w:rPr>
          <w:rFonts w:ascii="TimesLTStd-Roman" w:eastAsia="等线" w:hAnsi="TimesLTStd-Roman" w:cs="TimesLTStd-Roman"/>
          <w:spacing w:val="-2"/>
          <w:lang w:val="en" w:eastAsia="zh-CN"/>
        </w:rPr>
        <w:t>a loop</w:t>
      </w:r>
      <w:proofErr w:type="gramEnd"/>
      <w:r w:rsidR="00F307B8" w:rsidRPr="00F307B8">
        <w:rPr>
          <w:rFonts w:ascii="TimesLTStd-Roman" w:eastAsia="等线" w:hAnsi="TimesLTStd-Roman" w:cs="TimesLTStd-Roman"/>
          <w:spacing w:val="-2"/>
          <w:lang w:val="en" w:eastAsia="zh-CN"/>
        </w:rPr>
        <w:t xml:space="preserve"> </w:t>
      </w:r>
      <w:r w:rsidR="00F307B8" w:rsidRPr="00F307B8">
        <w:rPr>
          <w:rFonts w:ascii="TimesLTStd-Roman" w:eastAsia="等线" w:hAnsi="TimesLTStd-Roman" w:cs="TimesLTStd-Roman"/>
          <w:spacing w:val="-2"/>
          <w:lang w:val="en"/>
        </w:rPr>
        <w:t>completeness</w:t>
      </w:r>
      <w:r w:rsidR="00F307B8" w:rsidRPr="00F307B8">
        <w:rPr>
          <w:rFonts w:ascii="TimesLTStd-Roman" w:eastAsia="等线" w:hAnsi="TimesLTStd-Roman" w:cs="TimesLTStd-Roman"/>
          <w:spacing w:val="-2"/>
          <w:lang w:val="en" w:eastAsia="zh-CN"/>
        </w:rPr>
        <w:t xml:space="preserve"> log</w:t>
      </w:r>
      <w:r w:rsidR="00F307B8" w:rsidRPr="00F307B8">
        <w:rPr>
          <w:rFonts w:ascii="TimesLTStd-Roman" w:eastAsia="等线" w:hAnsi="TimesLTStd-Roman" w:cs="TimesLTStd-Roman"/>
          <w:spacing w:val="-2"/>
          <w:lang w:eastAsia="zh-CN"/>
        </w:rPr>
        <w:t xml:space="preserve"> and </w:t>
      </w:r>
      <w:r w:rsidR="00F307B8" w:rsidRPr="00F307B8">
        <w:rPr>
          <w:rFonts w:ascii="TimesLTStd-Roman" w:eastAsia="等线" w:hAnsi="TimesLTStd-Roman" w:cs="TimesLTStd-Roman"/>
          <w:spacing w:val="-2"/>
          <w:lang w:eastAsia="zh-CN"/>
        </w:rPr>
        <w:lastRenderedPageBreak/>
        <w:t xml:space="preserve">get </w:t>
      </w:r>
      <w:r w:rsidR="001226E4">
        <w:rPr>
          <w:rFonts w:ascii="TimesLTStd-Roman" w:eastAsia="等线" w:hAnsi="TimesLTStd-Roman" w:cs="TimesLTStd-Roman" w:hint="eastAsia"/>
          <w:spacing w:val="-2"/>
          <w:lang w:eastAsia="zh-CN"/>
        </w:rPr>
        <w:t>a</w:t>
      </w:r>
      <w:r w:rsidR="00F307B8" w:rsidRPr="00F307B8">
        <w:rPr>
          <w:rFonts w:ascii="TimesLTStd-Roman" w:eastAsia="等线" w:hAnsi="TimesLTStd-Roman" w:cs="TimesLTStd-Roman"/>
          <w:spacing w:val="-2"/>
          <w:lang w:eastAsia="zh-CN"/>
        </w:rPr>
        <w:t xml:space="preserve"> set of activity pairs that satisfy the following relationship. Steps 9-13 obtain all the loop activities in a log according to the characteristics of the activities in the trace and add the loop activities into </w:t>
      </w:r>
      <w:r w:rsidR="00F307B8" w:rsidRPr="00F307B8">
        <w:rPr>
          <w:rFonts w:ascii="TimesLTStd-Roman" w:eastAsia="等线" w:hAnsi="TimesLTStd-Roman" w:cs="TimesLTStd-Roman"/>
          <w:i/>
          <w:spacing w:val="-2"/>
          <w:lang w:val="en" w:eastAsia="zh-CN"/>
        </w:rPr>
        <w:t>S</w:t>
      </w:r>
      <w:r w:rsidR="00F307B8" w:rsidRPr="00F307B8">
        <w:rPr>
          <w:rFonts w:ascii="TimesLTStd-Roman" w:eastAsia="等线" w:hAnsi="TimesLTStd-Roman" w:cs="TimesLTStd-Roman"/>
          <w:i/>
          <w:spacing w:val="-2"/>
          <w:vertAlign w:val="subscript"/>
          <w:lang w:val="en" w:eastAsia="zh-CN"/>
        </w:rPr>
        <w:t>LA</w:t>
      </w:r>
      <w:r w:rsidR="00F307B8" w:rsidRPr="00F307B8">
        <w:rPr>
          <w:rFonts w:ascii="TimesLTStd-Roman" w:eastAsia="等线" w:hAnsi="TimesLTStd-Roman" w:cs="TimesLTStd-Roman"/>
          <w:spacing w:val="-2"/>
          <w:lang w:eastAsia="zh-CN"/>
        </w:rPr>
        <w:t xml:space="preserve">. Steps 14-20 traverse all activities of </w:t>
      </w:r>
      <w:r w:rsidR="00F307B8" w:rsidRPr="00F307B8">
        <w:rPr>
          <w:rFonts w:ascii="TimesLTStd-Roman" w:eastAsia="等线" w:hAnsi="TimesLTStd-Roman" w:cs="TimesLTStd-Roman"/>
          <w:i/>
          <w:spacing w:val="-2"/>
          <w:lang w:val="en" w:eastAsia="zh-CN"/>
        </w:rPr>
        <w:t>S</w:t>
      </w:r>
      <w:r w:rsidR="00F307B8" w:rsidRPr="00F307B8">
        <w:rPr>
          <w:rFonts w:ascii="TimesLTStd-Roman" w:eastAsia="等线" w:hAnsi="TimesLTStd-Roman" w:cs="TimesLTStd-Roman"/>
          <w:i/>
          <w:spacing w:val="-2"/>
          <w:vertAlign w:val="subscript"/>
          <w:lang w:val="en" w:eastAsia="zh-CN"/>
        </w:rPr>
        <w:t>LA</w:t>
      </w:r>
      <w:r w:rsidR="00F307B8" w:rsidRPr="00F307B8">
        <w:rPr>
          <w:rFonts w:ascii="TimesLTStd-Roman" w:eastAsia="等线" w:hAnsi="TimesLTStd-Roman" w:cs="TimesLTStd-Roman"/>
          <w:spacing w:val="-2"/>
          <w:lang w:val="en" w:eastAsia="zh-CN"/>
        </w:rPr>
        <w:t xml:space="preserve">, get the loop start activities and add them into </w:t>
      </w:r>
      <w:proofErr w:type="gramStart"/>
      <w:r w:rsidR="00F307B8" w:rsidRPr="00F307B8">
        <w:rPr>
          <w:rFonts w:ascii="TimesLTStd-Roman" w:eastAsia="等线" w:hAnsi="TimesLTStd-Roman"/>
          <w:i/>
          <w:spacing w:val="-2"/>
        </w:rPr>
        <w:t>A</w:t>
      </w:r>
      <w:r w:rsidR="00F307B8" w:rsidRPr="00F307B8">
        <w:rPr>
          <w:rFonts w:ascii="TimesLTStd-Roman" w:eastAsia="等线" w:hAnsi="TimesLTStd-Roman"/>
          <w:i/>
          <w:spacing w:val="-2"/>
          <w:vertAlign w:val="subscript"/>
          <w:lang w:eastAsia="zh-CN"/>
        </w:rPr>
        <w:t>ls</w:t>
      </w:r>
      <w:proofErr w:type="gramEnd"/>
      <w:r w:rsidR="00F307B8" w:rsidRPr="00F307B8">
        <w:rPr>
          <w:rFonts w:ascii="TimesLTStd-Roman" w:eastAsia="等线" w:hAnsi="TimesLTStd-Roman"/>
          <w:i/>
          <w:spacing w:val="-2"/>
          <w:lang w:eastAsia="zh-CN"/>
        </w:rPr>
        <w:t>.</w:t>
      </w:r>
      <w:r w:rsidR="00F307B8" w:rsidRPr="00F307B8">
        <w:rPr>
          <w:rFonts w:ascii="TimesLTStd-Roman" w:eastAsia="等线" w:hAnsi="TimesLTStd-Roman" w:cs="TimesLTStd-Roman"/>
          <w:spacing w:val="-2"/>
          <w:lang w:eastAsia="zh-CN"/>
        </w:rPr>
        <w:t xml:space="preserve"> Steps 21-27 traverse all activities of </w:t>
      </w:r>
      <w:r w:rsidR="00F307B8" w:rsidRPr="00F307B8">
        <w:rPr>
          <w:rFonts w:ascii="TimesLTStd-Roman" w:eastAsia="等线" w:hAnsi="TimesLTStd-Roman" w:cs="TimesLTStd-Roman"/>
          <w:i/>
          <w:spacing w:val="-2"/>
          <w:lang w:val="en" w:eastAsia="zh-CN"/>
        </w:rPr>
        <w:t>S</w:t>
      </w:r>
      <w:r w:rsidR="00F307B8" w:rsidRPr="00F307B8">
        <w:rPr>
          <w:rFonts w:ascii="TimesLTStd-Roman" w:eastAsia="等线" w:hAnsi="TimesLTStd-Roman" w:cs="TimesLTStd-Roman"/>
          <w:i/>
          <w:spacing w:val="-2"/>
          <w:vertAlign w:val="subscript"/>
          <w:lang w:val="en" w:eastAsia="zh-CN"/>
        </w:rPr>
        <w:t>LA</w:t>
      </w:r>
      <w:r w:rsidR="00F307B8" w:rsidRPr="00F307B8">
        <w:rPr>
          <w:rFonts w:ascii="TimesLTStd-Roman" w:eastAsia="等线" w:hAnsi="TimesLTStd-Roman" w:cs="TimesLTStd-Roman"/>
          <w:spacing w:val="-2"/>
          <w:lang w:val="en" w:eastAsia="zh-CN"/>
        </w:rPr>
        <w:t xml:space="preserve">, get the loop end activities and add them into </w:t>
      </w:r>
      <w:r w:rsidR="00F307B8" w:rsidRPr="00F307B8">
        <w:rPr>
          <w:rFonts w:ascii="TimesLTStd-Roman" w:eastAsia="等线" w:hAnsi="TimesLTStd-Roman"/>
          <w:i/>
          <w:spacing w:val="-2"/>
        </w:rPr>
        <w:t>A</w:t>
      </w:r>
      <w:r w:rsidR="00F307B8" w:rsidRPr="00F307B8">
        <w:rPr>
          <w:rFonts w:ascii="TimesLTStd-Roman" w:eastAsia="等线" w:hAnsi="TimesLTStd-Roman"/>
          <w:i/>
          <w:spacing w:val="-2"/>
          <w:vertAlign w:val="subscript"/>
          <w:lang w:eastAsia="zh-CN"/>
        </w:rPr>
        <w:t>le</w:t>
      </w:r>
      <w:r w:rsidR="00F307B8" w:rsidRPr="00F307B8">
        <w:rPr>
          <w:rFonts w:ascii="TimesLTStd-Roman" w:eastAsia="等线" w:hAnsi="TimesLTStd-Roman"/>
          <w:i/>
          <w:spacing w:val="-2"/>
          <w:lang w:eastAsia="zh-CN"/>
        </w:rPr>
        <w:t>.</w:t>
      </w:r>
      <w:r w:rsidR="00F307B8" w:rsidRPr="00F307B8">
        <w:rPr>
          <w:rFonts w:ascii="TimesLTStd-Roman" w:eastAsia="等线" w:hAnsi="TimesLTStd-Roman" w:cs="TimesLTStd-Roman"/>
          <w:spacing w:val="-2"/>
          <w:lang w:eastAsia="zh-CN"/>
        </w:rPr>
        <w:t xml:space="preserve"> At last, </w:t>
      </w:r>
      <w:proofErr w:type="gramStart"/>
      <w:r w:rsidR="00F307B8" w:rsidRPr="00F307B8">
        <w:rPr>
          <w:rFonts w:ascii="TimesLTStd-Roman" w:eastAsia="等线" w:hAnsi="TimesLTStd-Roman" w:cs="TimesLTStd-Roman"/>
          <w:i/>
          <w:spacing w:val="-2"/>
          <w:lang w:val="en" w:eastAsia="zh-CN"/>
        </w:rPr>
        <w:t>A</w:t>
      </w:r>
      <w:r w:rsidR="00F307B8" w:rsidRPr="00F307B8">
        <w:rPr>
          <w:rFonts w:ascii="TimesLTStd-Roman" w:eastAsia="等线" w:hAnsi="TimesLTStd-Roman" w:cs="TimesLTStd-Roman"/>
          <w:i/>
          <w:spacing w:val="-2"/>
          <w:vertAlign w:val="subscript"/>
          <w:lang w:val="en" w:eastAsia="zh-CN"/>
        </w:rPr>
        <w:t>ls</w:t>
      </w:r>
      <w:proofErr w:type="gramEnd"/>
      <w:r w:rsidR="00F307B8" w:rsidRPr="00F307B8">
        <w:rPr>
          <w:rFonts w:ascii="TimesLTStd-Roman" w:eastAsia="等线" w:hAnsi="TimesLTStd-Roman" w:cs="TimesLTStd-Roman"/>
          <w:spacing w:val="-2"/>
          <w:lang w:eastAsia="zh-CN"/>
        </w:rPr>
        <w:t xml:space="preserve"> and </w:t>
      </w:r>
      <w:r w:rsidR="00F307B8" w:rsidRPr="00F307B8">
        <w:rPr>
          <w:rFonts w:ascii="TimesLTStd-Roman" w:eastAsia="等线" w:hAnsi="TimesLTStd-Roman" w:cs="TimesLTStd-Roman"/>
          <w:i/>
          <w:spacing w:val="-2"/>
          <w:lang w:val="en" w:eastAsia="zh-CN"/>
        </w:rPr>
        <w:t>A</w:t>
      </w:r>
      <w:r w:rsidR="00F307B8" w:rsidRPr="00F307B8">
        <w:rPr>
          <w:rFonts w:ascii="TimesLTStd-Roman" w:eastAsia="等线" w:hAnsi="TimesLTStd-Roman" w:cs="TimesLTStd-Roman"/>
          <w:i/>
          <w:spacing w:val="-2"/>
          <w:vertAlign w:val="subscript"/>
          <w:lang w:val="en" w:eastAsia="zh-CN"/>
        </w:rPr>
        <w:t>le</w:t>
      </w:r>
      <w:r w:rsidR="00F307B8" w:rsidRPr="00F307B8">
        <w:rPr>
          <w:rFonts w:ascii="TimesLTStd-Roman" w:eastAsia="等线" w:hAnsi="TimesLTStd-Roman" w:cs="TimesLTStd-Roman"/>
          <w:spacing w:val="-2"/>
          <w:lang w:eastAsia="zh-CN"/>
        </w:rPr>
        <w:t xml:space="preserve"> are obtained in step 28. </w:t>
      </w:r>
    </w:p>
    <w:p w:rsidR="00F307B8" w:rsidRPr="00F307B8" w:rsidRDefault="00F307B8" w:rsidP="00F307B8">
      <w:pPr>
        <w:suppressAutoHyphens/>
        <w:autoSpaceDE w:val="0"/>
        <w:autoSpaceDN w:val="0"/>
        <w:adjustRightInd w:val="0"/>
        <w:spacing w:line="252" w:lineRule="auto"/>
        <w:ind w:firstLineChars="100" w:firstLine="199"/>
        <w:jc w:val="both"/>
        <w:rPr>
          <w:rFonts w:ascii="TimesLTStd-Roman" w:eastAsia="等线" w:hAnsi="TimesLTStd-Roman"/>
          <w:spacing w:val="-2"/>
          <w:lang w:eastAsia="zh-CN"/>
        </w:rPr>
      </w:pPr>
      <w:r w:rsidRPr="00F307B8">
        <w:rPr>
          <w:rFonts w:ascii="TimesLTStd-Roman" w:eastAsia="等线" w:hAnsi="TimesLTStd-Roman" w:cs="TimesLTStd-Roman"/>
          <w:b/>
          <w:spacing w:val="-2"/>
          <w:lang w:eastAsia="zh-CN"/>
        </w:rPr>
        <w:t xml:space="preserve">Example 1: </w:t>
      </w:r>
      <w:r w:rsidRPr="00F307B8">
        <w:rPr>
          <w:rFonts w:ascii="TimesLTStd-Roman" w:eastAsia="等线" w:hAnsi="TimesLTStd-Roman" w:cs="TimesLTStd-Roman"/>
          <w:spacing w:val="-2"/>
          <w:lang w:eastAsia="zh-CN"/>
        </w:rPr>
        <w:t xml:space="preserve">Let </w:t>
      </w:r>
      <w:r w:rsidRPr="00F307B8">
        <w:rPr>
          <w:rFonts w:ascii="TimesLTStd-Roman" w:eastAsia="等线" w:hAnsi="TimesLTStd-Roman" w:cs="TimesLTStd-Roman"/>
          <w:i/>
          <w:spacing w:val="-2"/>
          <w:lang w:val="en" w:eastAsia="zh-CN"/>
        </w:rPr>
        <w:t>L</w:t>
      </w:r>
      <w:r w:rsidRPr="00F307B8">
        <w:rPr>
          <w:rFonts w:ascii="TimesLTStd-Roman" w:eastAsia="等线" w:hAnsi="TimesLTStd-Roman" w:cs="TimesLTStd-Roman"/>
          <w:spacing w:val="-2"/>
          <w:lang w:val="en" w:eastAsia="zh-CN"/>
        </w:rPr>
        <w:t xml:space="preserve"> = {&lt;</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005D1C27">
        <w:rPr>
          <w:rFonts w:ascii="TimesLTStd-Roman" w:eastAsia="等线" w:hAnsi="TimesLTStd-Roman" w:cs="TimesLTStd-Roman"/>
          <w:i/>
          <w:spacing w:val="-2"/>
          <w:lang w:val="en" w:eastAsia="zh-CN"/>
        </w:rPr>
        <w:t>q</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o</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j</w:t>
      </w:r>
      <w:r w:rsidRPr="00F307B8">
        <w:rPr>
          <w:rFonts w:ascii="TimesLTStd-Roman" w:eastAsia="等线" w:hAnsi="TimesLTStd-Roman" w:cs="TimesLTStd-Roman"/>
          <w:spacing w:val="-2"/>
          <w:lang w:val="en" w:eastAsia="zh-CN"/>
        </w:rPr>
        <w:t>&gt;, &lt;</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005D1C27">
        <w:rPr>
          <w:rFonts w:ascii="TimesLTStd-Roman" w:eastAsia="等线" w:hAnsi="TimesLTStd-Roman" w:cs="TimesLTStd-Roman"/>
          <w:i/>
          <w:spacing w:val="-2"/>
          <w:lang w:val="en" w:eastAsia="zh-CN"/>
        </w:rPr>
        <w:t>q</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o</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j</w:t>
      </w:r>
      <w:r w:rsidRPr="00F307B8">
        <w:rPr>
          <w:rFonts w:ascii="TimesLTStd-Roman" w:eastAsia="等线" w:hAnsi="TimesLTStd-Roman" w:cs="TimesLTStd-Roman"/>
          <w:spacing w:val="-2"/>
          <w:lang w:val="en" w:eastAsia="zh-CN"/>
        </w:rPr>
        <w:t>&gt;, &lt;</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005D1C27">
        <w:rPr>
          <w:rFonts w:ascii="TimesLTStd-Roman" w:eastAsia="等线" w:hAnsi="TimesLTStd-Roman" w:cs="TimesLTStd-Roman"/>
          <w:i/>
          <w:spacing w:val="-2"/>
          <w:lang w:val="en" w:eastAsia="zh-CN"/>
        </w:rPr>
        <w:t>q</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o</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j</w:t>
      </w:r>
      <w:r w:rsidRPr="00F307B8">
        <w:rPr>
          <w:rFonts w:ascii="TimesLTStd-Roman" w:eastAsia="等线" w:hAnsi="TimesLTStd-Roman" w:cs="TimesLTStd-Roman"/>
          <w:spacing w:val="-2"/>
          <w:lang w:val="en" w:eastAsia="zh-CN"/>
        </w:rPr>
        <w:t xml:space="preserve">&gt;}is a loop completeness log. Firstly,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dir_set</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005D1C27">
        <w:rPr>
          <w:rFonts w:ascii="TimesLTStd-Roman" w:eastAsia="等线" w:hAnsi="TimesLTStd-Roman" w:cs="TimesLTStd-Roman"/>
          <w:i/>
          <w:spacing w:val="-2"/>
          <w:lang w:val="en" w:eastAsia="zh-CN"/>
        </w:rPr>
        <w:t>q</w:t>
      </w:r>
      <w:r w:rsidRPr="00F307B8">
        <w:rPr>
          <w:rFonts w:ascii="TimesLTStd-Roman" w:eastAsia="等线" w:hAnsi="TimesLTStd-Roman" w:cs="TimesLTStd-Roman"/>
          <w:spacing w:val="-2"/>
          <w:lang w:val="en" w:eastAsia="zh-CN"/>
        </w:rPr>
        <w:t>),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00281512" w:rsidRPr="00F307B8">
        <w:rPr>
          <w:rFonts w:ascii="TimesLTStd-Roman" w:eastAsia="等线" w:hAnsi="TimesLTStd-Roman" w:cs="TimesLTStd-Roman"/>
          <w:spacing w:val="-2"/>
          <w:lang w:val="en" w:eastAsia="zh-CN"/>
        </w:rPr>
        <w:t>(</w:t>
      </w:r>
      <w:r w:rsidR="00281512" w:rsidRPr="00F307B8">
        <w:rPr>
          <w:rFonts w:ascii="TimesLTStd-Roman" w:eastAsia="等线" w:hAnsi="TimesLTStd-Roman" w:cs="TimesLTStd-Roman"/>
          <w:i/>
          <w:spacing w:val="-2"/>
          <w:lang w:val="en" w:eastAsia="zh-CN"/>
        </w:rPr>
        <w:t>c</w:t>
      </w:r>
      <w:r w:rsidR="00281512" w:rsidRPr="00F307B8">
        <w:rPr>
          <w:rFonts w:ascii="TimesLTStd-Roman" w:eastAsia="等线" w:hAnsi="TimesLTStd-Roman" w:cs="TimesLTStd-Roman"/>
          <w:spacing w:val="-2"/>
          <w:lang w:val="en" w:eastAsia="zh-CN"/>
        </w:rPr>
        <w:t xml:space="preserve">, </w:t>
      </w:r>
      <w:r w:rsidR="00281512" w:rsidRPr="00F307B8">
        <w:rPr>
          <w:rFonts w:ascii="TimesLTStd-Roman" w:eastAsia="等线" w:hAnsi="TimesLTStd-Roman" w:cs="TimesLTStd-Roman"/>
          <w:i/>
          <w:spacing w:val="-2"/>
          <w:lang w:val="en" w:eastAsia="zh-CN"/>
        </w:rPr>
        <w:t>d</w:t>
      </w:r>
      <w:r w:rsidR="00281512"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o</w:t>
      </w:r>
      <w:r w:rsidRPr="00F307B8">
        <w:rPr>
          <w:rFonts w:ascii="TimesLTStd-Roman" w:eastAsia="等线" w:hAnsi="TimesLTStd-Roman" w:cs="TimesLTStd-Roman"/>
          <w:spacing w:val="-2"/>
          <w:lang w:val="en" w:eastAsia="zh-CN"/>
        </w:rPr>
        <w:t xml:space="preserve">), </w:t>
      </w:r>
      <w:r w:rsidR="00281512" w:rsidRPr="00F307B8">
        <w:rPr>
          <w:rFonts w:ascii="TimesLTStd-Roman" w:eastAsia="等线" w:hAnsi="TimesLTStd-Roman" w:cs="TimesLTStd-Roman"/>
          <w:spacing w:val="-2"/>
          <w:lang w:val="en" w:eastAsia="zh-CN"/>
        </w:rPr>
        <w:t>(</w:t>
      </w:r>
      <w:r w:rsidR="005D1C27">
        <w:rPr>
          <w:rFonts w:ascii="TimesLTStd-Roman" w:eastAsia="等线" w:hAnsi="TimesLTStd-Roman" w:cs="TimesLTStd-Roman"/>
          <w:i/>
          <w:spacing w:val="-2"/>
          <w:lang w:val="en" w:eastAsia="zh-CN"/>
        </w:rPr>
        <w:t>q</w:t>
      </w:r>
      <w:r w:rsidR="00281512" w:rsidRPr="00F307B8">
        <w:rPr>
          <w:rFonts w:ascii="TimesLTStd-Roman" w:eastAsia="等线" w:hAnsi="TimesLTStd-Roman" w:cs="TimesLTStd-Roman"/>
          <w:spacing w:val="-2"/>
          <w:lang w:val="en" w:eastAsia="zh-CN"/>
        </w:rPr>
        <w:t xml:space="preserve">, </w:t>
      </w:r>
      <w:r w:rsidR="00281512" w:rsidRPr="00F307B8">
        <w:rPr>
          <w:rFonts w:ascii="TimesLTStd-Roman" w:eastAsia="等线" w:hAnsi="TimesLTStd-Roman" w:cs="TimesLTStd-Roman"/>
          <w:i/>
          <w:spacing w:val="-2"/>
          <w:lang w:val="en" w:eastAsia="zh-CN"/>
        </w:rPr>
        <w:t>c</w:t>
      </w:r>
      <w:r w:rsidR="00281512"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t>(</w:t>
      </w:r>
      <w:r w:rsidR="00CB6224">
        <w:rPr>
          <w:rFonts w:ascii="TimesLTStd-Roman" w:eastAsia="等线" w:hAnsi="TimesLTStd-Roman" w:cs="TimesLTStd-Roman"/>
          <w:i/>
          <w:spacing w:val="-2"/>
          <w:lang w:val="en" w:eastAsia="zh-CN"/>
        </w:rPr>
        <w:t>o</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j</w:t>
      </w:r>
      <w:r w:rsidRPr="00F307B8">
        <w:rPr>
          <w:rFonts w:ascii="TimesLTStd-Roman" w:eastAsia="等线" w:hAnsi="TimesLTStd-Roman" w:cs="TimesLTStd-Roman"/>
          <w:spacing w:val="-2"/>
          <w:lang w:val="en" w:eastAsia="zh-CN"/>
        </w:rPr>
        <w:t xml:space="preserve">)} can be obtained from </w:t>
      </w:r>
      <w:r w:rsidRPr="00F307B8">
        <w:rPr>
          <w:rFonts w:ascii="TimesLTStd-Roman" w:eastAsia="等线" w:hAnsi="TimesLTStd-Roman" w:cs="TimesLTStd-Roman"/>
          <w:spacing w:val="-2"/>
        </w:rPr>
        <w:t>Algorithm</w:t>
      </w:r>
      <w:r w:rsidRPr="00F307B8">
        <w:rPr>
          <w:rFonts w:ascii="TimesLTStd-Roman" w:eastAsia="等线" w:hAnsi="TimesLTStd-Roman" w:cs="TimesLTStd-Roman"/>
          <w:spacing w:val="-2"/>
          <w:lang w:eastAsia="zh-CN"/>
        </w:rPr>
        <w:t xml:space="preserve"> 1. According to </w:t>
      </w:r>
      <w:r w:rsidRPr="00F307B8">
        <w:rPr>
          <w:rFonts w:ascii="TimesLTStd-Roman" w:eastAsia="等线" w:hAnsi="TimesLTStd-Roman" w:cs="TimesLTStd-Roman"/>
          <w:i/>
          <w:spacing w:val="-2"/>
          <w:lang w:eastAsia="zh-CN"/>
        </w:rPr>
        <w:t>Definition 12</w:t>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2</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2</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2</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2</w:t>
      </w:r>
      <w:r w:rsidRPr="00F307B8">
        <w:rPr>
          <w:rFonts w:ascii="TimesLTStd-Roman" w:eastAsia="等线" w:hAnsi="TimesLTStd-Roman" w:cs="TimesLTStd-Roman"/>
          <w:spacing w:val="-2"/>
          <w:lang w:val="en" w:eastAsia="zh-CN"/>
        </w:rPr>
        <w:t xml:space="preserve">) = 2 and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3</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3</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3</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3</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3</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num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vertAlign w:val="subscript"/>
          <w:lang w:val="en" w:eastAsia="zh-CN"/>
        </w:rPr>
        <w:t>3</w:t>
      </w:r>
      <w:r w:rsidRPr="00F307B8">
        <w:rPr>
          <w:rFonts w:ascii="TimesLTStd-Roman" w:eastAsia="等线" w:hAnsi="TimesLTStd-Roman" w:cs="TimesLTStd-Roman"/>
          <w:spacing w:val="-2"/>
          <w:lang w:val="en" w:eastAsia="zh-CN"/>
        </w:rPr>
        <w:t xml:space="preserve">) = 2, thus the set of loop </w:t>
      </w:r>
      <w:r w:rsidRPr="00F307B8">
        <w:rPr>
          <w:rFonts w:ascii="TimesLTStd-Roman" w:eastAsia="等线" w:hAnsi="TimesLTStd-Roman" w:cs="TimesLTStd-Roman"/>
          <w:spacing w:val="-2"/>
          <w:lang w:val="en"/>
        </w:rPr>
        <w:t>activit</w:t>
      </w:r>
      <w:r w:rsidRPr="00F307B8">
        <w:rPr>
          <w:rFonts w:ascii="TimesLTStd-Roman" w:eastAsia="等线" w:hAnsi="TimesLTStd-Roman" w:cs="TimesLTStd-Roman"/>
          <w:spacing w:val="-2"/>
          <w:lang w:val="en" w:eastAsia="zh-CN"/>
        </w:rPr>
        <w:t xml:space="preserve">ies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e</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Then </w:t>
      </w:r>
      <w:r w:rsidRPr="00F307B8">
        <w:rPr>
          <w:rFonts w:ascii="TimesLTStd-Roman" w:eastAsia="等线" w:hAnsi="TimesLTStd-Roman"/>
          <w:i/>
          <w:spacing w:val="-2"/>
          <w:lang w:eastAsia="zh-CN"/>
        </w:rPr>
        <w:t>c</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w:t>
      </w:r>
      <w:r w:rsidR="005D1C27">
        <w:rPr>
          <w:rFonts w:ascii="TimesLTStd-Roman" w:eastAsia="等线" w:hAnsi="TimesLTStd-Roman" w:cs="TimesLTStd-Roman"/>
          <w:i/>
          <w:spacing w:val="-2"/>
          <w:lang w:val="en" w:eastAsia="zh-CN"/>
        </w:rPr>
        <w:t>q</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dir_set</w:t>
      </w:r>
      <w:r w:rsidRPr="00F307B8">
        <w:rPr>
          <w:rFonts w:ascii="TimesLTStd-Roman" w:eastAsia="等线" w:hAnsi="TimesLTStd-Roman" w:cs="TimesLTStd-Roman"/>
          <w:spacing w:val="-2"/>
          <w:lang w:val="en" w:eastAsia="zh-CN"/>
        </w:rPr>
        <w:t xml:space="preserve"> and </w:t>
      </w:r>
      <w:r w:rsidR="005D1C27">
        <w:rPr>
          <w:rFonts w:ascii="TimesLTStd-Roman" w:eastAsia="等线" w:hAnsi="TimesLTStd-Roman" w:cs="TimesLTStd-Roman"/>
          <w:i/>
          <w:spacing w:val="-2"/>
          <w:lang w:val="en" w:eastAsia="zh-CN"/>
        </w:rPr>
        <w:t>q</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CF"/>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thus </w:t>
      </w:r>
      <w:proofErr w:type="gramStart"/>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ls</w:t>
      </w:r>
      <w:proofErr w:type="gramEnd"/>
      <w:r w:rsidRPr="00F307B8">
        <w:rPr>
          <w:rFonts w:ascii="TimesLTStd-Roman" w:eastAsia="等线" w:hAnsi="TimesLTStd-Roman"/>
          <w:spacing w:val="-2"/>
          <w:lang w:eastAsia="zh-CN"/>
        </w:rPr>
        <w:t xml:space="preserve"> = {</w:t>
      </w:r>
      <w:r w:rsidRPr="00F307B8">
        <w:rPr>
          <w:rFonts w:ascii="TimesLTStd-Roman" w:eastAsia="等线" w:hAnsi="TimesLTStd-Roman"/>
          <w:i/>
          <w:spacing w:val="-2"/>
          <w:lang w:eastAsia="zh-CN"/>
        </w:rPr>
        <w:t>c</w:t>
      </w:r>
      <w:r w:rsidRPr="00F307B8">
        <w:rPr>
          <w:rFonts w:ascii="TimesLTStd-Roman" w:eastAsia="等线" w:hAnsi="TimesLTStd-Roman"/>
          <w:spacing w:val="-2"/>
          <w:lang w:eastAsia="zh-CN"/>
        </w:rPr>
        <w:t xml:space="preserve">}, and </w:t>
      </w:r>
      <w:r w:rsidR="00CB6224">
        <w:rPr>
          <w:rFonts w:ascii="TimesLTStd-Roman" w:eastAsia="等线" w:hAnsi="TimesLTStd-Roman"/>
          <w:i/>
          <w:spacing w:val="-2"/>
          <w:lang w:eastAsia="zh-CN"/>
        </w:rPr>
        <w:t>p</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w:t>
      </w:r>
      <w:r w:rsidR="00CB6224">
        <w:rPr>
          <w:rFonts w:ascii="TimesLTStd-Roman" w:eastAsia="等线" w:hAnsi="TimesLTStd-Roman" w:cs="TimesLTStd-Roman"/>
          <w:i/>
          <w:spacing w:val="-2"/>
          <w:lang w:val="en" w:eastAsia="zh-CN"/>
        </w:rPr>
        <w:t>o</w:t>
      </w:r>
      <w:r w:rsidRPr="00F307B8">
        <w:rPr>
          <w:rFonts w:ascii="TimesLTStd-Roman" w:eastAsia="等线" w:hAnsi="TimesLTStd-Roman" w:cs="TimesLTStd-Roman"/>
          <w:spacing w:val="-2"/>
          <w:lang w:val="en"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dir_set</w:t>
      </w:r>
      <w:r w:rsidRPr="00F307B8">
        <w:rPr>
          <w:rFonts w:ascii="TimesLTStd-Roman" w:eastAsia="等线" w:hAnsi="TimesLTStd-Roman" w:cs="TimesLTStd-Roman"/>
          <w:spacing w:val="-2"/>
          <w:lang w:val="en" w:eastAsia="zh-CN"/>
        </w:rPr>
        <w:t xml:space="preserve"> and </w:t>
      </w:r>
      <w:r w:rsidR="00CB6224">
        <w:rPr>
          <w:rFonts w:ascii="TimesLTStd-Roman" w:eastAsia="等线" w:hAnsi="TimesLTStd-Roman" w:cs="TimesLTStd-Roman"/>
          <w:i/>
          <w:spacing w:val="-2"/>
          <w:lang w:val="en" w:eastAsia="zh-CN"/>
        </w:rPr>
        <w:t>o</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CF"/>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thus </w:t>
      </w:r>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ls</w:t>
      </w:r>
      <w:r w:rsidRPr="00F307B8">
        <w:rPr>
          <w:rFonts w:ascii="TimesLTStd-Roman" w:eastAsia="等线" w:hAnsi="TimesLTStd-Roman"/>
          <w:spacing w:val="-2"/>
          <w:lang w:eastAsia="zh-CN"/>
        </w:rPr>
        <w:t xml:space="preserve"> = {</w:t>
      </w:r>
      <w:r w:rsidRPr="00F307B8">
        <w:rPr>
          <w:rFonts w:ascii="TimesLTStd-Roman" w:eastAsia="等线" w:hAnsi="TimesLTStd-Roman"/>
          <w:i/>
          <w:spacing w:val="-2"/>
          <w:lang w:eastAsia="zh-CN"/>
        </w:rPr>
        <w:t>c</w:t>
      </w:r>
      <w:r w:rsidRPr="00F307B8">
        <w:rPr>
          <w:rFonts w:ascii="TimesLTStd-Roman" w:eastAsia="等线" w:hAnsi="TimesLTStd-Roman"/>
          <w:spacing w:val="-2"/>
          <w:lang w:eastAsia="zh-CN"/>
        </w:rPr>
        <w:t xml:space="preserve">, </w:t>
      </w:r>
      <w:r w:rsidR="00CB6224">
        <w:rPr>
          <w:rFonts w:ascii="TimesLTStd-Roman" w:eastAsia="等线" w:hAnsi="TimesLTStd-Roman" w:cs="TimesLTStd-Roman"/>
          <w:i/>
          <w:spacing w:val="-2"/>
          <w:lang w:val="en" w:eastAsia="zh-CN"/>
        </w:rPr>
        <w:t>p</w:t>
      </w:r>
      <w:r w:rsidRPr="00F307B8">
        <w:rPr>
          <w:rFonts w:ascii="TimesLTStd-Roman" w:eastAsia="等线" w:hAnsi="TimesLTStd-Roman"/>
          <w:spacing w:val="-2"/>
          <w:lang w:eastAsia="zh-CN"/>
        </w:rPr>
        <w:t xml:space="preserve">}. Similarly, </w:t>
      </w:r>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le</w:t>
      </w:r>
      <w:r w:rsidRPr="00F307B8">
        <w:rPr>
          <w:rFonts w:ascii="TimesLTStd-Roman" w:eastAsia="等线" w:hAnsi="TimesLTStd-Roman"/>
          <w:spacing w:val="-2"/>
          <w:lang w:eastAsia="zh-CN"/>
        </w:rPr>
        <w:t xml:space="preserve"> = {</w:t>
      </w:r>
      <w:r w:rsidRPr="00F307B8">
        <w:rPr>
          <w:rFonts w:ascii="TimesLTStd-Roman" w:eastAsia="等线" w:hAnsi="TimesLTStd-Roman"/>
          <w:i/>
          <w:spacing w:val="-2"/>
          <w:lang w:eastAsia="zh-CN"/>
        </w:rPr>
        <w:t>e</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i</w:t>
      </w:r>
      <w:proofErr w:type="gramStart"/>
      <w:r w:rsidRPr="00F307B8">
        <w:rPr>
          <w:rFonts w:ascii="TimesLTStd-Roman" w:eastAsia="等线" w:hAnsi="TimesLTStd-Roman"/>
          <w:spacing w:val="-2"/>
          <w:lang w:eastAsia="zh-CN"/>
        </w:rPr>
        <w:t>}is</w:t>
      </w:r>
      <w:proofErr w:type="gramEnd"/>
      <w:r w:rsidRPr="00F307B8">
        <w:rPr>
          <w:rFonts w:ascii="TimesLTStd-Roman" w:eastAsia="等线" w:hAnsi="TimesLTStd-Roman"/>
          <w:spacing w:val="-2"/>
          <w:lang w:eastAsia="zh-CN"/>
        </w:rPr>
        <w:t xml:space="preserve"> easy to get.</w:t>
      </w:r>
    </w:p>
    <w:tbl>
      <w:tblPr>
        <w:tblpPr w:leftFromText="180" w:rightFromText="180" w:vertAnchor="text" w:horzAnchor="margin" w:tblpY="111"/>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746"/>
      </w:tblGrid>
      <w:tr w:rsidR="00F307B8" w:rsidRPr="00F307B8" w:rsidTr="00D2140A">
        <w:trPr>
          <w:trHeight w:val="285"/>
        </w:trPr>
        <w:tc>
          <w:tcPr>
            <w:tcW w:w="4746" w:type="dxa"/>
            <w:tcBorders>
              <w:top w:val="single" w:sz="8" w:space="0" w:color="auto"/>
              <w:left w:val="nil"/>
              <w:bottom w:val="single" w:sz="4" w:space="0" w:color="auto"/>
              <w:right w:val="nil"/>
            </w:tcBorders>
            <w:hideMark/>
          </w:tcPr>
          <w:p w:rsidR="00F307B8" w:rsidRPr="00F307B8" w:rsidRDefault="00F307B8" w:rsidP="00F307B8">
            <w:pPr>
              <w:suppressAutoHyphens/>
              <w:autoSpaceDE w:val="0"/>
              <w:autoSpaceDN w:val="0"/>
              <w:adjustRightInd w:val="0"/>
              <w:spacing w:line="240" w:lineRule="exact"/>
              <w:ind w:firstLine="199"/>
              <w:jc w:val="both"/>
              <w:rPr>
                <w:rFonts w:ascii="TimesLTStd-Roman" w:eastAsia="等线" w:hAnsi="TimesLTStd-Roman" w:cs="TimesLTStd-Roman"/>
                <w:b/>
                <w:spacing w:val="-2"/>
                <w:lang w:eastAsia="zh-CN"/>
              </w:rPr>
            </w:pPr>
            <w:r w:rsidRPr="00F307B8">
              <w:rPr>
                <w:rFonts w:ascii="TimesLTStd-Roman" w:eastAsia="等线" w:hAnsi="TimesLTStd-Roman" w:cs="TimesLTStd-Roman"/>
                <w:b/>
                <w:spacing w:val="-2"/>
              </w:rPr>
              <w:t>Algorithm</w:t>
            </w:r>
            <w:r w:rsidRPr="00F307B8">
              <w:rPr>
                <w:rFonts w:ascii="TimesLTStd-Roman" w:eastAsia="等线" w:hAnsi="TimesLTStd-Roman" w:cs="TimesLTStd-Roman"/>
                <w:b/>
                <w:spacing w:val="-2"/>
                <w:lang w:eastAsia="zh-CN"/>
              </w:rPr>
              <w:t xml:space="preserve"> 1 </w:t>
            </w:r>
            <w:r w:rsidRPr="00F307B8">
              <w:rPr>
                <w:rFonts w:ascii="TimesLTStd-Roman" w:eastAsia="等线" w:hAnsi="TimesLTStd-Roman" w:cs="TimesLTStd-Roman"/>
                <w:spacing w:val="-2"/>
                <w:lang w:val="en" w:eastAsia="zh-CN"/>
              </w:rPr>
              <w:t>Start and End Activity Sets of Loop Structure</w:t>
            </w:r>
          </w:p>
        </w:tc>
      </w:tr>
      <w:tr w:rsidR="00F307B8" w:rsidRPr="00F307B8" w:rsidTr="00D2140A">
        <w:trPr>
          <w:trHeight w:val="347"/>
        </w:trPr>
        <w:tc>
          <w:tcPr>
            <w:tcW w:w="4746" w:type="dxa"/>
            <w:tcBorders>
              <w:top w:val="single" w:sz="4" w:space="0" w:color="auto"/>
              <w:left w:val="nil"/>
              <w:bottom w:val="nil"/>
              <w:right w:val="nil"/>
            </w:tcBorders>
            <w:hideMark/>
          </w:tcPr>
          <w:p w:rsidR="00F307B8" w:rsidRPr="00F307B8" w:rsidRDefault="00F307B8" w:rsidP="00F307B8">
            <w:pPr>
              <w:suppressAutoHyphens/>
              <w:autoSpaceDE w:val="0"/>
              <w:autoSpaceDN w:val="0"/>
              <w:adjustRightInd w:val="0"/>
              <w:spacing w:line="240" w:lineRule="exact"/>
              <w:ind w:firstLineChars="100" w:firstLine="199"/>
              <w:jc w:val="both"/>
              <w:rPr>
                <w:rFonts w:ascii="TimesLTStd-Roman" w:eastAsia="等线" w:hAnsi="TimesLTStd-Roman" w:cs="TimesLTStd-Roman"/>
                <w:spacing w:val="-2"/>
                <w:lang w:eastAsia="zh-CN"/>
              </w:rPr>
            </w:pPr>
            <w:r w:rsidRPr="00F307B8">
              <w:rPr>
                <w:rFonts w:ascii="TimesLTStd-Roman" w:eastAsia="等线" w:hAnsi="TimesLTStd-Roman" w:cs="TimesLTStd-Roman"/>
                <w:b/>
                <w:spacing w:val="-2"/>
              </w:rPr>
              <w:t>Input</w:t>
            </w:r>
            <w:r w:rsidRPr="00F307B8">
              <w:rPr>
                <w:rFonts w:ascii="TimesLTStd-Roman" w:eastAsia="等线" w:hAnsi="TimesLTStd-Roman" w:cs="TimesLTStd-Roman"/>
                <w:b/>
                <w:spacing w:val="-2"/>
                <w:lang w:eastAsia="zh-CN"/>
              </w:rPr>
              <w:t>:</w:t>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spacing w:val="-2"/>
                <w:lang w:val="en" w:eastAsia="zh-CN"/>
              </w:rPr>
              <w:t xml:space="preserve">A loop </w:t>
            </w:r>
            <w:r w:rsidRPr="00F307B8">
              <w:rPr>
                <w:rFonts w:ascii="TimesLTStd-Roman" w:eastAsia="等线" w:hAnsi="TimesLTStd-Roman" w:cs="TimesLTStd-Roman"/>
                <w:spacing w:val="-2"/>
                <w:lang w:val="en"/>
              </w:rPr>
              <w:t>completeness</w:t>
            </w:r>
            <w:r w:rsidRPr="00F307B8">
              <w:rPr>
                <w:rFonts w:ascii="TimesLTStd-Roman" w:eastAsia="等线" w:hAnsi="TimesLTStd-Roman" w:cs="TimesLTStd-Roman"/>
                <w:spacing w:val="-2"/>
                <w:lang w:val="en" w:eastAsia="zh-CN"/>
              </w:rPr>
              <w:t xml:space="preserve">  log </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i/>
                <w:spacing w:val="-2"/>
                <w:lang w:eastAsia="zh-CN"/>
              </w:rPr>
              <w:t>L</w:t>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rPr>
              <w:t xml:space="preserve"> </w:t>
            </w:r>
            <w:r w:rsidRPr="00F307B8">
              <w:rPr>
                <w:rFonts w:ascii="TimesLTStd-Roman" w:eastAsia="等线" w:hAnsi="TimesLTStd-Roman" w:cs="TimesLTStd-Roman"/>
                <w:i/>
                <w:spacing w:val="-2"/>
              </w:rPr>
              <w:t>B</w:t>
            </w:r>
            <w:r w:rsidRPr="00F307B8">
              <w:rPr>
                <w:rFonts w:ascii="TimesLTStd-Roman" w:eastAsia="等线" w:hAnsi="TimesLTStd-Roman" w:cs="TimesLTStd-Roman"/>
                <w:spacing w:val="-2"/>
              </w:rPr>
              <w:t>(</w:t>
            </w:r>
            <w:r w:rsidRPr="00F307B8">
              <w:rPr>
                <w:rFonts w:ascii="TimesLTStd-Roman" w:eastAsia="等线" w:hAnsi="TimesLTStd-Roman" w:cs="TimesLTStd-Roman"/>
                <w:i/>
                <w:spacing w:val="-2"/>
              </w:rPr>
              <w:t>A</w:t>
            </w:r>
            <w:r w:rsidRPr="00F307B8">
              <w:rPr>
                <w:rFonts w:ascii="Cambria Math" w:eastAsia="等线" w:hAnsi="Cambria Math" w:cs="Cambria Math"/>
                <w:spacing w:val="-2"/>
                <w:vertAlign w:val="superscript"/>
                <w:lang w:val="en" w:eastAsia="zh-CN"/>
              </w:rPr>
              <w:t>∗</w:t>
            </w:r>
            <w:r w:rsidRPr="00F307B8">
              <w:rPr>
                <w:rFonts w:ascii="TimesLTStd-Roman" w:eastAsia="等线" w:hAnsi="TimesLTStd-Roman" w:cs="TimesLTStd-Roman"/>
                <w:spacing w:val="-2"/>
                <w:lang w:val="en"/>
              </w:rPr>
              <w:t>)</w:t>
            </w:r>
          </w:p>
          <w:p w:rsidR="00F307B8" w:rsidRPr="00F307B8" w:rsidRDefault="00F307B8" w:rsidP="00F307B8">
            <w:pPr>
              <w:suppressAutoHyphens/>
              <w:autoSpaceDE w:val="0"/>
              <w:autoSpaceDN w:val="0"/>
              <w:adjustRightInd w:val="0"/>
              <w:spacing w:line="240" w:lineRule="exact"/>
              <w:ind w:firstLineChars="100" w:firstLine="199"/>
              <w:jc w:val="both"/>
              <w:rPr>
                <w:rFonts w:ascii="TimesLTStd-Roman" w:eastAsia="等线" w:hAnsi="TimesLTStd-Roman" w:cs="TimesLTStd-Roman"/>
                <w:i/>
                <w:spacing w:val="-2"/>
                <w:lang w:eastAsia="zh-CN"/>
              </w:rPr>
            </w:pPr>
            <w:r w:rsidRPr="00F307B8">
              <w:rPr>
                <w:rFonts w:ascii="TimesLTStd-Roman" w:eastAsia="等线" w:hAnsi="TimesLTStd-Roman" w:cs="TimesLTStd-Roman"/>
                <w:b/>
                <w:spacing w:val="-2"/>
              </w:rPr>
              <w:t>Output:</w:t>
            </w:r>
            <w:r w:rsidRPr="00F307B8">
              <w:rPr>
                <w:rFonts w:ascii="TimesLTStd-Roman" w:eastAsia="等线" w:hAnsi="TimesLTStd-Roman" w:cs="TimesLTStd-Roman"/>
                <w:spacing w:val="-2"/>
              </w:rPr>
              <w:t xml:space="preserve"> </w:t>
            </w:r>
            <w:r w:rsidRPr="00F307B8">
              <w:rPr>
                <w:rFonts w:ascii="TimesLTStd-Roman" w:eastAsia="等线" w:hAnsi="TimesLTStd-Roman" w:cs="TimesLTStd-Roman"/>
                <w:i/>
                <w:spacing w:val="-2"/>
                <w:lang w:val="en" w:eastAsia="zh-CN"/>
              </w:rPr>
              <w:t xml:space="preserve"> A</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r w:rsidRPr="00F307B8">
              <w:rPr>
                <w:rFonts w:ascii="TimesLTStd-Roman" w:eastAsia="华文楷体" w:hAnsi="TimesLTStd-Roman"/>
                <w:i/>
                <w:spacing w:val="-2"/>
                <w:vertAlign w:val="subscript"/>
                <w:lang w:val="en" w:eastAsia="zh-CN"/>
              </w:rPr>
              <w:t xml:space="preserve"> </w:t>
            </w:r>
          </w:p>
        </w:tc>
      </w:tr>
      <w:tr w:rsidR="00F307B8" w:rsidRPr="00F307B8" w:rsidTr="00D2140A">
        <w:trPr>
          <w:trHeight w:val="56"/>
        </w:trPr>
        <w:tc>
          <w:tcPr>
            <w:tcW w:w="4746" w:type="dxa"/>
            <w:tcBorders>
              <w:top w:val="nil"/>
              <w:left w:val="nil"/>
              <w:bottom w:val="single" w:sz="4" w:space="0" w:color="auto"/>
              <w:right w:val="nil"/>
            </w:tcBorders>
            <w:hideMark/>
          </w:tcPr>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F307B8">
              <w:rPr>
                <w:rFonts w:ascii="TimesLTStd-Roman" w:eastAsia="等线" w:hAnsi="TimesLTStd-Roman"/>
                <w:spacing w:val="-2"/>
              </w:rPr>
              <w:t>1</w:t>
            </w:r>
            <w:r w:rsidRPr="00F307B8">
              <w:rPr>
                <w:rFonts w:ascii="TimesLTStd-Roman" w:eastAsia="等线" w:hAnsi="TimesLTStd-Roman"/>
                <w:spacing w:val="-2"/>
                <w:lang w:eastAsia="zh-CN"/>
              </w:rPr>
              <w:t>.</w:t>
            </w:r>
            <w:r w:rsidRPr="00F307B8">
              <w:rPr>
                <w:rFonts w:ascii="TimesLTStd-Roman" w:eastAsia="等线" w:hAnsi="TimesLTStd-Roman"/>
                <w:spacing w:val="-2"/>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rPr>
              <w:t>dir_</w:t>
            </w:r>
            <w:r w:rsidRPr="00F307B8">
              <w:rPr>
                <w:rFonts w:ascii="TimesLTStd-Roman" w:eastAsia="等线" w:hAnsi="TimesLTStd-Roman"/>
                <w:i/>
                <w:spacing w:val="-2"/>
                <w:vertAlign w:val="subscript"/>
                <w:lang w:eastAsia="zh-CN"/>
              </w:rPr>
              <w:t>set</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6"/>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ls</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6"/>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le</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6"/>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6"/>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F307B8">
              <w:rPr>
                <w:rFonts w:ascii="TimesLTStd-Roman" w:eastAsia="等线" w:hAnsi="TimesLTStd-Roman"/>
                <w:spacing w:val="-2"/>
              </w:rPr>
              <w:t>2</w:t>
            </w:r>
            <w:r w:rsidRPr="00F307B8">
              <w:rPr>
                <w:rFonts w:ascii="TimesLTStd-Roman" w:eastAsia="等线" w:hAnsi="TimesLTStd-Roman"/>
                <w:spacing w:val="-2"/>
                <w:lang w:eastAsia="zh-CN"/>
              </w:rPr>
              <w:t>.</w:t>
            </w:r>
            <w:r w:rsidRPr="00F307B8">
              <w:rPr>
                <w:rFonts w:ascii="TimesLTStd-Roman" w:eastAsia="等线" w:hAnsi="TimesLTStd-Roman"/>
                <w:spacing w:val="-2"/>
              </w:rPr>
              <w:t xml:space="preserve"> </w:t>
            </w:r>
            <w:r w:rsidRPr="00F307B8">
              <w:rPr>
                <w:rFonts w:ascii="TimesLTStd-Roman" w:eastAsia="等线" w:hAnsi="TimesLTStd-Roman"/>
                <w:b/>
                <w:spacing w:val="-2"/>
              </w:rPr>
              <w:t xml:space="preserve">for </w:t>
            </w:r>
            <w:r w:rsidRPr="00F307B8">
              <w:rPr>
                <w:rFonts w:ascii="TimesLTStd-Roman" w:eastAsia="等线" w:hAnsi="TimesLTStd-Roman"/>
                <w:spacing w:val="-2"/>
              </w:rPr>
              <w:t xml:space="preserve">each </w:t>
            </w:r>
            <w:r w:rsidRPr="00F307B8">
              <w:rPr>
                <w:rFonts w:ascii="TimesLTStd-Roman" w:eastAsia="等线" w:hAnsi="TimesLTStd-Roman"/>
                <w:i/>
                <w:spacing w:val="-2"/>
              </w:rPr>
              <w:sym w:font="Symbol" w:char="F064"/>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L</w:t>
            </w:r>
            <w:r w:rsidRPr="00F307B8">
              <w:rPr>
                <w:rFonts w:ascii="TimesLTStd-Roman" w:eastAsia="等线" w:hAnsi="TimesLTStd-Roman"/>
                <w:spacing w:val="-2"/>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F307B8">
              <w:rPr>
                <w:rFonts w:ascii="TimesLTStd-Roman" w:eastAsia="等线" w:hAnsi="TimesLTStd-Roman"/>
                <w:spacing w:val="-2"/>
              </w:rPr>
              <w:t>3</w:t>
            </w:r>
            <w:r w:rsidRPr="00F307B8">
              <w:rPr>
                <w:rFonts w:ascii="TimesLTStd-Roman" w:eastAsia="等线" w:hAnsi="TimesLTStd-Roman"/>
                <w:spacing w:val="-2"/>
                <w:lang w:eastAsia="zh-CN"/>
              </w:rPr>
              <w:t>.</w:t>
            </w:r>
            <w:r w:rsidRPr="00F307B8">
              <w:rPr>
                <w:rFonts w:ascii="TimesLTStd-Roman" w:eastAsia="等线" w:hAnsi="TimesLTStd-Roman"/>
                <w:spacing w:val="-2"/>
              </w:rPr>
              <w:t xml:space="preserve">    </w:t>
            </w:r>
            <w:r w:rsidRPr="00F307B8">
              <w:rPr>
                <w:rFonts w:ascii="TimesLTStd-Roman" w:eastAsia="等线" w:hAnsi="TimesLTStd-Roman"/>
                <w:b/>
                <w:spacing w:val="-2"/>
              </w:rPr>
              <w:t>for</w:t>
            </w:r>
            <w:r w:rsidRPr="00F307B8">
              <w:rPr>
                <w:rFonts w:ascii="TimesLTStd-Roman" w:eastAsia="等线" w:hAnsi="TimesLTStd-Roman"/>
                <w:spacing w:val="-2"/>
              </w:rPr>
              <w:t xml:space="preserve"> each </w:t>
            </w:r>
            <w:r w:rsidRPr="00F307B8">
              <w:rPr>
                <w:rFonts w:ascii="TimesLTStd-Roman" w:eastAsia="等线" w:hAnsi="TimesLTStd-Roman"/>
                <w:i/>
                <w:spacing w:val="-2"/>
              </w:rPr>
              <w:t>a</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b</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σ</w:t>
            </w:r>
            <w:r w:rsidRPr="00F307B8">
              <w:rPr>
                <w:rFonts w:ascii="TimesLTStd-Roman" w:eastAsia="等线" w:hAnsi="TimesLTStd-Roman"/>
                <w:i/>
                <w:spacing w:val="-2"/>
                <w:lang w:eastAsia="zh-CN"/>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F307B8">
              <w:rPr>
                <w:rFonts w:ascii="TimesLTStd-Roman" w:eastAsia="等线" w:hAnsi="TimesLTStd-Roman"/>
                <w:spacing w:val="-2"/>
              </w:rPr>
              <w:t>4</w:t>
            </w:r>
            <w:r w:rsidRPr="00F307B8">
              <w:rPr>
                <w:rFonts w:ascii="TimesLTStd-Roman" w:eastAsia="等线" w:hAnsi="TimesLTStd-Roman"/>
                <w:spacing w:val="-2"/>
                <w:lang w:eastAsia="zh-CN"/>
              </w:rPr>
              <w:t>.</w:t>
            </w:r>
            <w:r w:rsidRPr="00F307B8">
              <w:rPr>
                <w:rFonts w:ascii="TimesLTStd-Roman" w:eastAsia="等线" w:hAnsi="TimesLTStd-Roman"/>
                <w:spacing w:val="-2"/>
              </w:rPr>
              <w:t xml:space="preserve">        </w:t>
            </w:r>
            <w:r w:rsidRPr="00F307B8">
              <w:rPr>
                <w:rFonts w:ascii="TimesLTStd-Roman" w:eastAsia="等线" w:hAnsi="TimesLTStd-Roman"/>
                <w:b/>
                <w:spacing w:val="-2"/>
              </w:rPr>
              <w:t>if</w:t>
            </w:r>
            <w:r w:rsidRPr="00F307B8">
              <w:rPr>
                <w:rFonts w:ascii="TimesLTStd-Roman" w:eastAsia="等线" w:hAnsi="TimesLTStd-Roman"/>
                <w:spacing w:val="-2"/>
              </w:rPr>
              <w:t xml:space="preserve"> </w:t>
            </w:r>
            <w:r w:rsidRPr="00F307B8">
              <w:rPr>
                <w:rFonts w:ascii="TimesLTStd-Roman" w:eastAsia="等线" w:hAnsi="TimesLTStd-Roman"/>
                <w:i/>
                <w:spacing w:val="-2"/>
              </w:rPr>
              <w:sym w:font="Symbol" w:char="F064"/>
            </w:r>
            <w:r w:rsidRPr="00F307B8">
              <w:rPr>
                <w:rFonts w:ascii="TimesLTStd-Roman" w:eastAsia="等线" w:hAnsi="TimesLTStd-Roman"/>
                <w:spacing w:val="-2"/>
                <w:lang w:eastAsia="zh-CN"/>
              </w:rPr>
              <w:t xml:space="preserve"> </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&lt;</w:t>
            </w:r>
            <w:r w:rsidRPr="00F307B8">
              <w:rPr>
                <w:rFonts w:ascii="TimesLTStd-Roman" w:eastAsia="等线" w:hAnsi="TimesLTStd-Roman"/>
                <w:i/>
                <w:spacing w:val="-2"/>
              </w:rPr>
              <w:t>t</w:t>
            </w:r>
            <w:r w:rsidRPr="00F307B8">
              <w:rPr>
                <w:rFonts w:ascii="TimesLTStd-Roman" w:eastAsia="等线" w:hAnsi="TimesLTStd-Roman"/>
                <w:spacing w:val="-2"/>
                <w:vertAlign w:val="subscript"/>
              </w:rPr>
              <w:t>1</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t</w:t>
            </w:r>
            <w:r w:rsidRPr="00F307B8">
              <w:rPr>
                <w:rFonts w:ascii="TimesLTStd-Roman" w:eastAsia="等线" w:hAnsi="TimesLTStd-Roman"/>
                <w:spacing w:val="-2"/>
                <w:vertAlign w:val="subscript"/>
              </w:rPr>
              <w:t>2</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BC"/>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t</w:t>
            </w:r>
            <w:r w:rsidRPr="00F307B8">
              <w:rPr>
                <w:rFonts w:ascii="TimesLTStd-Roman" w:eastAsia="等线" w:hAnsi="TimesLTStd-Roman"/>
                <w:i/>
                <w:spacing w:val="-2"/>
                <w:vertAlign w:val="subscript"/>
                <w:lang w:eastAsia="zh-CN"/>
              </w:rPr>
              <w:t>i</w:t>
            </w:r>
            <w:r w:rsidRPr="00F307B8">
              <w:rPr>
                <w:rFonts w:ascii="TimesLTStd-Roman" w:eastAsia="等线" w:hAnsi="TimesLTStd-Roman"/>
                <w:spacing w:val="-2"/>
              </w:rPr>
              <w:t>&gt;,</w:t>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i</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spacing w:val="-2"/>
              </w:rPr>
              <w:t>{1,</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2,</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 xml:space="preserve">3, </w:t>
            </w:r>
            <w:r w:rsidRPr="00F307B8">
              <w:rPr>
                <w:rFonts w:ascii="TimesLTStd-Roman" w:eastAsia="等线" w:hAnsi="TimesLTStd-Roman"/>
                <w:spacing w:val="-2"/>
              </w:rPr>
              <w:sym w:font="Symbol" w:char="F0BC"/>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n</w:t>
            </w:r>
            <w:r w:rsidRPr="00F307B8">
              <w:rPr>
                <w:rFonts w:ascii="TimesLTStd-Roman" w:eastAsia="等线" w:hAnsi="TimesLTStd-Roman"/>
                <w:spacing w:val="-2"/>
              </w:rPr>
              <w:t>-1}</w:t>
            </w:r>
            <w:r w:rsidRPr="00F307B8">
              <w:rPr>
                <w:rFonts w:ascii="TimesLTStd-Roman" w:eastAsia="等线" w:hAnsi="TimesLTStd-Roman"/>
                <w:b/>
                <w:spacing w:val="-2"/>
              </w:rPr>
              <w:t>then</w:t>
            </w:r>
          </w:p>
          <w:p w:rsidR="00F307B8" w:rsidRPr="00EB349A"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EB349A">
              <w:rPr>
                <w:rFonts w:ascii="TimesLTStd-Roman" w:eastAsia="等线" w:hAnsi="TimesLTStd-Roman"/>
                <w:spacing w:val="-2"/>
              </w:rPr>
              <w:t>5</w:t>
            </w:r>
            <w:r w:rsidRPr="00EB349A">
              <w:rPr>
                <w:rFonts w:ascii="TimesLTStd-Roman" w:eastAsia="等线" w:hAnsi="TimesLTStd-Roman"/>
                <w:spacing w:val="-2"/>
                <w:lang w:eastAsia="zh-CN"/>
              </w:rPr>
              <w:t>.</w:t>
            </w:r>
            <w:r w:rsidRPr="00EB349A">
              <w:rPr>
                <w:rFonts w:ascii="TimesLTStd-Roman" w:eastAsia="等线" w:hAnsi="TimesLTStd-Roman"/>
                <w:spacing w:val="-2"/>
              </w:rPr>
              <w:t xml:space="preserve">          </w:t>
            </w:r>
            <w:r w:rsidRPr="00EB349A">
              <w:rPr>
                <w:rFonts w:ascii="TimesLTStd-Roman" w:eastAsia="等线" w:hAnsi="TimesLTStd-Roman"/>
                <w:i/>
                <w:spacing w:val="-2"/>
              </w:rPr>
              <w:t>A</w:t>
            </w:r>
            <w:r w:rsidRPr="00EB349A">
              <w:rPr>
                <w:rFonts w:ascii="TimesLTStd-Roman" w:eastAsia="等线" w:hAnsi="TimesLTStd-Roman"/>
                <w:i/>
                <w:spacing w:val="-2"/>
                <w:vertAlign w:val="subscript"/>
              </w:rPr>
              <w:t>dir_</w:t>
            </w:r>
            <w:r w:rsidRPr="00EB349A">
              <w:rPr>
                <w:rFonts w:ascii="TimesLTStd-Roman" w:eastAsia="等线" w:hAnsi="TimesLTStd-Roman"/>
                <w:i/>
                <w:spacing w:val="-2"/>
                <w:vertAlign w:val="subscript"/>
                <w:lang w:eastAsia="zh-CN"/>
              </w:rPr>
              <w:t>set</w:t>
            </w:r>
            <w:r w:rsidRPr="00EB349A">
              <w:rPr>
                <w:rFonts w:ascii="TimesLTStd-Roman" w:eastAsia="等线" w:hAnsi="TimesLTStd-Roman"/>
                <w:spacing w:val="-2"/>
                <w:lang w:eastAsia="zh-CN"/>
              </w:rPr>
              <w:t xml:space="preserve"> </w:t>
            </w:r>
            <w:r w:rsidRPr="00EB349A">
              <w:rPr>
                <w:rFonts w:ascii="TimesLTStd-Roman" w:eastAsia="等线" w:hAnsi="TimesLTStd-Roman"/>
                <w:spacing w:val="-2"/>
              </w:rPr>
              <w:sym w:font="Symbol" w:char="F0AC"/>
            </w:r>
            <w:r w:rsidRPr="00EB349A">
              <w:rPr>
                <w:rFonts w:ascii="TimesLTStd-Roman" w:eastAsia="等线" w:hAnsi="TimesLTStd-Roman"/>
                <w:spacing w:val="-2"/>
              </w:rPr>
              <w:t xml:space="preserve"> </w:t>
            </w:r>
            <w:r w:rsidRPr="00EB349A">
              <w:rPr>
                <w:rFonts w:ascii="TimesLTStd-Roman" w:eastAsia="等线" w:hAnsi="TimesLTStd-Roman"/>
                <w:i/>
                <w:spacing w:val="-2"/>
              </w:rPr>
              <w:t>A</w:t>
            </w:r>
            <w:r w:rsidRPr="00EB349A">
              <w:rPr>
                <w:rFonts w:ascii="TimesLTStd-Roman" w:eastAsia="等线" w:hAnsi="TimesLTStd-Roman"/>
                <w:i/>
                <w:spacing w:val="-2"/>
                <w:vertAlign w:val="subscript"/>
              </w:rPr>
              <w:t>dir_</w:t>
            </w:r>
            <w:r w:rsidRPr="00EB349A">
              <w:rPr>
                <w:rFonts w:ascii="TimesLTStd-Roman" w:eastAsia="等线" w:hAnsi="TimesLTStd-Roman"/>
                <w:i/>
                <w:spacing w:val="-2"/>
                <w:vertAlign w:val="subscript"/>
                <w:lang w:eastAsia="zh-CN"/>
              </w:rPr>
              <w:t>set</w:t>
            </w:r>
            <w:r w:rsidRPr="00EB349A">
              <w:rPr>
                <w:rFonts w:ascii="TimesLTStd-Roman" w:eastAsia="等线" w:hAnsi="TimesLTStd-Roman"/>
                <w:spacing w:val="-2"/>
                <w:lang w:eastAsia="zh-CN"/>
              </w:rPr>
              <w:t xml:space="preserve"> + </w:t>
            </w:r>
            <w:r w:rsidRPr="00EB349A">
              <w:rPr>
                <w:rFonts w:ascii="TimesLTStd-Roman" w:eastAsia="等线" w:hAnsi="TimesLTStd-Roman"/>
                <w:spacing w:val="-2"/>
              </w:rPr>
              <w:t>(</w:t>
            </w:r>
            <w:r w:rsidRPr="00EB349A">
              <w:rPr>
                <w:rFonts w:ascii="TimesLTStd-Roman" w:eastAsia="等线" w:hAnsi="TimesLTStd-Roman"/>
                <w:i/>
                <w:spacing w:val="-2"/>
              </w:rPr>
              <w:t>a</w:t>
            </w:r>
            <w:r w:rsidRPr="00EB349A">
              <w:rPr>
                <w:rFonts w:ascii="TimesLTStd-Roman" w:eastAsia="等线" w:hAnsi="TimesLTStd-Roman"/>
                <w:spacing w:val="-2"/>
              </w:rPr>
              <w:t>,</w:t>
            </w:r>
            <w:r w:rsidRPr="00EB349A">
              <w:rPr>
                <w:rFonts w:ascii="TimesLTStd-Roman" w:eastAsia="等线" w:hAnsi="TimesLTStd-Roman"/>
                <w:spacing w:val="-2"/>
                <w:lang w:eastAsia="zh-CN"/>
              </w:rPr>
              <w:t xml:space="preserve"> </w:t>
            </w:r>
            <w:r w:rsidRPr="00EB349A">
              <w:rPr>
                <w:rFonts w:ascii="TimesLTStd-Roman" w:eastAsia="等线" w:hAnsi="TimesLTStd-Roman"/>
                <w:i/>
                <w:spacing w:val="-2"/>
              </w:rPr>
              <w:t>b</w:t>
            </w:r>
            <w:r w:rsidRPr="00EB349A">
              <w:rPr>
                <w:rFonts w:ascii="TimesLTStd-Roman" w:eastAsia="等线" w:hAnsi="TimesLTStd-Roman"/>
                <w:spacing w:val="-2"/>
              </w:rPr>
              <w:t>);</w:t>
            </w:r>
          </w:p>
          <w:p w:rsidR="00F307B8" w:rsidRPr="00EB349A"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EB349A">
              <w:rPr>
                <w:rFonts w:ascii="TimesLTStd-Roman" w:eastAsia="等线" w:hAnsi="TimesLTStd-Roman"/>
                <w:spacing w:val="-2"/>
                <w:lang w:eastAsia="zh-CN"/>
              </w:rPr>
              <w:t>6.</w:t>
            </w:r>
            <w:r w:rsidRPr="00EB349A">
              <w:rPr>
                <w:rFonts w:ascii="TimesLTStd-Roman" w:eastAsia="等线" w:hAnsi="TimesLTStd-Roman"/>
                <w:spacing w:val="-2"/>
              </w:rPr>
              <w:t xml:space="preserve">       </w:t>
            </w:r>
            <w:r w:rsidRPr="00EB349A">
              <w:rPr>
                <w:rFonts w:ascii="TimesLTStd-Roman" w:eastAsia="等线" w:hAnsi="TimesLTStd-Roman"/>
                <w:spacing w:val="-2"/>
                <w:lang w:eastAsia="zh-CN"/>
              </w:rPr>
              <w:t xml:space="preserve"> </w:t>
            </w:r>
            <w:r w:rsidRPr="00EB349A">
              <w:rPr>
                <w:rFonts w:ascii="TimesLTStd-Roman" w:eastAsia="等线" w:hAnsi="TimesLTStd-Roman"/>
                <w:b/>
                <w:spacing w:val="-2"/>
              </w:rPr>
              <w:t>end if</w:t>
            </w:r>
          </w:p>
          <w:p w:rsidR="00F307B8" w:rsidRPr="00EB349A"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EB349A">
              <w:rPr>
                <w:rFonts w:ascii="TimesLTStd-Roman" w:eastAsia="等线" w:hAnsi="TimesLTStd-Roman"/>
                <w:spacing w:val="-2"/>
                <w:lang w:eastAsia="zh-CN"/>
              </w:rPr>
              <w:t>7.</w:t>
            </w:r>
            <w:r w:rsidRPr="00EB349A">
              <w:rPr>
                <w:rFonts w:ascii="TimesLTStd-Roman" w:eastAsia="等线" w:hAnsi="TimesLTStd-Roman"/>
                <w:spacing w:val="-2"/>
              </w:rPr>
              <w:t xml:space="preserve">    </w:t>
            </w:r>
            <w:r w:rsidRPr="00EB349A">
              <w:rPr>
                <w:rFonts w:ascii="TimesLTStd-Roman" w:eastAsia="等线" w:hAnsi="TimesLTStd-Roman"/>
                <w:b/>
                <w:spacing w:val="-2"/>
                <w:lang w:eastAsia="zh-CN"/>
              </w:rPr>
              <w:t xml:space="preserve"> </w:t>
            </w:r>
            <w:r w:rsidRPr="00EB349A">
              <w:rPr>
                <w:rFonts w:ascii="TimesLTStd-Roman" w:eastAsia="等线" w:hAnsi="TimesLTStd-Roman"/>
                <w:b/>
                <w:spacing w:val="-2"/>
              </w:rPr>
              <w:t>end for</w:t>
            </w:r>
          </w:p>
          <w:p w:rsidR="00F307B8" w:rsidRPr="00EB349A"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EB349A">
              <w:rPr>
                <w:rFonts w:ascii="TimesLTStd-Roman" w:eastAsia="等线" w:hAnsi="TimesLTStd-Roman"/>
                <w:spacing w:val="-2"/>
                <w:lang w:eastAsia="zh-CN"/>
              </w:rPr>
              <w:t>8.</w:t>
            </w:r>
            <w:r w:rsidRPr="00EB349A">
              <w:rPr>
                <w:rFonts w:ascii="TimesLTStd-Roman" w:eastAsia="等线" w:hAnsi="TimesLTStd-Roman"/>
                <w:spacing w:val="-2"/>
              </w:rPr>
              <w:t xml:space="preserve">  </w:t>
            </w:r>
            <w:r w:rsidRPr="00EB349A">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EB349A">
              <w:rPr>
                <w:rFonts w:ascii="TimesLTStd-Roman" w:eastAsia="等线" w:hAnsi="TimesLTStd-Roman"/>
                <w:spacing w:val="-2"/>
                <w:lang w:eastAsia="zh-CN"/>
              </w:rPr>
              <w:t>9.</w:t>
            </w:r>
            <w:r w:rsidRPr="00EB349A">
              <w:rPr>
                <w:rFonts w:ascii="TimesLTStd-Roman" w:eastAsia="等线" w:hAnsi="TimesLTStd-Roman"/>
                <w:spacing w:val="-2"/>
              </w:rPr>
              <w:t xml:space="preserve">  </w:t>
            </w:r>
            <w:r w:rsidRPr="00EB349A">
              <w:rPr>
                <w:rFonts w:ascii="TimesLTStd-Roman" w:eastAsia="等线" w:hAnsi="TimesLTStd-Roman"/>
                <w:b/>
                <w:spacing w:val="-2"/>
              </w:rPr>
              <w:t>for</w:t>
            </w:r>
            <w:r w:rsidRPr="00EB349A">
              <w:rPr>
                <w:rFonts w:ascii="TimesLTStd-Roman" w:eastAsia="等线" w:hAnsi="TimesLTStd-Roman"/>
                <w:spacing w:val="-2"/>
              </w:rPr>
              <w:t xml:space="preserve"> each </w:t>
            </w:r>
            <w:r w:rsidRPr="00EB349A">
              <w:rPr>
                <w:rFonts w:ascii="TimesLTStd-Roman" w:eastAsia="等线" w:hAnsi="TimesLTStd-Roman"/>
                <w:i/>
                <w:spacing w:val="-2"/>
              </w:rPr>
              <w:sym w:font="Symbol" w:char="F064"/>
            </w:r>
            <w:r w:rsidRPr="00EB349A">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L</w:t>
            </w:r>
            <w:r w:rsidRPr="00F307B8">
              <w:rPr>
                <w:rFonts w:ascii="TimesLTStd-Roman" w:eastAsia="等线" w:hAnsi="TimesLTStd-Roman"/>
                <w:spacing w:val="-2"/>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rPr>
              <w:t>1</w:t>
            </w:r>
            <w:r w:rsidRPr="00F307B8">
              <w:rPr>
                <w:rFonts w:ascii="TimesLTStd-Roman" w:eastAsia="等线" w:hAnsi="TimesLTStd-Roman"/>
                <w:spacing w:val="-2"/>
                <w:lang w:eastAsia="zh-CN"/>
              </w:rPr>
              <w:t>0.</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 xml:space="preserve"> if</w:t>
            </w:r>
            <w:r w:rsidRPr="00F307B8">
              <w:rPr>
                <w:rFonts w:ascii="TimesLTStd-Roman" w:eastAsia="等线" w:hAnsi="TimesLTStd-Roman"/>
                <w:b/>
                <w:spacing w:val="-2"/>
                <w:lang w:eastAsia="zh-CN"/>
              </w:rPr>
              <w:t xml:space="preserve"> </w:t>
            </w:r>
            <w:r w:rsidRPr="00F307B8">
              <w:rPr>
                <w:rFonts w:ascii="TimesLTStd-Roman" w:eastAsia="等线" w:hAnsi="TimesLTStd-Roman"/>
                <w:b/>
                <w:spacing w:val="-2"/>
                <w:lang w:eastAsia="zh-CN"/>
              </w:rPr>
              <w:sym w:font="Symbol" w:char="F024"/>
            </w:r>
            <w:r w:rsidRPr="00F307B8">
              <w:rPr>
                <w:rFonts w:ascii="TimesLTStd-Roman" w:eastAsia="等线" w:hAnsi="TimesLTStd-Roman"/>
                <w:i/>
                <w:spacing w:val="-2"/>
              </w:rPr>
              <w:t>a</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rPr>
              <w:t xml:space="preserve"> </w:t>
            </w:r>
            <w:r w:rsidRPr="00F307B8">
              <w:rPr>
                <w:rFonts w:ascii="TimesLTStd-Roman" w:eastAsia="等线" w:hAnsi="TimesLTStd-Roman"/>
                <w:i/>
                <w:spacing w:val="-2"/>
              </w:rPr>
              <w:sym w:font="Symbol" w:char="F064"/>
            </w:r>
            <w:r w:rsidRPr="00F307B8">
              <w:rPr>
                <w:rFonts w:ascii="TimesLTStd-Roman" w:eastAsia="等线" w:hAnsi="TimesLTStd-Roman"/>
                <w:spacing w:val="-2"/>
                <w:lang w:eastAsia="zh-CN"/>
              </w:rPr>
              <w:t xml:space="preserve">, and </w:t>
            </w:r>
            <w:r w:rsidRPr="00F307B8">
              <w:rPr>
                <w:rFonts w:ascii="TimesLTStd-Roman" w:eastAsia="等线" w:hAnsi="TimesLTStd-Roman" w:cs="TimesLTStd-Roman"/>
                <w:i/>
                <w:spacing w:val="-2"/>
                <w:lang w:val="en" w:eastAsia="zh-CN"/>
              </w:rPr>
              <w:t xml:space="preserve"> num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rPr>
              <w:t>σ</w:t>
            </w:r>
            <w:r w:rsidRPr="00F307B8">
              <w:rPr>
                <w:rFonts w:ascii="TimesLTStd-Roman" w:eastAsia="等线" w:hAnsi="TimesLTStd-Roman" w:cs="TimesLTStd-Roman"/>
                <w:spacing w:val="-2"/>
                <w:lang w:val="en" w:eastAsia="zh-CN"/>
              </w:rPr>
              <w:t>) &gt; 1</w:t>
            </w:r>
            <w:r w:rsidRPr="00F307B8">
              <w:rPr>
                <w:rFonts w:ascii="TimesLTStd-Roman" w:eastAsia="等线" w:hAnsi="TimesLTStd-Roman"/>
                <w:spacing w:val="-2"/>
                <w:lang w:val="en"/>
              </w:rPr>
              <w:t xml:space="preserve"> </w:t>
            </w:r>
            <w:r w:rsidRPr="00F307B8">
              <w:rPr>
                <w:rFonts w:ascii="TimesLTStd-Roman" w:eastAsia="等线" w:hAnsi="TimesLTStd-Roman"/>
                <w:b/>
                <w:spacing w:val="-2"/>
              </w:rPr>
              <w:t>then</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rPr>
              <w:t>1</w:t>
            </w:r>
            <w:r w:rsidRPr="00F307B8">
              <w:rPr>
                <w:rFonts w:ascii="TimesLTStd-Roman" w:eastAsia="等线" w:hAnsi="TimesLTStd-Roman"/>
                <w:spacing w:val="-2"/>
                <w:lang w:eastAsia="zh-CN"/>
              </w:rPr>
              <w:t>1.</w:t>
            </w:r>
            <w:r w:rsidRPr="00F307B8">
              <w:rPr>
                <w:rFonts w:ascii="TimesLTStd-Roman" w:eastAsia="等线" w:hAnsi="TimesLTStd-Roman"/>
                <w:spacing w:val="-2"/>
              </w:rPr>
              <w:t xml:space="preserve">      </w:t>
            </w:r>
            <w:r w:rsidRPr="00F307B8">
              <w:rPr>
                <w:rFonts w:ascii="TimesLTStd-Roman" w:eastAsia="等线" w:hAnsi="TimesLTStd-Roman" w:cs="TimesLTStd-Roman"/>
                <w:i/>
                <w:spacing w:val="-2"/>
                <w:lang w:val="en" w:eastAsia="zh-CN"/>
              </w:rPr>
              <w:t xml:space="preserve"> 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spacing w:val="-2"/>
                <w:lang w:eastAsia="zh-CN"/>
              </w:rPr>
              <w:t xml:space="preserve"> + </w:t>
            </w:r>
            <w:r w:rsidRPr="00F307B8">
              <w:rPr>
                <w:rFonts w:ascii="TimesLTStd-Roman" w:eastAsia="等线" w:hAnsi="TimesLTStd-Roman"/>
                <w:i/>
                <w:spacing w:val="-2"/>
              </w:rPr>
              <w:t>a</w:t>
            </w:r>
            <w:r w:rsidRPr="00F307B8">
              <w:rPr>
                <w:rFonts w:ascii="TimesLTStd-Roman" w:eastAsia="等线" w:hAnsi="TimesLTStd-Roman"/>
                <w:spacing w:val="-2"/>
              </w:rPr>
              <w:t>;</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rPr>
              <w:t>1</w:t>
            </w:r>
            <w:r w:rsidRPr="00F307B8">
              <w:rPr>
                <w:rFonts w:ascii="TimesLTStd-Roman" w:eastAsia="等线" w:hAnsi="TimesLTStd-Roman"/>
                <w:spacing w:val="-2"/>
                <w:lang w:eastAsia="zh-CN"/>
              </w:rPr>
              <w:t>2.</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end if</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F307B8">
              <w:rPr>
                <w:rFonts w:ascii="TimesLTStd-Roman" w:eastAsia="等线" w:hAnsi="TimesLTStd-Roman"/>
                <w:spacing w:val="-2"/>
              </w:rPr>
              <w:t>1</w:t>
            </w:r>
            <w:r w:rsidRPr="00F307B8">
              <w:rPr>
                <w:rFonts w:ascii="TimesLTStd-Roman" w:eastAsia="等线" w:hAnsi="TimesLTStd-Roman"/>
                <w:spacing w:val="-2"/>
                <w:lang w:eastAsia="zh-CN"/>
              </w:rPr>
              <w:t>3.</w:t>
            </w:r>
            <w:r w:rsidRPr="00F307B8">
              <w:rPr>
                <w:rFonts w:ascii="TimesLTStd-Roman" w:eastAsia="等线" w:hAnsi="TimesLTStd-Roman"/>
                <w:spacing w:val="-2"/>
              </w:rPr>
              <w:t xml:space="preserve">  </w:t>
            </w:r>
            <w:r w:rsidRPr="00F307B8">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14.</w:t>
            </w:r>
            <w:r w:rsidRPr="00F307B8">
              <w:rPr>
                <w:rFonts w:ascii="TimesLTStd-Roman" w:eastAsia="等线" w:hAnsi="TimesLTStd-Roman"/>
                <w:spacing w:val="-2"/>
              </w:rPr>
              <w:t xml:space="preserve"> </w:t>
            </w:r>
            <w:r w:rsidRPr="00F307B8">
              <w:rPr>
                <w:rFonts w:ascii="TimesLTStd-Roman" w:eastAsia="等线" w:hAnsi="TimesLTStd-Roman"/>
                <w:b/>
                <w:spacing w:val="-2"/>
              </w:rPr>
              <w:t xml:space="preserve">for </w:t>
            </w:r>
            <w:r w:rsidRPr="00F307B8">
              <w:rPr>
                <w:rFonts w:ascii="TimesLTStd-Roman" w:eastAsia="等线" w:hAnsi="TimesLTStd-Roman"/>
                <w:spacing w:val="-2"/>
              </w:rPr>
              <w:t xml:space="preserve">each </w:t>
            </w:r>
            <w:r w:rsidRPr="00F307B8">
              <w:rPr>
                <w:rFonts w:ascii="TimesLTStd-Roman" w:eastAsia="等线" w:hAnsi="TimesLTStd-Roman"/>
                <w:i/>
                <w:spacing w:val="-2"/>
                <w:lang w:eastAsia="zh-CN"/>
              </w:rPr>
              <w:t>a</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spacing w:val="-2"/>
                <w:lang w:val="en"/>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15.</w:t>
            </w:r>
            <w:r w:rsidRPr="00F307B8">
              <w:rPr>
                <w:rFonts w:ascii="TimesLTStd-Roman" w:eastAsia="等线" w:hAnsi="TimesLTStd-Roman"/>
                <w:spacing w:val="-2"/>
              </w:rPr>
              <w:t xml:space="preserve">    </w:t>
            </w:r>
            <w:r w:rsidRPr="00F307B8">
              <w:rPr>
                <w:rFonts w:ascii="TimesLTStd-Roman" w:eastAsia="等线" w:hAnsi="TimesLTStd-Roman"/>
                <w:b/>
                <w:spacing w:val="-2"/>
              </w:rPr>
              <w:t>for</w:t>
            </w:r>
            <w:r w:rsidRPr="00F307B8">
              <w:rPr>
                <w:rFonts w:ascii="TimesLTStd-Roman" w:eastAsia="等线" w:hAnsi="TimesLTStd-Roman"/>
                <w:spacing w:val="-2"/>
              </w:rPr>
              <w:t xml:space="preserve"> each </w:t>
            </w:r>
            <w:r w:rsidRPr="00F307B8">
              <w:rPr>
                <w:rFonts w:ascii="TimesLTStd-Roman" w:eastAsia="等线" w:hAnsi="TimesLTStd-Roman"/>
                <w:spacing w:val="-2"/>
                <w:lang w:eastAsia="zh-CN"/>
              </w:rPr>
              <w:t>(</w:t>
            </w:r>
            <w:r w:rsidRPr="00F307B8">
              <w:rPr>
                <w:rFonts w:ascii="TimesLTStd-Roman" w:eastAsia="等线" w:hAnsi="TimesLTStd-Roman"/>
                <w:i/>
                <w:spacing w:val="-2"/>
                <w:lang w:eastAsia="zh-CN"/>
              </w:rPr>
              <w:t>c</w:t>
            </w:r>
            <w:r w:rsidRPr="00F307B8">
              <w:rPr>
                <w:rFonts w:ascii="TimesLTStd-Roman" w:eastAsia="等线" w:hAnsi="TimesLTStd-Roman"/>
                <w:spacing w:val="-2"/>
              </w:rPr>
              <w:t>,</w:t>
            </w:r>
            <w:r w:rsidRPr="00F307B8">
              <w:rPr>
                <w:rFonts w:ascii="TimesLTStd-Roman" w:eastAsia="等线" w:hAnsi="TimesLTStd-Roman"/>
                <w:i/>
                <w:spacing w:val="-2"/>
                <w:lang w:eastAsia="zh-CN"/>
              </w:rPr>
              <w:t xml:space="preserve"> d</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rPr>
              <w:t>dir_</w:t>
            </w:r>
            <w:r w:rsidRPr="00F307B8">
              <w:rPr>
                <w:rFonts w:ascii="TimesLTStd-Roman" w:eastAsia="等线" w:hAnsi="TimesLTStd-Roman"/>
                <w:i/>
                <w:spacing w:val="-2"/>
                <w:vertAlign w:val="subscript"/>
                <w:lang w:eastAsia="zh-CN"/>
              </w:rPr>
              <w:t>set</w:t>
            </w:r>
            <w:r w:rsidRPr="00F307B8">
              <w:rPr>
                <w:rFonts w:ascii="TimesLTStd-Roman" w:eastAsia="等线" w:hAnsi="TimesLTStd-Roman"/>
                <w:i/>
                <w:spacing w:val="-2"/>
                <w:lang w:eastAsia="zh-CN"/>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16.</w:t>
            </w:r>
            <w:r w:rsidRPr="00F307B8">
              <w:rPr>
                <w:rFonts w:ascii="TimesLTStd-Roman" w:eastAsia="等线" w:hAnsi="TimesLTStd-Roman"/>
                <w:spacing w:val="-2"/>
              </w:rPr>
              <w:t xml:space="preserve">        </w:t>
            </w:r>
            <w:r w:rsidRPr="00F307B8">
              <w:rPr>
                <w:rFonts w:ascii="TimesLTStd-Roman" w:eastAsia="等线" w:hAnsi="TimesLTStd-Roman"/>
                <w:b/>
                <w:spacing w:val="-2"/>
              </w:rPr>
              <w:t>if</w:t>
            </w:r>
            <w:r w:rsidRPr="00F307B8">
              <w:rPr>
                <w:rFonts w:ascii="TimesLTStd-Roman" w:eastAsia="等线" w:hAnsi="TimesLTStd-Roman"/>
                <w:spacing w:val="-2"/>
              </w:rPr>
              <w:t xml:space="preserve"> </w:t>
            </w:r>
            <w:r w:rsidRPr="00F307B8">
              <w:rPr>
                <w:rFonts w:ascii="TimesLTStd-Roman" w:eastAsia="等线" w:hAnsi="TimesLTStd-Roman"/>
                <w:i/>
                <w:spacing w:val="-2"/>
                <w:lang w:eastAsia="zh-CN"/>
              </w:rPr>
              <w:t>a</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d</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and  </w:t>
            </w:r>
            <w:r w:rsidRPr="00F307B8">
              <w:rPr>
                <w:rFonts w:ascii="TimesLTStd-Roman" w:eastAsia="等线" w:hAnsi="TimesLTStd-Roman"/>
                <w:i/>
                <w:spacing w:val="-2"/>
                <w:lang w:eastAsia="zh-CN"/>
              </w:rPr>
              <w:t>c</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F"/>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b/>
                <w:spacing w:val="-2"/>
              </w:rPr>
              <w:t xml:space="preserve"> then</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17.</w:t>
            </w:r>
            <w:r w:rsidRPr="00F307B8">
              <w:rPr>
                <w:rFonts w:ascii="TimesLTStd-Roman" w:eastAsia="等线" w:hAnsi="TimesLTStd-Roman"/>
                <w:spacing w:val="-2"/>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ls</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ls</w:t>
            </w:r>
            <w:r w:rsidRPr="00F307B8">
              <w:rPr>
                <w:rFonts w:ascii="TimesLTStd-Roman" w:eastAsia="等线" w:hAnsi="TimesLTStd-Roman"/>
                <w:spacing w:val="-2"/>
                <w:lang w:eastAsia="zh-CN"/>
              </w:rPr>
              <w:t xml:space="preserve"> + </w:t>
            </w:r>
            <w:r w:rsidRPr="00F307B8">
              <w:rPr>
                <w:rFonts w:ascii="TimesLTStd-Roman" w:eastAsia="等线" w:hAnsi="TimesLTStd-Roman"/>
                <w:i/>
                <w:spacing w:val="-2"/>
              </w:rPr>
              <w:t>a</w:t>
            </w:r>
            <w:r w:rsidRPr="00F307B8">
              <w:rPr>
                <w:rFonts w:ascii="TimesLTStd-Roman" w:eastAsia="等线" w:hAnsi="TimesLTStd-Roman"/>
                <w:spacing w:val="-2"/>
              </w:rPr>
              <w:t>;</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18.</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end if</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19.</w:t>
            </w:r>
            <w:r w:rsidRPr="00F307B8">
              <w:rPr>
                <w:rFonts w:ascii="TimesLTStd-Roman" w:eastAsia="等线" w:hAnsi="TimesLTStd-Roman"/>
                <w:spacing w:val="-2"/>
              </w:rPr>
              <w:t xml:space="preserve">    </w:t>
            </w:r>
            <w:r w:rsidRPr="00F307B8">
              <w:rPr>
                <w:rFonts w:ascii="TimesLTStd-Roman" w:eastAsia="等线" w:hAnsi="TimesLTStd-Roman"/>
                <w:b/>
                <w:spacing w:val="-2"/>
                <w:lang w:eastAsia="zh-CN"/>
              </w:rPr>
              <w:t xml:space="preserve"> </w:t>
            </w:r>
            <w:r w:rsidRPr="00F307B8">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20.</w:t>
            </w:r>
            <w:r w:rsidRPr="00F307B8">
              <w:rPr>
                <w:rFonts w:ascii="TimesLTStd-Roman" w:eastAsia="等线" w:hAnsi="TimesLTStd-Roman"/>
                <w:spacing w:val="-2"/>
              </w:rPr>
              <w:t xml:space="preserve">  </w:t>
            </w:r>
            <w:r w:rsidRPr="00F307B8">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rPr>
              <w:t>2</w:t>
            </w:r>
            <w:r w:rsidRPr="00F307B8">
              <w:rPr>
                <w:rFonts w:ascii="TimesLTStd-Roman" w:eastAsia="等线" w:hAnsi="TimesLTStd-Roman"/>
                <w:spacing w:val="-2"/>
                <w:lang w:eastAsia="zh-CN"/>
              </w:rPr>
              <w:t>1.</w:t>
            </w:r>
            <w:r w:rsidRPr="00F307B8">
              <w:rPr>
                <w:rFonts w:ascii="TimesLTStd-Roman" w:eastAsia="等线" w:hAnsi="TimesLTStd-Roman"/>
                <w:spacing w:val="-2"/>
              </w:rPr>
              <w:t xml:space="preserve"> </w:t>
            </w:r>
            <w:r w:rsidRPr="00F307B8">
              <w:rPr>
                <w:rFonts w:ascii="TimesLTStd-Roman" w:eastAsia="等线" w:hAnsi="TimesLTStd-Roman"/>
                <w:b/>
                <w:spacing w:val="-2"/>
              </w:rPr>
              <w:t xml:space="preserve">for </w:t>
            </w:r>
            <w:r w:rsidRPr="00F307B8">
              <w:rPr>
                <w:rFonts w:ascii="TimesLTStd-Roman" w:eastAsia="等线" w:hAnsi="TimesLTStd-Roman"/>
                <w:spacing w:val="-2"/>
              </w:rPr>
              <w:t xml:space="preserve">each </w:t>
            </w:r>
            <w:r w:rsidRPr="00F307B8">
              <w:rPr>
                <w:rFonts w:ascii="TimesLTStd-Roman" w:eastAsia="等线" w:hAnsi="TimesLTStd-Roman"/>
                <w:i/>
                <w:spacing w:val="-2"/>
                <w:lang w:eastAsia="zh-CN"/>
              </w:rPr>
              <w:t>a</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spacing w:val="-2"/>
                <w:lang w:val="en"/>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22.</w:t>
            </w:r>
            <w:r w:rsidRPr="00F307B8">
              <w:rPr>
                <w:rFonts w:ascii="TimesLTStd-Roman" w:eastAsia="等线" w:hAnsi="TimesLTStd-Roman"/>
                <w:spacing w:val="-2"/>
              </w:rPr>
              <w:t xml:space="preserve">    </w:t>
            </w:r>
            <w:r w:rsidRPr="00F307B8">
              <w:rPr>
                <w:rFonts w:ascii="TimesLTStd-Roman" w:eastAsia="等线" w:hAnsi="TimesLTStd-Roman"/>
                <w:b/>
                <w:spacing w:val="-2"/>
              </w:rPr>
              <w:t>for</w:t>
            </w:r>
            <w:r w:rsidRPr="00F307B8">
              <w:rPr>
                <w:rFonts w:ascii="TimesLTStd-Roman" w:eastAsia="等线" w:hAnsi="TimesLTStd-Roman"/>
                <w:spacing w:val="-2"/>
              </w:rPr>
              <w:t xml:space="preserve"> each </w:t>
            </w:r>
            <w:r w:rsidRPr="00F307B8">
              <w:rPr>
                <w:rFonts w:ascii="TimesLTStd-Roman" w:eastAsia="等线" w:hAnsi="TimesLTStd-Roman"/>
                <w:spacing w:val="-2"/>
                <w:lang w:eastAsia="zh-CN"/>
              </w:rPr>
              <w:t>(</w:t>
            </w:r>
            <w:r w:rsidRPr="00F307B8">
              <w:rPr>
                <w:rFonts w:ascii="TimesLTStd-Roman" w:eastAsia="等线" w:hAnsi="TimesLTStd-Roman"/>
                <w:i/>
                <w:spacing w:val="-2"/>
                <w:lang w:eastAsia="zh-CN"/>
              </w:rPr>
              <w:t>c</w:t>
            </w:r>
            <w:r w:rsidRPr="00F307B8">
              <w:rPr>
                <w:rFonts w:ascii="TimesLTStd-Roman" w:eastAsia="等线" w:hAnsi="TimesLTStd-Roman"/>
                <w:spacing w:val="-2"/>
              </w:rPr>
              <w:t>,</w:t>
            </w:r>
            <w:r w:rsidRPr="00F307B8">
              <w:rPr>
                <w:rFonts w:ascii="TimesLTStd-Roman" w:eastAsia="等线" w:hAnsi="TimesLTStd-Roman"/>
                <w:i/>
                <w:spacing w:val="-2"/>
                <w:lang w:eastAsia="zh-CN"/>
              </w:rPr>
              <w:t xml:space="preserve"> d</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rPr>
              <w:t>dir_</w:t>
            </w:r>
            <w:r w:rsidRPr="00F307B8">
              <w:rPr>
                <w:rFonts w:ascii="TimesLTStd-Roman" w:eastAsia="等线" w:hAnsi="TimesLTStd-Roman"/>
                <w:i/>
                <w:spacing w:val="-2"/>
                <w:vertAlign w:val="subscript"/>
                <w:lang w:eastAsia="zh-CN"/>
              </w:rPr>
              <w:t>set</w:t>
            </w:r>
            <w:r w:rsidRPr="00F307B8">
              <w:rPr>
                <w:rFonts w:ascii="TimesLTStd-Roman" w:eastAsia="等线" w:hAnsi="TimesLTStd-Roman"/>
                <w:i/>
                <w:spacing w:val="-2"/>
                <w:lang w:eastAsia="zh-CN"/>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23.</w:t>
            </w:r>
            <w:r w:rsidRPr="00F307B8">
              <w:rPr>
                <w:rFonts w:ascii="TimesLTStd-Roman" w:eastAsia="等线" w:hAnsi="TimesLTStd-Roman"/>
                <w:spacing w:val="-2"/>
              </w:rPr>
              <w:t xml:space="preserve">        </w:t>
            </w:r>
            <w:r w:rsidRPr="00F307B8">
              <w:rPr>
                <w:rFonts w:ascii="TimesLTStd-Roman" w:eastAsia="等线" w:hAnsi="TimesLTStd-Roman"/>
                <w:b/>
                <w:spacing w:val="-2"/>
              </w:rPr>
              <w:t>if</w:t>
            </w:r>
            <w:r w:rsidRPr="00F307B8">
              <w:rPr>
                <w:rFonts w:ascii="TimesLTStd-Roman" w:eastAsia="等线" w:hAnsi="TimesLTStd-Roman"/>
                <w:spacing w:val="-2"/>
              </w:rPr>
              <w:t xml:space="preserve"> </w:t>
            </w:r>
            <w:r w:rsidRPr="00F307B8">
              <w:rPr>
                <w:rFonts w:ascii="TimesLTStd-Roman" w:eastAsia="等线" w:hAnsi="TimesLTStd-Roman"/>
                <w:i/>
                <w:spacing w:val="-2"/>
                <w:lang w:eastAsia="zh-CN"/>
              </w:rPr>
              <w:t>a</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c</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and </w:t>
            </w:r>
            <w:r w:rsidRPr="00F307B8">
              <w:rPr>
                <w:rFonts w:ascii="TimesLTStd-Roman" w:eastAsia="等线" w:hAnsi="TimesLTStd-Roman"/>
                <w:i/>
                <w:spacing w:val="-2"/>
                <w:lang w:eastAsia="zh-CN"/>
              </w:rPr>
              <w:t>d</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ls</w:t>
            </w:r>
            <w:r w:rsidRPr="00F307B8">
              <w:rPr>
                <w:rFonts w:ascii="TimesLTStd-Roman" w:eastAsia="等线" w:hAnsi="TimesLTStd-Roman"/>
                <w:b/>
                <w:spacing w:val="-2"/>
              </w:rPr>
              <w:t xml:space="preserve"> then</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24.</w:t>
            </w:r>
            <w:r w:rsidRPr="00F307B8">
              <w:rPr>
                <w:rFonts w:ascii="TimesLTStd-Roman" w:eastAsia="等线" w:hAnsi="TimesLTStd-Roman"/>
                <w:spacing w:val="-2"/>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le</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lang w:eastAsia="zh-CN"/>
              </w:rPr>
              <w:t>le</w:t>
            </w:r>
            <w:r w:rsidRPr="00F307B8">
              <w:rPr>
                <w:rFonts w:ascii="TimesLTStd-Roman" w:eastAsia="等线" w:hAnsi="TimesLTStd-Roman"/>
                <w:spacing w:val="-2"/>
                <w:lang w:eastAsia="zh-CN"/>
              </w:rPr>
              <w:t xml:space="preserve"> + </w:t>
            </w:r>
            <w:r w:rsidRPr="00F307B8">
              <w:rPr>
                <w:rFonts w:ascii="TimesLTStd-Roman" w:eastAsia="等线" w:hAnsi="TimesLTStd-Roman"/>
                <w:i/>
                <w:spacing w:val="-2"/>
              </w:rPr>
              <w:t>a</w:t>
            </w:r>
            <w:r w:rsidRPr="00F307B8">
              <w:rPr>
                <w:rFonts w:ascii="TimesLTStd-Roman" w:eastAsia="等线" w:hAnsi="TimesLTStd-Roman"/>
                <w:spacing w:val="-2"/>
              </w:rPr>
              <w:t>;</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25.</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end if</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26.</w:t>
            </w:r>
            <w:r w:rsidRPr="00F307B8">
              <w:rPr>
                <w:rFonts w:ascii="TimesLTStd-Roman" w:eastAsia="等线" w:hAnsi="TimesLTStd-Roman"/>
                <w:spacing w:val="-2"/>
              </w:rPr>
              <w:t xml:space="preserve">    </w:t>
            </w:r>
            <w:r w:rsidRPr="00F307B8">
              <w:rPr>
                <w:rFonts w:ascii="TimesLTStd-Roman" w:eastAsia="等线" w:hAnsi="TimesLTStd-Roman"/>
                <w:b/>
                <w:spacing w:val="-2"/>
                <w:lang w:eastAsia="zh-CN"/>
              </w:rPr>
              <w:t xml:space="preserve"> </w:t>
            </w:r>
            <w:r w:rsidRPr="00F307B8">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27.</w:t>
            </w:r>
            <w:r w:rsidRPr="00F307B8">
              <w:rPr>
                <w:rFonts w:ascii="TimesLTStd-Roman" w:eastAsia="等线" w:hAnsi="TimesLTStd-Roman"/>
                <w:spacing w:val="-2"/>
              </w:rPr>
              <w:t xml:space="preserve">  </w:t>
            </w:r>
            <w:r w:rsidRPr="00F307B8">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 xml:space="preserve">28.  </w:t>
            </w:r>
            <w:r w:rsidRPr="00F307B8">
              <w:rPr>
                <w:rFonts w:ascii="TimesLTStd-Roman" w:eastAsia="等线" w:hAnsi="TimesLTStd-Roman"/>
                <w:b/>
                <w:spacing w:val="-2"/>
              </w:rPr>
              <w:t xml:space="preserve">return </w:t>
            </w:r>
            <w:r w:rsidRPr="00F307B8">
              <w:rPr>
                <w:rFonts w:ascii="TimesLTStd-Roman" w:eastAsia="等线" w:hAnsi="TimesLTStd-Roman" w:cs="TimesLTStd-Roman"/>
                <w:i/>
                <w:spacing w:val="-2"/>
                <w:lang w:val="en" w:eastAsia="zh-CN"/>
              </w:rPr>
              <w:t xml:space="preserve"> A</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p>
        </w:tc>
      </w:tr>
    </w:tbl>
    <w:p w:rsidR="00F307B8" w:rsidRPr="00F307B8" w:rsidRDefault="00F307B8" w:rsidP="00F307B8">
      <w:pPr>
        <w:suppressAutoHyphens/>
        <w:autoSpaceDE w:val="0"/>
        <w:autoSpaceDN w:val="0"/>
        <w:adjustRightInd w:val="0"/>
        <w:spacing w:before="260"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spacing w:val="-2"/>
          <w:lang w:eastAsia="zh-CN"/>
        </w:rPr>
        <w:t xml:space="preserve">Through </w:t>
      </w:r>
      <w:r w:rsidRPr="00F307B8">
        <w:rPr>
          <w:rFonts w:ascii="TimesLTStd-Roman" w:eastAsia="等线" w:hAnsi="TimesLTStd-Roman" w:cs="TimesLTStd-Roman"/>
          <w:spacing w:val="-2"/>
          <w:lang w:eastAsia="zh-CN"/>
        </w:rPr>
        <w:t>A</w:t>
      </w:r>
      <w:r w:rsidRPr="00F307B8">
        <w:rPr>
          <w:rFonts w:ascii="TimesLTStd-Roman" w:eastAsia="等线" w:hAnsi="TimesLTStd-Roman" w:cs="TimesLTStd-Roman"/>
          <w:spacing w:val="-2"/>
        </w:rPr>
        <w:t>lgorithm</w:t>
      </w:r>
      <w:r w:rsidRPr="00F307B8">
        <w:rPr>
          <w:rFonts w:ascii="TimesLTStd-Roman" w:eastAsia="等线" w:hAnsi="TimesLTStd-Roman" w:cs="TimesLTStd-Roman"/>
          <w:spacing w:val="-2"/>
          <w:lang w:eastAsia="zh-CN"/>
        </w:rPr>
        <w:t xml:space="preserve"> 1, we can get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and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r w:rsidRPr="00F307B8">
        <w:rPr>
          <w:rFonts w:ascii="TimesLTStd-Roman" w:eastAsia="等线" w:hAnsi="TimesLTStd-Roman" w:cs="TimesLTStd-Roman"/>
          <w:spacing w:val="-2"/>
          <w:lang w:val="en" w:eastAsia="zh-CN"/>
        </w:rPr>
        <w:t xml:space="preserve">, and then take them as inputs to propose an </w:t>
      </w:r>
      <w:r w:rsidR="00CD6999">
        <w:rPr>
          <w:rFonts w:ascii="TimesLTStd-Roman" w:eastAsia="等线" w:hAnsi="TimesLTStd-Roman" w:cs="TimesLTStd-Roman" w:hint="eastAsia"/>
          <w:spacing w:val="-2"/>
          <w:lang w:val="en" w:eastAsia="zh-CN"/>
        </w:rPr>
        <w:t>a</w:t>
      </w:r>
      <w:r w:rsidRPr="00F307B8">
        <w:rPr>
          <w:rFonts w:ascii="TimesLTStd-Roman" w:eastAsia="等线" w:hAnsi="TimesLTStd-Roman" w:cs="TimesLTStd-Roman"/>
          <w:spacing w:val="-2"/>
          <w:lang w:val="en" w:eastAsia="zh-CN"/>
        </w:rPr>
        <w:t xml:space="preserve">lgorithm for obtaining a loop </w:t>
      </w:r>
      <w:proofErr w:type="gramStart"/>
      <w:r w:rsidRPr="00F307B8">
        <w:rPr>
          <w:rFonts w:ascii="TimesLTStd-Roman" w:eastAsia="等线" w:hAnsi="TimesLTStd-Roman" w:cs="TimesLTStd-Roman"/>
          <w:spacing w:val="-2"/>
          <w:lang w:val="en" w:eastAsia="zh-CN"/>
        </w:rPr>
        <w:t>sequence .</w:t>
      </w:r>
      <w:proofErr w:type="gramEnd"/>
      <w:r w:rsidRPr="00F307B8">
        <w:rPr>
          <w:rFonts w:ascii="TimesLTStd-Roman" w:eastAsia="等线" w:hAnsi="TimesLTStd-Roman" w:cs="TimesLTStd-Roman"/>
          <w:spacing w:val="-2"/>
          <w:lang w:val="en" w:eastAsia="zh-CN"/>
        </w:rPr>
        <w:t xml:space="preserve"> For </w:t>
      </w:r>
      <w:r w:rsidR="00F4166C">
        <w:rPr>
          <w:rFonts w:ascii="TimesLTStd-Roman" w:eastAsia="等线" w:hAnsi="TimesLTStd-Roman" w:cs="TimesLTStd-Roman" w:hint="eastAsia"/>
          <w:i/>
          <w:spacing w:val="-2"/>
          <w:lang w:val="en" w:eastAsia="zh-CN"/>
        </w:rPr>
        <w:t>m</w:t>
      </w:r>
      <w:r w:rsidRPr="00F307B8">
        <w:rPr>
          <w:rFonts w:ascii="TimesLTStd-Roman" w:eastAsia="等线" w:hAnsi="TimesLTStd-Roman" w:cs="TimesLTStd-Roman"/>
          <w:spacing w:val="-2"/>
          <w:lang w:val="en" w:eastAsia="zh-CN"/>
        </w:rPr>
        <w:t xml:space="preserve">, </w:t>
      </w:r>
      <w:r w:rsidR="00F4166C">
        <w:rPr>
          <w:rFonts w:ascii="TimesLTStd-Roman" w:eastAsia="等线" w:hAnsi="TimesLTStd-Roman" w:cs="TimesLTStd-Roman" w:hint="eastAsia"/>
          <w:i/>
          <w:spacing w:val="-2"/>
          <w:lang w:val="en" w:eastAsia="zh-CN"/>
        </w:rPr>
        <w:t>n</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rPr>
        <w:t>Ψ</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 xml:space="preserve"> </w:t>
      </w:r>
      <w:r w:rsidRPr="00F307B8">
        <w:rPr>
          <w:rFonts w:ascii="TimesLTStd-Roman" w:eastAsia="等线" w:hAnsi="TimesLTStd-Roman" w:cs="TimesLTStd-Roman"/>
          <w:spacing w:val="-2"/>
          <w:lang w:val="en" w:eastAsia="zh-CN"/>
        </w:rPr>
        <w:t>(</w:t>
      </w:r>
      <w:r w:rsidR="00F4166C">
        <w:rPr>
          <w:rFonts w:ascii="TimesLTStd-Roman" w:eastAsia="等线" w:hAnsi="TimesLTStd-Roman" w:cs="TimesLTStd-Roman" w:hint="eastAsia"/>
          <w:i/>
          <w:spacing w:val="-2"/>
          <w:lang w:val="en" w:eastAsia="zh-CN"/>
        </w:rPr>
        <w:t>m</w:t>
      </w:r>
      <w:r w:rsidRPr="00F307B8">
        <w:rPr>
          <w:rFonts w:ascii="TimesLTStd-Roman" w:eastAsia="等线" w:hAnsi="TimesLTStd-Roman" w:cs="TimesLTStd-Roman"/>
          <w:spacing w:val="-2"/>
          <w:lang w:val="en" w:eastAsia="zh-CN"/>
        </w:rPr>
        <w:t xml:space="preserve">, </w:t>
      </w:r>
      <w:r w:rsidR="00F4166C">
        <w:rPr>
          <w:rFonts w:ascii="TimesLTStd-Roman" w:eastAsia="等线" w:hAnsi="TimesLTStd-Roman" w:cs="TimesLTStd-Roman" w:hint="eastAsia"/>
          <w:i/>
          <w:spacing w:val="-2"/>
          <w:lang w:val="en" w:eastAsia="zh-CN"/>
        </w:rPr>
        <w:t>n</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dir_set</w:t>
      </w:r>
      <w:r w:rsidRPr="00F307B8">
        <w:rPr>
          <w:rFonts w:ascii="TimesLTStd-Roman" w:eastAsia="等线" w:hAnsi="TimesLTStd-Roman" w:cs="TimesLTStd-Roman"/>
          <w:spacing w:val="-2"/>
          <w:lang w:val="en" w:eastAsia="zh-CN"/>
        </w:rPr>
        <w:t xml:space="preserve">, and if </w:t>
      </w:r>
      <w:r w:rsidR="00F4166C">
        <w:rPr>
          <w:rFonts w:ascii="TimesLTStd-Roman" w:eastAsia="等线" w:hAnsi="TimesLTStd-Roman" w:cs="TimesLTStd-Roman" w:hint="eastAsia"/>
          <w:i/>
          <w:spacing w:val="-2"/>
          <w:lang w:val="en" w:eastAsia="zh-CN"/>
        </w:rPr>
        <w:t>m</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 xml:space="preserve"> </w:t>
      </w:r>
      <w:r w:rsidR="00F4166C">
        <w:rPr>
          <w:rFonts w:ascii="TimesLTStd-Roman" w:eastAsia="等线" w:hAnsi="TimesLTStd-Roman" w:cs="TimesLTStd-Roman" w:hint="eastAsia"/>
          <w:i/>
          <w:spacing w:val="-2"/>
          <w:lang w:val="en" w:eastAsia="zh-CN"/>
        </w:rPr>
        <w:t>n</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then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cs="TimesLTStd-Roman"/>
          <w:spacing w:val="-2"/>
          <w:lang w:val="en" w:eastAsia="zh-CN"/>
        </w:rPr>
        <w:t xml:space="preserve"> represents a set of (</w:t>
      </w:r>
      <w:r w:rsidR="00F4166C">
        <w:rPr>
          <w:rFonts w:ascii="TimesLTStd-Roman" w:eastAsia="等线" w:hAnsi="TimesLTStd-Roman" w:cs="TimesLTStd-Roman" w:hint="eastAsia"/>
          <w:i/>
          <w:spacing w:val="-2"/>
          <w:lang w:val="en" w:eastAsia="zh-CN"/>
        </w:rPr>
        <w:t>m</w:t>
      </w:r>
      <w:r w:rsidRPr="00F307B8">
        <w:rPr>
          <w:rFonts w:ascii="TimesLTStd-Roman" w:eastAsia="等线" w:hAnsi="TimesLTStd-Roman" w:cs="TimesLTStd-Roman"/>
          <w:spacing w:val="-2"/>
          <w:lang w:val="en" w:eastAsia="zh-CN"/>
        </w:rPr>
        <w:t xml:space="preserve">, </w:t>
      </w:r>
      <w:r w:rsidR="00F4166C">
        <w:rPr>
          <w:rFonts w:ascii="TimesLTStd-Roman" w:eastAsia="等线" w:hAnsi="TimesLTStd-Roman" w:cs="TimesLTStd-Roman" w:hint="eastAsia"/>
          <w:i/>
          <w:spacing w:val="-2"/>
          <w:lang w:val="en" w:eastAsia="zh-CN"/>
        </w:rPr>
        <w:t>n</w:t>
      </w:r>
      <w:r w:rsidRPr="00F307B8">
        <w:rPr>
          <w:rFonts w:ascii="TimesLTStd-Roman" w:eastAsia="等线" w:hAnsi="TimesLTStd-Roman" w:cs="TimesLTStd-Roman"/>
          <w:spacing w:val="-2"/>
          <w:lang w:val="en" w:eastAsia="zh-CN"/>
        </w:rPr>
        <w:t xml:space="preserve">), where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cs="TimesLTStd-Roman"/>
          <w:spacing w:val="-2"/>
          <w:lang w:val="en" w:eastAsia="zh-CN"/>
        </w:rPr>
        <w:t xml:space="preserve"> = {(</w:t>
      </w:r>
      <w:r w:rsidR="00F4166C">
        <w:rPr>
          <w:rFonts w:ascii="TimesLTStd-Roman" w:eastAsia="等线" w:hAnsi="TimesLTStd-Roman" w:cs="TimesLTStd-Roman" w:hint="eastAsia"/>
          <w:i/>
          <w:spacing w:val="-2"/>
          <w:lang w:val="en" w:eastAsia="zh-CN"/>
        </w:rPr>
        <w:t>m</w:t>
      </w:r>
      <w:r w:rsidRPr="00F307B8">
        <w:rPr>
          <w:rFonts w:ascii="TimesLTStd-Roman" w:eastAsia="等线" w:hAnsi="TimesLTStd-Roman" w:cs="TimesLTStd-Roman"/>
          <w:spacing w:val="-2"/>
          <w:lang w:val="en" w:eastAsia="zh-CN"/>
        </w:rPr>
        <w:t xml:space="preserve">, </w:t>
      </w:r>
      <w:r w:rsidR="00F4166C">
        <w:rPr>
          <w:rFonts w:ascii="TimesLTStd-Roman" w:eastAsia="等线" w:hAnsi="TimesLTStd-Roman" w:cs="TimesLTStd-Roman" w:hint="eastAsia"/>
          <w:i/>
          <w:spacing w:val="-2"/>
          <w:lang w:val="en" w:eastAsia="zh-CN"/>
        </w:rPr>
        <w:t>n</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dir_set</w:t>
      </w:r>
      <w:r w:rsidRPr="00F307B8">
        <w:rPr>
          <w:rFonts w:ascii="TimesLTStd-Roman" w:eastAsia="等线" w:hAnsi="TimesLTStd-Roman" w:cs="TimesLTStd-Roman"/>
          <w:spacing w:val="-2"/>
          <w:lang w:val="en" w:eastAsia="zh-CN"/>
        </w:rPr>
        <w:t xml:space="preserve"> | </w:t>
      </w:r>
      <w:r w:rsidR="00F4166C">
        <w:rPr>
          <w:rFonts w:ascii="TimesLTStd-Roman" w:eastAsia="等线" w:hAnsi="TimesLTStd-Roman" w:cs="TimesLTStd-Roman" w:hint="eastAsia"/>
          <w:i/>
          <w:spacing w:val="-2"/>
          <w:lang w:val="en" w:eastAsia="zh-CN"/>
        </w:rPr>
        <w:t>m</w:t>
      </w:r>
      <w:r w:rsidRPr="00F307B8">
        <w:rPr>
          <w:rFonts w:ascii="TimesLTStd-Roman" w:eastAsia="等线" w:hAnsi="TimesLTStd-Roman" w:cs="TimesLTStd-Roman"/>
          <w:spacing w:val="-2"/>
          <w:lang w:val="en" w:eastAsia="zh-CN"/>
        </w:rPr>
        <w:t xml:space="preserve">, </w:t>
      </w:r>
      <w:r w:rsidR="00F4166C">
        <w:rPr>
          <w:rFonts w:ascii="TimesLTStd-Roman" w:eastAsia="等线" w:hAnsi="TimesLTStd-Roman" w:cs="TimesLTStd-Roman" w:hint="eastAsia"/>
          <w:i/>
          <w:spacing w:val="-2"/>
          <w:lang w:val="en" w:eastAsia="zh-CN"/>
        </w:rPr>
        <w:t>n</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rPr>
        <w:sym w:font="Symbol" w:char="F0CE"/>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From example 1, we can get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cs="TimesLTStd-Roman"/>
          <w:i/>
          <w:spacing w:val="-2"/>
          <w:lang w:val="en" w:eastAsia="zh-CN"/>
        </w:rPr>
        <w:t>c</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d</w:t>
      </w:r>
      <w:r w:rsidRPr="00F307B8">
        <w:rPr>
          <w:rFonts w:ascii="TimesLTStd-Roman" w:eastAsia="等线" w:hAnsi="TimesLTStd-Roman" w:cs="TimesLTStd-Roman"/>
          <w:spacing w:val="-2"/>
          <w:lang w:val="en" w:eastAsia="zh-CN"/>
        </w:rPr>
        <w:t>), (</w:t>
      </w:r>
      <w:r w:rsidR="00CD6999">
        <w:rPr>
          <w:rFonts w:ascii="TimesLTStd-Roman" w:eastAsia="等线" w:hAnsi="TimesLTStd-Roman" w:cs="TimesLTStd-Roman" w:hint="eastAsia"/>
          <w:i/>
          <w:spacing w:val="-2"/>
          <w:lang w:val="en" w:eastAsia="zh-CN"/>
        </w:rPr>
        <w:t>p</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w:t>
      </w:r>
      <w:r w:rsidR="00196952" w:rsidRPr="00196952">
        <w:rPr>
          <w:rFonts w:ascii="TimesLTStd-Roman" w:eastAsia="等线" w:hAnsi="TimesLTStd-Roman" w:cs="TimesLTStd-Roman"/>
          <w:spacing w:val="-2"/>
          <w:lang w:val="en" w:eastAsia="zh-CN"/>
        </w:rPr>
        <w:t xml:space="preserve"> </w:t>
      </w:r>
      <w:r w:rsidR="00196952" w:rsidRPr="00F307B8">
        <w:rPr>
          <w:rFonts w:ascii="TimesLTStd-Roman" w:eastAsia="等线" w:hAnsi="TimesLTStd-Roman" w:cs="TimesLTStd-Roman"/>
          <w:spacing w:val="-2"/>
          <w:lang w:val="en" w:eastAsia="zh-CN"/>
        </w:rPr>
        <w:t>(</w:t>
      </w:r>
      <w:r w:rsidR="00196952" w:rsidRPr="00F307B8">
        <w:rPr>
          <w:rFonts w:ascii="TimesLTStd-Roman" w:eastAsia="等线" w:hAnsi="TimesLTStd-Roman" w:cs="TimesLTStd-Roman"/>
          <w:i/>
          <w:spacing w:val="-2"/>
          <w:lang w:val="en" w:eastAsia="zh-CN"/>
        </w:rPr>
        <w:t>e</w:t>
      </w:r>
      <w:r w:rsidR="00196952" w:rsidRPr="00F307B8">
        <w:rPr>
          <w:rFonts w:ascii="TimesLTStd-Roman" w:eastAsia="等线" w:hAnsi="TimesLTStd-Roman" w:cs="TimesLTStd-Roman"/>
          <w:spacing w:val="-2"/>
          <w:lang w:val="en" w:eastAsia="zh-CN"/>
        </w:rPr>
        <w:t xml:space="preserve">, </w:t>
      </w:r>
      <w:r w:rsidR="00196952" w:rsidRPr="00F307B8">
        <w:rPr>
          <w:rFonts w:ascii="TimesLTStd-Roman" w:eastAsia="等线" w:hAnsi="TimesLTStd-Roman" w:cs="TimesLTStd-Roman"/>
          <w:i/>
          <w:spacing w:val="-2"/>
          <w:lang w:val="en" w:eastAsia="zh-CN"/>
        </w:rPr>
        <w:t>c</w:t>
      </w:r>
      <w:r w:rsidR="00196952" w:rsidRPr="00F307B8">
        <w:rPr>
          <w:rFonts w:ascii="TimesLTStd-Roman" w:eastAsia="等线" w:hAnsi="TimesLTStd-Roman" w:cs="TimesLTStd-Roman"/>
          <w:spacing w:val="-2"/>
          <w:lang w:val="en" w:eastAsia="zh-CN"/>
        </w:rPr>
        <w:t>)</w:t>
      </w:r>
      <w:proofErr w:type="gramStart"/>
      <w:r w:rsidR="00196952"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t xml:space="preserve"> (</w:t>
      </w:r>
      <w:proofErr w:type="gramEnd"/>
      <w:r w:rsidRPr="00F307B8">
        <w:rPr>
          <w:rFonts w:ascii="TimesLTStd-Roman" w:eastAsia="等线" w:hAnsi="TimesLTStd-Roman" w:cs="TimesLTStd-Roman"/>
          <w:i/>
          <w:spacing w:val="-2"/>
          <w:lang w:val="en" w:eastAsia="zh-CN"/>
        </w:rPr>
        <w:t>h</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w:t>
      </w:r>
      <w:r w:rsidR="00196952" w:rsidRPr="00F307B8">
        <w:rPr>
          <w:rFonts w:ascii="TimesLTStd-Roman" w:eastAsia="等线" w:hAnsi="TimesLTStd-Roman" w:cs="TimesLTStd-Roman"/>
          <w:spacing w:val="-2"/>
          <w:lang w:val="en" w:eastAsia="zh-CN"/>
        </w:rPr>
        <w:t>(</w:t>
      </w:r>
      <w:r w:rsidR="00196952" w:rsidRPr="00F307B8">
        <w:rPr>
          <w:rFonts w:ascii="TimesLTStd-Roman" w:eastAsia="等线" w:hAnsi="TimesLTStd-Roman" w:cs="TimesLTStd-Roman"/>
          <w:i/>
          <w:spacing w:val="-2"/>
          <w:lang w:val="en" w:eastAsia="zh-CN"/>
        </w:rPr>
        <w:t>d</w:t>
      </w:r>
      <w:r w:rsidR="00196952" w:rsidRPr="00F307B8">
        <w:rPr>
          <w:rFonts w:ascii="TimesLTStd-Roman" w:eastAsia="等线" w:hAnsi="TimesLTStd-Roman" w:cs="TimesLTStd-Roman"/>
          <w:spacing w:val="-2"/>
          <w:lang w:val="en" w:eastAsia="zh-CN"/>
        </w:rPr>
        <w:t xml:space="preserve">, </w:t>
      </w:r>
      <w:r w:rsidR="00196952" w:rsidRPr="00F307B8">
        <w:rPr>
          <w:rFonts w:ascii="TimesLTStd-Roman" w:eastAsia="等线" w:hAnsi="TimesLTStd-Roman" w:cs="TimesLTStd-Roman"/>
          <w:i/>
          <w:spacing w:val="-2"/>
          <w:lang w:val="en" w:eastAsia="zh-CN"/>
        </w:rPr>
        <w:t>e</w:t>
      </w:r>
      <w:r w:rsidR="00196952"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val="en" w:eastAsia="zh-CN"/>
        </w:rPr>
        <w:t>(</w:t>
      </w:r>
      <w:r w:rsidRPr="00F307B8">
        <w:rPr>
          <w:rFonts w:ascii="TimesLTStd-Roman" w:eastAsia="等线" w:hAnsi="TimesLTStd-Roman" w:cs="TimesLTStd-Roman"/>
          <w:i/>
          <w:spacing w:val="-2"/>
          <w:lang w:val="en" w:eastAsia="zh-CN"/>
        </w:rPr>
        <w:t>i</w:t>
      </w:r>
      <w:r w:rsidRPr="00F307B8">
        <w:rPr>
          <w:rFonts w:ascii="TimesLTStd-Roman" w:eastAsia="等线" w:hAnsi="TimesLTStd-Roman" w:cs="TimesLTStd-Roman"/>
          <w:spacing w:val="-2"/>
          <w:lang w:val="en" w:eastAsia="zh-CN"/>
        </w:rPr>
        <w:t xml:space="preserve">, </w:t>
      </w:r>
      <w:r w:rsidR="00CD6999">
        <w:rPr>
          <w:rFonts w:ascii="TimesLTStd-Roman" w:eastAsia="等线" w:hAnsi="TimesLTStd-Roman" w:cs="TimesLTStd-Roman" w:hint="eastAsia"/>
          <w:i/>
          <w:spacing w:val="-2"/>
          <w:lang w:val="en" w:eastAsia="zh-CN"/>
        </w:rPr>
        <w:t>p</w:t>
      </w:r>
      <w:r w:rsidRPr="00F307B8">
        <w:rPr>
          <w:rFonts w:ascii="TimesLTStd-Roman" w:eastAsia="等线" w:hAnsi="TimesLTStd-Roman" w:cs="TimesLTStd-Roman"/>
          <w:spacing w:val="-2"/>
          <w:lang w:val="en" w:eastAsia="zh-CN"/>
        </w:rPr>
        <w:t>)}.</w:t>
      </w:r>
    </w:p>
    <w:tbl>
      <w:tblPr>
        <w:tblpPr w:leftFromText="180" w:rightFromText="180" w:vertAnchor="text" w:horzAnchor="margin" w:tblpXSpec="right" w:tblpY="110"/>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746"/>
      </w:tblGrid>
      <w:tr w:rsidR="00F307B8" w:rsidRPr="00F307B8" w:rsidTr="00D2140A">
        <w:trPr>
          <w:trHeight w:val="285"/>
        </w:trPr>
        <w:tc>
          <w:tcPr>
            <w:tcW w:w="4746" w:type="dxa"/>
            <w:tcBorders>
              <w:top w:val="single" w:sz="8" w:space="0" w:color="auto"/>
              <w:left w:val="nil"/>
              <w:bottom w:val="single" w:sz="4" w:space="0" w:color="auto"/>
              <w:right w:val="nil"/>
            </w:tcBorders>
            <w:hideMark/>
          </w:tcPr>
          <w:p w:rsidR="00F307B8" w:rsidRPr="00F307B8" w:rsidRDefault="00F307B8" w:rsidP="00F307B8">
            <w:pPr>
              <w:suppressAutoHyphens/>
              <w:autoSpaceDE w:val="0"/>
              <w:autoSpaceDN w:val="0"/>
              <w:adjustRightInd w:val="0"/>
              <w:spacing w:line="240" w:lineRule="exact"/>
              <w:ind w:firstLine="199"/>
              <w:jc w:val="both"/>
              <w:rPr>
                <w:rFonts w:ascii="TimesLTStd-Roman" w:eastAsia="等线" w:hAnsi="TimesLTStd-Roman" w:cs="TimesLTStd-Roman"/>
                <w:b/>
                <w:spacing w:val="-2"/>
                <w:lang w:eastAsia="zh-CN"/>
              </w:rPr>
            </w:pPr>
            <w:r w:rsidRPr="00F307B8">
              <w:rPr>
                <w:rFonts w:ascii="TimesLTStd-Roman" w:eastAsia="等线" w:hAnsi="TimesLTStd-Roman" w:cs="TimesLTStd-Roman"/>
                <w:b/>
                <w:spacing w:val="-2"/>
              </w:rPr>
              <w:t>Algorithm</w:t>
            </w:r>
            <w:r w:rsidRPr="00F307B8">
              <w:rPr>
                <w:rFonts w:ascii="TimesLTStd-Roman" w:eastAsia="等线" w:hAnsi="TimesLTStd-Roman" w:cs="TimesLTStd-Roman"/>
                <w:b/>
                <w:spacing w:val="-2"/>
                <w:lang w:eastAsia="zh-CN"/>
              </w:rPr>
              <w:t xml:space="preserve"> 2  </w:t>
            </w:r>
            <w:r w:rsidRPr="00F307B8">
              <w:rPr>
                <w:rFonts w:ascii="TimesLTStd-Roman" w:eastAsia="等线" w:hAnsi="TimesLTStd-Roman" w:cs="TimesLTStd-Roman"/>
                <w:spacing w:val="-2"/>
                <w:lang w:val="en" w:eastAsia="zh-CN"/>
              </w:rPr>
              <w:t>Loop Sequence</w:t>
            </w:r>
          </w:p>
        </w:tc>
      </w:tr>
      <w:tr w:rsidR="00F307B8" w:rsidRPr="00F307B8" w:rsidTr="00D2140A">
        <w:trPr>
          <w:trHeight w:val="347"/>
        </w:trPr>
        <w:tc>
          <w:tcPr>
            <w:tcW w:w="4746" w:type="dxa"/>
            <w:tcBorders>
              <w:top w:val="single" w:sz="4" w:space="0" w:color="auto"/>
              <w:left w:val="nil"/>
              <w:bottom w:val="nil"/>
              <w:right w:val="nil"/>
            </w:tcBorders>
            <w:hideMark/>
          </w:tcPr>
          <w:p w:rsidR="00F307B8" w:rsidRPr="00F307B8" w:rsidRDefault="00F307B8" w:rsidP="00F307B8">
            <w:pPr>
              <w:suppressAutoHyphens/>
              <w:autoSpaceDE w:val="0"/>
              <w:autoSpaceDN w:val="0"/>
              <w:adjustRightInd w:val="0"/>
              <w:spacing w:line="240" w:lineRule="exact"/>
              <w:ind w:firstLineChars="100" w:firstLine="199"/>
              <w:jc w:val="both"/>
              <w:rPr>
                <w:rFonts w:ascii="TimesLTStd-Roman" w:eastAsia="等线" w:hAnsi="TimesLTStd-Roman" w:cs="TimesLTStd-Roman"/>
                <w:spacing w:val="-2"/>
                <w:lang w:eastAsia="zh-CN"/>
              </w:rPr>
            </w:pPr>
            <w:r w:rsidRPr="00F307B8">
              <w:rPr>
                <w:rFonts w:ascii="TimesLTStd-Roman" w:eastAsia="等线" w:hAnsi="TimesLTStd-Roman" w:cs="TimesLTStd-Roman"/>
                <w:b/>
                <w:spacing w:val="-2"/>
              </w:rPr>
              <w:t>Input</w:t>
            </w:r>
            <w:r w:rsidRPr="00F307B8">
              <w:rPr>
                <w:rFonts w:ascii="TimesLTStd-Roman" w:eastAsia="等线" w:hAnsi="TimesLTStd-Roman" w:cs="TimesLTStd-Roman"/>
                <w:b/>
                <w:spacing w:val="-2"/>
                <w:lang w:eastAsia="zh-CN"/>
              </w:rPr>
              <w:t>:</w:t>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spacing w:val="-2"/>
                <w:lang w:val="en" w:eastAsia="zh-CN"/>
              </w:rPr>
              <w:t xml:space="preserve">A loop </w:t>
            </w:r>
            <w:r w:rsidRPr="00F307B8">
              <w:rPr>
                <w:rFonts w:ascii="TimesLTStd-Roman" w:eastAsia="等线" w:hAnsi="TimesLTStd-Roman" w:cs="TimesLTStd-Roman"/>
                <w:spacing w:val="-2"/>
                <w:lang w:val="en"/>
              </w:rPr>
              <w:t>completeness</w:t>
            </w:r>
            <w:r w:rsidRPr="00F307B8">
              <w:rPr>
                <w:rFonts w:ascii="TimesLTStd-Roman" w:eastAsia="等线" w:hAnsi="TimesLTStd-Roman" w:cs="TimesLTStd-Roman"/>
                <w:spacing w:val="-2"/>
                <w:lang w:val="en" w:eastAsia="zh-CN"/>
              </w:rPr>
              <w:t xml:space="preserve"> log</w:t>
            </w:r>
            <w:r w:rsidRPr="00F307B8">
              <w:rPr>
                <w:rFonts w:ascii="TimesLTStd-Roman" w:eastAsia="等线" w:hAnsi="TimesLTStd-Roman" w:cs="TimesLTStd-Roman"/>
                <w:spacing w:val="-2"/>
                <w:lang w:val="en"/>
              </w:rPr>
              <w:t xml:space="preserve"> </w:t>
            </w:r>
            <w:r w:rsidRPr="00F307B8">
              <w:rPr>
                <w:rFonts w:ascii="TimesLTStd-Roman" w:eastAsia="等线" w:hAnsi="TimesLTStd-Roman" w:cs="TimesLTStd-Roman"/>
                <w:i/>
                <w:spacing w:val="-2"/>
                <w:lang w:eastAsia="zh-CN"/>
              </w:rPr>
              <w:t>L</w:t>
            </w:r>
            <w:r w:rsidRPr="00F307B8">
              <w:rPr>
                <w:rFonts w:ascii="TimesLTStd-Roman" w:eastAsia="等线" w:hAnsi="TimesLTStd-Roman" w:cs="TimesLTStd-Roman"/>
                <w:spacing w:val="-2"/>
                <w:lang w:eastAsia="zh-CN"/>
              </w:rPr>
              <w:t xml:space="preserve"> </w:t>
            </w:r>
            <w:r w:rsidRPr="00F307B8">
              <w:rPr>
                <w:rFonts w:ascii="TimesLTStd-Roman" w:eastAsia="等线" w:hAnsi="TimesLTStd-Roman" w:cs="TimesLTStd-Roman"/>
                <w:spacing w:val="-2"/>
                <w:lang w:eastAsia="zh-CN"/>
              </w:rPr>
              <w:sym w:font="Symbol" w:char="F0CE"/>
            </w:r>
            <w:r w:rsidRPr="00F307B8">
              <w:rPr>
                <w:rFonts w:ascii="TimesLTStd-Roman" w:eastAsia="等线" w:hAnsi="TimesLTStd-Roman" w:cs="TimesLTStd-Roman"/>
                <w:spacing w:val="-2"/>
              </w:rPr>
              <w:t xml:space="preserve"> </w:t>
            </w:r>
            <w:r w:rsidRPr="00F307B8">
              <w:rPr>
                <w:rFonts w:ascii="TimesLTStd-Roman" w:eastAsia="等线" w:hAnsi="TimesLTStd-Roman" w:cs="TimesLTStd-Roman"/>
                <w:i/>
                <w:spacing w:val="-2"/>
              </w:rPr>
              <w:t>B</w:t>
            </w:r>
            <w:r w:rsidRPr="00F307B8">
              <w:rPr>
                <w:rFonts w:ascii="TimesLTStd-Roman" w:eastAsia="等线" w:hAnsi="TimesLTStd-Roman" w:cs="TimesLTStd-Roman"/>
                <w:spacing w:val="-2"/>
              </w:rPr>
              <w:t>(</w:t>
            </w:r>
            <w:r w:rsidRPr="00F307B8">
              <w:rPr>
                <w:rFonts w:ascii="TimesLTStd-Roman" w:eastAsia="等线" w:hAnsi="TimesLTStd-Roman" w:cs="TimesLTStd-Roman"/>
                <w:i/>
                <w:spacing w:val="-2"/>
              </w:rPr>
              <w:t>A</w:t>
            </w:r>
            <w:r w:rsidRPr="00F307B8">
              <w:rPr>
                <w:rFonts w:ascii="Cambria Math" w:eastAsia="等线" w:hAnsi="Cambria Math" w:cs="Cambria Math"/>
                <w:spacing w:val="-2"/>
                <w:vertAlign w:val="superscript"/>
                <w:lang w:val="en" w:eastAsia="zh-CN"/>
              </w:rPr>
              <w:t>∗</w:t>
            </w:r>
            <w:r w:rsidRPr="00F307B8">
              <w:rPr>
                <w:rFonts w:ascii="TimesLTStd-Roman" w:eastAsia="等线" w:hAnsi="TimesLTStd-Roman" w:cs="TimesLTStd-Roman"/>
                <w:spacing w:val="-2"/>
                <w:lang w:val="en"/>
              </w:rPr>
              <w:t>)</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i/>
                <w:spacing w:val="-2"/>
              </w:rPr>
              <w:t xml:space="preserve"> A</w:t>
            </w:r>
            <w:r w:rsidRPr="00F307B8">
              <w:rPr>
                <w:rFonts w:ascii="TimesLTStd-Roman" w:eastAsia="等线" w:hAnsi="TimesLTStd-Roman"/>
                <w:i/>
                <w:spacing w:val="-2"/>
                <w:vertAlign w:val="subscript"/>
              </w:rPr>
              <w:t>dir_</w:t>
            </w:r>
            <w:r w:rsidRPr="00F307B8">
              <w:rPr>
                <w:rFonts w:ascii="TimesLTStd-Roman" w:eastAsia="等线" w:hAnsi="TimesLTStd-Roman"/>
                <w:i/>
                <w:spacing w:val="-2"/>
                <w:vertAlign w:val="subscript"/>
                <w:lang w:eastAsia="zh-CN"/>
              </w:rPr>
              <w:t xml:space="preserve">set </w:t>
            </w:r>
          </w:p>
          <w:p w:rsidR="00F307B8" w:rsidRPr="00F307B8" w:rsidRDefault="00F307B8" w:rsidP="00F307B8">
            <w:pPr>
              <w:suppressAutoHyphens/>
              <w:autoSpaceDE w:val="0"/>
              <w:autoSpaceDN w:val="0"/>
              <w:adjustRightInd w:val="0"/>
              <w:spacing w:line="240" w:lineRule="exact"/>
              <w:ind w:firstLineChars="100" w:firstLine="199"/>
              <w:jc w:val="both"/>
              <w:rPr>
                <w:rFonts w:ascii="TimesLTStd-Roman" w:eastAsia="等线" w:hAnsi="TimesLTStd-Roman" w:cs="TimesLTStd-Roman"/>
                <w:spacing w:val="-2"/>
                <w:lang w:eastAsia="zh-CN"/>
              </w:rPr>
            </w:pPr>
            <w:r w:rsidRPr="00F307B8">
              <w:rPr>
                <w:rFonts w:ascii="TimesLTStd-Roman" w:eastAsia="等线" w:hAnsi="TimesLTStd-Roman" w:cs="TimesLTStd-Roman"/>
                <w:b/>
                <w:spacing w:val="-2"/>
              </w:rPr>
              <w:t>Output:</w:t>
            </w:r>
            <w:r w:rsidRPr="00F307B8">
              <w:rPr>
                <w:rFonts w:ascii="TimesLTStd-Roman" w:eastAsia="等线" w:hAnsi="TimesLTStd-Roman" w:cs="TimesLTStd-Roman"/>
                <w:i/>
                <w:spacing w:val="-2"/>
                <w:lang w:val="en" w:eastAsia="zh-CN"/>
              </w:rPr>
              <w:t xml:space="preserve"> S</w:t>
            </w:r>
            <w:r w:rsidRPr="00F307B8">
              <w:rPr>
                <w:rFonts w:ascii="TimesLTStd-Roman" w:eastAsia="等线" w:hAnsi="TimesLTStd-Roman" w:cs="TimesLTStd-Roman"/>
                <w:i/>
                <w:spacing w:val="-2"/>
                <w:vertAlign w:val="subscript"/>
                <w:lang w:val="en" w:eastAsia="zh-CN"/>
              </w:rPr>
              <w:t>LS</w:t>
            </w:r>
          </w:p>
        </w:tc>
      </w:tr>
      <w:tr w:rsidR="00F307B8" w:rsidRPr="00F307B8" w:rsidTr="00D2140A">
        <w:trPr>
          <w:trHeight w:val="56"/>
        </w:trPr>
        <w:tc>
          <w:tcPr>
            <w:tcW w:w="4746" w:type="dxa"/>
            <w:tcBorders>
              <w:top w:val="nil"/>
              <w:left w:val="nil"/>
              <w:bottom w:val="single" w:sz="4" w:space="0" w:color="auto"/>
              <w:right w:val="nil"/>
            </w:tcBorders>
            <w:hideMark/>
          </w:tcPr>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F307B8">
              <w:rPr>
                <w:rFonts w:ascii="TimesLTStd-Roman" w:eastAsia="等线" w:hAnsi="TimesLTStd-Roman"/>
                <w:spacing w:val="-2"/>
              </w:rPr>
              <w:t>1</w:t>
            </w:r>
            <w:r w:rsidRPr="00F307B8">
              <w:rPr>
                <w:rFonts w:ascii="TimesLTStd-Roman" w:eastAsia="等线" w:hAnsi="TimesLTStd-Roman"/>
                <w:spacing w:val="-2"/>
                <w:lang w:eastAsia="zh-CN"/>
              </w:rPr>
              <w:t>.</w:t>
            </w:r>
            <w:r w:rsidRPr="00F307B8">
              <w:rPr>
                <w:rFonts w:ascii="TimesLTStd-Roman" w:eastAsia="等线" w:hAnsi="TimesLTStd-Roman"/>
                <w:spacing w:val="-2"/>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6"/>
            </w:r>
            <w:r w:rsidRPr="00F307B8">
              <w:rPr>
                <w:rFonts w:ascii="TimesLTStd-Roman" w:eastAsia="等线" w:hAnsi="TimesLTStd-Roman"/>
                <w:spacing w:val="-2"/>
                <w:lang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6"/>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F307B8">
              <w:rPr>
                <w:rFonts w:ascii="TimesLTStd-Roman" w:eastAsia="等线" w:hAnsi="TimesLTStd-Roman"/>
                <w:spacing w:val="-2"/>
                <w:lang w:eastAsia="zh-CN"/>
              </w:rPr>
              <w:t xml:space="preserve">2.  </w:t>
            </w:r>
            <w:r w:rsidRPr="00F307B8">
              <w:rPr>
                <w:rFonts w:ascii="TimesLTStd-Roman" w:eastAsia="等线" w:hAnsi="TimesLTStd-Roman"/>
                <w:b/>
                <w:spacing w:val="-2"/>
              </w:rPr>
              <w:t>for</w:t>
            </w:r>
            <w:r w:rsidRPr="00F307B8">
              <w:rPr>
                <w:rFonts w:ascii="TimesLTStd-Roman" w:eastAsia="等线" w:hAnsi="TimesLTStd-Roman"/>
                <w:spacing w:val="-2"/>
              </w:rPr>
              <w:t xml:space="preserve"> each </w:t>
            </w:r>
            <w:r w:rsidRPr="00F307B8">
              <w:rPr>
                <w:rFonts w:ascii="TimesLTStd-Roman" w:eastAsia="等线" w:hAnsi="TimesLTStd-Roman"/>
                <w:spacing w:val="-2"/>
                <w:lang w:eastAsia="zh-CN"/>
              </w:rPr>
              <w:t>(</w:t>
            </w:r>
            <w:r w:rsidRPr="00F307B8">
              <w:rPr>
                <w:rFonts w:ascii="TimesLTStd-Roman" w:eastAsia="等线" w:hAnsi="TimesLTStd-Roman"/>
                <w:i/>
                <w:spacing w:val="-2"/>
              </w:rPr>
              <w:t>a</w:t>
            </w:r>
            <w:r w:rsidRPr="00F307B8">
              <w:rPr>
                <w:rFonts w:ascii="TimesLTStd-Roman" w:eastAsia="等线" w:hAnsi="TimesLTStd-Roman"/>
                <w:spacing w:val="-2"/>
              </w:rPr>
              <w:t>,</w:t>
            </w:r>
            <w:r w:rsidRPr="00F307B8">
              <w:rPr>
                <w:rFonts w:ascii="TimesLTStd-Roman" w:eastAsia="等线" w:hAnsi="TimesLTStd-Roman"/>
                <w:i/>
                <w:spacing w:val="-2"/>
                <w:lang w:eastAsia="zh-CN"/>
              </w:rPr>
              <w:t xml:space="preserve"> </w:t>
            </w:r>
            <w:r w:rsidRPr="00F307B8">
              <w:rPr>
                <w:rFonts w:ascii="TimesLTStd-Roman" w:eastAsia="等线" w:hAnsi="TimesLTStd-Roman"/>
                <w:i/>
                <w:spacing w:val="-2"/>
              </w:rPr>
              <w:t>b</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rPr>
              <w:t>dir_</w:t>
            </w:r>
            <w:r w:rsidRPr="00F307B8">
              <w:rPr>
                <w:rFonts w:ascii="TimesLTStd-Roman" w:eastAsia="等线" w:hAnsi="TimesLTStd-Roman"/>
                <w:i/>
                <w:spacing w:val="-2"/>
                <w:vertAlign w:val="subscript"/>
                <w:lang w:eastAsia="zh-CN"/>
              </w:rPr>
              <w:t xml:space="preserve">set </w:t>
            </w:r>
            <w:r w:rsidRPr="00F307B8">
              <w:rPr>
                <w:rFonts w:ascii="TimesLTStd-Roman" w:eastAsia="等线" w:hAnsi="TimesLTStd-Roman"/>
                <w:i/>
                <w:spacing w:val="-2"/>
                <w:lang w:eastAsia="zh-CN"/>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F307B8">
              <w:rPr>
                <w:rFonts w:ascii="TimesLTStd-Roman" w:eastAsia="等线" w:hAnsi="TimesLTStd-Roman"/>
                <w:spacing w:val="-2"/>
                <w:lang w:eastAsia="zh-CN"/>
              </w:rPr>
              <w:t>3.</w:t>
            </w:r>
            <w:r w:rsidRPr="00F307B8">
              <w:rPr>
                <w:rFonts w:ascii="TimesLTStd-Roman" w:eastAsia="等线" w:hAnsi="TimesLTStd-Roman"/>
                <w:spacing w:val="-2"/>
              </w:rPr>
              <w:t xml:space="preserve">      </w:t>
            </w:r>
            <w:r w:rsidRPr="00F307B8">
              <w:rPr>
                <w:rFonts w:ascii="TimesLTStd-Roman" w:eastAsia="等线" w:hAnsi="TimesLTStd-Roman"/>
                <w:b/>
                <w:spacing w:val="-2"/>
              </w:rPr>
              <w:t>if</w:t>
            </w:r>
            <w:r w:rsidRPr="00F307B8">
              <w:rPr>
                <w:rFonts w:ascii="TimesLTStd-Roman" w:eastAsia="等线" w:hAnsi="TimesLTStd-Roman"/>
                <w:spacing w:val="-2"/>
              </w:rPr>
              <w:t xml:space="preserve"> </w:t>
            </w:r>
            <w:r w:rsidRPr="00F307B8">
              <w:rPr>
                <w:rFonts w:ascii="TimesLTStd-Roman" w:eastAsia="等线" w:hAnsi="TimesLTStd-Roman"/>
                <w:i/>
                <w:spacing w:val="-2"/>
                <w:lang w:eastAsia="zh-CN"/>
              </w:rPr>
              <w:t>a</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spacing w:val="-2"/>
                <w:lang w:val="en"/>
              </w:rPr>
              <w:t xml:space="preserve"> </w:t>
            </w:r>
            <w:r w:rsidRPr="00F307B8">
              <w:rPr>
                <w:rFonts w:ascii="TimesLTStd-Roman" w:eastAsia="等线" w:hAnsi="TimesLTStd-Roman"/>
                <w:spacing w:val="-2"/>
                <w:lang w:eastAsia="zh-CN"/>
              </w:rPr>
              <w:t xml:space="preserve">and  </w:t>
            </w:r>
            <w:r w:rsidRPr="00F307B8">
              <w:rPr>
                <w:rFonts w:ascii="TimesLTStd-Roman" w:eastAsia="等线" w:hAnsi="TimesLTStd-Roman"/>
                <w:i/>
                <w:spacing w:val="-2"/>
                <w:lang w:eastAsia="zh-CN"/>
              </w:rPr>
              <w:t>b</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spacing w:val="-2"/>
                <w:lang w:val="en"/>
              </w:rPr>
              <w:t xml:space="preserve"> </w:t>
            </w:r>
            <w:r w:rsidRPr="00F307B8">
              <w:rPr>
                <w:rFonts w:ascii="TimesLTStd-Roman" w:eastAsia="等线" w:hAnsi="TimesLTStd-Roman"/>
                <w:b/>
                <w:spacing w:val="-2"/>
                <w:lang w:val="en"/>
              </w:rPr>
              <w:t xml:space="preserve"> </w:t>
            </w:r>
            <w:r w:rsidRPr="00F307B8">
              <w:rPr>
                <w:rFonts w:ascii="TimesLTStd-Roman" w:eastAsia="等线" w:hAnsi="TimesLTStd-Roman"/>
                <w:b/>
                <w:spacing w:val="-2"/>
              </w:rPr>
              <w:t>then</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F307B8">
              <w:rPr>
                <w:rFonts w:ascii="TimesLTStd-Roman" w:eastAsia="等线" w:hAnsi="TimesLTStd-Roman"/>
                <w:spacing w:val="-2"/>
                <w:lang w:eastAsia="zh-CN"/>
              </w:rPr>
              <w:t>4.</w:t>
            </w:r>
            <w:r w:rsidRPr="00F307B8">
              <w:rPr>
                <w:rFonts w:ascii="TimesLTStd-Roman" w:eastAsia="等线" w:hAnsi="TimesLTStd-Roman"/>
                <w:spacing w:val="-2"/>
              </w:rPr>
              <w:t xml:space="preserve">          </w:t>
            </w:r>
            <w:r w:rsidRPr="00F307B8">
              <w:rPr>
                <w:rFonts w:ascii="TimesLTStd-Roman" w:eastAsia="等线" w:hAnsi="TimesLTStd-Roman"/>
                <w:i/>
                <w:spacing w:val="-2"/>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rPr>
              <w:t xml:space="preserve"> </w:t>
            </w:r>
            <w:r w:rsidRPr="00F307B8">
              <w:rPr>
                <w:rFonts w:ascii="TimesLTStd-Roman" w:eastAsia="等线" w:hAnsi="TimesLTStd-Roman"/>
                <w:i/>
                <w:spacing w:val="-2"/>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spacing w:val="-2"/>
                <w:lang w:val="en" w:eastAsia="zh-CN"/>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w:t>
            </w:r>
            <w:r w:rsidRPr="00F307B8">
              <w:rPr>
                <w:rFonts w:ascii="TimesLTStd-Roman" w:eastAsia="等线" w:hAnsi="TimesLTStd-Roman"/>
                <w:i/>
                <w:spacing w:val="-2"/>
              </w:rPr>
              <w:t>a</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b</w:t>
            </w:r>
            <w:r w:rsidRPr="00F307B8">
              <w:rPr>
                <w:rFonts w:ascii="TimesLTStd-Roman" w:eastAsia="等线" w:hAnsi="TimesLTStd-Roman"/>
                <w:spacing w:val="-2"/>
              </w:rPr>
              <w:t>);</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b/>
                <w:spacing w:val="-2"/>
                <w:lang w:eastAsia="zh-CN"/>
              </w:rPr>
            </w:pPr>
            <w:r w:rsidRPr="00F307B8">
              <w:rPr>
                <w:rFonts w:ascii="TimesLTStd-Roman" w:eastAsia="等线" w:hAnsi="TimesLTStd-Roman"/>
                <w:spacing w:val="-2"/>
                <w:lang w:eastAsia="zh-CN"/>
              </w:rPr>
              <w:t>5.</w:t>
            </w:r>
            <w:r w:rsidRPr="00F307B8">
              <w:rPr>
                <w:rFonts w:ascii="TimesLTStd-Roman" w:eastAsia="等线" w:hAnsi="TimesLTStd-Roman"/>
                <w:spacing w:val="-2"/>
              </w:rPr>
              <w:t xml:space="preserve">      </w:t>
            </w:r>
            <w:r w:rsidRPr="00F307B8">
              <w:rPr>
                <w:rFonts w:ascii="TimesLTStd-Roman" w:eastAsia="等线" w:hAnsi="TimesLTStd-Roman"/>
                <w:b/>
                <w:spacing w:val="-2"/>
              </w:rPr>
              <w:t>end if</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F307B8">
              <w:rPr>
                <w:rFonts w:ascii="TimesLTStd-Roman" w:eastAsia="等线" w:hAnsi="TimesLTStd-Roman"/>
                <w:spacing w:val="-2"/>
                <w:lang w:eastAsia="zh-CN"/>
              </w:rPr>
              <w:t xml:space="preserve">6.     </w:t>
            </w:r>
            <w:r w:rsidRPr="00F307B8">
              <w:rPr>
                <w:rFonts w:ascii="TimesLTStd-Roman" w:eastAsia="等线" w:hAnsi="TimesLTStd-Roman"/>
                <w:spacing w:val="-2"/>
              </w:rPr>
              <w:t xml:space="preserve"> </w:t>
            </w:r>
            <w:r w:rsidRPr="00F307B8">
              <w:rPr>
                <w:rFonts w:ascii="TimesLTStd-Roman" w:eastAsia="等线" w:hAnsi="TimesLTStd-Roman"/>
                <w:b/>
                <w:spacing w:val="-2"/>
              </w:rPr>
              <w:t>if</w:t>
            </w:r>
            <w:r w:rsidRPr="00F307B8">
              <w:rPr>
                <w:rFonts w:ascii="TimesLTStd-Roman" w:eastAsia="等线" w:hAnsi="TimesLTStd-Roman"/>
                <w:spacing w:val="-2"/>
              </w:rPr>
              <w:t xml:space="preserve"> </w:t>
            </w:r>
            <w:r w:rsidRPr="00F307B8">
              <w:rPr>
                <w:rFonts w:ascii="TimesLTStd-Roman" w:eastAsia="等线" w:hAnsi="TimesLTStd-Roman"/>
                <w:i/>
                <w:spacing w:val="-2"/>
                <w:lang w:eastAsia="zh-CN"/>
              </w:rPr>
              <w:t>a</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b</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spacing w:val="-2"/>
                <w:lang w:val="en" w:eastAsia="zh-CN"/>
              </w:rPr>
              <w:t xml:space="preserve">, and </w:t>
            </w:r>
            <w:r w:rsidRPr="00F307B8">
              <w:rPr>
                <w:rFonts w:ascii="TimesLTStd-Roman" w:eastAsia="等线" w:hAnsi="TimesLTStd-Roman"/>
                <w:spacing w:val="-2"/>
              </w:rPr>
              <w:t>(</w:t>
            </w:r>
            <w:r w:rsidRPr="00F307B8">
              <w:rPr>
                <w:rFonts w:ascii="TimesLTStd-Roman" w:eastAsia="等线" w:hAnsi="TimesLTStd-Roman"/>
                <w:i/>
                <w:spacing w:val="-2"/>
                <w:lang w:eastAsia="zh-CN"/>
              </w:rPr>
              <w:t>b</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a</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rPr>
              <w:t>dir_</w:t>
            </w:r>
            <w:r w:rsidRPr="00F307B8">
              <w:rPr>
                <w:rFonts w:ascii="TimesLTStd-Roman" w:eastAsia="等线" w:hAnsi="TimesLTStd-Roman"/>
                <w:i/>
                <w:spacing w:val="-2"/>
                <w:vertAlign w:val="subscript"/>
                <w:lang w:eastAsia="zh-CN"/>
              </w:rPr>
              <w:t>set</w:t>
            </w:r>
            <w:r w:rsidRPr="00F307B8">
              <w:rPr>
                <w:rFonts w:ascii="TimesLTStd-Roman" w:eastAsia="等线" w:hAnsi="TimesLTStd-Roman"/>
                <w:spacing w:val="-2"/>
              </w:rPr>
              <w:t xml:space="preserve"> </w:t>
            </w:r>
            <w:r w:rsidRPr="00F307B8">
              <w:rPr>
                <w:rFonts w:ascii="TimesLTStd-Roman" w:eastAsia="等线" w:hAnsi="TimesLTStd-Roman"/>
                <w:b/>
                <w:spacing w:val="-2"/>
              </w:rPr>
              <w:t xml:space="preserve"> then</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F307B8">
              <w:rPr>
                <w:rFonts w:ascii="TimesLTStd-Roman" w:eastAsia="等线" w:hAnsi="TimesLTStd-Roman"/>
                <w:spacing w:val="-2"/>
                <w:lang w:eastAsia="zh-CN"/>
              </w:rPr>
              <w:t>7.</w:t>
            </w:r>
            <w:r w:rsidRPr="00F307B8">
              <w:rPr>
                <w:rFonts w:ascii="TimesLTStd-Roman" w:eastAsia="等线" w:hAnsi="TimesLTStd-Roman"/>
                <w:spacing w:val="-2"/>
              </w:rPr>
              <w:t xml:space="preserve">          </w:t>
            </w:r>
            <w:r w:rsidRPr="00F307B8">
              <w:rPr>
                <w:rFonts w:ascii="TimesLTStd-Roman" w:eastAsia="等线" w:hAnsi="TimesLTStd-Roman"/>
                <w:i/>
                <w:spacing w:val="-2"/>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rPr>
              <w:t xml:space="preserve"> </w:t>
            </w:r>
            <w:r w:rsidRPr="00F307B8">
              <w:rPr>
                <w:rFonts w:ascii="TimesLTStd-Roman" w:eastAsia="等线" w:hAnsi="TimesLTStd-Roman"/>
                <w:i/>
                <w:spacing w:val="-2"/>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spacing w:val="-2"/>
                <w:lang w:eastAsia="zh-CN"/>
              </w:rPr>
              <w:t xml:space="preserve"> - </w:t>
            </w:r>
            <w:r w:rsidRPr="00F307B8">
              <w:rPr>
                <w:rFonts w:ascii="TimesLTStd-Roman" w:eastAsia="等线" w:hAnsi="TimesLTStd-Roman"/>
                <w:spacing w:val="-2"/>
              </w:rPr>
              <w:t>(</w:t>
            </w:r>
            <w:r w:rsidRPr="00F307B8">
              <w:rPr>
                <w:rFonts w:ascii="TimesLTStd-Roman" w:eastAsia="等线" w:hAnsi="TimesLTStd-Roman"/>
                <w:i/>
                <w:spacing w:val="-2"/>
              </w:rPr>
              <w:t>a</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b</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 </w:t>
            </w:r>
            <w:r w:rsidRPr="00F307B8">
              <w:rPr>
                <w:rFonts w:ascii="TimesLTStd-Roman" w:eastAsia="等线" w:hAnsi="TimesLTStd-Roman"/>
                <w:spacing w:val="-2"/>
              </w:rPr>
              <w:t>(</w:t>
            </w:r>
            <w:r w:rsidRPr="00F307B8">
              <w:rPr>
                <w:rFonts w:ascii="TimesLTStd-Roman" w:eastAsia="等线" w:hAnsi="TimesLTStd-Roman"/>
                <w:i/>
                <w:spacing w:val="-2"/>
                <w:lang w:eastAsia="zh-CN"/>
              </w:rPr>
              <w:t>b</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a</w:t>
            </w:r>
            <w:r w:rsidRPr="00F307B8">
              <w:rPr>
                <w:rFonts w:ascii="TimesLTStd-Roman" w:eastAsia="等线" w:hAnsi="TimesLTStd-Roman"/>
                <w:spacing w:val="-2"/>
              </w:rPr>
              <w:t>);</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F307B8">
              <w:rPr>
                <w:rFonts w:ascii="TimesLTStd-Roman" w:eastAsia="等线" w:hAnsi="TimesLTStd-Roman"/>
                <w:spacing w:val="-2"/>
                <w:lang w:eastAsia="zh-CN"/>
              </w:rPr>
              <w:t>8.</w:t>
            </w:r>
            <w:r w:rsidRPr="00F307B8">
              <w:rPr>
                <w:rFonts w:ascii="TimesLTStd-Roman" w:eastAsia="等线" w:hAnsi="TimesLTStd-Roman"/>
                <w:spacing w:val="-2"/>
              </w:rPr>
              <w:t xml:space="preserve">      </w:t>
            </w:r>
            <w:r w:rsidRPr="00F307B8">
              <w:rPr>
                <w:rFonts w:ascii="TimesLTStd-Roman" w:eastAsia="等线" w:hAnsi="TimesLTStd-Roman"/>
                <w:b/>
                <w:spacing w:val="-2"/>
              </w:rPr>
              <w:t>end if</w:t>
            </w:r>
          </w:p>
          <w:p w:rsidR="00F307B8" w:rsidRPr="00F307B8" w:rsidRDefault="00F307B8" w:rsidP="00F307B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F307B8">
              <w:rPr>
                <w:rFonts w:ascii="TimesLTStd-Roman" w:eastAsia="等线" w:hAnsi="TimesLTStd-Roman"/>
                <w:spacing w:val="-2"/>
                <w:lang w:eastAsia="zh-CN"/>
              </w:rPr>
              <w:t xml:space="preserve">9.  </w:t>
            </w:r>
            <w:r w:rsidRPr="00F307B8">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F307B8">
              <w:rPr>
                <w:rFonts w:ascii="TimesLTStd-Roman" w:eastAsia="等线" w:hAnsi="TimesLTStd-Roman"/>
                <w:spacing w:val="-2"/>
                <w:lang w:eastAsia="zh-CN"/>
              </w:rPr>
              <w:t xml:space="preserve">10.  </w:t>
            </w:r>
            <w:r w:rsidRPr="00F307B8">
              <w:rPr>
                <w:rFonts w:ascii="TimesLTStd-Roman" w:eastAsia="等线" w:hAnsi="TimesLTStd-Roman"/>
                <w:b/>
                <w:spacing w:val="-2"/>
              </w:rPr>
              <w:t>for</w:t>
            </w:r>
            <w:r w:rsidRPr="00F307B8">
              <w:rPr>
                <w:rFonts w:ascii="TimesLTStd-Roman" w:eastAsia="等线" w:hAnsi="TimesLTStd-Roman"/>
                <w:spacing w:val="-2"/>
              </w:rPr>
              <w:t xml:space="preserve"> each </w:t>
            </w:r>
            <w:r w:rsidRPr="00F307B8">
              <w:rPr>
                <w:rFonts w:ascii="TimesLTStd-Roman" w:eastAsia="等线" w:hAnsi="TimesLTStd-Roman"/>
                <w:i/>
                <w:spacing w:val="-2"/>
                <w:lang w:eastAsia="zh-CN"/>
              </w:rPr>
              <w:t>a</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spacing w:val="-2"/>
                <w:lang w:val="en"/>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11.</w:t>
            </w:r>
            <w:r w:rsidRPr="00F307B8">
              <w:rPr>
                <w:rFonts w:ascii="TimesLTStd-Roman" w:eastAsia="等线" w:hAnsi="TimesLTStd-Roman"/>
                <w:b/>
                <w:spacing w:val="-2"/>
                <w:lang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 </w:t>
            </w:r>
            <w:r w:rsidRPr="00F307B8">
              <w:rPr>
                <w:rFonts w:ascii="TimesLTStd-Roman" w:eastAsia="等线" w:hAnsi="TimesLTStd-Roman"/>
                <w:i/>
                <w:spacing w:val="-2"/>
                <w:lang w:eastAsia="zh-CN"/>
              </w:rPr>
              <w:t>a</w:t>
            </w:r>
            <w:r w:rsidRPr="00F307B8">
              <w:rPr>
                <w:rFonts w:ascii="TimesLTStd-Roman" w:eastAsia="等线" w:hAnsi="TimesLTStd-Roman"/>
                <w:spacing w:val="-2"/>
                <w:lang w:eastAsia="zh-CN"/>
              </w:rPr>
              <w:t xml:space="preserve">; </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F307B8">
              <w:rPr>
                <w:rFonts w:ascii="TimesLTStd-Roman" w:eastAsia="等线" w:hAnsi="TimesLTStd-Roman"/>
                <w:spacing w:val="-2"/>
                <w:lang w:eastAsia="zh-CN"/>
              </w:rPr>
              <w:t xml:space="preserve">12.     </w:t>
            </w:r>
            <w:r w:rsidRPr="00F307B8">
              <w:rPr>
                <w:rFonts w:ascii="TimesLTStd-Roman" w:eastAsia="等线" w:hAnsi="TimesLTStd-Roman"/>
                <w:b/>
                <w:spacing w:val="-2"/>
              </w:rPr>
              <w:t xml:space="preserve"> if</w:t>
            </w:r>
            <w:r w:rsidRPr="00F307B8">
              <w:rPr>
                <w:rFonts w:ascii="TimesLTStd-Roman" w:eastAsia="等线" w:hAnsi="TimesLTStd-Roman"/>
                <w:b/>
                <w:spacing w:val="-2"/>
                <w:lang w:eastAsia="zh-CN"/>
              </w:rPr>
              <w:t xml:space="preserve"> </w:t>
            </w:r>
            <w:r w:rsidRPr="00F307B8">
              <w:rPr>
                <w:rFonts w:ascii="TimesLTStd-Roman" w:eastAsia="等线" w:hAnsi="TimesLTStd-Roman"/>
                <w:i/>
                <w:spacing w:val="-2"/>
                <w:lang w:eastAsia="zh-CN"/>
              </w:rPr>
              <w:t>a</w:t>
            </w:r>
            <w:r w:rsidRPr="00F307B8">
              <w:rPr>
                <w:rFonts w:ascii="TimesLTStd-Roman" w:eastAsia="等线" w:hAnsi="TimesLTStd-Roman"/>
                <w:spacing w:val="-2"/>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r w:rsidRPr="00F307B8">
              <w:rPr>
                <w:rFonts w:ascii="TimesLTStd-Roman" w:eastAsia="等线" w:hAnsi="TimesLTStd-Roman"/>
                <w:b/>
                <w:spacing w:val="-2"/>
              </w:rPr>
              <w:t xml:space="preserve"> then</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 xml:space="preserve">13.       </w:t>
            </w:r>
            <w:r w:rsidRPr="00F307B8">
              <w:rPr>
                <w:rFonts w:ascii="TimesLTStd-Roman" w:eastAsia="等线" w:hAnsi="TimesLTStd-Roman"/>
                <w:b/>
                <w:spacing w:val="-2"/>
                <w:lang w:eastAsia="zh-CN"/>
              </w:rPr>
              <w:t xml:space="preserve">  break;</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rPr>
              <w:t>1</w:t>
            </w:r>
            <w:r w:rsidRPr="00F307B8">
              <w:rPr>
                <w:rFonts w:ascii="TimesLTStd-Roman" w:eastAsia="等线" w:hAnsi="TimesLTStd-Roman"/>
                <w:spacing w:val="-2"/>
                <w:lang w:eastAsia="zh-CN"/>
              </w:rPr>
              <w:t>4.</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 xml:space="preserve"> for </w:t>
            </w:r>
            <w:r w:rsidRPr="00F307B8">
              <w:rPr>
                <w:rFonts w:ascii="TimesLTStd-Roman" w:eastAsia="等线" w:hAnsi="TimesLTStd-Roman"/>
                <w:spacing w:val="-2"/>
              </w:rPr>
              <w:t xml:space="preserve">each </w:t>
            </w:r>
            <w:r w:rsidRPr="00F307B8">
              <w:rPr>
                <w:rFonts w:ascii="TimesLTStd-Roman" w:eastAsia="等线" w:hAnsi="TimesLTStd-Roman"/>
                <w:spacing w:val="-2"/>
                <w:lang w:eastAsia="zh-CN"/>
              </w:rPr>
              <w:t>(</w:t>
            </w:r>
            <w:r w:rsidRPr="00F307B8">
              <w:rPr>
                <w:rFonts w:ascii="TimesLTStd-Roman" w:eastAsia="等线" w:hAnsi="TimesLTStd-Roman"/>
                <w:i/>
                <w:spacing w:val="-2"/>
                <w:lang w:eastAsia="zh-CN"/>
              </w:rPr>
              <w:t>m</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n</w:t>
            </w:r>
            <w:r w:rsidRPr="00F307B8">
              <w:rPr>
                <w:rFonts w:ascii="TimesLTStd-Roman" w:eastAsia="等线" w:hAnsi="TimesLTStd-Roman"/>
                <w:spacing w:val="-2"/>
                <w:lang w:eastAsia="zh-CN"/>
              </w:rPr>
              <w:t>)</w:t>
            </w:r>
            <w:r w:rsidRPr="00F307B8">
              <w:rPr>
                <w:rFonts w:ascii="TimesLTStd-Roman" w:eastAsia="等线" w:hAnsi="TimesLTStd-Roman"/>
                <w:spacing w:val="-2"/>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i/>
                <w:spacing w:val="-2"/>
                <w:vertAlign w:val="subscript"/>
              </w:rPr>
              <w:t>dir_</w:t>
            </w:r>
            <w:r w:rsidRPr="00F307B8">
              <w:rPr>
                <w:rFonts w:ascii="TimesLTStd-Roman" w:eastAsia="等线" w:hAnsi="TimesLTStd-Roman"/>
                <w:i/>
                <w:spacing w:val="-2"/>
                <w:vertAlign w:val="subscript"/>
                <w:lang w:eastAsia="zh-CN"/>
              </w:rPr>
              <w:t xml:space="preserve">set </w:t>
            </w:r>
            <w:r w:rsidRPr="00F307B8">
              <w:rPr>
                <w:rFonts w:ascii="TimesLTStd-Roman" w:eastAsia="等线" w:hAnsi="TimesLTStd-Roman"/>
                <w:i/>
                <w:spacing w:val="-2"/>
                <w:lang w:eastAsia="zh-CN"/>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 xml:space="preserve">15. </w:t>
            </w:r>
            <w:r w:rsidRPr="00F307B8">
              <w:rPr>
                <w:rFonts w:ascii="TimesLTStd-Roman" w:eastAsia="等线" w:hAnsi="TimesLTStd-Roman"/>
                <w:b/>
                <w:spacing w:val="-2"/>
                <w:lang w:eastAsia="zh-CN"/>
              </w:rPr>
              <w:t xml:space="preserve">         </w:t>
            </w:r>
            <w:r w:rsidRPr="00F307B8">
              <w:rPr>
                <w:rFonts w:ascii="TimesLTStd-Roman" w:eastAsia="等线" w:hAnsi="TimesLTStd-Roman"/>
                <w:b/>
                <w:spacing w:val="-2"/>
              </w:rPr>
              <w:t>if</w:t>
            </w:r>
            <w:r w:rsidRPr="00F307B8">
              <w:rPr>
                <w:rFonts w:ascii="TimesLTStd-Roman" w:eastAsia="等线" w:hAnsi="TimesLTStd-Roman"/>
                <w:b/>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spacing w:val="-2"/>
                <w:lang w:eastAsia="zh-CN"/>
              </w:rPr>
              <w:t xml:space="preserve"> = </w:t>
            </w:r>
            <w:r w:rsidRPr="00F307B8">
              <w:rPr>
                <w:rFonts w:ascii="TimesLTStd-Roman" w:eastAsia="等线" w:hAnsi="TimesLTStd-Roman"/>
                <w:i/>
                <w:spacing w:val="-2"/>
                <w:lang w:eastAsia="zh-CN"/>
              </w:rPr>
              <w:t>m</w:t>
            </w:r>
            <w:r w:rsidRPr="00F307B8">
              <w:rPr>
                <w:rFonts w:ascii="TimesLTStd-Roman" w:eastAsia="等线" w:hAnsi="TimesLTStd-Roman"/>
                <w:spacing w:val="-2"/>
                <w:lang w:eastAsia="zh-CN"/>
              </w:rPr>
              <w:t xml:space="preserve">, and </w:t>
            </w:r>
            <w:r w:rsidRPr="00F307B8">
              <w:rPr>
                <w:rFonts w:ascii="TimesLTStd-Roman" w:eastAsia="等线" w:hAnsi="TimesLTStd-Roman"/>
                <w:i/>
                <w:spacing w:val="-2"/>
                <w:lang w:eastAsia="zh-CN"/>
              </w:rPr>
              <w:t>n</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LA</w:t>
            </w:r>
            <w:r w:rsidRPr="00F307B8">
              <w:rPr>
                <w:rFonts w:ascii="TimesLTStd-Roman" w:eastAsia="等线" w:hAnsi="TimesLTStd-Roman" w:cs="TimesLTStd-Roman"/>
                <w:i/>
                <w:spacing w:val="-2"/>
                <w:lang w:val="en" w:eastAsia="zh-CN"/>
              </w:rPr>
              <w:t xml:space="preserve"> </w:t>
            </w:r>
            <w:r w:rsidRPr="00F307B8">
              <w:rPr>
                <w:rFonts w:ascii="TimesLTStd-Roman" w:eastAsia="等线" w:hAnsi="TimesLTStd-Roman"/>
                <w:b/>
                <w:spacing w:val="-2"/>
              </w:rPr>
              <w:t>then</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rPr>
              <w:t>1</w:t>
            </w:r>
            <w:r w:rsidRPr="00F307B8">
              <w:rPr>
                <w:rFonts w:ascii="TimesLTStd-Roman" w:eastAsia="等线" w:hAnsi="TimesLTStd-Roman"/>
                <w:spacing w:val="-2"/>
                <w:lang w:eastAsia="zh-CN"/>
              </w:rPr>
              <w:t>6.</w:t>
            </w:r>
            <w:r w:rsidRPr="00F307B8">
              <w:rPr>
                <w:rFonts w:ascii="TimesLTStd-Roman" w:eastAsia="等线" w:hAnsi="TimesLTStd-Roman"/>
                <w:spacing w:val="-2"/>
              </w:rPr>
              <w:t xml:space="preserve">      </w:t>
            </w:r>
            <w:r w:rsidRPr="00F307B8">
              <w:rPr>
                <w:rFonts w:ascii="TimesLTStd-Roman" w:eastAsia="等线" w:hAnsi="TimesLTStd-Roman" w:cs="TimesLTStd-Roman"/>
                <w:i/>
                <w:spacing w:val="-2"/>
                <w:lang w:val="en"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spacing w:val="-2"/>
                <w:lang w:val="en" w:eastAsia="zh-CN"/>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n</w:t>
            </w:r>
            <w:r w:rsidRPr="00F307B8">
              <w:rPr>
                <w:rFonts w:ascii="TimesLTStd-Roman" w:eastAsia="等线" w:hAnsi="TimesLTStd-Roman"/>
                <w:spacing w:val="-2"/>
              </w:rPr>
              <w:t>;</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17.</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for</w:t>
            </w:r>
            <w:r w:rsidRPr="00F307B8">
              <w:rPr>
                <w:rFonts w:ascii="TimesLTStd-Roman" w:eastAsia="等线" w:hAnsi="TimesLTStd-Roman"/>
                <w:spacing w:val="-2"/>
              </w:rPr>
              <w:t xml:space="preserve"> each </w:t>
            </w:r>
            <w:r w:rsidRPr="00F307B8">
              <w:rPr>
                <w:rFonts w:ascii="TimesLTStd-Roman" w:eastAsia="等线" w:hAnsi="TimesLTStd-Roman"/>
                <w:spacing w:val="-2"/>
                <w:lang w:eastAsia="zh-CN"/>
              </w:rPr>
              <w:t>(</w:t>
            </w:r>
            <w:r w:rsidRPr="00F307B8">
              <w:rPr>
                <w:rFonts w:ascii="TimesLTStd-Roman" w:eastAsia="等线" w:hAnsi="TimesLTStd-Roman"/>
                <w:i/>
                <w:spacing w:val="-2"/>
                <w:lang w:eastAsia="zh-CN"/>
              </w:rPr>
              <w:t>c</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d</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i/>
                <w:spacing w:val="-2"/>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i/>
                <w:spacing w:val="-2"/>
                <w:lang w:val="en" w:eastAsia="zh-CN"/>
              </w:rPr>
              <w:t xml:space="preserve"> </w:t>
            </w:r>
            <w:r w:rsidRPr="00F307B8">
              <w:rPr>
                <w:rFonts w:ascii="TimesLTStd-Roman" w:eastAsia="等线" w:hAnsi="TimesLTStd-Roman"/>
                <w:b/>
                <w:spacing w:val="-2"/>
              </w:rPr>
              <w:t>do</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18.</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if</w:t>
            </w:r>
            <w:r w:rsidRPr="00F307B8">
              <w:rPr>
                <w:rFonts w:ascii="TimesLTStd-Roman" w:eastAsia="等线" w:hAnsi="TimesLTStd-Roman"/>
                <w:spacing w:val="-2"/>
              </w:rPr>
              <w:t xml:space="preserve"> </w:t>
            </w:r>
            <w:r w:rsidRPr="00F307B8">
              <w:rPr>
                <w:rFonts w:ascii="TimesLTStd-Roman" w:eastAsia="等线" w:hAnsi="TimesLTStd-Roman"/>
                <w:i/>
                <w:spacing w:val="-2"/>
                <w:lang w:eastAsia="zh-CN"/>
              </w:rPr>
              <w:t>n</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c</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and  </w:t>
            </w:r>
            <w:r w:rsidRPr="00F307B8">
              <w:rPr>
                <w:rFonts w:ascii="TimesLTStd-Roman" w:eastAsia="等线" w:hAnsi="TimesLTStd-Roman"/>
                <w:i/>
                <w:spacing w:val="-2"/>
                <w:lang w:eastAsia="zh-CN"/>
              </w:rPr>
              <w:t>d</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F"/>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r w:rsidRPr="00F307B8">
              <w:rPr>
                <w:rFonts w:ascii="TimesLTStd-Roman" w:eastAsia="等线" w:hAnsi="TimesLTStd-Roman"/>
                <w:b/>
                <w:spacing w:val="-2"/>
                <w:lang w:val="en"/>
              </w:rPr>
              <w:t xml:space="preserve"> </w:t>
            </w:r>
            <w:r w:rsidRPr="00F307B8">
              <w:rPr>
                <w:rFonts w:ascii="TimesLTStd-Roman" w:eastAsia="等线" w:hAnsi="TimesLTStd-Roman"/>
                <w:b/>
                <w:spacing w:val="-2"/>
              </w:rPr>
              <w:t xml:space="preserve"> then</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19.</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spacing w:val="-2"/>
                <w:lang w:eastAsia="zh-CN"/>
              </w:rPr>
              <w:t xml:space="preserve"> + </w:t>
            </w:r>
            <w:r w:rsidRPr="00F307B8">
              <w:rPr>
                <w:rFonts w:ascii="TimesLTStd-Roman" w:eastAsia="等线" w:hAnsi="TimesLTStd-Roman"/>
                <w:i/>
                <w:spacing w:val="-2"/>
                <w:lang w:eastAsia="zh-CN"/>
              </w:rPr>
              <w:t>d</w:t>
            </w:r>
            <w:r w:rsidRPr="00F307B8">
              <w:rPr>
                <w:rFonts w:ascii="TimesLTStd-Roman" w:eastAsia="等线" w:hAnsi="TimesLTStd-Roman"/>
                <w:spacing w:val="-2"/>
              </w:rPr>
              <w:t>;</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F307B8">
              <w:rPr>
                <w:rFonts w:ascii="TimesLTStd-Roman" w:eastAsia="等线" w:hAnsi="TimesLTStd-Roman"/>
                <w:spacing w:val="-2"/>
                <w:lang w:eastAsia="zh-CN"/>
              </w:rPr>
              <w:t>20.</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end if</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21.</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if</w:t>
            </w:r>
            <w:r w:rsidRPr="00F307B8">
              <w:rPr>
                <w:rFonts w:ascii="TimesLTStd-Roman" w:eastAsia="等线" w:hAnsi="TimesLTStd-Roman"/>
                <w:spacing w:val="-2"/>
              </w:rPr>
              <w:t xml:space="preserve"> </w:t>
            </w:r>
            <w:r w:rsidRPr="00F307B8">
              <w:rPr>
                <w:rFonts w:ascii="TimesLTStd-Roman" w:eastAsia="等线" w:hAnsi="TimesLTStd-Roman"/>
                <w:i/>
                <w:spacing w:val="-2"/>
                <w:lang w:eastAsia="zh-CN"/>
              </w:rPr>
              <w:t>n</w:t>
            </w:r>
            <w:r w:rsidRPr="00F307B8">
              <w:rPr>
                <w:rFonts w:ascii="TimesLTStd-Roman" w:eastAsia="等线" w:hAnsi="TimesLTStd-Roman"/>
                <w:spacing w:val="-2"/>
                <w:lang w:eastAsia="zh-CN"/>
              </w:rPr>
              <w:t xml:space="preserve"> </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w:t>
            </w:r>
            <w:r w:rsidRPr="00F307B8">
              <w:rPr>
                <w:rFonts w:ascii="TimesLTStd-Roman" w:eastAsia="等线" w:hAnsi="TimesLTStd-Roman"/>
                <w:i/>
                <w:spacing w:val="-2"/>
                <w:lang w:eastAsia="zh-CN"/>
              </w:rPr>
              <w:t>c</w:t>
            </w:r>
            <w:r w:rsidRPr="00F307B8">
              <w:rPr>
                <w:rFonts w:ascii="TimesLTStd-Roman" w:eastAsia="等线" w:hAnsi="TimesLTStd-Roman"/>
                <w:spacing w:val="-2"/>
              </w:rPr>
              <w:t>,</w:t>
            </w:r>
            <w:r w:rsidRPr="00F307B8">
              <w:rPr>
                <w:rFonts w:ascii="TimesLTStd-Roman" w:eastAsia="等线" w:hAnsi="TimesLTStd-Roman"/>
                <w:spacing w:val="-2"/>
                <w:lang w:eastAsia="zh-CN"/>
              </w:rPr>
              <w:t xml:space="preserve"> and  </w:t>
            </w:r>
            <w:r w:rsidRPr="00F307B8">
              <w:rPr>
                <w:rFonts w:ascii="TimesLTStd-Roman" w:eastAsia="等线" w:hAnsi="TimesLTStd-Roman"/>
                <w:i/>
                <w:spacing w:val="-2"/>
                <w:lang w:eastAsia="zh-CN"/>
              </w:rPr>
              <w:t>d</w:t>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E"/>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le</w:t>
            </w:r>
            <w:r w:rsidRPr="00F307B8">
              <w:rPr>
                <w:rFonts w:ascii="TimesLTStd-Roman" w:eastAsia="等线" w:hAnsi="TimesLTStd-Roman"/>
                <w:b/>
                <w:spacing w:val="-2"/>
              </w:rPr>
              <w:t xml:space="preserve">  then</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22.</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spacing w:val="-2"/>
                <w:lang w:eastAsia="zh-CN"/>
              </w:rPr>
              <w:t xml:space="preserve"> + </w:t>
            </w:r>
            <w:r w:rsidRPr="00F307B8">
              <w:rPr>
                <w:rFonts w:ascii="TimesLTStd-Roman" w:eastAsia="等线" w:hAnsi="TimesLTStd-Roman"/>
                <w:i/>
                <w:spacing w:val="-2"/>
                <w:lang w:eastAsia="zh-CN"/>
              </w:rPr>
              <w:t>d</w:t>
            </w:r>
            <w:r w:rsidRPr="00F307B8">
              <w:rPr>
                <w:rFonts w:ascii="TimesLTStd-Roman" w:eastAsia="等线" w:hAnsi="TimesLTStd-Roman"/>
                <w:spacing w:val="-2"/>
              </w:rPr>
              <w:t>;</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 xml:space="preserve">23.                </w:t>
            </w:r>
            <w:r w:rsidRPr="00F307B8">
              <w:rPr>
                <w:rFonts w:ascii="TimesLTStd-Roman" w:eastAsia="等线" w:hAnsi="TimesLTStd-Roman"/>
                <w:b/>
                <w:spacing w:val="-2"/>
                <w:lang w:eastAsia="zh-CN"/>
              </w:rPr>
              <w:t xml:space="preserve">        break;</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F307B8">
              <w:rPr>
                <w:rFonts w:ascii="TimesLTStd-Roman" w:eastAsia="等线" w:hAnsi="TimesLTStd-Roman"/>
                <w:spacing w:val="-2"/>
                <w:lang w:eastAsia="zh-CN"/>
              </w:rPr>
              <w:t>24.</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end if</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F307B8">
              <w:rPr>
                <w:rFonts w:ascii="TimesLTStd-Roman" w:eastAsia="等线" w:hAnsi="TimesLTStd-Roman"/>
                <w:spacing w:val="-2"/>
                <w:lang w:eastAsia="zh-CN"/>
              </w:rPr>
              <w:t>25.</w:t>
            </w:r>
            <w:r w:rsidRPr="00F307B8">
              <w:rPr>
                <w:rFonts w:ascii="TimesLTStd-Roman" w:eastAsia="等线" w:hAnsi="TimesLTStd-Roman"/>
                <w:spacing w:val="-2"/>
              </w:rPr>
              <w:t xml:space="preserve">    </w:t>
            </w:r>
            <w:r w:rsidRPr="00F307B8">
              <w:rPr>
                <w:rFonts w:ascii="TimesLTStd-Roman" w:eastAsia="等线" w:hAnsi="TimesLTStd-Roman"/>
                <w:b/>
                <w:spacing w:val="-2"/>
                <w:lang w:eastAsia="zh-CN"/>
              </w:rPr>
              <w:t xml:space="preserve">          </w:t>
            </w:r>
            <w:r w:rsidRPr="00F307B8">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 xml:space="preserve">26.  </w:t>
            </w:r>
            <w:r w:rsidRPr="00F307B8">
              <w:rPr>
                <w:rFonts w:ascii="TimesLTStd-Roman" w:eastAsia="等线" w:hAnsi="TimesLTStd-Roman"/>
                <w:b/>
                <w:spacing w:val="-2"/>
                <w:lang w:eastAsia="zh-CN"/>
              </w:rPr>
              <w:t xml:space="preserve">          </w:t>
            </w:r>
            <w:r w:rsidRPr="00F307B8">
              <w:rPr>
                <w:rFonts w:ascii="TimesLTStd-Roman" w:eastAsia="等线" w:hAnsi="TimesLTStd-Roman"/>
                <w:b/>
                <w:spacing w:val="-2"/>
              </w:rPr>
              <w:t>end if</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F307B8">
              <w:rPr>
                <w:rFonts w:ascii="TimesLTStd-Roman" w:eastAsia="等线" w:hAnsi="TimesLTStd-Roman"/>
                <w:spacing w:val="-2"/>
                <w:lang w:eastAsia="zh-CN"/>
              </w:rPr>
              <w:t>27.</w:t>
            </w:r>
            <w:r w:rsidRPr="00F307B8">
              <w:rPr>
                <w:rFonts w:ascii="TimesLTStd-Roman" w:eastAsia="等线" w:hAnsi="TimesLTStd-Roman"/>
                <w:spacing w:val="-2"/>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spacing w:val="-2"/>
                <w:lang w:eastAsia="zh-CN"/>
              </w:rPr>
              <w:t xml:space="preserve">28.   </w:t>
            </w:r>
            <w:r w:rsidRPr="00F307B8">
              <w:rPr>
                <w:rFonts w:ascii="TimesLTStd-Roman" w:eastAsia="等线" w:hAnsi="TimesLTStd-Roman" w:cs="TimesLTStd-Roman"/>
                <w:i/>
                <w:spacing w:val="-2"/>
                <w:lang w:val="en" w:eastAsia="zh-CN"/>
              </w:rPr>
              <w:t xml:space="preserve">  S</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spacing w:val="-2"/>
                <w:lang w:eastAsia="zh-CN"/>
              </w:rPr>
              <w:t xml:space="preserv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cs="TimesLTStd-Roman"/>
                <w:spacing w:val="-2"/>
                <w:lang w:val="en" w:eastAsia="zh-CN"/>
              </w:rPr>
              <w:t xml:space="preserve">29.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spacing w:val="-2"/>
                <w:lang w:val="en" w:eastAsia="zh-CN"/>
              </w:rPr>
              <w:t xml:space="preserve"> </w:t>
            </w:r>
            <w:r w:rsidRPr="00F307B8">
              <w:rPr>
                <w:rFonts w:ascii="TimesLTStd-Roman" w:eastAsia="等线" w:hAnsi="TimesLTStd-Roman"/>
                <w:spacing w:val="-2"/>
              </w:rPr>
              <w:sym w:font="Symbol" w:char="F0AC"/>
            </w:r>
            <w:r w:rsidRPr="00F307B8">
              <w:rPr>
                <w:rFonts w:ascii="TimesLTStd-Roman" w:eastAsia="等线" w:hAnsi="TimesLTStd-Roman"/>
                <w:spacing w:val="-2"/>
                <w:lang w:eastAsia="zh-CN"/>
              </w:rPr>
              <w:t xml:space="preserve"> </w:t>
            </w:r>
            <w:r w:rsidRPr="00F307B8">
              <w:rPr>
                <w:rFonts w:ascii="TimesLTStd-Roman" w:eastAsia="等线" w:hAnsi="TimesLTStd-Roman"/>
                <w:spacing w:val="-2"/>
              </w:rPr>
              <w:sym w:font="Symbol" w:char="F0C6"/>
            </w:r>
            <w:r w:rsidRPr="00F307B8">
              <w:rPr>
                <w:rFonts w:ascii="TimesLTStd-Roman" w:eastAsia="等线" w:hAnsi="TimesLTStd-Roman"/>
                <w:spacing w:val="-2"/>
                <w:lang w:eastAsia="zh-CN"/>
              </w:rPr>
              <w:t>;</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F307B8">
              <w:rPr>
                <w:rFonts w:ascii="TimesLTStd-Roman" w:eastAsia="等线" w:hAnsi="TimesLTStd-Roman"/>
                <w:spacing w:val="-2"/>
                <w:lang w:eastAsia="zh-CN"/>
              </w:rPr>
              <w:t>30.</w:t>
            </w:r>
            <w:r w:rsidRPr="00F307B8">
              <w:rPr>
                <w:rFonts w:ascii="TimesLTStd-Roman" w:eastAsia="等线" w:hAnsi="TimesLTStd-Roman"/>
                <w:spacing w:val="-2"/>
              </w:rPr>
              <w:t xml:space="preserve">  </w:t>
            </w:r>
            <w:r w:rsidRPr="00F307B8">
              <w:rPr>
                <w:rFonts w:ascii="TimesLTStd-Roman" w:eastAsia="等线" w:hAnsi="TimesLTStd-Roman"/>
                <w:b/>
                <w:spacing w:val="-2"/>
              </w:rPr>
              <w:t>end for</w:t>
            </w:r>
          </w:p>
          <w:p w:rsidR="00F307B8" w:rsidRPr="00F307B8" w:rsidRDefault="00F307B8" w:rsidP="00F307B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F307B8">
              <w:rPr>
                <w:rFonts w:ascii="TimesLTStd-Roman" w:eastAsia="等线" w:hAnsi="TimesLTStd-Roman"/>
                <w:spacing w:val="-2"/>
                <w:lang w:eastAsia="zh-CN"/>
              </w:rPr>
              <w:t xml:space="preserve">31.  </w:t>
            </w:r>
            <w:r w:rsidRPr="00F307B8">
              <w:rPr>
                <w:rFonts w:ascii="TimesLTStd-Roman" w:eastAsia="等线" w:hAnsi="TimesLTStd-Roman"/>
                <w:b/>
                <w:spacing w:val="-2"/>
              </w:rPr>
              <w:t xml:space="preserve">return </w:t>
            </w:r>
            <w:r w:rsidRPr="00F307B8">
              <w:rPr>
                <w:rFonts w:ascii="TimesLTStd-Roman" w:eastAsia="等线" w:hAnsi="TimesLTStd-Roman"/>
                <w:i/>
                <w:spacing w:val="-2"/>
                <w:lang w:eastAsia="zh-CN"/>
              </w:rPr>
              <w:t xml:space="preserve">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LS</w:t>
            </w:r>
          </w:p>
        </w:tc>
      </w:tr>
    </w:tbl>
    <w:p w:rsidR="00EA719B" w:rsidRDefault="00EA719B"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eastAsia="zh-CN"/>
        </w:rPr>
      </w:pPr>
    </w:p>
    <w:p w:rsidR="00F307B8" w:rsidRP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F307B8">
        <w:rPr>
          <w:rFonts w:ascii="TimesLTStd-Roman" w:eastAsia="等线" w:hAnsi="TimesLTStd-Roman" w:cs="TimesLTStd-Roman"/>
          <w:spacing w:val="-2"/>
          <w:lang w:eastAsia="zh-CN"/>
        </w:rPr>
        <w:t>In A</w:t>
      </w:r>
      <w:r w:rsidRPr="00F307B8">
        <w:rPr>
          <w:rFonts w:ascii="TimesLTStd-Roman" w:eastAsia="等线" w:hAnsi="TimesLTStd-Roman" w:cs="TimesLTStd-Roman"/>
          <w:spacing w:val="-2"/>
        </w:rPr>
        <w:t>lgorithm</w:t>
      </w:r>
      <w:r w:rsidRPr="00F307B8">
        <w:rPr>
          <w:rFonts w:ascii="TimesLTStd-Roman" w:eastAsia="等线" w:hAnsi="TimesLTStd-Roman" w:cs="TimesLTStd-Roman"/>
          <w:spacing w:val="-2"/>
          <w:lang w:eastAsia="zh-CN"/>
        </w:rPr>
        <w:t xml:space="preserve"> 2, step 1 initializes variable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cs="TimesLTStd-Roman"/>
          <w:spacing w:val="-2"/>
          <w:lang w:eastAsia="zh-CN"/>
        </w:rPr>
        <w:t xml:space="preserve">, </w:t>
      </w:r>
      <w:proofErr w:type="gramStart"/>
      <w:r w:rsidRPr="00F307B8">
        <w:rPr>
          <w:rFonts w:ascii="TimesLTStd-Roman" w:eastAsia="等线" w:hAnsi="TimesLTStd-Roman" w:cs="TimesLTStd-Roman"/>
          <w:spacing w:val="-2"/>
          <w:lang w:eastAsia="zh-CN"/>
        </w:rPr>
        <w:t xml:space="preserve">and </w:t>
      </w:r>
      <w:proofErr w:type="gramEnd"/>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eastAsia="zh-CN"/>
        </w:rPr>
        <w:t xml:space="preserve">Steps 2-9 traverse all </w:t>
      </w:r>
      <w:r w:rsidRPr="00F307B8">
        <w:rPr>
          <w:rFonts w:ascii="TimesLTStd-Roman" w:eastAsia="等线" w:hAnsi="TimesLTStd-Roman"/>
          <w:i/>
          <w:spacing w:val="-2"/>
        </w:rPr>
        <w:t>A</w:t>
      </w:r>
      <w:r w:rsidRPr="00F307B8">
        <w:rPr>
          <w:rFonts w:ascii="TimesLTStd-Roman" w:eastAsia="等线" w:hAnsi="TimesLTStd-Roman"/>
          <w:i/>
          <w:spacing w:val="-2"/>
          <w:vertAlign w:val="subscript"/>
        </w:rPr>
        <w:t>dir_</w:t>
      </w:r>
      <w:r w:rsidRPr="00F307B8">
        <w:rPr>
          <w:rFonts w:ascii="TimesLTStd-Roman" w:eastAsia="等线" w:hAnsi="TimesLTStd-Roman"/>
          <w:i/>
          <w:spacing w:val="-2"/>
          <w:vertAlign w:val="subscript"/>
          <w:lang w:eastAsia="zh-CN"/>
        </w:rPr>
        <w:t>set</w:t>
      </w:r>
      <w:r w:rsidRPr="00F307B8">
        <w:rPr>
          <w:rFonts w:ascii="TimesLTStd-Roman" w:eastAsia="等线" w:hAnsi="TimesLTStd-Roman" w:cs="TimesLTStd-Roman"/>
          <w:spacing w:val="-2"/>
          <w:lang w:eastAsia="zh-CN"/>
        </w:rPr>
        <w:t xml:space="preserve"> and get the set of activity pairs that satisfy the definition of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cs="TimesLTStd-Roman"/>
          <w:spacing w:val="-2"/>
          <w:lang w:eastAsia="zh-CN"/>
        </w:rPr>
        <w:t xml:space="preserve">. Steps 10-27 traverse all </w:t>
      </w:r>
      <w:r w:rsidRPr="00F307B8">
        <w:rPr>
          <w:rFonts w:ascii="TimesLTStd-Roman" w:eastAsia="等线" w:hAnsi="TimesLTStd-Roman" w:cs="TimesLTStd-Roman"/>
          <w:i/>
          <w:spacing w:val="-2"/>
          <w:lang w:val="en" w:eastAsia="zh-CN"/>
        </w:rPr>
        <w:t>A</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w:t>
      </w:r>
      <w:r w:rsidRPr="00F307B8">
        <w:rPr>
          <w:rFonts w:ascii="TimesLTStd-Roman" w:eastAsia="等线" w:hAnsi="TimesLTStd-Roman" w:cs="TimesLTStd-Roman"/>
          <w:spacing w:val="-2"/>
          <w:lang w:eastAsia="zh-CN"/>
        </w:rPr>
        <w:t xml:space="preserve">traverse all </w:t>
      </w:r>
      <w:r w:rsidRPr="00F307B8">
        <w:rPr>
          <w:rFonts w:ascii="TimesLTStd-Roman" w:eastAsia="等线" w:hAnsi="TimesLTStd-Roman"/>
          <w:i/>
          <w:spacing w:val="-2"/>
          <w:lang w:eastAsia="zh-CN"/>
        </w:rPr>
        <w:t>A</w:t>
      </w:r>
      <w:r w:rsidRPr="00F307B8">
        <w:rPr>
          <w:rFonts w:ascii="TimesLTStd-Roman" w:eastAsia="等线" w:hAnsi="TimesLTStd-Roman"/>
          <w:i/>
          <w:spacing w:val="-2"/>
          <w:vertAlign w:val="subscript"/>
          <w:lang w:eastAsia="zh-CN"/>
        </w:rPr>
        <w:t>dir_set</w:t>
      </w:r>
      <w:r w:rsidRPr="00F307B8">
        <w:rPr>
          <w:rFonts w:ascii="TimesLTStd-Roman" w:eastAsia="等线" w:hAnsi="TimesLTStd-Roman"/>
          <w:spacing w:val="-2"/>
          <w:lang w:eastAsia="zh-CN"/>
        </w:rPr>
        <w:t xml:space="preserve"> and </w:t>
      </w:r>
      <w:r w:rsidRPr="00F307B8">
        <w:rPr>
          <w:rFonts w:ascii="TimesLTStd-Roman" w:eastAsia="等线" w:hAnsi="TimesLTStd-Roman" w:cs="TimesLTStd-Roman"/>
          <w:spacing w:val="-2"/>
          <w:lang w:eastAsia="zh-CN"/>
        </w:rPr>
        <w:t xml:space="preserve">traverse all </w:t>
      </w:r>
      <w:r w:rsidRPr="00F307B8">
        <w:rPr>
          <w:rFonts w:ascii="TimesLTStd-Roman" w:eastAsia="等线" w:hAnsi="TimesLTStd-Roman"/>
          <w:i/>
          <w:spacing w:val="-2"/>
        </w:rPr>
        <w:t>A</w:t>
      </w:r>
      <w:r w:rsidRPr="00F307B8">
        <w:rPr>
          <w:rFonts w:ascii="TimesLTStd-Roman" w:eastAsia="等线" w:hAnsi="TimesLTStd-Roman" w:cs="TimesLTStd-Roman"/>
          <w:i/>
          <w:spacing w:val="-2"/>
          <w:vertAlign w:val="subscript"/>
          <w:lang w:val="en" w:eastAsia="zh-CN"/>
        </w:rPr>
        <w:t>loop_dir</w:t>
      </w:r>
      <w:r w:rsidRPr="00F307B8">
        <w:rPr>
          <w:rFonts w:ascii="TimesLTStd-Roman" w:eastAsia="等线" w:hAnsi="TimesLTStd-Roman" w:cs="TimesLTStd-Roman"/>
          <w:spacing w:val="-2"/>
          <w:lang w:val="en" w:eastAsia="zh-CN"/>
        </w:rPr>
        <w:t xml:space="preserve">, then the activities that satisfy the conditions are added to a loop sequence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and the complete loop sequence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can be obtained. </w:t>
      </w:r>
      <w:r w:rsidRPr="00F307B8">
        <w:rPr>
          <w:rFonts w:ascii="TimesLTStd-Roman" w:eastAsia="等线" w:hAnsi="TimesLTStd-Roman" w:cs="TimesLTStd-Roman"/>
          <w:spacing w:val="-2"/>
          <w:lang w:eastAsia="zh-CN"/>
        </w:rPr>
        <w:t xml:space="preserve">Step 28 adds the obtained </w:t>
      </w:r>
      <w:r w:rsidRPr="00F307B8">
        <w:rPr>
          <w:rFonts w:ascii="TimesLTStd-Roman" w:eastAsia="等线" w:hAnsi="TimesLTStd-Roman" w:cs="TimesLTStd-Roman"/>
          <w:spacing w:val="-2"/>
          <w:lang w:val="en" w:eastAsia="zh-CN"/>
        </w:rPr>
        <w:t xml:space="preserve">loop sequence </w:t>
      </w:r>
      <w:r w:rsidRPr="00F307B8">
        <w:rPr>
          <w:rFonts w:ascii="TimesLTStd-Roman" w:eastAsia="等线" w:hAnsi="TimesLTStd-Roman" w:cs="TimesLTStd-Roman"/>
          <w:spacing w:val="-2"/>
          <w:lang w:val="en" w:eastAsia="zh-CN"/>
        </w:rPr>
        <w:sym w:font="Symbol" w:char="F0A6"/>
      </w:r>
      <w:r w:rsidRPr="00F307B8">
        <w:rPr>
          <w:rFonts w:ascii="TimesLTStd-Roman" w:eastAsia="等线" w:hAnsi="TimesLTStd-Roman" w:cs="TimesLTStd-Roman"/>
          <w:spacing w:val="-2"/>
          <w:lang w:val="en" w:eastAsia="zh-CN"/>
        </w:rPr>
        <w:t xml:space="preserve"> to a set of loop sequences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At last, </w:t>
      </w:r>
      <w:r w:rsidRPr="00F307B8">
        <w:rPr>
          <w:rFonts w:ascii="TimesLTStd-Roman" w:eastAsia="等线" w:hAnsi="TimesLTStd-Roman" w:cs="TimesLTStd-Roman"/>
          <w:i/>
          <w:spacing w:val="-2"/>
          <w:lang w:val="en" w:eastAsia="zh-CN"/>
        </w:rPr>
        <w:t>S</w:t>
      </w:r>
      <w:r w:rsidRPr="00F307B8">
        <w:rPr>
          <w:rFonts w:ascii="TimesLTStd-Roman" w:eastAsia="等线" w:hAnsi="TimesLTStd-Roman" w:cs="TimesLTStd-Roman"/>
          <w:i/>
          <w:spacing w:val="-2"/>
          <w:vertAlign w:val="subscript"/>
          <w:lang w:val="en" w:eastAsia="zh-CN"/>
        </w:rPr>
        <w:t>LS</w:t>
      </w:r>
      <w:r w:rsidRPr="00F307B8">
        <w:rPr>
          <w:rFonts w:ascii="TimesLTStd-Roman" w:eastAsia="等线" w:hAnsi="TimesLTStd-Roman" w:cs="TimesLTStd-Roman"/>
          <w:spacing w:val="-2"/>
          <w:lang w:val="en" w:eastAsia="zh-CN"/>
        </w:rPr>
        <w:t xml:space="preserve"> is obtained in step 31.</w:t>
      </w:r>
    </w:p>
    <w:p w:rsidR="00D2140A" w:rsidRPr="00D2140A" w:rsidRDefault="00F307B8" w:rsidP="00D2140A">
      <w:pPr>
        <w:suppressAutoHyphens/>
        <w:autoSpaceDE w:val="0"/>
        <w:autoSpaceDN w:val="0"/>
        <w:adjustRightInd w:val="0"/>
        <w:spacing w:line="252" w:lineRule="auto"/>
        <w:ind w:firstLineChars="100" w:firstLine="201"/>
        <w:jc w:val="both"/>
        <w:rPr>
          <w:rFonts w:eastAsia="等线"/>
          <w:lang w:val="en" w:eastAsia="zh-CN"/>
        </w:rPr>
      </w:pPr>
      <w:r w:rsidRPr="00F307B8">
        <w:rPr>
          <w:rFonts w:eastAsia="等线"/>
          <w:b/>
          <w:lang w:eastAsia="zh-CN"/>
        </w:rPr>
        <w:t xml:space="preserve">Example 2: </w:t>
      </w:r>
      <w:r w:rsidRPr="00F307B8">
        <w:rPr>
          <w:rFonts w:eastAsia="等线"/>
          <w:lang w:eastAsia="zh-CN"/>
        </w:rPr>
        <w:t xml:space="preserve">Let </w:t>
      </w:r>
      <w:r w:rsidRPr="00F307B8">
        <w:rPr>
          <w:rFonts w:eastAsia="等线"/>
          <w:i/>
          <w:lang w:val="en" w:eastAsia="zh-CN"/>
        </w:rPr>
        <w:t>L</w:t>
      </w:r>
      <w:r w:rsidRPr="00F307B8">
        <w:rPr>
          <w:rFonts w:eastAsia="等线"/>
          <w:lang w:val="en" w:eastAsia="zh-CN"/>
        </w:rPr>
        <w:t xml:space="preserve"> = {&lt;</w:t>
      </w:r>
      <w:r w:rsidRPr="00F307B8">
        <w:rPr>
          <w:rFonts w:eastAsia="等线"/>
          <w:i/>
          <w:lang w:val="en" w:eastAsia="zh-CN"/>
        </w:rPr>
        <w:t>a</w:t>
      </w:r>
      <w:r w:rsidRPr="00F307B8">
        <w:rPr>
          <w:rFonts w:eastAsia="等线"/>
          <w:lang w:val="en" w:eastAsia="zh-CN"/>
        </w:rPr>
        <w:t xml:space="preserve">, </w:t>
      </w:r>
      <w:r w:rsidR="007156B5">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f</w:t>
      </w:r>
      <w:r w:rsidRPr="00F307B8">
        <w:rPr>
          <w:rFonts w:eastAsia="等线"/>
          <w:lang w:val="en" w:eastAsia="zh-CN"/>
        </w:rPr>
        <w:t xml:space="preserve">, </w:t>
      </w:r>
      <w:r w:rsidRPr="00F307B8">
        <w:rPr>
          <w:rFonts w:eastAsia="等线"/>
          <w:i/>
          <w:lang w:val="en" w:eastAsia="zh-CN"/>
        </w:rPr>
        <w:t>g</w:t>
      </w:r>
      <w:r w:rsidRPr="00F307B8">
        <w:rPr>
          <w:rFonts w:eastAsia="等线"/>
          <w:lang w:val="en" w:eastAsia="zh-CN"/>
        </w:rPr>
        <w:t xml:space="preserve">, </w:t>
      </w:r>
      <w:r w:rsidRPr="00F307B8">
        <w:rPr>
          <w:rFonts w:eastAsia="等线"/>
          <w:i/>
          <w:lang w:val="en" w:eastAsia="zh-CN"/>
        </w:rPr>
        <w:t>h</w:t>
      </w:r>
      <w:r w:rsidRPr="00F307B8">
        <w:rPr>
          <w:rFonts w:eastAsia="等线"/>
          <w:lang w:val="en" w:eastAsia="zh-CN"/>
        </w:rPr>
        <w:t xml:space="preserve">, </w:t>
      </w:r>
      <w:r w:rsidRPr="00F307B8">
        <w:rPr>
          <w:rFonts w:eastAsia="等线"/>
          <w:i/>
          <w:lang w:val="en" w:eastAsia="zh-CN"/>
        </w:rPr>
        <w:t>j</w:t>
      </w:r>
      <w:r w:rsidRPr="00F307B8">
        <w:rPr>
          <w:rFonts w:eastAsia="等线"/>
          <w:lang w:val="en" w:eastAsia="zh-CN"/>
        </w:rPr>
        <w:t>&gt;, &lt;</w:t>
      </w:r>
      <w:r w:rsidRPr="00F307B8">
        <w:rPr>
          <w:rFonts w:eastAsia="等线"/>
          <w:i/>
          <w:lang w:val="en" w:eastAsia="zh-CN"/>
        </w:rPr>
        <w:t>a</w:t>
      </w:r>
      <w:r w:rsidRPr="00F307B8">
        <w:rPr>
          <w:rFonts w:eastAsia="等线"/>
          <w:lang w:val="en" w:eastAsia="zh-CN"/>
        </w:rPr>
        <w:t xml:space="preserve">, </w:t>
      </w:r>
      <w:r w:rsidR="007156B5">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d</w:t>
      </w:r>
      <w:r w:rsidRPr="00F307B8">
        <w:rPr>
          <w:rFonts w:eastAsia="等线"/>
          <w:lang w:val="en" w:eastAsia="zh-CN"/>
        </w:rPr>
        <w:t xml:space="preserve">, </w:t>
      </w:r>
      <w:r w:rsidRPr="00F307B8">
        <w:rPr>
          <w:rFonts w:eastAsia="等线"/>
          <w:i/>
          <w:lang w:val="en" w:eastAsia="zh-CN"/>
        </w:rPr>
        <w:t>e</w:t>
      </w:r>
      <w:r w:rsidRPr="00F307B8">
        <w:rPr>
          <w:rFonts w:eastAsia="等线"/>
          <w:lang w:val="en" w:eastAsia="zh-CN"/>
        </w:rPr>
        <w:t xml:space="preserve">, </w:t>
      </w:r>
      <w:r w:rsidR="007156B5">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f</w:t>
      </w:r>
      <w:r w:rsidRPr="00F307B8">
        <w:rPr>
          <w:rFonts w:eastAsia="等线"/>
          <w:lang w:val="en" w:eastAsia="zh-CN"/>
        </w:rPr>
        <w:t xml:space="preserve">, </w:t>
      </w:r>
      <w:r w:rsidRPr="00F307B8">
        <w:rPr>
          <w:rFonts w:eastAsia="等线"/>
          <w:i/>
          <w:lang w:val="en" w:eastAsia="zh-CN"/>
        </w:rPr>
        <w:t>g</w:t>
      </w:r>
      <w:r w:rsidRPr="00F307B8">
        <w:rPr>
          <w:rFonts w:eastAsia="等线"/>
          <w:lang w:val="en" w:eastAsia="zh-CN"/>
        </w:rPr>
        <w:t xml:space="preserve">, </w:t>
      </w:r>
      <w:r w:rsidRPr="00F307B8">
        <w:rPr>
          <w:rFonts w:eastAsia="等线"/>
          <w:i/>
          <w:lang w:val="en" w:eastAsia="zh-CN"/>
        </w:rPr>
        <w:t>h</w:t>
      </w:r>
      <w:r w:rsidRPr="00F307B8">
        <w:rPr>
          <w:rFonts w:eastAsia="等线"/>
          <w:lang w:val="en" w:eastAsia="zh-CN"/>
        </w:rPr>
        <w:t xml:space="preserve">, </w:t>
      </w:r>
      <w:r w:rsidRPr="00F307B8">
        <w:rPr>
          <w:rFonts w:eastAsia="等线"/>
          <w:i/>
          <w:lang w:val="en" w:eastAsia="zh-CN"/>
        </w:rPr>
        <w:t>i</w:t>
      </w:r>
      <w:r w:rsidRPr="00F307B8">
        <w:rPr>
          <w:rFonts w:eastAsia="等线"/>
          <w:lang w:val="en" w:eastAsia="zh-CN"/>
        </w:rPr>
        <w:t xml:space="preserve">, </w:t>
      </w:r>
      <w:r w:rsidR="00CC2399">
        <w:rPr>
          <w:rFonts w:eastAsia="等线"/>
          <w:i/>
          <w:lang w:val="en" w:eastAsia="zh-CN"/>
        </w:rPr>
        <w:t>m</w:t>
      </w:r>
      <w:r w:rsidRPr="00F307B8">
        <w:rPr>
          <w:rFonts w:eastAsia="等线"/>
          <w:lang w:val="en" w:eastAsia="zh-CN"/>
        </w:rPr>
        <w:t xml:space="preserve">, </w:t>
      </w:r>
      <w:r w:rsidR="00CC2399">
        <w:rPr>
          <w:rFonts w:eastAsia="等线"/>
          <w:i/>
          <w:lang w:val="en" w:eastAsia="zh-CN"/>
        </w:rPr>
        <w:t>n</w:t>
      </w:r>
      <w:r w:rsidRPr="00F307B8">
        <w:rPr>
          <w:rFonts w:eastAsia="等线"/>
          <w:lang w:val="en" w:eastAsia="zh-CN"/>
        </w:rPr>
        <w:t xml:space="preserve">, </w:t>
      </w:r>
      <w:r w:rsidRPr="00F307B8">
        <w:rPr>
          <w:rFonts w:eastAsia="等线"/>
          <w:i/>
          <w:lang w:val="en" w:eastAsia="zh-CN"/>
        </w:rPr>
        <w:t>j</w:t>
      </w:r>
      <w:r w:rsidRPr="00F307B8">
        <w:rPr>
          <w:rFonts w:eastAsia="等线"/>
          <w:lang w:val="en" w:eastAsia="zh-CN"/>
        </w:rPr>
        <w:t>&gt;, &lt;</w:t>
      </w:r>
      <w:r w:rsidRPr="00F307B8">
        <w:rPr>
          <w:rFonts w:eastAsia="等线"/>
          <w:i/>
          <w:lang w:val="en" w:eastAsia="zh-CN"/>
        </w:rPr>
        <w:t>a</w:t>
      </w:r>
      <w:r w:rsidRPr="00F307B8">
        <w:rPr>
          <w:rFonts w:eastAsia="等线"/>
          <w:lang w:val="en" w:eastAsia="zh-CN"/>
        </w:rPr>
        <w:t xml:space="preserve">, </w:t>
      </w:r>
      <w:r w:rsidR="007156B5">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d</w:t>
      </w:r>
      <w:r w:rsidRPr="00F307B8">
        <w:rPr>
          <w:rFonts w:eastAsia="等线"/>
          <w:lang w:val="en" w:eastAsia="zh-CN"/>
        </w:rPr>
        <w:t xml:space="preserve">, </w:t>
      </w:r>
      <w:r w:rsidRPr="00F307B8">
        <w:rPr>
          <w:rFonts w:eastAsia="等线"/>
          <w:i/>
          <w:lang w:val="en" w:eastAsia="zh-CN"/>
        </w:rPr>
        <w:t>e</w:t>
      </w:r>
      <w:r w:rsidRPr="00F307B8">
        <w:rPr>
          <w:rFonts w:eastAsia="等线"/>
          <w:lang w:val="en" w:eastAsia="zh-CN"/>
        </w:rPr>
        <w:t xml:space="preserve">, </w:t>
      </w:r>
      <w:r w:rsidR="007156B5">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d</w:t>
      </w:r>
      <w:r w:rsidRPr="00F307B8">
        <w:rPr>
          <w:rFonts w:eastAsia="等线"/>
          <w:lang w:val="en" w:eastAsia="zh-CN"/>
        </w:rPr>
        <w:t xml:space="preserve">, </w:t>
      </w:r>
      <w:r w:rsidRPr="00F307B8">
        <w:rPr>
          <w:rFonts w:eastAsia="等线"/>
          <w:i/>
          <w:lang w:val="en" w:eastAsia="zh-CN"/>
        </w:rPr>
        <w:t>e</w:t>
      </w:r>
      <w:r w:rsidRPr="00F307B8">
        <w:rPr>
          <w:rFonts w:eastAsia="等线"/>
          <w:lang w:val="en" w:eastAsia="zh-CN"/>
        </w:rPr>
        <w:t xml:space="preserve">, </w:t>
      </w:r>
      <w:r w:rsidR="007156B5">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f</w:t>
      </w:r>
      <w:r w:rsidRPr="00F307B8">
        <w:rPr>
          <w:rFonts w:eastAsia="等线"/>
          <w:lang w:val="en" w:eastAsia="zh-CN"/>
        </w:rPr>
        <w:t xml:space="preserve">, </w:t>
      </w:r>
      <w:r w:rsidR="00CC2399">
        <w:rPr>
          <w:rFonts w:eastAsia="等线"/>
          <w:i/>
          <w:lang w:val="en" w:eastAsia="zh-CN"/>
        </w:rPr>
        <w:t>m</w:t>
      </w:r>
      <w:r w:rsidRPr="00F307B8">
        <w:rPr>
          <w:rFonts w:eastAsia="等线"/>
          <w:lang w:val="en" w:eastAsia="zh-CN"/>
        </w:rPr>
        <w:t xml:space="preserve">, </w:t>
      </w:r>
      <w:r w:rsidR="00CC2399">
        <w:rPr>
          <w:rFonts w:eastAsia="等线"/>
          <w:i/>
          <w:lang w:val="en" w:eastAsia="zh-CN"/>
        </w:rPr>
        <w:t>n</w:t>
      </w:r>
      <w:r w:rsidRPr="00F307B8">
        <w:rPr>
          <w:rFonts w:eastAsia="等线"/>
          <w:lang w:val="en" w:eastAsia="zh-CN"/>
        </w:rPr>
        <w:t xml:space="preserve">, </w:t>
      </w:r>
      <w:r w:rsidRPr="00F307B8">
        <w:rPr>
          <w:rFonts w:eastAsia="等线"/>
          <w:i/>
          <w:lang w:val="en" w:eastAsia="zh-CN"/>
        </w:rPr>
        <w:t>i</w:t>
      </w:r>
      <w:r w:rsidRPr="00F307B8">
        <w:rPr>
          <w:rFonts w:eastAsia="等线"/>
          <w:lang w:val="en" w:eastAsia="zh-CN"/>
        </w:rPr>
        <w:t xml:space="preserve">, </w:t>
      </w:r>
      <w:r w:rsidR="00CC2399">
        <w:rPr>
          <w:rFonts w:eastAsia="等线"/>
          <w:i/>
          <w:lang w:val="en" w:eastAsia="zh-CN"/>
        </w:rPr>
        <w:t>m</w:t>
      </w:r>
      <w:r w:rsidRPr="00F307B8">
        <w:rPr>
          <w:rFonts w:eastAsia="等线"/>
          <w:lang w:val="en" w:eastAsia="zh-CN"/>
        </w:rPr>
        <w:t xml:space="preserve">, </w:t>
      </w:r>
      <w:r w:rsidR="00CC2399">
        <w:rPr>
          <w:rFonts w:eastAsia="等线"/>
          <w:i/>
          <w:lang w:val="en" w:eastAsia="zh-CN"/>
        </w:rPr>
        <w:t>n</w:t>
      </w:r>
      <w:r w:rsidRPr="00F307B8">
        <w:rPr>
          <w:rFonts w:eastAsia="等线"/>
          <w:lang w:val="en" w:eastAsia="zh-CN"/>
        </w:rPr>
        <w:t xml:space="preserve">, </w:t>
      </w:r>
      <w:r w:rsidRPr="00F307B8">
        <w:rPr>
          <w:rFonts w:eastAsia="等线"/>
          <w:i/>
          <w:lang w:val="en" w:eastAsia="zh-CN"/>
        </w:rPr>
        <w:t>j</w:t>
      </w:r>
      <w:r w:rsidRPr="00F307B8">
        <w:rPr>
          <w:rFonts w:eastAsia="等线"/>
          <w:lang w:val="en" w:eastAsia="zh-CN"/>
        </w:rPr>
        <w:t>&gt;, &lt;</w:t>
      </w:r>
      <w:r w:rsidRPr="00F307B8">
        <w:rPr>
          <w:rFonts w:eastAsia="等线"/>
          <w:i/>
          <w:lang w:val="en" w:eastAsia="zh-CN"/>
        </w:rPr>
        <w:t>a</w:t>
      </w:r>
      <w:r w:rsidRPr="00F307B8">
        <w:rPr>
          <w:rFonts w:eastAsia="等线"/>
          <w:lang w:val="en" w:eastAsia="zh-CN"/>
        </w:rPr>
        <w:t xml:space="preserve">, </w:t>
      </w:r>
      <w:r w:rsidR="004821C1">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d</w:t>
      </w:r>
      <w:r w:rsidRPr="00F307B8">
        <w:rPr>
          <w:rFonts w:eastAsia="等线"/>
          <w:lang w:val="en" w:eastAsia="zh-CN"/>
        </w:rPr>
        <w:t xml:space="preserve">, </w:t>
      </w:r>
      <w:r w:rsidRPr="00F307B8">
        <w:rPr>
          <w:rFonts w:eastAsia="等线"/>
          <w:i/>
          <w:lang w:val="en" w:eastAsia="zh-CN"/>
        </w:rPr>
        <w:t>e</w:t>
      </w:r>
      <w:r w:rsidRPr="00F307B8">
        <w:rPr>
          <w:rFonts w:eastAsia="等线"/>
          <w:lang w:val="en" w:eastAsia="zh-CN"/>
        </w:rPr>
        <w:t xml:space="preserve">, </w:t>
      </w:r>
      <w:r w:rsidR="004821C1">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d</w:t>
      </w:r>
      <w:r w:rsidRPr="00F307B8">
        <w:rPr>
          <w:rFonts w:eastAsia="等线"/>
          <w:lang w:val="en" w:eastAsia="zh-CN"/>
        </w:rPr>
        <w:t xml:space="preserve">, </w:t>
      </w:r>
      <w:r w:rsidRPr="00F307B8">
        <w:rPr>
          <w:rFonts w:eastAsia="等线"/>
          <w:i/>
          <w:lang w:val="en" w:eastAsia="zh-CN"/>
        </w:rPr>
        <w:t>e</w:t>
      </w:r>
      <w:r w:rsidRPr="00F307B8">
        <w:rPr>
          <w:rFonts w:eastAsia="等线"/>
          <w:lang w:val="en" w:eastAsia="zh-CN"/>
        </w:rPr>
        <w:t xml:space="preserve">, </w:t>
      </w:r>
      <w:r w:rsidR="004821C1">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f</w:t>
      </w:r>
      <w:r w:rsidRPr="00F307B8">
        <w:rPr>
          <w:rFonts w:eastAsia="等线"/>
          <w:lang w:val="en" w:eastAsia="zh-CN"/>
        </w:rPr>
        <w:t xml:space="preserve">, </w:t>
      </w:r>
      <w:r w:rsidR="00CC2399">
        <w:rPr>
          <w:rFonts w:eastAsia="等线"/>
          <w:i/>
          <w:lang w:val="en" w:eastAsia="zh-CN"/>
        </w:rPr>
        <w:t>m</w:t>
      </w:r>
      <w:r w:rsidRPr="00F307B8">
        <w:rPr>
          <w:rFonts w:eastAsia="等线"/>
          <w:lang w:val="en" w:eastAsia="zh-CN"/>
        </w:rPr>
        <w:t xml:space="preserve">, </w:t>
      </w:r>
      <w:r w:rsidR="00CC2399">
        <w:rPr>
          <w:rFonts w:eastAsia="等线"/>
          <w:i/>
          <w:lang w:val="en" w:eastAsia="zh-CN"/>
        </w:rPr>
        <w:t>n</w:t>
      </w:r>
      <w:r w:rsidRPr="00F307B8">
        <w:rPr>
          <w:rFonts w:eastAsia="等线"/>
          <w:lang w:val="en" w:eastAsia="zh-CN"/>
        </w:rPr>
        <w:t xml:space="preserve">, </w:t>
      </w:r>
      <w:r w:rsidRPr="00F307B8">
        <w:rPr>
          <w:rFonts w:eastAsia="等线"/>
          <w:i/>
          <w:lang w:val="en" w:eastAsia="zh-CN"/>
        </w:rPr>
        <w:t>i</w:t>
      </w:r>
      <w:r w:rsidRPr="00F307B8">
        <w:rPr>
          <w:rFonts w:eastAsia="等线"/>
          <w:lang w:val="en" w:eastAsia="zh-CN"/>
        </w:rPr>
        <w:t xml:space="preserve">, </w:t>
      </w:r>
      <w:r w:rsidR="00CC2399">
        <w:rPr>
          <w:rFonts w:eastAsia="等线"/>
          <w:i/>
          <w:lang w:val="en" w:eastAsia="zh-CN"/>
        </w:rPr>
        <w:t>m</w:t>
      </w:r>
      <w:r w:rsidRPr="00F307B8">
        <w:rPr>
          <w:rFonts w:eastAsia="等线"/>
          <w:lang w:val="en" w:eastAsia="zh-CN"/>
        </w:rPr>
        <w:t xml:space="preserve">, </w:t>
      </w:r>
      <w:r w:rsidR="00CC2399">
        <w:rPr>
          <w:rFonts w:eastAsia="等线"/>
          <w:i/>
          <w:lang w:val="en" w:eastAsia="zh-CN"/>
        </w:rPr>
        <w:t>n</w:t>
      </w:r>
      <w:r w:rsidRPr="00F307B8">
        <w:rPr>
          <w:rFonts w:eastAsia="等线"/>
          <w:lang w:val="en" w:eastAsia="zh-CN"/>
        </w:rPr>
        <w:t xml:space="preserve">, </w:t>
      </w:r>
      <w:r w:rsidRPr="00F307B8">
        <w:rPr>
          <w:rFonts w:eastAsia="等线"/>
          <w:i/>
          <w:lang w:val="en" w:eastAsia="zh-CN"/>
        </w:rPr>
        <w:t>i</w:t>
      </w:r>
      <w:r w:rsidRPr="00F307B8">
        <w:rPr>
          <w:rFonts w:eastAsia="等线"/>
          <w:lang w:val="en" w:eastAsia="zh-CN"/>
        </w:rPr>
        <w:t xml:space="preserve">, </w:t>
      </w:r>
      <w:r w:rsidR="00CC2399">
        <w:rPr>
          <w:rFonts w:eastAsia="等线"/>
          <w:i/>
          <w:lang w:val="en" w:eastAsia="zh-CN"/>
        </w:rPr>
        <w:t>m</w:t>
      </w:r>
      <w:r w:rsidRPr="00F307B8">
        <w:rPr>
          <w:rFonts w:eastAsia="等线"/>
          <w:lang w:val="en" w:eastAsia="zh-CN"/>
        </w:rPr>
        <w:t xml:space="preserve">, </w:t>
      </w:r>
      <w:r w:rsidR="00CC2399">
        <w:rPr>
          <w:rFonts w:eastAsia="等线"/>
          <w:i/>
          <w:lang w:val="en" w:eastAsia="zh-CN"/>
        </w:rPr>
        <w:t>n</w:t>
      </w:r>
      <w:r w:rsidRPr="00F307B8">
        <w:rPr>
          <w:rFonts w:eastAsia="等线"/>
          <w:lang w:val="en" w:eastAsia="zh-CN"/>
        </w:rPr>
        <w:t xml:space="preserve">, </w:t>
      </w:r>
      <w:r w:rsidRPr="00F307B8">
        <w:rPr>
          <w:rFonts w:eastAsia="等线"/>
          <w:i/>
          <w:lang w:val="en" w:eastAsia="zh-CN"/>
        </w:rPr>
        <w:t>j</w:t>
      </w:r>
      <w:r w:rsidRPr="00F307B8">
        <w:rPr>
          <w:rFonts w:eastAsia="等线"/>
          <w:lang w:val="en" w:eastAsia="zh-CN"/>
        </w:rPr>
        <w:t xml:space="preserve">&gt;}is a loop completeness log. We can get </w:t>
      </w:r>
      <w:r w:rsidRPr="00F307B8">
        <w:rPr>
          <w:rFonts w:eastAsia="等线"/>
          <w:i/>
        </w:rPr>
        <w:t>A</w:t>
      </w:r>
      <w:r w:rsidRPr="00F307B8">
        <w:rPr>
          <w:rFonts w:eastAsia="等线"/>
          <w:i/>
          <w:vertAlign w:val="subscript"/>
        </w:rPr>
        <w:t>dir_</w:t>
      </w:r>
      <w:r w:rsidRPr="00F307B8">
        <w:rPr>
          <w:rFonts w:eastAsia="等线"/>
          <w:i/>
          <w:vertAlign w:val="subscript"/>
          <w:lang w:eastAsia="zh-CN"/>
        </w:rPr>
        <w:t>set</w:t>
      </w:r>
      <w:r w:rsidRPr="00F307B8">
        <w:rPr>
          <w:rFonts w:eastAsia="等线"/>
          <w:lang w:eastAsia="zh-CN"/>
        </w:rPr>
        <w:t xml:space="preserve"> = </w:t>
      </w:r>
      <w:r w:rsidRPr="00F307B8">
        <w:rPr>
          <w:rFonts w:eastAsia="等线"/>
          <w:lang w:val="en" w:eastAsia="zh-CN"/>
        </w:rPr>
        <w:t>{(</w:t>
      </w:r>
      <w:r w:rsidRPr="00F307B8">
        <w:rPr>
          <w:rFonts w:eastAsia="等线"/>
          <w:i/>
          <w:lang w:val="en" w:eastAsia="zh-CN"/>
        </w:rPr>
        <w:t>a</w:t>
      </w:r>
      <w:r w:rsidRPr="00F307B8">
        <w:rPr>
          <w:rFonts w:eastAsia="等线"/>
          <w:lang w:val="en" w:eastAsia="zh-CN"/>
        </w:rPr>
        <w:t xml:space="preserve">, </w:t>
      </w:r>
      <w:r w:rsidR="004821C1">
        <w:rPr>
          <w:rFonts w:eastAsia="等线" w:hint="eastAsia"/>
          <w:i/>
          <w:lang w:val="en" w:eastAsia="zh-CN"/>
        </w:rPr>
        <w:t>k</w:t>
      </w:r>
      <w:r w:rsidRPr="00F307B8">
        <w:rPr>
          <w:rFonts w:eastAsia="等线"/>
          <w:lang w:val="en" w:eastAsia="zh-CN"/>
        </w:rPr>
        <w:t>), (</w:t>
      </w:r>
      <w:r w:rsidR="004821C1">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w:t>
      </w:r>
      <w:r w:rsidRPr="00F307B8">
        <w:rPr>
          <w:rFonts w:eastAsia="等线"/>
          <w:i/>
          <w:lang w:val="en" w:eastAsia="zh-CN"/>
        </w:rPr>
        <w:t>d</w:t>
      </w:r>
      <w:r w:rsidRPr="00F307B8">
        <w:rPr>
          <w:rFonts w:eastAsia="等线"/>
          <w:lang w:val="en" w:eastAsia="zh-CN"/>
        </w:rPr>
        <w:t xml:space="preserve">, </w:t>
      </w:r>
      <w:r w:rsidRPr="00F307B8">
        <w:rPr>
          <w:rFonts w:eastAsia="等线"/>
          <w:i/>
          <w:lang w:val="en" w:eastAsia="zh-CN"/>
        </w:rPr>
        <w:t>e</w:t>
      </w:r>
      <w:r w:rsidRPr="00F307B8">
        <w:rPr>
          <w:rFonts w:eastAsia="等线"/>
          <w:lang w:val="en" w:eastAsia="zh-CN"/>
        </w:rPr>
        <w:t>),</w:t>
      </w:r>
      <w:r w:rsidR="00281512" w:rsidRPr="00281512">
        <w:rPr>
          <w:rFonts w:eastAsia="等线"/>
          <w:lang w:val="en" w:eastAsia="zh-CN"/>
        </w:rPr>
        <w:t xml:space="preserve"> </w:t>
      </w:r>
      <w:r w:rsidR="00281512" w:rsidRPr="00F307B8">
        <w:rPr>
          <w:rFonts w:eastAsia="等线"/>
          <w:lang w:val="en" w:eastAsia="zh-CN"/>
        </w:rPr>
        <w:t>(</w:t>
      </w:r>
      <w:r w:rsidR="00281512" w:rsidRPr="00F307B8">
        <w:rPr>
          <w:rFonts w:eastAsia="等线"/>
          <w:i/>
          <w:lang w:val="en" w:eastAsia="zh-CN"/>
        </w:rPr>
        <w:t>c</w:t>
      </w:r>
      <w:r w:rsidR="00281512" w:rsidRPr="00F307B8">
        <w:rPr>
          <w:rFonts w:eastAsia="等线"/>
          <w:lang w:val="en" w:eastAsia="zh-CN"/>
        </w:rPr>
        <w:t xml:space="preserve">, </w:t>
      </w:r>
      <w:r w:rsidR="00281512" w:rsidRPr="00F307B8">
        <w:rPr>
          <w:rFonts w:eastAsia="等线"/>
          <w:i/>
          <w:lang w:val="en" w:eastAsia="zh-CN"/>
        </w:rPr>
        <w:t>d</w:t>
      </w:r>
      <w:r w:rsidR="00281512" w:rsidRPr="00F307B8">
        <w:rPr>
          <w:rFonts w:eastAsia="等线"/>
          <w:lang w:val="en" w:eastAsia="zh-CN"/>
        </w:rPr>
        <w:t xml:space="preserve">), </w:t>
      </w:r>
      <w:r w:rsidRPr="00F307B8">
        <w:rPr>
          <w:rFonts w:eastAsia="等线"/>
          <w:lang w:val="en" w:eastAsia="zh-CN"/>
        </w:rPr>
        <w:t xml:space="preserve"> (</w:t>
      </w:r>
      <w:r w:rsidRPr="00F307B8">
        <w:rPr>
          <w:rFonts w:eastAsia="等线"/>
          <w:i/>
          <w:lang w:val="en" w:eastAsia="zh-CN"/>
        </w:rPr>
        <w:t>e</w:t>
      </w:r>
      <w:r w:rsidRPr="00F307B8">
        <w:rPr>
          <w:rFonts w:eastAsia="等线"/>
          <w:lang w:val="en" w:eastAsia="zh-CN"/>
        </w:rPr>
        <w:t xml:space="preserve">, </w:t>
      </w:r>
      <w:r w:rsidR="004821C1">
        <w:rPr>
          <w:rFonts w:eastAsia="等线" w:hint="eastAsia"/>
          <w:i/>
          <w:lang w:val="en" w:eastAsia="zh-CN"/>
        </w:rPr>
        <w:t>k</w:t>
      </w:r>
      <w:r w:rsidRPr="00F307B8">
        <w:rPr>
          <w:rFonts w:eastAsia="等线"/>
          <w:lang w:val="en" w:eastAsia="zh-CN"/>
        </w:rPr>
        <w:t>), (</w:t>
      </w:r>
      <w:r w:rsidRPr="00F307B8">
        <w:rPr>
          <w:rFonts w:eastAsia="等线"/>
          <w:i/>
          <w:lang w:val="en" w:eastAsia="zh-CN"/>
        </w:rPr>
        <w:t>f</w:t>
      </w:r>
      <w:r w:rsidRPr="00F307B8">
        <w:rPr>
          <w:rFonts w:eastAsia="等线"/>
          <w:lang w:val="en" w:eastAsia="zh-CN"/>
        </w:rPr>
        <w:t xml:space="preserve">, </w:t>
      </w:r>
      <w:r w:rsidR="00CC2399">
        <w:rPr>
          <w:rFonts w:eastAsia="等线"/>
          <w:i/>
          <w:lang w:val="en" w:eastAsia="zh-CN"/>
        </w:rPr>
        <w:t>m</w:t>
      </w:r>
      <w:r w:rsidRPr="00F307B8">
        <w:rPr>
          <w:rFonts w:eastAsia="等线"/>
          <w:lang w:val="en" w:eastAsia="zh-CN"/>
        </w:rPr>
        <w:t>),</w:t>
      </w:r>
      <w:r w:rsidR="00281512" w:rsidRPr="00281512">
        <w:rPr>
          <w:rFonts w:eastAsia="等线"/>
          <w:lang w:val="en" w:eastAsia="zh-CN"/>
        </w:rPr>
        <w:t xml:space="preserve"> </w:t>
      </w:r>
      <w:r w:rsidR="00281512" w:rsidRPr="00F307B8">
        <w:rPr>
          <w:rFonts w:eastAsia="等线"/>
          <w:lang w:val="en" w:eastAsia="zh-CN"/>
        </w:rPr>
        <w:t>(</w:t>
      </w:r>
      <w:r w:rsidR="00281512" w:rsidRPr="00F307B8">
        <w:rPr>
          <w:rFonts w:eastAsia="等线"/>
          <w:i/>
          <w:lang w:val="en" w:eastAsia="zh-CN"/>
        </w:rPr>
        <w:t>c</w:t>
      </w:r>
      <w:r w:rsidR="00281512" w:rsidRPr="00F307B8">
        <w:rPr>
          <w:rFonts w:eastAsia="等线"/>
          <w:lang w:val="en" w:eastAsia="zh-CN"/>
        </w:rPr>
        <w:t xml:space="preserve">, </w:t>
      </w:r>
      <w:r w:rsidR="00281512" w:rsidRPr="00F307B8">
        <w:rPr>
          <w:rFonts w:eastAsia="等线"/>
          <w:i/>
          <w:lang w:val="en" w:eastAsia="zh-CN"/>
        </w:rPr>
        <w:t>f</w:t>
      </w:r>
      <w:r w:rsidR="00281512" w:rsidRPr="00F307B8">
        <w:rPr>
          <w:rFonts w:eastAsia="等线"/>
          <w:lang w:val="en" w:eastAsia="zh-CN"/>
        </w:rPr>
        <w:t xml:space="preserve">), </w:t>
      </w:r>
      <w:r w:rsidRPr="00F307B8">
        <w:rPr>
          <w:rFonts w:eastAsia="等线"/>
          <w:lang w:val="en" w:eastAsia="zh-CN"/>
        </w:rPr>
        <w:t xml:space="preserve"> (</w:t>
      </w:r>
      <w:r w:rsidR="00CC2399">
        <w:rPr>
          <w:rFonts w:eastAsia="等线"/>
          <w:i/>
          <w:lang w:val="en" w:eastAsia="zh-CN"/>
        </w:rPr>
        <w:t>n</w:t>
      </w:r>
      <w:r w:rsidRPr="00F307B8">
        <w:rPr>
          <w:rFonts w:eastAsia="等线"/>
          <w:lang w:val="en" w:eastAsia="zh-CN"/>
        </w:rPr>
        <w:t xml:space="preserve">, </w:t>
      </w:r>
      <w:r w:rsidRPr="00F307B8">
        <w:rPr>
          <w:rFonts w:eastAsia="等线"/>
          <w:i/>
          <w:lang w:val="en" w:eastAsia="zh-CN"/>
        </w:rPr>
        <w:t>i</w:t>
      </w:r>
      <w:r w:rsidRPr="00F307B8">
        <w:rPr>
          <w:rFonts w:eastAsia="等线"/>
          <w:lang w:val="en" w:eastAsia="zh-CN"/>
        </w:rPr>
        <w:t>),</w:t>
      </w:r>
      <w:r w:rsidR="00281512" w:rsidRPr="00281512">
        <w:rPr>
          <w:rFonts w:eastAsia="等线"/>
          <w:lang w:val="en" w:eastAsia="zh-CN"/>
        </w:rPr>
        <w:t xml:space="preserve"> </w:t>
      </w:r>
      <w:r w:rsidR="00281512" w:rsidRPr="00F307B8">
        <w:rPr>
          <w:rFonts w:eastAsia="等线"/>
          <w:lang w:val="en" w:eastAsia="zh-CN"/>
        </w:rPr>
        <w:t>(</w:t>
      </w:r>
      <w:r w:rsidR="00281512">
        <w:rPr>
          <w:rFonts w:eastAsia="等线"/>
          <w:i/>
          <w:lang w:val="en" w:eastAsia="zh-CN"/>
        </w:rPr>
        <w:t>m</w:t>
      </w:r>
      <w:r w:rsidR="00281512" w:rsidRPr="00F307B8">
        <w:rPr>
          <w:rFonts w:eastAsia="等线"/>
          <w:lang w:val="en" w:eastAsia="zh-CN"/>
        </w:rPr>
        <w:t xml:space="preserve">, </w:t>
      </w:r>
      <w:r w:rsidR="00281512">
        <w:rPr>
          <w:rFonts w:eastAsia="等线"/>
          <w:i/>
          <w:lang w:val="en" w:eastAsia="zh-CN"/>
        </w:rPr>
        <w:t>n</w:t>
      </w:r>
      <w:r w:rsidR="00281512" w:rsidRPr="00F307B8">
        <w:rPr>
          <w:rFonts w:eastAsia="等线"/>
          <w:lang w:val="en" w:eastAsia="zh-CN"/>
        </w:rPr>
        <w:t xml:space="preserve">), </w:t>
      </w:r>
      <w:r w:rsidRPr="00F307B8">
        <w:rPr>
          <w:rFonts w:eastAsia="等线"/>
          <w:lang w:val="en" w:eastAsia="zh-CN"/>
        </w:rPr>
        <w:t xml:space="preserve"> (</w:t>
      </w:r>
      <w:r w:rsidRPr="00F307B8">
        <w:rPr>
          <w:rFonts w:eastAsia="等线"/>
          <w:i/>
          <w:lang w:val="en" w:eastAsia="zh-CN"/>
        </w:rPr>
        <w:t>i</w:t>
      </w:r>
      <w:r w:rsidRPr="00F307B8">
        <w:rPr>
          <w:rFonts w:eastAsia="等线"/>
          <w:lang w:val="en" w:eastAsia="zh-CN"/>
        </w:rPr>
        <w:t xml:space="preserve">, </w:t>
      </w:r>
      <w:r w:rsidR="00CC2399">
        <w:rPr>
          <w:rFonts w:eastAsia="等线"/>
          <w:i/>
          <w:lang w:val="en" w:eastAsia="zh-CN"/>
        </w:rPr>
        <w:t>m</w:t>
      </w:r>
      <w:r w:rsidRPr="00F307B8">
        <w:rPr>
          <w:rFonts w:eastAsia="等线"/>
          <w:lang w:val="en" w:eastAsia="zh-CN"/>
        </w:rPr>
        <w:t>), (</w:t>
      </w:r>
      <w:r w:rsidR="00CC2399">
        <w:rPr>
          <w:rFonts w:eastAsia="等线"/>
          <w:i/>
          <w:lang w:val="en" w:eastAsia="zh-CN"/>
        </w:rPr>
        <w:t>n</w:t>
      </w:r>
      <w:r w:rsidRPr="00F307B8">
        <w:rPr>
          <w:rFonts w:eastAsia="等线"/>
          <w:lang w:val="en" w:eastAsia="zh-CN"/>
        </w:rPr>
        <w:t xml:space="preserve">, </w:t>
      </w:r>
      <w:r w:rsidRPr="00F307B8">
        <w:rPr>
          <w:rFonts w:eastAsia="等线"/>
          <w:i/>
          <w:lang w:val="en" w:eastAsia="zh-CN"/>
        </w:rPr>
        <w:t>j</w:t>
      </w:r>
      <w:r w:rsidRPr="00F307B8">
        <w:rPr>
          <w:rFonts w:eastAsia="等线"/>
          <w:lang w:val="en" w:eastAsia="zh-CN"/>
        </w:rPr>
        <w:t xml:space="preserve">)}, </w:t>
      </w:r>
      <w:r w:rsidRPr="00F307B8">
        <w:rPr>
          <w:rFonts w:eastAsia="等线"/>
          <w:i/>
          <w:lang w:val="en" w:eastAsia="zh-CN"/>
        </w:rPr>
        <w:t>S</w:t>
      </w:r>
      <w:r w:rsidRPr="00F307B8">
        <w:rPr>
          <w:rFonts w:eastAsia="等线"/>
          <w:i/>
          <w:vertAlign w:val="subscript"/>
          <w:lang w:val="en" w:eastAsia="zh-CN"/>
        </w:rPr>
        <w:t>LA</w:t>
      </w:r>
      <w:r w:rsidRPr="00F307B8">
        <w:rPr>
          <w:rFonts w:eastAsia="等线"/>
          <w:lang w:val="en" w:eastAsia="zh-CN"/>
        </w:rPr>
        <w:t xml:space="preserve"> = {</w:t>
      </w:r>
      <w:r w:rsidR="004821C1">
        <w:rPr>
          <w:rFonts w:eastAsia="等线" w:hint="eastAsia"/>
          <w:i/>
          <w:lang w:val="en" w:eastAsia="zh-CN"/>
        </w:rPr>
        <w:t>k</w:t>
      </w:r>
      <w:r w:rsidRPr="00F307B8">
        <w:rPr>
          <w:rFonts w:eastAsia="等线"/>
          <w:lang w:val="en" w:eastAsia="zh-CN"/>
        </w:rPr>
        <w:t xml:space="preserve">, </w:t>
      </w:r>
      <w:r w:rsidRPr="00F307B8">
        <w:rPr>
          <w:rFonts w:eastAsia="等线"/>
          <w:i/>
          <w:lang w:val="en" w:eastAsia="zh-CN"/>
        </w:rPr>
        <w:t>c</w:t>
      </w:r>
      <w:r w:rsidRPr="00F307B8">
        <w:rPr>
          <w:rFonts w:eastAsia="等线"/>
          <w:lang w:val="en" w:eastAsia="zh-CN"/>
        </w:rPr>
        <w:t xml:space="preserve">, </w:t>
      </w:r>
      <w:r w:rsidRPr="00F307B8">
        <w:rPr>
          <w:rFonts w:eastAsia="等线"/>
          <w:i/>
          <w:lang w:val="en" w:eastAsia="zh-CN"/>
        </w:rPr>
        <w:t>e</w:t>
      </w:r>
      <w:r w:rsidRPr="00F307B8">
        <w:rPr>
          <w:rFonts w:eastAsia="等线"/>
          <w:lang w:val="en" w:eastAsia="zh-CN"/>
        </w:rPr>
        <w:t xml:space="preserve">, </w:t>
      </w:r>
      <w:r w:rsidRPr="00F307B8">
        <w:rPr>
          <w:rFonts w:eastAsia="等线"/>
          <w:i/>
          <w:lang w:val="en" w:eastAsia="zh-CN"/>
        </w:rPr>
        <w:t>d</w:t>
      </w:r>
      <w:r w:rsidRPr="00F307B8">
        <w:rPr>
          <w:rFonts w:eastAsia="等线"/>
          <w:lang w:val="en" w:eastAsia="zh-CN"/>
        </w:rPr>
        <w:t xml:space="preserve">, </w:t>
      </w:r>
      <w:r w:rsidR="00CC2399">
        <w:rPr>
          <w:rFonts w:eastAsia="等线"/>
          <w:i/>
          <w:lang w:val="en" w:eastAsia="zh-CN"/>
        </w:rPr>
        <w:t>m</w:t>
      </w:r>
      <w:r w:rsidRPr="00F307B8">
        <w:rPr>
          <w:rFonts w:eastAsia="等线"/>
          <w:lang w:val="en" w:eastAsia="zh-CN"/>
        </w:rPr>
        <w:t xml:space="preserve">, </w:t>
      </w:r>
      <w:r w:rsidR="00CC2399">
        <w:rPr>
          <w:rFonts w:eastAsia="等线"/>
          <w:i/>
          <w:lang w:val="en" w:eastAsia="zh-CN"/>
        </w:rPr>
        <w:t>n</w:t>
      </w:r>
      <w:r w:rsidRPr="00F307B8">
        <w:rPr>
          <w:rFonts w:eastAsia="等线"/>
          <w:lang w:val="en" w:eastAsia="zh-CN"/>
        </w:rPr>
        <w:t xml:space="preserve">, </w:t>
      </w:r>
      <w:r w:rsidRPr="00F307B8">
        <w:rPr>
          <w:rFonts w:eastAsia="等线"/>
          <w:i/>
          <w:lang w:val="en" w:eastAsia="zh-CN"/>
        </w:rPr>
        <w:t>i</w:t>
      </w:r>
      <w:r w:rsidRPr="00F307B8">
        <w:rPr>
          <w:rFonts w:eastAsia="等线"/>
          <w:lang w:val="en" w:eastAsia="zh-CN"/>
        </w:rPr>
        <w:t xml:space="preserve">}, </w:t>
      </w:r>
      <w:r w:rsidRPr="00F307B8">
        <w:rPr>
          <w:rFonts w:eastAsia="等线"/>
          <w:i/>
        </w:rPr>
        <w:t>A</w:t>
      </w:r>
      <w:r w:rsidRPr="00F307B8">
        <w:rPr>
          <w:rFonts w:eastAsia="等线"/>
          <w:i/>
          <w:vertAlign w:val="subscript"/>
          <w:lang w:eastAsia="zh-CN"/>
        </w:rPr>
        <w:t>ls</w:t>
      </w:r>
      <w:r w:rsidRPr="00F307B8">
        <w:rPr>
          <w:rFonts w:eastAsia="等线"/>
          <w:lang w:eastAsia="zh-CN"/>
        </w:rPr>
        <w:t xml:space="preserve"> = {</w:t>
      </w:r>
      <w:r w:rsidR="004821C1">
        <w:rPr>
          <w:rFonts w:eastAsia="等线" w:hint="eastAsia"/>
          <w:i/>
          <w:lang w:eastAsia="zh-CN"/>
        </w:rPr>
        <w:t>k</w:t>
      </w:r>
      <w:r w:rsidRPr="00F307B8">
        <w:rPr>
          <w:rFonts w:eastAsia="等线"/>
          <w:lang w:eastAsia="zh-CN"/>
        </w:rPr>
        <w:t xml:space="preserve">, </w:t>
      </w:r>
      <w:r w:rsidR="00CC2399">
        <w:rPr>
          <w:rFonts w:eastAsia="等线"/>
          <w:i/>
          <w:lang w:eastAsia="zh-CN"/>
        </w:rPr>
        <w:t>m</w:t>
      </w:r>
      <w:r w:rsidRPr="00F307B8">
        <w:rPr>
          <w:rFonts w:eastAsia="等线"/>
          <w:lang w:eastAsia="zh-CN"/>
        </w:rPr>
        <w:t xml:space="preserve">}, and </w:t>
      </w:r>
      <w:r w:rsidRPr="00F307B8">
        <w:rPr>
          <w:rFonts w:eastAsia="等线"/>
          <w:i/>
        </w:rPr>
        <w:t>A</w:t>
      </w:r>
      <w:r w:rsidRPr="00F307B8">
        <w:rPr>
          <w:rFonts w:eastAsia="等线"/>
          <w:i/>
          <w:vertAlign w:val="subscript"/>
          <w:lang w:eastAsia="zh-CN"/>
        </w:rPr>
        <w:t>le</w:t>
      </w:r>
      <w:r w:rsidRPr="00F307B8">
        <w:rPr>
          <w:rFonts w:eastAsia="等线"/>
          <w:lang w:eastAsia="zh-CN"/>
        </w:rPr>
        <w:t xml:space="preserve"> = {</w:t>
      </w:r>
      <w:r w:rsidRPr="00F307B8">
        <w:rPr>
          <w:rFonts w:eastAsia="等线"/>
          <w:i/>
          <w:lang w:eastAsia="zh-CN"/>
        </w:rPr>
        <w:t>e</w:t>
      </w:r>
      <w:r w:rsidRPr="00F307B8">
        <w:rPr>
          <w:rFonts w:eastAsia="等线"/>
          <w:lang w:eastAsia="zh-CN"/>
        </w:rPr>
        <w:t xml:space="preserve">, </w:t>
      </w:r>
      <w:r w:rsidRPr="00F307B8">
        <w:rPr>
          <w:rFonts w:eastAsia="等线"/>
          <w:i/>
          <w:lang w:eastAsia="zh-CN"/>
        </w:rPr>
        <w:t>i</w:t>
      </w:r>
      <w:r w:rsidRPr="00F307B8">
        <w:rPr>
          <w:rFonts w:eastAsia="等线"/>
          <w:lang w:eastAsia="zh-CN"/>
        </w:rPr>
        <w:t>} from A</w:t>
      </w:r>
      <w:r w:rsidRPr="00F307B8">
        <w:rPr>
          <w:rFonts w:eastAsia="等线"/>
        </w:rPr>
        <w:t>lgorithm</w:t>
      </w:r>
      <w:r w:rsidRPr="00F307B8">
        <w:rPr>
          <w:rFonts w:eastAsia="等线"/>
          <w:lang w:eastAsia="zh-CN"/>
        </w:rPr>
        <w:t xml:space="preserve"> 1. In steps 2-9 of A</w:t>
      </w:r>
      <w:r w:rsidRPr="00F307B8">
        <w:rPr>
          <w:rFonts w:eastAsia="等线"/>
        </w:rPr>
        <w:t>lgorithm</w:t>
      </w:r>
      <w:r w:rsidRPr="00F307B8">
        <w:rPr>
          <w:rFonts w:eastAsia="等线"/>
          <w:lang w:eastAsia="zh-CN"/>
        </w:rPr>
        <w:t xml:space="preserve"> 2,</w:t>
      </w:r>
      <w:r w:rsidR="00D2140A" w:rsidRPr="00D2140A">
        <w:rPr>
          <w:rFonts w:ascii="TimesLTStd-Roman" w:hAnsi="TimesLTStd-Roman" w:cs="TimesLTStd-Roman"/>
          <w:spacing w:val="-2"/>
          <w:lang w:eastAsia="zh-CN"/>
        </w:rPr>
        <w:t xml:space="preserve"> </w:t>
      </w:r>
      <w:r w:rsidR="00D2140A" w:rsidRPr="00D2140A">
        <w:rPr>
          <w:rFonts w:eastAsia="等线"/>
          <w:lang w:eastAsia="zh-CN"/>
        </w:rPr>
        <w:t xml:space="preserve">we can get </w:t>
      </w:r>
      <w:r w:rsidR="00D2140A" w:rsidRPr="00D2140A">
        <w:rPr>
          <w:rFonts w:eastAsia="等线"/>
          <w:i/>
          <w:lang w:val="en" w:eastAsia="zh-CN"/>
        </w:rPr>
        <w:t>A</w:t>
      </w:r>
      <w:r w:rsidR="00D2140A" w:rsidRPr="00D2140A">
        <w:rPr>
          <w:rFonts w:eastAsia="等线"/>
          <w:i/>
          <w:vertAlign w:val="subscript"/>
          <w:lang w:val="en" w:eastAsia="zh-CN"/>
        </w:rPr>
        <w:t>loop_dir</w:t>
      </w:r>
      <w:r w:rsidR="00D2140A" w:rsidRPr="00D2140A">
        <w:rPr>
          <w:rFonts w:eastAsia="等线"/>
          <w:lang w:val="en" w:eastAsia="zh-CN"/>
        </w:rPr>
        <w:t xml:space="preserve"> </w:t>
      </w:r>
      <w:proofErr w:type="gramStart"/>
      <w:r w:rsidR="00D2140A" w:rsidRPr="00D2140A">
        <w:rPr>
          <w:rFonts w:eastAsia="等线"/>
          <w:lang w:val="en" w:eastAsia="zh-CN"/>
        </w:rPr>
        <w:t>={</w:t>
      </w:r>
      <w:proofErr w:type="gramEnd"/>
      <w:r w:rsidR="00D2140A" w:rsidRPr="00D2140A">
        <w:rPr>
          <w:rFonts w:eastAsia="等线"/>
          <w:lang w:val="en" w:eastAsia="zh-CN"/>
        </w:rPr>
        <w:t>(</w:t>
      </w:r>
      <w:r w:rsidR="004821C1">
        <w:rPr>
          <w:rFonts w:eastAsia="等线" w:hint="eastAsia"/>
          <w:i/>
          <w:lang w:val="en" w:eastAsia="zh-CN"/>
        </w:rPr>
        <w:t>k</w:t>
      </w:r>
      <w:r w:rsidR="00D2140A" w:rsidRPr="00D2140A">
        <w:rPr>
          <w:rFonts w:eastAsia="等线"/>
          <w:lang w:val="en" w:eastAsia="zh-CN"/>
        </w:rPr>
        <w:t xml:space="preserve">, </w:t>
      </w:r>
      <w:r w:rsidR="00D2140A" w:rsidRPr="00D2140A">
        <w:rPr>
          <w:rFonts w:eastAsia="等线"/>
          <w:i/>
          <w:lang w:val="en" w:eastAsia="zh-CN"/>
        </w:rPr>
        <w:t>c</w:t>
      </w:r>
      <w:r w:rsidR="00D2140A" w:rsidRPr="00D2140A">
        <w:rPr>
          <w:rFonts w:eastAsia="等线"/>
          <w:lang w:val="en" w:eastAsia="zh-CN"/>
        </w:rPr>
        <w:t>), (</w:t>
      </w:r>
      <w:r w:rsidR="00D2140A" w:rsidRPr="00D2140A">
        <w:rPr>
          <w:rFonts w:eastAsia="等线"/>
          <w:i/>
          <w:lang w:val="en" w:eastAsia="zh-CN"/>
        </w:rPr>
        <w:t>d</w:t>
      </w:r>
      <w:r w:rsidR="00D2140A" w:rsidRPr="00D2140A">
        <w:rPr>
          <w:rFonts w:eastAsia="等线"/>
          <w:lang w:val="en" w:eastAsia="zh-CN"/>
        </w:rPr>
        <w:t xml:space="preserve">, </w:t>
      </w:r>
      <w:r w:rsidR="00D2140A" w:rsidRPr="00D2140A">
        <w:rPr>
          <w:rFonts w:eastAsia="等线"/>
          <w:i/>
          <w:lang w:val="en" w:eastAsia="zh-CN"/>
        </w:rPr>
        <w:t>e</w:t>
      </w:r>
      <w:r w:rsidR="00D2140A" w:rsidRPr="00D2140A">
        <w:rPr>
          <w:rFonts w:eastAsia="等线"/>
          <w:lang w:val="en" w:eastAsia="zh-CN"/>
        </w:rPr>
        <w:t>), (</w:t>
      </w:r>
      <w:r w:rsidR="00CC2399">
        <w:rPr>
          <w:rFonts w:eastAsia="等线"/>
          <w:i/>
          <w:lang w:val="en" w:eastAsia="zh-CN"/>
        </w:rPr>
        <w:t>m</w:t>
      </w:r>
      <w:r w:rsidR="00D2140A" w:rsidRPr="00D2140A">
        <w:rPr>
          <w:rFonts w:eastAsia="等线"/>
          <w:lang w:val="en" w:eastAsia="zh-CN"/>
        </w:rPr>
        <w:t xml:space="preserve">, </w:t>
      </w:r>
      <w:r w:rsidR="00CC2399">
        <w:rPr>
          <w:rFonts w:eastAsia="等线"/>
          <w:i/>
          <w:lang w:val="en" w:eastAsia="zh-CN"/>
        </w:rPr>
        <w:t>n</w:t>
      </w:r>
      <w:r w:rsidR="00D2140A" w:rsidRPr="00D2140A">
        <w:rPr>
          <w:rFonts w:eastAsia="等线"/>
          <w:lang w:val="en" w:eastAsia="zh-CN"/>
        </w:rPr>
        <w:t xml:space="preserve">), </w:t>
      </w:r>
      <w:r w:rsidR="00196952" w:rsidRPr="00D2140A">
        <w:rPr>
          <w:rFonts w:eastAsia="等线"/>
          <w:lang w:val="en" w:eastAsia="zh-CN"/>
        </w:rPr>
        <w:t>(</w:t>
      </w:r>
      <w:r w:rsidR="00196952" w:rsidRPr="00D2140A">
        <w:rPr>
          <w:rFonts w:eastAsia="等线"/>
          <w:i/>
          <w:lang w:val="en" w:eastAsia="zh-CN"/>
        </w:rPr>
        <w:t>e</w:t>
      </w:r>
      <w:r w:rsidR="00196952" w:rsidRPr="00D2140A">
        <w:rPr>
          <w:rFonts w:eastAsia="等线"/>
          <w:lang w:val="en" w:eastAsia="zh-CN"/>
        </w:rPr>
        <w:t xml:space="preserve">, </w:t>
      </w:r>
      <w:r w:rsidR="00196952">
        <w:rPr>
          <w:rFonts w:eastAsia="等线" w:hint="eastAsia"/>
          <w:i/>
          <w:lang w:val="en" w:eastAsia="zh-CN"/>
        </w:rPr>
        <w:t>k</w:t>
      </w:r>
      <w:r w:rsidR="00196952" w:rsidRPr="00D2140A">
        <w:rPr>
          <w:rFonts w:eastAsia="等线"/>
          <w:lang w:val="en" w:eastAsia="zh-CN"/>
        </w:rPr>
        <w:t>), (</w:t>
      </w:r>
      <w:r w:rsidR="00196952" w:rsidRPr="00D2140A">
        <w:rPr>
          <w:rFonts w:eastAsia="等线"/>
          <w:i/>
          <w:lang w:val="en" w:eastAsia="zh-CN"/>
        </w:rPr>
        <w:t>c</w:t>
      </w:r>
      <w:r w:rsidR="00196952" w:rsidRPr="00D2140A">
        <w:rPr>
          <w:rFonts w:eastAsia="等线"/>
          <w:lang w:val="en" w:eastAsia="zh-CN"/>
        </w:rPr>
        <w:t xml:space="preserve">, </w:t>
      </w:r>
      <w:r w:rsidR="00196952" w:rsidRPr="00D2140A">
        <w:rPr>
          <w:rFonts w:eastAsia="等线"/>
          <w:i/>
          <w:lang w:val="en" w:eastAsia="zh-CN"/>
        </w:rPr>
        <w:t>d</w:t>
      </w:r>
      <w:r w:rsidR="00196952" w:rsidRPr="00D2140A">
        <w:rPr>
          <w:rFonts w:eastAsia="等线"/>
          <w:lang w:val="en" w:eastAsia="zh-CN"/>
        </w:rPr>
        <w:t>), (</w:t>
      </w:r>
      <w:r w:rsidR="00196952" w:rsidRPr="00D2140A">
        <w:rPr>
          <w:rFonts w:eastAsia="等线"/>
          <w:i/>
          <w:lang w:val="en" w:eastAsia="zh-CN"/>
        </w:rPr>
        <w:t>i</w:t>
      </w:r>
      <w:r w:rsidR="00196952" w:rsidRPr="00D2140A">
        <w:rPr>
          <w:rFonts w:eastAsia="等线"/>
          <w:lang w:val="en" w:eastAsia="zh-CN"/>
        </w:rPr>
        <w:t xml:space="preserve">, </w:t>
      </w:r>
      <w:r w:rsidR="00196952">
        <w:rPr>
          <w:rFonts w:eastAsia="等线"/>
          <w:i/>
          <w:lang w:val="en" w:eastAsia="zh-CN"/>
        </w:rPr>
        <w:t>m</w:t>
      </w:r>
      <w:r w:rsidR="00196952" w:rsidRPr="00D2140A">
        <w:rPr>
          <w:rFonts w:eastAsia="等线"/>
          <w:lang w:val="en" w:eastAsia="zh-CN"/>
        </w:rPr>
        <w:t xml:space="preserve">), </w:t>
      </w:r>
      <w:r w:rsidR="00D2140A" w:rsidRPr="00D2140A">
        <w:rPr>
          <w:rFonts w:eastAsia="等线"/>
          <w:lang w:val="en" w:eastAsia="zh-CN"/>
        </w:rPr>
        <w:t>(</w:t>
      </w:r>
      <w:r w:rsidR="00CC2399">
        <w:rPr>
          <w:rFonts w:eastAsia="等线"/>
          <w:i/>
          <w:lang w:val="en" w:eastAsia="zh-CN"/>
        </w:rPr>
        <w:t>n</w:t>
      </w:r>
      <w:r w:rsidR="00D2140A" w:rsidRPr="00D2140A">
        <w:rPr>
          <w:rFonts w:eastAsia="等线"/>
          <w:lang w:val="en" w:eastAsia="zh-CN"/>
        </w:rPr>
        <w:t xml:space="preserve">, </w:t>
      </w:r>
      <w:r w:rsidR="00D2140A" w:rsidRPr="00D2140A">
        <w:rPr>
          <w:rFonts w:eastAsia="等线"/>
          <w:i/>
          <w:lang w:val="en" w:eastAsia="zh-CN"/>
        </w:rPr>
        <w:t>i</w:t>
      </w:r>
      <w:r w:rsidR="00D2140A" w:rsidRPr="00D2140A">
        <w:rPr>
          <w:rFonts w:eastAsia="等线"/>
          <w:lang w:val="en" w:eastAsia="zh-CN"/>
        </w:rPr>
        <w:t xml:space="preserve">)}. Then </w:t>
      </w:r>
      <w:r w:rsidR="004821C1">
        <w:rPr>
          <w:rFonts w:eastAsia="等线" w:hint="eastAsia"/>
          <w:i/>
          <w:lang w:eastAsia="zh-CN"/>
        </w:rPr>
        <w:t>k</w:t>
      </w:r>
      <w:r w:rsidR="00D2140A" w:rsidRPr="00D2140A">
        <w:rPr>
          <w:rFonts w:eastAsia="等线"/>
          <w:lang w:eastAsia="zh-CN"/>
        </w:rPr>
        <w:t xml:space="preserve"> </w:t>
      </w:r>
      <w:r w:rsidR="00D2140A" w:rsidRPr="00D2140A">
        <w:rPr>
          <w:rFonts w:eastAsia="等线"/>
          <w:lang w:eastAsia="zh-CN"/>
        </w:rPr>
        <w:sym w:font="Symbol" w:char="F0CE"/>
      </w:r>
      <w:r w:rsidR="00D2140A" w:rsidRPr="00D2140A">
        <w:rPr>
          <w:rFonts w:eastAsia="等线"/>
          <w:lang w:eastAsia="zh-CN"/>
        </w:rPr>
        <w:t xml:space="preserve"> </w:t>
      </w:r>
      <w:proofErr w:type="gramStart"/>
      <w:r w:rsidR="00D2140A" w:rsidRPr="00D2140A">
        <w:rPr>
          <w:rFonts w:eastAsia="等线"/>
          <w:i/>
          <w:lang w:val="en" w:eastAsia="zh-CN"/>
        </w:rPr>
        <w:t>A</w:t>
      </w:r>
      <w:r w:rsidR="00D2140A" w:rsidRPr="00D2140A">
        <w:rPr>
          <w:rFonts w:eastAsia="等线"/>
          <w:i/>
          <w:vertAlign w:val="subscript"/>
          <w:lang w:val="en" w:eastAsia="zh-CN"/>
        </w:rPr>
        <w:t>ls</w:t>
      </w:r>
      <w:proofErr w:type="gramEnd"/>
      <w:r w:rsidR="00D2140A" w:rsidRPr="00D2140A">
        <w:rPr>
          <w:rFonts w:eastAsia="等线"/>
          <w:lang w:val="en" w:eastAsia="zh-CN"/>
        </w:rPr>
        <w:t xml:space="preserve">, </w:t>
      </w:r>
      <w:r w:rsidR="00D2140A" w:rsidRPr="00D2140A">
        <w:rPr>
          <w:rFonts w:eastAsia="等线"/>
          <w:lang w:val="en" w:eastAsia="zh-CN"/>
        </w:rPr>
        <w:sym w:font="Symbol" w:char="F0A6"/>
      </w:r>
      <w:r w:rsidR="00D2140A" w:rsidRPr="00D2140A">
        <w:rPr>
          <w:rFonts w:eastAsia="等线"/>
          <w:vertAlign w:val="subscript"/>
          <w:lang w:val="en" w:eastAsia="zh-CN"/>
        </w:rPr>
        <w:t>1</w:t>
      </w:r>
      <w:r w:rsidR="00D2140A" w:rsidRPr="00D2140A">
        <w:rPr>
          <w:rFonts w:eastAsia="等线"/>
          <w:lang w:val="en" w:eastAsia="zh-CN"/>
        </w:rPr>
        <w:t xml:space="preserve"> = &lt;</w:t>
      </w:r>
      <w:r w:rsidR="004821C1">
        <w:rPr>
          <w:rFonts w:eastAsia="等线" w:hint="eastAsia"/>
          <w:i/>
          <w:lang w:eastAsia="zh-CN"/>
        </w:rPr>
        <w:t>k</w:t>
      </w:r>
      <w:r w:rsidR="00D2140A" w:rsidRPr="00D2140A">
        <w:rPr>
          <w:rFonts w:eastAsia="等线"/>
          <w:lang w:val="en" w:eastAsia="zh-CN"/>
        </w:rPr>
        <w:t>&gt;, and (</w:t>
      </w:r>
      <w:r w:rsidR="004821C1">
        <w:rPr>
          <w:rFonts w:eastAsia="等线" w:hint="eastAsia"/>
          <w:i/>
          <w:lang w:val="en" w:eastAsia="zh-CN"/>
        </w:rPr>
        <w:t>k</w:t>
      </w:r>
      <w:r w:rsidR="00D2140A" w:rsidRPr="00D2140A">
        <w:rPr>
          <w:rFonts w:eastAsia="等线"/>
          <w:lang w:val="en" w:eastAsia="zh-CN"/>
        </w:rPr>
        <w:t xml:space="preserve">, </w:t>
      </w:r>
      <w:r w:rsidR="00D2140A" w:rsidRPr="00D2140A">
        <w:rPr>
          <w:rFonts w:eastAsia="等线"/>
          <w:i/>
          <w:lang w:val="en" w:eastAsia="zh-CN"/>
        </w:rPr>
        <w:t>c</w:t>
      </w:r>
      <w:r w:rsidR="00D2140A" w:rsidRPr="00D2140A">
        <w:rPr>
          <w:rFonts w:eastAsia="等线"/>
          <w:lang w:val="en" w:eastAsia="zh-CN"/>
        </w:rPr>
        <w:t xml:space="preserve">) </w:t>
      </w:r>
      <w:r w:rsidR="00D2140A" w:rsidRPr="00D2140A">
        <w:rPr>
          <w:rFonts w:eastAsia="等线"/>
          <w:lang w:eastAsia="zh-CN"/>
        </w:rPr>
        <w:sym w:font="Symbol" w:char="F0CE"/>
      </w:r>
      <w:r w:rsidR="00D2140A" w:rsidRPr="00D2140A">
        <w:rPr>
          <w:rFonts w:eastAsia="等线"/>
          <w:lang w:eastAsia="zh-CN"/>
        </w:rPr>
        <w:t xml:space="preserve"> </w:t>
      </w:r>
      <w:r w:rsidR="00D2140A" w:rsidRPr="00D2140A">
        <w:rPr>
          <w:rFonts w:eastAsia="等线"/>
          <w:i/>
          <w:lang w:eastAsia="zh-CN"/>
        </w:rPr>
        <w:t>A</w:t>
      </w:r>
      <w:r w:rsidR="00D2140A" w:rsidRPr="00D2140A">
        <w:rPr>
          <w:rFonts w:eastAsia="等线"/>
          <w:i/>
          <w:vertAlign w:val="subscript"/>
          <w:lang w:eastAsia="zh-CN"/>
        </w:rPr>
        <w:t>dir_set</w:t>
      </w:r>
      <w:r w:rsidR="00D2140A" w:rsidRPr="00D2140A">
        <w:rPr>
          <w:rFonts w:eastAsia="等线"/>
          <w:lang w:eastAsia="zh-CN"/>
        </w:rPr>
        <w:t xml:space="preserve">, </w:t>
      </w:r>
      <w:r w:rsidR="00D2140A" w:rsidRPr="00D2140A">
        <w:rPr>
          <w:rFonts w:eastAsia="等线"/>
          <w:i/>
          <w:lang w:val="en" w:eastAsia="zh-CN"/>
        </w:rPr>
        <w:t>c</w:t>
      </w:r>
      <w:r w:rsidR="00D2140A" w:rsidRPr="00D2140A">
        <w:rPr>
          <w:rFonts w:eastAsia="等线"/>
          <w:lang w:val="en" w:eastAsia="zh-CN"/>
        </w:rPr>
        <w:t xml:space="preserve"> </w:t>
      </w:r>
      <w:r w:rsidR="00D2140A" w:rsidRPr="00D2140A">
        <w:rPr>
          <w:rFonts w:eastAsia="等线"/>
          <w:lang w:eastAsia="zh-CN"/>
        </w:rPr>
        <w:sym w:font="Symbol" w:char="F0CE"/>
      </w:r>
      <w:r w:rsidR="00D2140A" w:rsidRPr="00D2140A">
        <w:rPr>
          <w:rFonts w:eastAsia="等线"/>
          <w:lang w:eastAsia="zh-CN"/>
        </w:rPr>
        <w:t xml:space="preserve"> </w:t>
      </w:r>
      <w:r w:rsidR="00D2140A" w:rsidRPr="00D2140A">
        <w:rPr>
          <w:rFonts w:eastAsia="等线"/>
          <w:i/>
          <w:lang w:val="en" w:eastAsia="zh-CN"/>
        </w:rPr>
        <w:t>S</w:t>
      </w:r>
      <w:r w:rsidR="00D2140A" w:rsidRPr="00D2140A">
        <w:rPr>
          <w:rFonts w:eastAsia="等线"/>
          <w:i/>
          <w:vertAlign w:val="subscript"/>
          <w:lang w:val="en" w:eastAsia="zh-CN"/>
        </w:rPr>
        <w:t>LA</w:t>
      </w:r>
      <w:r w:rsidR="00D2140A" w:rsidRPr="00D2140A">
        <w:rPr>
          <w:rFonts w:eastAsia="等线"/>
          <w:lang w:val="en" w:eastAsia="zh-CN"/>
        </w:rPr>
        <w:t xml:space="preserve">, thus </w:t>
      </w:r>
      <w:r w:rsidR="00D2140A" w:rsidRPr="00D2140A">
        <w:rPr>
          <w:rFonts w:eastAsia="等线"/>
          <w:lang w:val="en" w:eastAsia="zh-CN"/>
        </w:rPr>
        <w:sym w:font="Symbol" w:char="F0A6"/>
      </w:r>
      <w:r w:rsidR="00D2140A" w:rsidRPr="00D2140A">
        <w:rPr>
          <w:rFonts w:eastAsia="等线"/>
          <w:vertAlign w:val="subscript"/>
          <w:lang w:val="en" w:eastAsia="zh-CN"/>
        </w:rPr>
        <w:t>1</w:t>
      </w:r>
      <w:r w:rsidR="00D2140A" w:rsidRPr="00D2140A">
        <w:rPr>
          <w:rFonts w:eastAsia="等线"/>
          <w:lang w:val="en" w:eastAsia="zh-CN"/>
        </w:rPr>
        <w:t xml:space="preserve"> = &lt;</w:t>
      </w:r>
      <w:r w:rsidR="004821C1">
        <w:rPr>
          <w:rFonts w:eastAsia="等线" w:hint="eastAsia"/>
          <w:i/>
          <w:lang w:eastAsia="zh-CN"/>
        </w:rPr>
        <w:t>k</w:t>
      </w:r>
      <w:r w:rsidR="00D2140A" w:rsidRPr="00D2140A">
        <w:rPr>
          <w:rFonts w:eastAsia="等线"/>
          <w:lang w:eastAsia="zh-CN"/>
        </w:rPr>
        <w:t xml:space="preserve">, </w:t>
      </w:r>
      <w:r w:rsidR="00D2140A" w:rsidRPr="00D2140A">
        <w:rPr>
          <w:rFonts w:eastAsia="等线"/>
          <w:i/>
          <w:lang w:eastAsia="zh-CN"/>
        </w:rPr>
        <w:t>c</w:t>
      </w:r>
      <w:r w:rsidR="00D2140A" w:rsidRPr="00D2140A">
        <w:rPr>
          <w:rFonts w:eastAsia="等线"/>
          <w:lang w:val="en" w:eastAsia="zh-CN"/>
        </w:rPr>
        <w:t xml:space="preserve">&gt;, and </w:t>
      </w:r>
      <w:r w:rsidR="00D2140A" w:rsidRPr="00D2140A">
        <w:rPr>
          <w:rFonts w:eastAsia="等线"/>
          <w:lang w:eastAsia="zh-CN"/>
        </w:rPr>
        <w:t>(</w:t>
      </w:r>
      <w:r w:rsidR="00D2140A" w:rsidRPr="00D2140A">
        <w:rPr>
          <w:rFonts w:eastAsia="等线"/>
          <w:i/>
          <w:lang w:eastAsia="zh-CN"/>
        </w:rPr>
        <w:t>c</w:t>
      </w:r>
      <w:r w:rsidR="00D2140A" w:rsidRPr="00D2140A">
        <w:rPr>
          <w:rFonts w:eastAsia="等线"/>
          <w:lang w:eastAsia="zh-CN"/>
        </w:rPr>
        <w:t>,</w:t>
      </w:r>
      <w:r w:rsidR="00D2140A" w:rsidRPr="00D2140A">
        <w:rPr>
          <w:rFonts w:eastAsia="等线"/>
          <w:i/>
          <w:lang w:eastAsia="zh-CN"/>
        </w:rPr>
        <w:t xml:space="preserve"> d</w:t>
      </w:r>
      <w:r w:rsidR="00D2140A" w:rsidRPr="00D2140A">
        <w:rPr>
          <w:rFonts w:eastAsia="等线"/>
          <w:lang w:eastAsia="zh-CN"/>
        </w:rPr>
        <w:t xml:space="preserve">) </w:t>
      </w:r>
      <w:r w:rsidR="00D2140A" w:rsidRPr="00D2140A">
        <w:rPr>
          <w:rFonts w:eastAsia="等线"/>
          <w:lang w:eastAsia="zh-CN"/>
        </w:rPr>
        <w:sym w:font="Symbol" w:char="F0CE"/>
      </w:r>
      <w:r w:rsidR="00D2140A" w:rsidRPr="00D2140A">
        <w:rPr>
          <w:rFonts w:eastAsia="等线"/>
          <w:lang w:eastAsia="zh-CN"/>
        </w:rPr>
        <w:t xml:space="preserve"> </w:t>
      </w:r>
      <w:r w:rsidR="00D2140A" w:rsidRPr="00D2140A">
        <w:rPr>
          <w:rFonts w:eastAsia="等线"/>
          <w:i/>
          <w:lang w:eastAsia="zh-CN"/>
        </w:rPr>
        <w:t>A</w:t>
      </w:r>
      <w:r w:rsidR="00D2140A" w:rsidRPr="00D2140A">
        <w:rPr>
          <w:rFonts w:eastAsia="等线"/>
          <w:i/>
          <w:vertAlign w:val="subscript"/>
          <w:lang w:val="en" w:eastAsia="zh-CN"/>
        </w:rPr>
        <w:t>loop_dir</w:t>
      </w:r>
      <w:r w:rsidR="00D2140A" w:rsidRPr="00D2140A">
        <w:rPr>
          <w:rFonts w:eastAsia="等线"/>
          <w:lang w:val="en" w:eastAsia="zh-CN"/>
        </w:rPr>
        <w:t xml:space="preserve">, </w:t>
      </w:r>
      <w:r w:rsidR="00D2140A" w:rsidRPr="00D2140A">
        <w:rPr>
          <w:rFonts w:eastAsia="等线"/>
          <w:i/>
          <w:lang w:eastAsia="zh-CN"/>
        </w:rPr>
        <w:t>d</w:t>
      </w:r>
      <w:r w:rsidR="00D2140A" w:rsidRPr="00D2140A">
        <w:rPr>
          <w:rFonts w:eastAsia="等线"/>
          <w:lang w:eastAsia="zh-CN"/>
        </w:rPr>
        <w:t xml:space="preserve"> </w:t>
      </w:r>
      <w:r w:rsidR="00D2140A" w:rsidRPr="00D2140A">
        <w:rPr>
          <w:rFonts w:eastAsia="等线"/>
          <w:lang w:eastAsia="zh-CN"/>
        </w:rPr>
        <w:sym w:font="Symbol" w:char="F0CF"/>
      </w:r>
      <w:r w:rsidR="00D2140A" w:rsidRPr="00D2140A">
        <w:rPr>
          <w:rFonts w:eastAsia="等线"/>
          <w:lang w:eastAsia="zh-CN"/>
        </w:rPr>
        <w:t xml:space="preserve"> </w:t>
      </w:r>
      <w:r w:rsidR="00D2140A" w:rsidRPr="00D2140A">
        <w:rPr>
          <w:rFonts w:eastAsia="等线"/>
          <w:i/>
          <w:lang w:val="en" w:eastAsia="zh-CN"/>
        </w:rPr>
        <w:t>A</w:t>
      </w:r>
      <w:r w:rsidR="00D2140A" w:rsidRPr="00D2140A">
        <w:rPr>
          <w:rFonts w:eastAsia="等线"/>
          <w:i/>
          <w:vertAlign w:val="subscript"/>
          <w:lang w:val="en" w:eastAsia="zh-CN"/>
        </w:rPr>
        <w:t>le</w:t>
      </w:r>
      <w:r w:rsidR="00D2140A" w:rsidRPr="00D2140A">
        <w:rPr>
          <w:rFonts w:eastAsia="等线"/>
          <w:lang w:val="en" w:eastAsia="zh-CN"/>
        </w:rPr>
        <w:t xml:space="preserve">, thus </w:t>
      </w:r>
      <w:r w:rsidR="00D2140A" w:rsidRPr="00D2140A">
        <w:rPr>
          <w:rFonts w:eastAsia="等线"/>
          <w:lang w:val="en" w:eastAsia="zh-CN"/>
        </w:rPr>
        <w:sym w:font="Symbol" w:char="F0A6"/>
      </w:r>
      <w:r w:rsidR="00D2140A" w:rsidRPr="00D2140A">
        <w:rPr>
          <w:rFonts w:eastAsia="等线"/>
          <w:vertAlign w:val="subscript"/>
          <w:lang w:val="en" w:eastAsia="zh-CN"/>
        </w:rPr>
        <w:t>1</w:t>
      </w:r>
      <w:r w:rsidR="00D2140A" w:rsidRPr="00D2140A">
        <w:rPr>
          <w:rFonts w:eastAsia="等线"/>
          <w:lang w:val="en" w:eastAsia="zh-CN"/>
        </w:rPr>
        <w:t xml:space="preserve"> = &lt;</w:t>
      </w:r>
      <w:r w:rsidR="004821C1">
        <w:rPr>
          <w:rFonts w:eastAsia="等线" w:hint="eastAsia"/>
          <w:i/>
          <w:lang w:eastAsia="zh-CN"/>
        </w:rPr>
        <w:t>k</w:t>
      </w:r>
      <w:r w:rsidR="00D2140A" w:rsidRPr="00D2140A">
        <w:rPr>
          <w:rFonts w:eastAsia="等线"/>
          <w:lang w:eastAsia="zh-CN"/>
        </w:rPr>
        <w:t xml:space="preserve">, </w:t>
      </w:r>
      <w:r w:rsidR="00D2140A" w:rsidRPr="00D2140A">
        <w:rPr>
          <w:rFonts w:eastAsia="等线"/>
          <w:i/>
          <w:lang w:eastAsia="zh-CN"/>
        </w:rPr>
        <w:t>c</w:t>
      </w:r>
      <w:r w:rsidR="00D2140A" w:rsidRPr="00D2140A">
        <w:rPr>
          <w:rFonts w:eastAsia="等线"/>
          <w:lang w:eastAsia="zh-CN"/>
        </w:rPr>
        <w:t xml:space="preserve">, </w:t>
      </w:r>
      <w:r w:rsidR="00D2140A" w:rsidRPr="00D2140A">
        <w:rPr>
          <w:rFonts w:eastAsia="等线"/>
          <w:i/>
          <w:lang w:eastAsia="zh-CN"/>
        </w:rPr>
        <w:t>d</w:t>
      </w:r>
      <w:r w:rsidR="00D2140A" w:rsidRPr="00D2140A">
        <w:rPr>
          <w:rFonts w:eastAsia="等线"/>
          <w:lang w:val="en" w:eastAsia="zh-CN"/>
        </w:rPr>
        <w:t xml:space="preserve">&gt;, and </w:t>
      </w:r>
      <w:r w:rsidR="00D2140A" w:rsidRPr="00D2140A">
        <w:rPr>
          <w:rFonts w:eastAsia="等线"/>
          <w:lang w:eastAsia="zh-CN"/>
        </w:rPr>
        <w:t>(</w:t>
      </w:r>
      <w:r w:rsidR="00D2140A" w:rsidRPr="00D2140A">
        <w:rPr>
          <w:rFonts w:eastAsia="等线"/>
          <w:i/>
          <w:lang w:eastAsia="zh-CN"/>
        </w:rPr>
        <w:t>d</w:t>
      </w:r>
      <w:r w:rsidR="00D2140A" w:rsidRPr="00D2140A">
        <w:rPr>
          <w:rFonts w:eastAsia="等线"/>
          <w:lang w:eastAsia="zh-CN"/>
        </w:rPr>
        <w:t>,</w:t>
      </w:r>
      <w:r w:rsidR="00D2140A" w:rsidRPr="00D2140A">
        <w:rPr>
          <w:rFonts w:eastAsia="等线"/>
          <w:i/>
          <w:lang w:eastAsia="zh-CN"/>
        </w:rPr>
        <w:t xml:space="preserve"> e</w:t>
      </w:r>
      <w:r w:rsidR="00D2140A" w:rsidRPr="00D2140A">
        <w:rPr>
          <w:rFonts w:eastAsia="等线"/>
          <w:lang w:eastAsia="zh-CN"/>
        </w:rPr>
        <w:t xml:space="preserve">) </w:t>
      </w:r>
      <w:r w:rsidR="00D2140A" w:rsidRPr="00D2140A">
        <w:rPr>
          <w:rFonts w:eastAsia="等线"/>
          <w:lang w:eastAsia="zh-CN"/>
        </w:rPr>
        <w:sym w:font="Symbol" w:char="F0CE"/>
      </w:r>
      <w:r w:rsidR="00D2140A" w:rsidRPr="00D2140A">
        <w:rPr>
          <w:rFonts w:eastAsia="等线"/>
          <w:lang w:eastAsia="zh-CN"/>
        </w:rPr>
        <w:t xml:space="preserve"> </w:t>
      </w:r>
      <w:r w:rsidR="00D2140A" w:rsidRPr="00D2140A">
        <w:rPr>
          <w:rFonts w:eastAsia="等线"/>
          <w:i/>
          <w:lang w:eastAsia="zh-CN"/>
        </w:rPr>
        <w:t>A</w:t>
      </w:r>
      <w:r w:rsidR="00D2140A" w:rsidRPr="00D2140A">
        <w:rPr>
          <w:rFonts w:eastAsia="等线"/>
          <w:i/>
          <w:vertAlign w:val="subscript"/>
          <w:lang w:val="en" w:eastAsia="zh-CN"/>
        </w:rPr>
        <w:t>loop_dir</w:t>
      </w:r>
      <w:r w:rsidR="00D2140A" w:rsidRPr="00D2140A">
        <w:rPr>
          <w:rFonts w:eastAsia="等线"/>
          <w:lang w:val="en" w:eastAsia="zh-CN"/>
        </w:rPr>
        <w:t xml:space="preserve">, </w:t>
      </w:r>
      <w:r w:rsidR="00D2140A" w:rsidRPr="00D2140A">
        <w:rPr>
          <w:rFonts w:eastAsia="等线"/>
          <w:i/>
          <w:lang w:eastAsia="zh-CN"/>
        </w:rPr>
        <w:t>e</w:t>
      </w:r>
      <w:r w:rsidR="00D2140A" w:rsidRPr="00D2140A">
        <w:rPr>
          <w:rFonts w:eastAsia="等线"/>
          <w:lang w:eastAsia="zh-CN"/>
        </w:rPr>
        <w:t xml:space="preserve"> </w:t>
      </w:r>
      <w:r w:rsidR="00D2140A" w:rsidRPr="00D2140A">
        <w:rPr>
          <w:rFonts w:eastAsia="等线"/>
          <w:lang w:eastAsia="zh-CN"/>
        </w:rPr>
        <w:sym w:font="Symbol" w:char="F0CE"/>
      </w:r>
      <w:r w:rsidR="00D2140A" w:rsidRPr="00D2140A">
        <w:rPr>
          <w:rFonts w:eastAsia="等线"/>
          <w:lang w:eastAsia="zh-CN"/>
        </w:rPr>
        <w:t xml:space="preserve"> </w:t>
      </w:r>
      <w:r w:rsidR="00D2140A" w:rsidRPr="00D2140A">
        <w:rPr>
          <w:rFonts w:eastAsia="等线"/>
          <w:i/>
          <w:lang w:val="en" w:eastAsia="zh-CN"/>
        </w:rPr>
        <w:t>A</w:t>
      </w:r>
      <w:r w:rsidR="00D2140A" w:rsidRPr="00D2140A">
        <w:rPr>
          <w:rFonts w:eastAsia="等线"/>
          <w:i/>
          <w:vertAlign w:val="subscript"/>
          <w:lang w:val="en" w:eastAsia="zh-CN"/>
        </w:rPr>
        <w:t>le</w:t>
      </w:r>
      <w:r w:rsidR="00D2140A" w:rsidRPr="00D2140A">
        <w:rPr>
          <w:rFonts w:eastAsia="等线"/>
          <w:lang w:val="en" w:eastAsia="zh-CN"/>
        </w:rPr>
        <w:t xml:space="preserve">, thus </w:t>
      </w:r>
      <w:r w:rsidR="00D2140A" w:rsidRPr="00D2140A">
        <w:rPr>
          <w:rFonts w:eastAsia="等线"/>
          <w:lang w:val="en" w:eastAsia="zh-CN"/>
        </w:rPr>
        <w:sym w:font="Symbol" w:char="F0A6"/>
      </w:r>
      <w:r w:rsidR="00D2140A" w:rsidRPr="00D2140A">
        <w:rPr>
          <w:rFonts w:eastAsia="等线"/>
          <w:vertAlign w:val="subscript"/>
          <w:lang w:val="en" w:eastAsia="zh-CN"/>
        </w:rPr>
        <w:t>1</w:t>
      </w:r>
      <w:r w:rsidR="00D2140A" w:rsidRPr="00D2140A">
        <w:rPr>
          <w:rFonts w:eastAsia="等线"/>
          <w:lang w:val="en" w:eastAsia="zh-CN"/>
        </w:rPr>
        <w:t xml:space="preserve"> = &lt;</w:t>
      </w:r>
      <w:r w:rsidR="004821C1">
        <w:rPr>
          <w:rFonts w:eastAsia="等线" w:hint="eastAsia"/>
          <w:i/>
          <w:lang w:eastAsia="zh-CN"/>
        </w:rPr>
        <w:t>k</w:t>
      </w:r>
      <w:r w:rsidR="00D2140A" w:rsidRPr="00D2140A">
        <w:rPr>
          <w:rFonts w:eastAsia="等线"/>
          <w:lang w:eastAsia="zh-CN"/>
        </w:rPr>
        <w:t xml:space="preserve">, </w:t>
      </w:r>
      <w:r w:rsidR="00D2140A" w:rsidRPr="00D2140A">
        <w:rPr>
          <w:rFonts w:eastAsia="等线"/>
          <w:i/>
          <w:lang w:eastAsia="zh-CN"/>
        </w:rPr>
        <w:t>c</w:t>
      </w:r>
      <w:r w:rsidR="00D2140A" w:rsidRPr="00D2140A">
        <w:rPr>
          <w:rFonts w:eastAsia="等线"/>
          <w:lang w:eastAsia="zh-CN"/>
        </w:rPr>
        <w:t xml:space="preserve">, </w:t>
      </w:r>
      <w:r w:rsidR="00D2140A" w:rsidRPr="00D2140A">
        <w:rPr>
          <w:rFonts w:eastAsia="等线"/>
          <w:i/>
          <w:lang w:eastAsia="zh-CN"/>
        </w:rPr>
        <w:t>d</w:t>
      </w:r>
      <w:r w:rsidR="00D2140A" w:rsidRPr="00D2140A">
        <w:rPr>
          <w:rFonts w:eastAsia="等线"/>
          <w:lang w:eastAsia="zh-CN"/>
        </w:rPr>
        <w:t xml:space="preserve">, </w:t>
      </w:r>
      <w:r w:rsidR="00D2140A" w:rsidRPr="00D2140A">
        <w:rPr>
          <w:rFonts w:eastAsia="等线"/>
          <w:i/>
          <w:lang w:eastAsia="zh-CN"/>
        </w:rPr>
        <w:t>e</w:t>
      </w:r>
      <w:r w:rsidR="00D2140A" w:rsidRPr="00D2140A">
        <w:rPr>
          <w:rFonts w:eastAsia="等线"/>
          <w:lang w:val="en" w:eastAsia="zh-CN"/>
        </w:rPr>
        <w:t xml:space="preserve">&gt;. </w:t>
      </w:r>
      <w:r w:rsidR="00D2140A" w:rsidRPr="00D2140A">
        <w:rPr>
          <w:rFonts w:eastAsia="等线"/>
          <w:lang w:eastAsia="zh-CN"/>
        </w:rPr>
        <w:t xml:space="preserve">Similarly, we can get </w:t>
      </w:r>
      <w:r w:rsidR="00D2140A" w:rsidRPr="00D2140A">
        <w:rPr>
          <w:rFonts w:eastAsia="等线"/>
          <w:lang w:val="en" w:eastAsia="zh-CN"/>
        </w:rPr>
        <w:sym w:font="Symbol" w:char="F0A6"/>
      </w:r>
      <w:r w:rsidR="00D2140A" w:rsidRPr="00D2140A">
        <w:rPr>
          <w:rFonts w:eastAsia="等线"/>
          <w:vertAlign w:val="subscript"/>
          <w:lang w:val="en" w:eastAsia="zh-CN"/>
        </w:rPr>
        <w:t>2</w:t>
      </w:r>
      <w:r w:rsidR="00D2140A" w:rsidRPr="00D2140A">
        <w:rPr>
          <w:rFonts w:eastAsia="等线"/>
          <w:lang w:val="en" w:eastAsia="zh-CN"/>
        </w:rPr>
        <w:t xml:space="preserve"> = &lt;</w:t>
      </w:r>
      <w:r w:rsidR="00CC2399">
        <w:rPr>
          <w:rFonts w:eastAsia="等线"/>
          <w:i/>
          <w:lang w:eastAsia="zh-CN"/>
        </w:rPr>
        <w:t>m</w:t>
      </w:r>
      <w:r w:rsidR="00D2140A" w:rsidRPr="00D2140A">
        <w:rPr>
          <w:rFonts w:eastAsia="等线"/>
          <w:lang w:eastAsia="zh-CN"/>
        </w:rPr>
        <w:t xml:space="preserve">, </w:t>
      </w:r>
      <w:r w:rsidR="00CC2399">
        <w:rPr>
          <w:rFonts w:eastAsia="等线"/>
          <w:i/>
          <w:lang w:eastAsia="zh-CN"/>
        </w:rPr>
        <w:t>n</w:t>
      </w:r>
      <w:r w:rsidR="00D2140A" w:rsidRPr="00D2140A">
        <w:rPr>
          <w:rFonts w:eastAsia="等线"/>
          <w:lang w:eastAsia="zh-CN"/>
        </w:rPr>
        <w:t xml:space="preserve">, </w:t>
      </w:r>
      <w:r w:rsidR="00D2140A" w:rsidRPr="00D2140A">
        <w:rPr>
          <w:rFonts w:eastAsia="等线"/>
          <w:i/>
          <w:lang w:eastAsia="zh-CN"/>
        </w:rPr>
        <w:t>i</w:t>
      </w:r>
      <w:r w:rsidR="00D2140A" w:rsidRPr="00D2140A">
        <w:rPr>
          <w:rFonts w:eastAsia="等线"/>
          <w:lang w:val="en" w:eastAsia="zh-CN"/>
        </w:rPr>
        <w:t xml:space="preserve">&gt;. At last, </w:t>
      </w:r>
      <w:r w:rsidR="00D2140A" w:rsidRPr="00D2140A">
        <w:rPr>
          <w:rFonts w:eastAsia="等线"/>
          <w:i/>
          <w:lang w:val="en" w:eastAsia="zh-CN"/>
        </w:rPr>
        <w:t>S</w:t>
      </w:r>
      <w:r w:rsidR="00D2140A" w:rsidRPr="00D2140A">
        <w:rPr>
          <w:rFonts w:eastAsia="等线"/>
          <w:i/>
          <w:vertAlign w:val="subscript"/>
          <w:lang w:val="en" w:eastAsia="zh-CN"/>
        </w:rPr>
        <w:t>LS</w:t>
      </w:r>
      <w:r w:rsidR="00D2140A" w:rsidRPr="00D2140A">
        <w:rPr>
          <w:rFonts w:eastAsia="等线"/>
          <w:lang w:val="en" w:eastAsia="zh-CN"/>
        </w:rPr>
        <w:t xml:space="preserve"> = {&lt;</w:t>
      </w:r>
      <w:r w:rsidR="004821C1">
        <w:rPr>
          <w:rFonts w:eastAsia="等线" w:hint="eastAsia"/>
          <w:i/>
          <w:lang w:eastAsia="zh-CN"/>
        </w:rPr>
        <w:t>k</w:t>
      </w:r>
      <w:r w:rsidR="00D2140A" w:rsidRPr="00D2140A">
        <w:rPr>
          <w:rFonts w:eastAsia="等线"/>
          <w:lang w:eastAsia="zh-CN"/>
        </w:rPr>
        <w:t xml:space="preserve">, </w:t>
      </w:r>
      <w:r w:rsidR="00D2140A" w:rsidRPr="00D2140A">
        <w:rPr>
          <w:rFonts w:eastAsia="等线"/>
          <w:i/>
          <w:lang w:eastAsia="zh-CN"/>
        </w:rPr>
        <w:t>c</w:t>
      </w:r>
      <w:r w:rsidR="00D2140A" w:rsidRPr="00D2140A">
        <w:rPr>
          <w:rFonts w:eastAsia="等线"/>
          <w:lang w:eastAsia="zh-CN"/>
        </w:rPr>
        <w:t xml:space="preserve">, </w:t>
      </w:r>
      <w:r w:rsidR="00D2140A" w:rsidRPr="00D2140A">
        <w:rPr>
          <w:rFonts w:eastAsia="等线"/>
          <w:i/>
          <w:lang w:eastAsia="zh-CN"/>
        </w:rPr>
        <w:t>d</w:t>
      </w:r>
      <w:r w:rsidR="00D2140A" w:rsidRPr="00D2140A">
        <w:rPr>
          <w:rFonts w:eastAsia="等线"/>
          <w:lang w:eastAsia="zh-CN"/>
        </w:rPr>
        <w:t xml:space="preserve">, </w:t>
      </w:r>
      <w:r w:rsidR="00D2140A" w:rsidRPr="00D2140A">
        <w:rPr>
          <w:rFonts w:eastAsia="等线"/>
          <w:i/>
          <w:lang w:eastAsia="zh-CN"/>
        </w:rPr>
        <w:t>e</w:t>
      </w:r>
      <w:r w:rsidR="00D2140A" w:rsidRPr="00D2140A">
        <w:rPr>
          <w:rFonts w:eastAsia="等线"/>
          <w:lang w:val="en" w:eastAsia="zh-CN"/>
        </w:rPr>
        <w:t>&gt;, &lt;</w:t>
      </w:r>
      <w:r w:rsidR="00CC2399">
        <w:rPr>
          <w:rFonts w:eastAsia="等线"/>
          <w:i/>
          <w:lang w:eastAsia="zh-CN"/>
        </w:rPr>
        <w:t>m</w:t>
      </w:r>
      <w:r w:rsidR="00D2140A" w:rsidRPr="00D2140A">
        <w:rPr>
          <w:rFonts w:eastAsia="等线"/>
          <w:lang w:eastAsia="zh-CN"/>
        </w:rPr>
        <w:t xml:space="preserve">, </w:t>
      </w:r>
      <w:r w:rsidR="00CC2399">
        <w:rPr>
          <w:rFonts w:eastAsia="等线"/>
          <w:i/>
          <w:lang w:eastAsia="zh-CN"/>
        </w:rPr>
        <w:t>n</w:t>
      </w:r>
      <w:r w:rsidR="00D2140A" w:rsidRPr="00D2140A">
        <w:rPr>
          <w:rFonts w:eastAsia="等线"/>
          <w:lang w:eastAsia="zh-CN"/>
        </w:rPr>
        <w:t xml:space="preserve">, </w:t>
      </w:r>
      <w:r w:rsidR="00D2140A" w:rsidRPr="00D2140A">
        <w:rPr>
          <w:rFonts w:eastAsia="等线"/>
          <w:i/>
          <w:lang w:eastAsia="zh-CN"/>
        </w:rPr>
        <w:t>i</w:t>
      </w:r>
      <w:proofErr w:type="gramStart"/>
      <w:r w:rsidR="00D2140A" w:rsidRPr="00D2140A">
        <w:rPr>
          <w:rFonts w:eastAsia="等线"/>
          <w:lang w:val="en" w:eastAsia="zh-CN"/>
        </w:rPr>
        <w:t>&gt; }is</w:t>
      </w:r>
      <w:proofErr w:type="gramEnd"/>
      <w:r w:rsidR="00D2140A" w:rsidRPr="00D2140A">
        <w:rPr>
          <w:rFonts w:eastAsia="等线"/>
          <w:lang w:val="en" w:eastAsia="zh-CN"/>
        </w:rPr>
        <w:t xml:space="preserve"> obtained.</w:t>
      </w:r>
    </w:p>
    <w:p w:rsidR="00D2140A" w:rsidRPr="00D2140A" w:rsidRDefault="00D2140A" w:rsidP="00D2140A">
      <w:pPr>
        <w:keepNext/>
        <w:numPr>
          <w:ilvl w:val="1"/>
          <w:numId w:val="1"/>
        </w:numPr>
        <w:spacing w:before="120" w:after="60"/>
        <w:ind w:firstLine="200"/>
        <w:outlineLvl w:val="1"/>
        <w:rPr>
          <w:rFonts w:eastAsia="等线"/>
          <w:i/>
          <w:iCs/>
        </w:rPr>
      </w:pPr>
      <w:r w:rsidRPr="00D2140A">
        <w:rPr>
          <w:rFonts w:eastAsia="等线"/>
          <w:i/>
          <w:iCs/>
          <w:lang w:eastAsia="zh-CN"/>
        </w:rPr>
        <w:lastRenderedPageBreak/>
        <w:t>Identify Choice Structure</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If </w:t>
      </w:r>
      <w:r w:rsidR="001226E4">
        <w:rPr>
          <w:rFonts w:ascii="TimesLTStd-Roman" w:eastAsia="等线" w:hAnsi="TimesLTStd-Roman" w:cs="TimesLTStd-Roman" w:hint="eastAsia"/>
          <w:spacing w:val="-2"/>
          <w:lang w:eastAsia="zh-CN"/>
        </w:rPr>
        <w:t>a</w:t>
      </w:r>
      <w:r w:rsidRPr="00D2140A">
        <w:rPr>
          <w:rFonts w:ascii="TimesLTStd-Roman" w:eastAsia="等线" w:hAnsi="TimesLTStd-Roman" w:cs="TimesLTStd-Roman"/>
          <w:spacing w:val="-2"/>
          <w:lang w:eastAsia="zh-CN"/>
        </w:rPr>
        <w:t xml:space="preserve"> process model</w:t>
      </w:r>
      <w:r w:rsidR="001226E4">
        <w:rPr>
          <w:rFonts w:ascii="TimesLTStd-Roman" w:eastAsia="等线" w:hAnsi="TimesLTStd-Roman" w:cs="TimesLTStd-Roman" w:hint="eastAsia"/>
          <w:spacing w:val="-2"/>
          <w:lang w:eastAsia="zh-CN"/>
        </w:rPr>
        <w:t xml:space="preserve"> has </w:t>
      </w:r>
      <w:r w:rsidR="001226E4" w:rsidRPr="00D2140A">
        <w:rPr>
          <w:rFonts w:ascii="TimesLTStd-Roman" w:eastAsia="等线" w:hAnsi="TimesLTStd-Roman" w:cs="TimesLTStd-Roman"/>
          <w:spacing w:val="-2"/>
          <w:lang w:eastAsia="zh-CN"/>
        </w:rPr>
        <w:t>a non-free choice structure</w:t>
      </w:r>
      <w:r w:rsidRPr="00D2140A">
        <w:rPr>
          <w:rFonts w:ascii="TimesLTStd-Roman" w:eastAsia="等线" w:hAnsi="TimesLTStd-Roman" w:cs="TimesLTStd-Roman"/>
          <w:spacing w:val="-2"/>
          <w:lang w:eastAsia="zh-CN"/>
        </w:rPr>
        <w:t>, there may be indirect dependencies between different activities.</w:t>
      </w:r>
      <w:r w:rsidRPr="00D2140A">
        <w:rPr>
          <w:rFonts w:ascii="TimesLTStd-Roman" w:eastAsia="等线" w:hAnsi="TimesLTStd-Roman" w:cs="TimesLTStd-Roman"/>
          <w:spacing w:val="-2"/>
        </w:rPr>
        <w:t xml:space="preserve"> </w:t>
      </w:r>
      <w:r w:rsidRPr="00D2140A">
        <w:rPr>
          <w:rFonts w:ascii="TimesLTStd-Roman" w:eastAsia="等线" w:hAnsi="TimesLTStd-Roman" w:cs="TimesLTStd-Roman"/>
          <w:spacing w:val="-2"/>
          <w:lang w:eastAsia="zh-CN"/>
        </w:rPr>
        <w:t xml:space="preserve">In this subsection, in order to obtain the non-free choice structure from a given log, we redefine the activities in the non-free choice structure and </w:t>
      </w:r>
      <w:r w:rsidR="00771C2A">
        <w:rPr>
          <w:rFonts w:ascii="TimesLTStd-Roman" w:eastAsia="等线" w:hAnsi="TimesLTStd-Roman" w:cs="TimesLTStd-Roman"/>
          <w:spacing w:val="-2"/>
          <w:lang w:eastAsia="zh-CN"/>
        </w:rPr>
        <w:t>define</w:t>
      </w:r>
      <w:r w:rsidRPr="00D2140A">
        <w:rPr>
          <w:rFonts w:ascii="TimesLTStd-Roman" w:eastAsia="等线" w:hAnsi="TimesLTStd-Roman" w:cs="TimesLTStd-Roman"/>
          <w:spacing w:val="-2"/>
          <w:lang w:eastAsia="zh-CN"/>
        </w:rPr>
        <w:t xml:space="preserve"> the choice sequence. </w:t>
      </w:r>
      <w:r w:rsidR="00225D3E">
        <w:rPr>
          <w:rFonts w:ascii="TimesLTStd-Roman" w:eastAsia="等线" w:hAnsi="TimesLTStd-Roman" w:cs="TimesLTStd-Roman" w:hint="eastAsia"/>
          <w:spacing w:val="-2"/>
          <w:lang w:eastAsia="zh-CN"/>
        </w:rPr>
        <w:t xml:space="preserve">Notice that </w:t>
      </w:r>
      <w:r w:rsidRPr="00D2140A">
        <w:rPr>
          <w:rFonts w:ascii="TimesLTStd-Roman" w:eastAsia="等线" w:hAnsi="TimesLTStd-Roman" w:cs="TimesLTStd-Roman"/>
          <w:spacing w:val="-2"/>
          <w:lang w:eastAsia="zh-CN"/>
        </w:rPr>
        <w:t>the choice structure located in the sequential structure is the object of our study.</w:t>
      </w:r>
    </w:p>
    <w:p w:rsidR="00D2140A" w:rsidRPr="00D2140A" w:rsidRDefault="008302A7" w:rsidP="008302A7">
      <w:pPr>
        <w:widowControl w:val="0"/>
        <w:spacing w:line="252" w:lineRule="auto"/>
        <w:ind w:firstLine="240"/>
        <w:rPr>
          <w:rFonts w:eastAsia="等线"/>
          <w:sz w:val="16"/>
          <w:szCs w:val="16"/>
          <w:lang w:eastAsia="zh-CN"/>
        </w:rPr>
      </w:pPr>
      <w:r>
        <w:object w:dxaOrig="6308" w:dyaOrig="1391">
          <v:shape id="_x0000_i1034" type="#_x0000_t75" style="width:239.85pt;height:58.45pt" o:ole="" o:allowoverlap="f">
            <v:imagedata r:id="rId29" o:title=""/>
          </v:shape>
          <o:OLEObject Type="Embed" ProgID="Visio.Drawing.11" ShapeID="_x0000_i1034" DrawAspect="Content" ObjectID="_1646392458" r:id="rId30"/>
        </w:object>
      </w:r>
      <w:proofErr w:type="gramStart"/>
      <w:r w:rsidR="00D2140A" w:rsidRPr="00D2140A">
        <w:rPr>
          <w:rFonts w:eastAsia="等线"/>
          <w:sz w:val="16"/>
          <w:szCs w:val="16"/>
        </w:rPr>
        <w:t xml:space="preserve">Fig. </w:t>
      </w:r>
      <w:r w:rsidR="00D2140A" w:rsidRPr="00D2140A">
        <w:rPr>
          <w:rFonts w:eastAsia="等线" w:hint="eastAsia"/>
          <w:sz w:val="16"/>
          <w:szCs w:val="16"/>
          <w:lang w:eastAsia="zh-CN"/>
        </w:rPr>
        <w:t>4</w:t>
      </w:r>
      <w:r w:rsidR="00D2140A" w:rsidRPr="00D2140A">
        <w:rPr>
          <w:rFonts w:eastAsia="等线"/>
          <w:sz w:val="16"/>
          <w:szCs w:val="16"/>
        </w:rPr>
        <w:t>.</w:t>
      </w:r>
      <w:proofErr w:type="gramEnd"/>
      <w:r w:rsidR="00D2140A" w:rsidRPr="00D2140A">
        <w:rPr>
          <w:rFonts w:eastAsia="等线"/>
          <w:sz w:val="16"/>
          <w:szCs w:val="16"/>
        </w:rPr>
        <w:t xml:space="preserve">  </w:t>
      </w:r>
      <w:r w:rsidR="00D2140A" w:rsidRPr="00D2140A">
        <w:rPr>
          <w:rFonts w:eastAsia="等线" w:hint="eastAsia"/>
          <w:sz w:val="16"/>
          <w:szCs w:val="16"/>
          <w:lang w:val="en" w:eastAsia="zh-CN"/>
        </w:rPr>
        <w:t>A</w:t>
      </w:r>
      <w:r w:rsidR="00D2140A" w:rsidRPr="00D2140A">
        <w:rPr>
          <w:rFonts w:eastAsia="等线"/>
          <w:sz w:val="16"/>
          <w:szCs w:val="16"/>
          <w:lang w:val="en" w:eastAsia="zh-CN"/>
        </w:rPr>
        <w:t xml:space="preserve"> choice structure exist</w:t>
      </w:r>
      <w:r w:rsidR="00771C2A">
        <w:rPr>
          <w:rFonts w:eastAsia="等线"/>
          <w:sz w:val="16"/>
          <w:szCs w:val="16"/>
          <w:lang w:val="en" w:eastAsia="zh-CN"/>
        </w:rPr>
        <w:t>s</w:t>
      </w:r>
      <w:r w:rsidR="00D2140A" w:rsidRPr="00D2140A">
        <w:rPr>
          <w:rFonts w:eastAsia="等线"/>
          <w:sz w:val="16"/>
          <w:szCs w:val="16"/>
          <w:lang w:val="en" w:eastAsia="zh-CN"/>
        </w:rPr>
        <w:t xml:space="preserve"> in</w:t>
      </w:r>
      <w:r w:rsidR="00D2140A" w:rsidRPr="00D2140A">
        <w:rPr>
          <w:rFonts w:eastAsia="等线"/>
          <w:sz w:val="16"/>
          <w:szCs w:val="16"/>
          <w:lang w:val="en"/>
        </w:rPr>
        <w:t xml:space="preserve"> </w:t>
      </w:r>
      <w:r w:rsidR="00D2140A" w:rsidRPr="00D2140A">
        <w:rPr>
          <w:rFonts w:eastAsia="等线"/>
          <w:sz w:val="16"/>
          <w:szCs w:val="16"/>
          <w:lang w:val="en" w:eastAsia="zh-CN"/>
        </w:rPr>
        <w:t xml:space="preserve">a </w:t>
      </w:r>
      <w:r w:rsidR="00D2140A" w:rsidRPr="00D2140A">
        <w:rPr>
          <w:rFonts w:eastAsia="等线"/>
          <w:sz w:val="16"/>
          <w:szCs w:val="16"/>
          <w:lang w:val="en"/>
        </w:rPr>
        <w:t>s</w:t>
      </w:r>
      <w:r w:rsidR="00D2140A" w:rsidRPr="00D2140A">
        <w:rPr>
          <w:rFonts w:eastAsia="等线"/>
          <w:sz w:val="16"/>
          <w:szCs w:val="16"/>
          <w:lang w:val="en" w:eastAsia="zh-CN"/>
        </w:rPr>
        <w:t>equential</w:t>
      </w:r>
      <w:r w:rsidR="00D2140A" w:rsidRPr="00D2140A">
        <w:rPr>
          <w:rFonts w:eastAsia="等线"/>
          <w:sz w:val="16"/>
          <w:szCs w:val="16"/>
          <w:lang w:val="en"/>
        </w:rPr>
        <w:t xml:space="preserve"> structure</w:t>
      </w:r>
      <w:r w:rsidR="00D2140A" w:rsidRPr="00D2140A">
        <w:rPr>
          <w:rFonts w:eastAsia="等线" w:hint="eastAsia"/>
          <w:sz w:val="16"/>
          <w:szCs w:val="16"/>
          <w:lang w:val="en" w:eastAsia="zh-CN"/>
        </w:rPr>
        <w:t>.</w:t>
      </w:r>
    </w:p>
    <w:p w:rsidR="00D2140A" w:rsidRPr="00D2140A" w:rsidRDefault="00D2140A" w:rsidP="00D2140A">
      <w:pPr>
        <w:suppressAutoHyphens/>
        <w:autoSpaceDE w:val="0"/>
        <w:autoSpaceDN w:val="0"/>
        <w:adjustRightInd w:val="0"/>
        <w:spacing w:before="260"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rPr>
        <w:t xml:space="preserve">Definition </w:t>
      </w:r>
      <w:r w:rsidRPr="00D2140A">
        <w:rPr>
          <w:rFonts w:ascii="TimesLTStd-Roman" w:eastAsia="等线" w:hAnsi="TimesLTStd-Roman" w:cs="TimesLTStd-Roman"/>
          <w:i/>
          <w:spacing w:val="-2"/>
          <w:lang w:val="en" w:eastAsia="zh-CN"/>
        </w:rPr>
        <w:t xml:space="preserve">18 </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eastAsia="zh-CN"/>
        </w:rPr>
        <w:t>Choice Activity</w:t>
      </w:r>
      <w:r w:rsidRPr="00D2140A">
        <w:rPr>
          <w:rFonts w:ascii="TimesLTStd-Roman" w:eastAsia="等线" w:hAnsi="TimesLTStd-Roman" w:cs="TimesLTStd-Roman"/>
          <w:spacing w:val="-2"/>
          <w:lang w:val="en"/>
        </w:rPr>
        <w:t xml:space="preserve">): Let </w:t>
      </w:r>
      <w:r w:rsidRPr="00D2140A">
        <w:rPr>
          <w:rFonts w:ascii="TimesLTStd-Roman" w:eastAsia="等线" w:hAnsi="TimesLTStd-Roman" w:cs="TimesLTStd-Roman"/>
          <w:i/>
          <w:spacing w:val="-2"/>
          <w:lang w:val="e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b/>
          <w:i/>
          <w:spacing w:val="-2"/>
          <w:lang w:val="en"/>
        </w:rPr>
        <w:t>B</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rPr>
        <w:t>A</w:t>
      </w:r>
      <w:r w:rsidRPr="00D2140A">
        <w:rPr>
          <w:rFonts w:ascii="TimesLTStd-Roman" w:eastAsia="等线" w:hAnsi="TimesLTStd-Roman" w:cs="TimesLTStd-Roman"/>
          <w:i/>
          <w:spacing w:val="-2"/>
          <w:vertAlign w:val="superscript"/>
          <w:lang w:val="en"/>
        </w:rPr>
        <w:sym w:font="Symbol" w:char="F02A"/>
      </w:r>
      <w:r w:rsidRPr="00D2140A">
        <w:rPr>
          <w:rFonts w:ascii="TimesLTStd-Roman" w:eastAsia="等线" w:hAnsi="TimesLTStd-Roman" w:cs="TimesLTStd-Roman"/>
          <w:spacing w:val="-2"/>
          <w:lang w:val="en"/>
        </w:rPr>
        <w:t xml:space="preserve">) be an event log </w:t>
      </w:r>
      <w:r w:rsidRPr="00D2140A">
        <w:rPr>
          <w:rFonts w:ascii="TimesLTStd-Roman" w:eastAsia="等线" w:hAnsi="TimesLTStd-Roman" w:cs="TimesLTStd-Roman"/>
          <w:spacing w:val="-2"/>
          <w:lang w:val="en" w:eastAsia="zh-CN"/>
        </w:rPr>
        <w:t>over</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rPr>
        <w:t xml:space="preserve"> be a trace</w:t>
      </w:r>
      <w:r w:rsidRPr="00D2140A">
        <w:rPr>
          <w:rFonts w:ascii="TimesLTStd-Roman" w:eastAsia="等线" w:hAnsi="TimesLTStd-Roman" w:cs="TimesLTStd-Roman"/>
          <w:spacing w:val="-2"/>
          <w:lang w:val="en" w:eastAsia="zh-CN"/>
        </w:rPr>
        <w:t xml:space="preserve">, and </w:t>
      </w:r>
      <w:r w:rsidRPr="00D2140A">
        <w:rPr>
          <w:rFonts w:ascii="TimesLTStd-Roman" w:eastAsia="等线" w:hAnsi="TimesLTStd-Roman" w:cs="TimesLTStd-Roman"/>
          <w:spacing w:val="-2"/>
        </w:rPr>
        <w:sym w:font="Symbol" w:char="F024"/>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 xml:space="preserve">2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if </w:t>
      </w:r>
      <w:r w:rsidR="00891D76">
        <w:rPr>
          <w:rFonts w:ascii="TimesLTStd-Roman" w:eastAsia="等线" w:hAnsi="TimesLTStd-Roman" w:cs="TimesLTStd-Roman" w:hint="eastAsia"/>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00891D76">
        <w:rPr>
          <w:rFonts w:ascii="TimesLTStd-Roman" w:eastAsia="等线" w:hAnsi="TimesLTStd-Roman" w:cs="TimesLTStd-Roman" w:hint="eastAsia"/>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F"/>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and </w:t>
      </w:r>
      <w:r w:rsidR="00891D76">
        <w:rPr>
          <w:rFonts w:ascii="TimesLTStd-Roman" w:eastAsia="等线" w:hAnsi="TimesLTStd-Roman" w:cs="TimesLTStd-Roman" w:hint="eastAsia"/>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F"/>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LA</w:t>
      </w:r>
      <w:r w:rsidR="00891D76">
        <w:rPr>
          <w:rFonts w:ascii="TimesLTStd-Roman" w:eastAsia="等线" w:hAnsi="TimesLTStd-Roman" w:cs="TimesLTStd-Roman" w:hint="eastAsia"/>
          <w:spacing w:val="-2"/>
          <w:lang w:val="en" w:eastAsia="zh-CN"/>
        </w:rPr>
        <w:t xml:space="preserve">, </w:t>
      </w:r>
      <w:r w:rsidR="00891D76" w:rsidRPr="00D2140A">
        <w:rPr>
          <w:rFonts w:ascii="TimesLTStd-Roman" w:eastAsia="等线" w:hAnsi="TimesLTStd-Roman" w:cs="TimesLTStd-Roman"/>
          <w:spacing w:val="-2"/>
          <w:lang w:val="en" w:eastAsia="zh-CN"/>
        </w:rPr>
        <w:t xml:space="preserve">then </w:t>
      </w:r>
      <w:r w:rsidR="00891D76">
        <w:rPr>
          <w:rFonts w:ascii="TimesLTStd-Roman" w:eastAsia="等线" w:hAnsi="TimesLTStd-Roman" w:cs="TimesLTStd-Roman" w:hint="eastAsia"/>
          <w:i/>
          <w:spacing w:val="-2"/>
          <w:lang w:val="en" w:eastAsia="zh-CN"/>
        </w:rPr>
        <w:t>b</w:t>
      </w:r>
      <w:r w:rsidR="00891D76" w:rsidRPr="00D2140A">
        <w:rPr>
          <w:rFonts w:ascii="TimesLTStd-Roman" w:eastAsia="等线" w:hAnsi="TimesLTStd-Roman" w:cs="TimesLTStd-Roman"/>
          <w:spacing w:val="-2"/>
          <w:lang w:val="en" w:eastAsia="zh-CN"/>
        </w:rPr>
        <w:t xml:space="preserve"> </w:t>
      </w:r>
      <w:r w:rsidR="00891D76" w:rsidRPr="00D2140A">
        <w:rPr>
          <w:rFonts w:ascii="TimesLTStd-Roman" w:eastAsia="等线" w:hAnsi="TimesLTStd-Roman" w:cs="TimesLTStd-Roman"/>
          <w:spacing w:val="-2"/>
        </w:rPr>
        <w:sym w:font="Symbol" w:char="F0CE"/>
      </w:r>
      <w:r w:rsidR="00891D76" w:rsidRPr="00D2140A">
        <w:rPr>
          <w:rFonts w:ascii="TimesLTStd-Roman" w:eastAsia="等线" w:hAnsi="TimesLTStd-Roman" w:cs="TimesLTStd-Roman"/>
          <w:spacing w:val="-2"/>
          <w:lang w:eastAsia="zh-CN"/>
        </w:rPr>
        <w:t xml:space="preserve"> </w:t>
      </w:r>
      <w:r w:rsidR="00891D76" w:rsidRPr="00D2140A">
        <w:rPr>
          <w:rFonts w:ascii="TimesLTStd-Roman" w:eastAsia="等线" w:hAnsi="TimesLTStd-Roman" w:cs="TimesLTStd-Roman"/>
          <w:i/>
          <w:spacing w:val="-2"/>
          <w:lang w:val="en"/>
        </w:rPr>
        <w:t>σ</w:t>
      </w:r>
      <w:r w:rsidR="00891D76" w:rsidRPr="00D2140A">
        <w:rPr>
          <w:rFonts w:ascii="TimesLTStd-Roman" w:eastAsia="等线" w:hAnsi="TimesLTStd-Roman" w:cs="TimesLTStd-Roman"/>
          <w:spacing w:val="-2"/>
          <w:lang w:val="en" w:eastAsia="zh-CN"/>
        </w:rPr>
        <w:t xml:space="preserve"> is </w:t>
      </w:r>
      <w:r w:rsidR="00891D76">
        <w:rPr>
          <w:rFonts w:ascii="TimesLTStd-Roman" w:eastAsia="等线" w:hAnsi="TimesLTStd-Roman" w:cs="TimesLTStd-Roman" w:hint="eastAsia"/>
          <w:spacing w:val="-2"/>
          <w:lang w:val="en" w:eastAsia="zh-CN"/>
        </w:rPr>
        <w:t xml:space="preserve">named </w:t>
      </w:r>
      <w:r w:rsidR="00891D76" w:rsidRPr="00D2140A">
        <w:rPr>
          <w:rFonts w:ascii="TimesLTStd-Roman" w:eastAsia="等线" w:hAnsi="TimesLTStd-Roman" w:cs="TimesLTStd-Roman"/>
          <w:spacing w:val="-2"/>
          <w:lang w:val="en" w:eastAsia="zh-CN"/>
        </w:rPr>
        <w:t xml:space="preserve">a choice </w:t>
      </w:r>
      <w:r w:rsidR="00891D76" w:rsidRPr="00D2140A">
        <w:rPr>
          <w:rFonts w:ascii="TimesLTStd-Roman" w:eastAsia="等线" w:hAnsi="TimesLTStd-Roman" w:cs="TimesLTStd-Roman"/>
          <w:spacing w:val="-2"/>
          <w:lang w:val="en"/>
        </w:rPr>
        <w:t>activit</w:t>
      </w:r>
      <w:r w:rsidR="00891D76" w:rsidRPr="00D2140A">
        <w:rPr>
          <w:rFonts w:ascii="TimesLTStd-Roman" w:eastAsia="等线" w:hAnsi="TimesLTStd-Roman" w:cs="TimesLTStd-Roman"/>
          <w:spacing w:val="-2"/>
          <w:lang w:val="en" w:eastAsia="zh-CN"/>
        </w:rPr>
        <w:t>y</w:t>
      </w:r>
      <w:r w:rsidR="00891D76">
        <w:rPr>
          <w:rFonts w:ascii="TimesLTStd-Roman" w:eastAsia="等线" w:hAnsi="TimesLTStd-Roman" w:cs="TimesLTStd-Roman" w:hint="eastAsia"/>
          <w:spacing w:val="-2"/>
          <w:lang w:val="en" w:eastAsia="zh-CN"/>
        </w:rPr>
        <w:t>.</w:t>
      </w:r>
      <w:r w:rsidR="00891D76"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t xml:space="preserve">The set of choice </w:t>
      </w:r>
      <w:r w:rsidRPr="00D2140A">
        <w:rPr>
          <w:rFonts w:ascii="TimesLTStd-Roman" w:eastAsia="等线" w:hAnsi="TimesLTStd-Roman" w:cs="TimesLTStd-Roman"/>
          <w:spacing w:val="-2"/>
          <w:lang w:val="en"/>
        </w:rPr>
        <w:t>activit</w:t>
      </w:r>
      <w:r w:rsidRPr="00D2140A">
        <w:rPr>
          <w:rFonts w:ascii="TimesLTStd-Roman" w:eastAsia="等线" w:hAnsi="TimesLTStd-Roman" w:cs="TimesLTStd-Roman"/>
          <w:spacing w:val="-2"/>
          <w:lang w:val="en" w:eastAsia="zh-CN"/>
        </w:rPr>
        <w:t>ies is represented by</w:t>
      </w:r>
      <w:r w:rsidRPr="00D2140A">
        <w:rPr>
          <w:rFonts w:ascii="TimesLTStd-Roman" w:eastAsia="等线" w:hAnsi="TimesLTStd-Roman" w:cs="TimesLTStd-Roman"/>
          <w:i/>
          <w:spacing w:val="-2"/>
          <w:lang w:val="en" w:eastAsia="zh-CN"/>
        </w:rPr>
        <w:t xml:space="preserve"> 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where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 {</w:t>
      </w:r>
      <w:r w:rsidR="00891D76">
        <w:rPr>
          <w:rFonts w:ascii="TimesLTStd-Roman" w:eastAsia="等线" w:hAnsi="TimesLTStd-Roman" w:cs="TimesLTStd-Roman" w:hint="eastAsia"/>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i/>
          <w:spacing w:val="-2"/>
          <w:lang w:val="en"/>
        </w:rPr>
        <w:t>Ψ</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rPr>
        <w:sym w:font="Symbol" w:char="F024"/>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 xml:space="preserve">2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00891D76">
        <w:rPr>
          <w:rFonts w:ascii="TimesLTStd-Roman" w:eastAsia="等线" w:hAnsi="TimesLTStd-Roman" w:cs="TimesLTStd-Roman" w:hint="eastAsia"/>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00891D76">
        <w:rPr>
          <w:rFonts w:ascii="TimesLTStd-Roman" w:eastAsia="等线" w:hAnsi="TimesLTStd-Roman" w:cs="TimesLTStd-Roman" w:hint="eastAsia"/>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F"/>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00891D76">
        <w:rPr>
          <w:rFonts w:ascii="TimesLTStd-Roman" w:eastAsia="等线" w:hAnsi="TimesLTStd-Roman" w:cs="TimesLTStd-Roman" w:hint="eastAsia"/>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F"/>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LA</w:t>
      </w:r>
      <w:r w:rsidRPr="00D2140A">
        <w:rPr>
          <w:rFonts w:ascii="TimesLTStd-Roman" w:eastAsia="等线" w:hAnsi="TimesLTStd-Roman" w:cs="TimesLTStd-Roman"/>
          <w:spacing w:val="-2"/>
          <w:lang w:val="en" w:eastAsia="zh-CN"/>
        </w:rPr>
        <w:t>}.</w:t>
      </w:r>
    </w:p>
    <w:p w:rsidR="00D2140A" w:rsidRPr="002855CE" w:rsidRDefault="007A711D" w:rsidP="00D2140A">
      <w:pPr>
        <w:suppressAutoHyphens/>
        <w:autoSpaceDE w:val="0"/>
        <w:autoSpaceDN w:val="0"/>
        <w:adjustRightInd w:val="0"/>
        <w:spacing w:line="252" w:lineRule="auto"/>
        <w:ind w:firstLine="198"/>
        <w:jc w:val="both"/>
        <w:rPr>
          <w:rFonts w:ascii="TimesLTStd-Roman" w:eastAsia="等线" w:hAnsi="TimesLTStd-Roman" w:cs="TimesLTStd-Roman"/>
          <w:spacing w:val="-2"/>
          <w:lang w:val="en" w:eastAsia="zh-CN"/>
        </w:rPr>
      </w:pPr>
      <w:proofErr w:type="gramStart"/>
      <w:r>
        <w:rPr>
          <w:rFonts w:ascii="TimesLTStd-Roman" w:eastAsia="等线" w:hAnsi="TimesLTStd-Roman" w:cs="TimesLTStd-Roman"/>
          <w:spacing w:val="-2"/>
          <w:lang w:val="en" w:eastAsia="zh-CN"/>
        </w:rPr>
        <w:t>For instance</w:t>
      </w:r>
      <w:r w:rsidR="00D2140A" w:rsidRPr="002855CE">
        <w:rPr>
          <w:rFonts w:ascii="TimesLTStd-Roman" w:eastAsia="等线" w:hAnsi="TimesLTStd-Roman" w:cs="TimesLTStd-Roman"/>
          <w:spacing w:val="-2"/>
          <w:lang w:val="en" w:eastAsia="zh-CN"/>
        </w:rPr>
        <w:t>, Fig</w:t>
      </w:r>
      <w:r w:rsidR="00D2140A" w:rsidRPr="002855CE">
        <w:rPr>
          <w:rFonts w:ascii="TimesLTStd-Roman" w:eastAsia="等线" w:hAnsi="TimesLTStd-Roman" w:cs="TimesLTStd-Roman" w:hint="eastAsia"/>
          <w:spacing w:val="-2"/>
          <w:lang w:val="en" w:eastAsia="zh-CN"/>
        </w:rPr>
        <w:t>.</w:t>
      </w:r>
      <w:proofErr w:type="gramEnd"/>
      <w:r w:rsidR="00D2140A" w:rsidRPr="002855CE">
        <w:rPr>
          <w:rFonts w:ascii="TimesLTStd-Roman" w:eastAsia="等线" w:hAnsi="TimesLTStd-Roman" w:cs="TimesLTStd-Roman" w:hint="eastAsia"/>
          <w:spacing w:val="-2"/>
          <w:lang w:val="en" w:eastAsia="zh-CN"/>
        </w:rPr>
        <w:t xml:space="preserve"> </w:t>
      </w:r>
      <w:r w:rsidR="00D2140A" w:rsidRPr="002855CE">
        <w:rPr>
          <w:rFonts w:ascii="TimesLTStd-Roman" w:eastAsia="等线" w:hAnsi="TimesLTStd-Roman" w:cs="TimesLTStd-Roman"/>
          <w:spacing w:val="-2"/>
          <w:lang w:val="en" w:eastAsia="zh-CN"/>
        </w:rPr>
        <w:t xml:space="preserve"> 4 is a process model, </w:t>
      </w:r>
      <w:r w:rsidR="00D2140A" w:rsidRPr="002855CE">
        <w:rPr>
          <w:rFonts w:ascii="TimesLTStd-Roman" w:eastAsia="等线" w:hAnsi="TimesLTStd-Roman" w:cs="TimesLTStd-Roman"/>
          <w:i/>
          <w:spacing w:val="-2"/>
          <w:lang w:val="en" w:eastAsia="zh-CN"/>
        </w:rPr>
        <w:t>L</w:t>
      </w:r>
      <w:r w:rsidR="00D2140A" w:rsidRPr="002855CE">
        <w:rPr>
          <w:rFonts w:ascii="TimesLTStd-Roman" w:eastAsia="等线" w:hAnsi="TimesLTStd-Roman" w:cs="TimesLTStd-Roman"/>
          <w:spacing w:val="-2"/>
          <w:lang w:val="en" w:eastAsia="zh-CN"/>
        </w:rPr>
        <w:t xml:space="preserve"> </w:t>
      </w:r>
      <w:r w:rsidR="005C6243">
        <w:rPr>
          <w:rFonts w:ascii="TimesLTStd-Roman" w:eastAsia="等线" w:hAnsi="TimesLTStd-Roman" w:cs="TimesLTStd-Roman" w:hint="eastAsia"/>
          <w:spacing w:val="-2"/>
          <w:lang w:val="en" w:eastAsia="zh-CN"/>
        </w:rPr>
        <w:t xml:space="preserve">is </w:t>
      </w:r>
      <w:r w:rsidR="005C6243" w:rsidRPr="002855CE">
        <w:rPr>
          <w:rFonts w:ascii="TimesLTStd-Roman" w:eastAsia="等线" w:hAnsi="TimesLTStd-Roman" w:cs="TimesLTStd-Roman"/>
          <w:spacing w:val="-2"/>
          <w:lang w:val="en" w:eastAsia="zh-CN"/>
        </w:rPr>
        <w:t>a complete event log</w:t>
      </w:r>
      <w:r w:rsidR="005C6243">
        <w:rPr>
          <w:rFonts w:ascii="TimesLTStd-Roman" w:eastAsia="等线" w:hAnsi="TimesLTStd-Roman" w:cs="TimesLTStd-Roman" w:hint="eastAsia"/>
          <w:spacing w:val="-2"/>
          <w:lang w:val="en" w:eastAsia="zh-CN"/>
        </w:rPr>
        <w:t xml:space="preserve">, i.e., </w:t>
      </w:r>
      <w:r w:rsidR="005C6243" w:rsidRPr="002855CE">
        <w:rPr>
          <w:rFonts w:ascii="TimesLTStd-Roman" w:eastAsia="等线" w:hAnsi="TimesLTStd-Roman" w:cs="TimesLTStd-Roman"/>
          <w:i/>
          <w:spacing w:val="-2"/>
          <w:lang w:val="en" w:eastAsia="zh-CN"/>
        </w:rPr>
        <w:t>L</w:t>
      </w:r>
      <w:r w:rsidR="005C6243"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spacing w:val="-2"/>
          <w:lang w:val="en" w:eastAsia="zh-CN"/>
        </w:rPr>
        <w:t>= {</w:t>
      </w:r>
      <w:r w:rsidR="00D2140A" w:rsidRPr="002855CE">
        <w:rPr>
          <w:rFonts w:ascii="TimesLTStd-Roman" w:eastAsia="等线" w:hAnsi="TimesLTStd-Roman" w:cs="TimesLTStd-Roman"/>
          <w:i/>
          <w:spacing w:val="-2"/>
          <w:lang w:val="en"/>
        </w:rPr>
        <w:t>σ</w:t>
      </w:r>
      <w:r w:rsidR="00D2140A" w:rsidRPr="002855CE">
        <w:rPr>
          <w:rFonts w:ascii="TimesLTStd-Roman" w:eastAsia="等线" w:hAnsi="TimesLTStd-Roman" w:cs="TimesLTStd-Roman"/>
          <w:spacing w:val="-2"/>
          <w:vertAlign w:val="subscript"/>
          <w:lang w:val="en" w:eastAsia="zh-CN"/>
        </w:rPr>
        <w:t>1</w:t>
      </w:r>
      <w:r w:rsidR="00D2140A" w:rsidRPr="002855CE">
        <w:rPr>
          <w:rFonts w:ascii="TimesLTStd-Roman" w:eastAsia="等线" w:hAnsi="TimesLTStd-Roman" w:cs="TimesLTStd-Roman"/>
          <w:spacing w:val="-2"/>
          <w:lang w:val="en" w:eastAsia="zh-CN"/>
        </w:rPr>
        <w:t xml:space="preserve"> = &lt;</w:t>
      </w:r>
      <w:r w:rsidR="00D2140A" w:rsidRPr="002855CE">
        <w:rPr>
          <w:rFonts w:ascii="TimesLTStd-Roman" w:eastAsia="等线" w:hAnsi="TimesLTStd-Roman" w:cs="TimesLTStd-Roman"/>
          <w:i/>
          <w:spacing w:val="-2"/>
          <w:lang w:val="en" w:eastAsia="zh-CN"/>
        </w:rPr>
        <w:t>a</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b</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c</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d</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g</w:t>
      </w:r>
      <w:r w:rsidR="00D2140A" w:rsidRPr="002855CE">
        <w:rPr>
          <w:rFonts w:ascii="TimesLTStd-Roman" w:eastAsia="等线" w:hAnsi="TimesLTStd-Roman" w:cs="TimesLTStd-Roman"/>
          <w:spacing w:val="-2"/>
          <w:lang w:val="en" w:eastAsia="zh-CN"/>
        </w:rPr>
        <w:t xml:space="preserve">&gt;, </w:t>
      </w:r>
      <w:r w:rsidR="00D2140A" w:rsidRPr="002855CE">
        <w:rPr>
          <w:rFonts w:ascii="TimesLTStd-Roman" w:eastAsia="等线" w:hAnsi="TimesLTStd-Roman" w:cs="TimesLTStd-Roman"/>
          <w:i/>
          <w:spacing w:val="-2"/>
          <w:lang w:val="en"/>
        </w:rPr>
        <w:t>σ</w:t>
      </w:r>
      <w:r w:rsidR="00D2140A" w:rsidRPr="002855CE">
        <w:rPr>
          <w:rFonts w:ascii="TimesLTStd-Roman" w:eastAsia="等线" w:hAnsi="TimesLTStd-Roman" w:cs="TimesLTStd-Roman"/>
          <w:spacing w:val="-2"/>
          <w:vertAlign w:val="subscript"/>
          <w:lang w:val="en" w:eastAsia="zh-CN"/>
        </w:rPr>
        <w:t>2</w:t>
      </w:r>
      <w:r w:rsidR="00D2140A" w:rsidRPr="002855CE">
        <w:rPr>
          <w:rFonts w:ascii="TimesLTStd-Roman" w:eastAsia="等线" w:hAnsi="TimesLTStd-Roman" w:cs="TimesLTStd-Roman"/>
          <w:spacing w:val="-2"/>
          <w:lang w:val="en" w:eastAsia="zh-CN"/>
        </w:rPr>
        <w:t xml:space="preserve"> = &lt;</w:t>
      </w:r>
      <w:r w:rsidR="00D2140A" w:rsidRPr="002855CE">
        <w:rPr>
          <w:rFonts w:ascii="TimesLTStd-Roman" w:eastAsia="等线" w:hAnsi="TimesLTStd-Roman" w:cs="TimesLTStd-Roman"/>
          <w:i/>
          <w:spacing w:val="-2"/>
          <w:lang w:val="en" w:eastAsia="zh-CN"/>
        </w:rPr>
        <w:t>a</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b</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e</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g</w:t>
      </w:r>
      <w:r w:rsidR="00D2140A" w:rsidRPr="002855CE">
        <w:rPr>
          <w:rFonts w:ascii="TimesLTStd-Roman" w:eastAsia="等线" w:hAnsi="TimesLTStd-Roman" w:cs="TimesLTStd-Roman"/>
          <w:spacing w:val="-2"/>
          <w:lang w:val="en" w:eastAsia="zh-CN"/>
        </w:rPr>
        <w:t>&gt;</w:t>
      </w:r>
      <w:proofErr w:type="gramStart"/>
      <w:r w:rsidR="00D2140A" w:rsidRPr="002855CE">
        <w:rPr>
          <w:rFonts w:ascii="TimesLTStd-Roman" w:eastAsia="等线" w:hAnsi="TimesLTStd-Roman" w:cs="TimesLTStd-Roman"/>
          <w:spacing w:val="-2"/>
          <w:lang w:val="en" w:eastAsia="zh-CN"/>
        </w:rPr>
        <w:t>}can</w:t>
      </w:r>
      <w:proofErr w:type="gramEnd"/>
      <w:r w:rsidR="00D2140A" w:rsidRPr="002855CE">
        <w:rPr>
          <w:rFonts w:ascii="TimesLTStd-Roman" w:eastAsia="等线" w:hAnsi="TimesLTStd-Roman" w:cs="TimesLTStd-Roman"/>
          <w:spacing w:val="-2"/>
          <w:lang w:val="en" w:eastAsia="zh-CN"/>
        </w:rPr>
        <w:t xml:space="preserve"> be obtained. According to </w:t>
      </w:r>
      <w:r w:rsidR="00D2140A" w:rsidRPr="002855CE">
        <w:rPr>
          <w:rFonts w:ascii="TimesLTStd-Roman" w:eastAsia="等线" w:hAnsi="TimesLTStd-Roman" w:cs="TimesLTStd-Roman"/>
          <w:i/>
          <w:spacing w:val="-2"/>
          <w:lang w:val="en" w:eastAsia="zh-CN"/>
        </w:rPr>
        <w:t>D</w:t>
      </w:r>
      <w:r w:rsidR="00D2140A" w:rsidRPr="002855CE">
        <w:rPr>
          <w:rFonts w:ascii="TimesLTStd-Roman" w:eastAsia="等线" w:hAnsi="TimesLTStd-Roman" w:cs="TimesLTStd-Roman"/>
          <w:i/>
          <w:spacing w:val="-2"/>
          <w:lang w:val="en"/>
        </w:rPr>
        <w:t xml:space="preserve">efinition </w:t>
      </w:r>
      <w:r w:rsidR="00D2140A" w:rsidRPr="002855CE">
        <w:rPr>
          <w:rFonts w:ascii="TimesLTStd-Roman" w:eastAsia="等线" w:hAnsi="TimesLTStd-Roman" w:cs="TimesLTStd-Roman"/>
          <w:i/>
          <w:spacing w:val="-2"/>
          <w:lang w:val="en" w:eastAsia="zh-CN"/>
        </w:rPr>
        <w:t>18</w:t>
      </w:r>
      <w:r w:rsidR="00D2140A" w:rsidRPr="002855CE">
        <w:rPr>
          <w:rFonts w:ascii="TimesLTStd-Roman" w:eastAsia="等线" w:hAnsi="TimesLTStd-Roman" w:cs="TimesLTStd-Roman"/>
          <w:spacing w:val="-2"/>
          <w:lang w:val="en" w:eastAsia="zh-CN"/>
        </w:rPr>
        <w:t xml:space="preserve">, we can find that </w:t>
      </w:r>
      <w:r w:rsidR="00D2140A" w:rsidRPr="002855CE">
        <w:rPr>
          <w:rFonts w:ascii="TimesLTStd-Roman" w:eastAsia="等线" w:hAnsi="TimesLTStd-Roman" w:cs="TimesLTStd-Roman"/>
          <w:i/>
          <w:spacing w:val="-2"/>
          <w:lang w:val="en" w:eastAsia="zh-CN"/>
        </w:rPr>
        <w:t>e</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spacing w:val="-2"/>
        </w:rPr>
        <w:sym w:font="Symbol" w:char="F0CE"/>
      </w:r>
      <w:r w:rsidR="00D2140A" w:rsidRPr="002855CE">
        <w:rPr>
          <w:rFonts w:ascii="TimesLTStd-Roman" w:eastAsia="等线" w:hAnsi="TimesLTStd-Roman" w:cs="TimesLTStd-Roman"/>
          <w:spacing w:val="-2"/>
          <w:lang w:eastAsia="zh-CN"/>
        </w:rPr>
        <w:t xml:space="preserve"> </w:t>
      </w:r>
      <w:r w:rsidR="00D2140A" w:rsidRPr="002855CE">
        <w:rPr>
          <w:rFonts w:ascii="TimesLTStd-Roman" w:eastAsia="等线" w:hAnsi="TimesLTStd-Roman" w:cs="TimesLTStd-Roman"/>
          <w:i/>
          <w:spacing w:val="-2"/>
          <w:lang w:val="en"/>
        </w:rPr>
        <w:t>σ</w:t>
      </w:r>
      <w:r w:rsidR="00D2140A" w:rsidRPr="002855CE">
        <w:rPr>
          <w:rFonts w:ascii="TimesLTStd-Roman" w:eastAsia="等线" w:hAnsi="TimesLTStd-Roman" w:cs="TimesLTStd-Roman"/>
          <w:spacing w:val="-2"/>
          <w:vertAlign w:val="subscript"/>
          <w:lang w:val="en" w:eastAsia="zh-CN"/>
        </w:rPr>
        <w:t>2</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e</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spacing w:val="-2"/>
        </w:rPr>
        <w:sym w:font="Symbol" w:char="F0CF"/>
      </w:r>
      <w:r w:rsidR="00D2140A" w:rsidRPr="002855CE">
        <w:rPr>
          <w:rFonts w:ascii="TimesLTStd-Roman" w:eastAsia="等线" w:hAnsi="TimesLTStd-Roman" w:cs="TimesLTStd-Roman"/>
          <w:spacing w:val="-2"/>
          <w:lang w:eastAsia="zh-CN"/>
        </w:rPr>
        <w:t xml:space="preserve"> </w:t>
      </w:r>
      <w:r w:rsidR="00D2140A" w:rsidRPr="002855CE">
        <w:rPr>
          <w:rFonts w:ascii="TimesLTStd-Roman" w:eastAsia="等线" w:hAnsi="TimesLTStd-Roman" w:cs="TimesLTStd-Roman"/>
          <w:i/>
          <w:spacing w:val="-2"/>
          <w:lang w:val="en"/>
        </w:rPr>
        <w:t>σ</w:t>
      </w:r>
      <w:r w:rsidR="00D2140A" w:rsidRPr="002855CE">
        <w:rPr>
          <w:rFonts w:ascii="TimesLTStd-Roman" w:eastAsia="等线" w:hAnsi="TimesLTStd-Roman" w:cs="TimesLTStd-Roman"/>
          <w:spacing w:val="-2"/>
          <w:vertAlign w:val="subscript"/>
          <w:lang w:val="en" w:eastAsia="zh-CN"/>
        </w:rPr>
        <w:t>1</w:t>
      </w:r>
      <w:r w:rsidR="00D2140A" w:rsidRPr="002855CE">
        <w:rPr>
          <w:rFonts w:ascii="TimesLTStd-Roman" w:eastAsia="等线" w:hAnsi="TimesLTStd-Roman" w:cs="TimesLTStd-Roman"/>
          <w:spacing w:val="-2"/>
          <w:lang w:val="en" w:eastAsia="zh-CN"/>
        </w:rPr>
        <w:t xml:space="preserve">, and </w:t>
      </w:r>
      <w:r w:rsidR="00D2140A" w:rsidRPr="002855CE">
        <w:rPr>
          <w:rFonts w:ascii="TimesLTStd-Roman" w:eastAsia="等线" w:hAnsi="TimesLTStd-Roman" w:cs="TimesLTStd-Roman"/>
          <w:i/>
          <w:spacing w:val="-2"/>
          <w:lang w:val="en" w:eastAsia="zh-CN"/>
        </w:rPr>
        <w:t>c</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d</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spacing w:val="-2"/>
        </w:rPr>
        <w:sym w:font="Symbol" w:char="F0CE"/>
      </w:r>
      <w:r w:rsidR="00D2140A" w:rsidRPr="002855CE">
        <w:rPr>
          <w:rFonts w:ascii="TimesLTStd-Roman" w:eastAsia="等线" w:hAnsi="TimesLTStd-Roman" w:cs="TimesLTStd-Roman"/>
          <w:spacing w:val="-2"/>
          <w:lang w:eastAsia="zh-CN"/>
        </w:rPr>
        <w:t xml:space="preserve"> </w:t>
      </w:r>
      <w:r w:rsidR="00D2140A" w:rsidRPr="002855CE">
        <w:rPr>
          <w:rFonts w:ascii="TimesLTStd-Roman" w:eastAsia="等线" w:hAnsi="TimesLTStd-Roman" w:cs="TimesLTStd-Roman"/>
          <w:i/>
          <w:spacing w:val="-2"/>
          <w:lang w:val="en"/>
        </w:rPr>
        <w:t>σ</w:t>
      </w:r>
      <w:r w:rsidR="00D2140A" w:rsidRPr="002855CE">
        <w:rPr>
          <w:rFonts w:ascii="TimesLTStd-Roman" w:eastAsia="等线" w:hAnsi="TimesLTStd-Roman" w:cs="TimesLTStd-Roman"/>
          <w:spacing w:val="-2"/>
          <w:vertAlign w:val="subscript"/>
          <w:lang w:val="en" w:eastAsia="zh-CN"/>
        </w:rPr>
        <w:t>1</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c</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d</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spacing w:val="-2"/>
        </w:rPr>
        <w:sym w:font="Symbol" w:char="F0CF"/>
      </w:r>
      <w:r w:rsidR="00D2140A" w:rsidRPr="002855CE">
        <w:rPr>
          <w:rFonts w:ascii="TimesLTStd-Roman" w:eastAsia="等线" w:hAnsi="TimesLTStd-Roman" w:cs="TimesLTStd-Roman"/>
          <w:spacing w:val="-2"/>
          <w:lang w:eastAsia="zh-CN"/>
        </w:rPr>
        <w:t xml:space="preserve"> </w:t>
      </w:r>
      <w:r w:rsidR="00D2140A" w:rsidRPr="002855CE">
        <w:rPr>
          <w:rFonts w:ascii="TimesLTStd-Roman" w:eastAsia="等线" w:hAnsi="TimesLTStd-Roman" w:cs="TimesLTStd-Roman"/>
          <w:i/>
          <w:spacing w:val="-2"/>
          <w:lang w:val="en"/>
        </w:rPr>
        <w:t>σ</w:t>
      </w:r>
      <w:r w:rsidR="00D2140A" w:rsidRPr="002855CE">
        <w:rPr>
          <w:rFonts w:ascii="TimesLTStd-Roman" w:eastAsia="等线" w:hAnsi="TimesLTStd-Roman" w:cs="TimesLTStd-Roman"/>
          <w:spacing w:val="-2"/>
          <w:vertAlign w:val="subscript"/>
          <w:lang w:val="en" w:eastAsia="zh-CN"/>
        </w:rPr>
        <w:t>2</w:t>
      </w:r>
      <w:r w:rsidR="00D2140A" w:rsidRPr="002855CE">
        <w:rPr>
          <w:rFonts w:ascii="TimesLTStd-Roman" w:eastAsia="等线" w:hAnsi="TimesLTStd-Roman" w:cs="TimesLTStd-Roman"/>
          <w:spacing w:val="-2"/>
          <w:lang w:val="en" w:eastAsia="zh-CN"/>
        </w:rPr>
        <w:t xml:space="preserve">. Then we can get </w:t>
      </w:r>
      <w:r w:rsidR="00D2140A" w:rsidRPr="002855CE">
        <w:rPr>
          <w:rFonts w:ascii="TimesLTStd-Roman" w:eastAsia="等线" w:hAnsi="TimesLTStd-Roman" w:cs="TimesLTStd-Roman"/>
          <w:i/>
          <w:spacing w:val="-2"/>
          <w:lang w:val="en" w:eastAsia="zh-CN"/>
        </w:rPr>
        <w:t>S</w:t>
      </w:r>
      <w:r w:rsidR="00D2140A" w:rsidRPr="002855CE">
        <w:rPr>
          <w:rFonts w:ascii="TimesLTStd-Roman" w:eastAsia="等线" w:hAnsi="TimesLTStd-Roman" w:cs="TimesLTStd-Roman"/>
          <w:i/>
          <w:spacing w:val="-2"/>
          <w:vertAlign w:val="subscript"/>
          <w:lang w:val="en" w:eastAsia="zh-CN"/>
        </w:rPr>
        <w:t>CA</w:t>
      </w:r>
      <w:r w:rsidR="00D2140A" w:rsidRPr="002855CE">
        <w:rPr>
          <w:rFonts w:ascii="TimesLTStd-Roman" w:eastAsia="等线" w:hAnsi="TimesLTStd-Roman" w:cs="TimesLTStd-Roman"/>
          <w:spacing w:val="-2"/>
          <w:lang w:val="en" w:eastAsia="zh-CN"/>
        </w:rPr>
        <w:t xml:space="preserve"> = {</w:t>
      </w:r>
      <w:r w:rsidR="00D2140A" w:rsidRPr="002855CE">
        <w:rPr>
          <w:rFonts w:ascii="TimesLTStd-Roman" w:eastAsia="等线" w:hAnsi="TimesLTStd-Roman" w:cs="TimesLTStd-Roman"/>
          <w:i/>
          <w:spacing w:val="-2"/>
          <w:lang w:val="en" w:eastAsia="zh-CN"/>
        </w:rPr>
        <w:t>c</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d</w:t>
      </w:r>
      <w:r w:rsidR="00D2140A" w:rsidRPr="002855CE">
        <w:rPr>
          <w:rFonts w:ascii="TimesLTStd-Roman" w:eastAsia="等线" w:hAnsi="TimesLTStd-Roman" w:cs="TimesLTStd-Roman"/>
          <w:spacing w:val="-2"/>
          <w:lang w:val="en" w:eastAsia="zh-CN"/>
        </w:rPr>
        <w:t>,</w:t>
      </w:r>
      <w:r w:rsidR="00D2140A" w:rsidRPr="002855CE">
        <w:rPr>
          <w:rFonts w:ascii="TimesLTStd-Roman" w:eastAsia="等线" w:hAnsi="TimesLTStd-Roman" w:cs="TimesLTStd-Roman"/>
          <w:i/>
          <w:spacing w:val="-2"/>
          <w:lang w:val="en" w:eastAsia="zh-CN"/>
        </w:rPr>
        <w:t xml:space="preserve"> e</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w:t>
      </w:r>
    </w:p>
    <w:p w:rsidR="00D2140A" w:rsidRPr="002855CE"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bookmarkStart w:id="16" w:name="OLE_LINK12"/>
      <w:r w:rsidRPr="002855CE">
        <w:rPr>
          <w:rFonts w:ascii="TimesLTStd-Roman" w:eastAsia="等线" w:hAnsi="TimesLTStd-Roman" w:cs="TimesLTStd-Roman"/>
          <w:i/>
          <w:spacing w:val="-2"/>
          <w:lang w:val="en"/>
        </w:rPr>
        <w:t xml:space="preserve">Definition </w:t>
      </w:r>
      <w:r w:rsidRPr="002855CE">
        <w:rPr>
          <w:rFonts w:ascii="TimesLTStd-Roman" w:eastAsia="等线" w:hAnsi="TimesLTStd-Roman" w:cs="TimesLTStd-Roman"/>
          <w:i/>
          <w:spacing w:val="-2"/>
          <w:lang w:val="en" w:eastAsia="zh-CN"/>
        </w:rPr>
        <w:t>1</w:t>
      </w:r>
      <w:bookmarkEnd w:id="16"/>
      <w:r w:rsidRPr="002855CE">
        <w:rPr>
          <w:rFonts w:ascii="TimesLTStd-Roman" w:eastAsia="等线" w:hAnsi="TimesLTStd-Roman" w:cs="TimesLTStd-Roman"/>
          <w:i/>
          <w:spacing w:val="-2"/>
          <w:lang w:val="en" w:eastAsia="zh-CN"/>
        </w:rPr>
        <w:t>9</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lang w:val="en"/>
        </w:rPr>
        <w:t>(</w:t>
      </w:r>
      <w:r w:rsidRPr="002855CE">
        <w:rPr>
          <w:rFonts w:ascii="TimesLTStd-Roman" w:eastAsia="等线" w:hAnsi="TimesLTStd-Roman" w:cs="TimesLTStd-Roman"/>
          <w:i/>
          <w:spacing w:val="-2"/>
          <w:lang w:val="en" w:eastAsia="zh-CN"/>
        </w:rPr>
        <w:t>Choice start and end sets</w:t>
      </w:r>
      <w:r w:rsidRPr="002855CE">
        <w:rPr>
          <w:rFonts w:ascii="TimesLTStd-Roman" w:eastAsia="等线" w:hAnsi="TimesLTStd-Roman" w:cs="TimesLTStd-Roman"/>
          <w:spacing w:val="-2"/>
          <w:lang w:val="en"/>
        </w:rPr>
        <w:t>):</w:t>
      </w:r>
      <w:r w:rsidRPr="002855CE">
        <w:rPr>
          <w:rFonts w:ascii="TimesLTStd-Roman" w:eastAsia="等线" w:hAnsi="TimesLTStd-Roman" w:cs="TimesLTStd-Roman"/>
          <w:spacing w:val="-2"/>
          <w:lang w:val="en" w:eastAsia="zh-CN"/>
        </w:rPr>
        <w:t xml:space="preserve"> Let </w:t>
      </w:r>
      <w:r w:rsidRPr="002855CE">
        <w:rPr>
          <w:rFonts w:ascii="TimesLTStd-Roman" w:eastAsia="等线" w:hAnsi="TimesLTStd-Roman" w:cs="TimesLTStd-Roman"/>
          <w:i/>
          <w:spacing w:val="-2"/>
          <w:lang w:val="en" w:eastAsia="zh-CN"/>
        </w:rPr>
        <w:t>S</w:t>
      </w:r>
      <w:r w:rsidRPr="002855CE">
        <w:rPr>
          <w:rFonts w:ascii="TimesLTStd-Roman" w:eastAsia="等线" w:hAnsi="TimesLTStd-Roman" w:cs="TimesLTStd-Roman"/>
          <w:i/>
          <w:spacing w:val="-2"/>
          <w:vertAlign w:val="subscript"/>
          <w:lang w:val="en" w:eastAsia="zh-CN"/>
        </w:rPr>
        <w:t>CA</w:t>
      </w:r>
      <w:r w:rsidRPr="002855CE">
        <w:rPr>
          <w:rFonts w:ascii="TimesLTStd-Roman" w:eastAsia="等线" w:hAnsi="TimesLTStd-Roman" w:cs="TimesLTStd-Roman"/>
          <w:spacing w:val="-2"/>
          <w:lang w:val="en" w:eastAsia="zh-CN"/>
        </w:rPr>
        <w:t xml:space="preserve"> be a set of choice activities, the choice start activity set is represented by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cs</w:t>
      </w:r>
      <w:r w:rsidRPr="002855CE">
        <w:rPr>
          <w:rFonts w:ascii="TimesLTStd-Roman" w:eastAsia="等线" w:hAnsi="TimesLTStd-Roman" w:cs="TimesLTStd-Roman"/>
          <w:spacing w:val="-2"/>
          <w:lang w:val="en" w:eastAsia="zh-CN"/>
        </w:rPr>
        <w:t xml:space="preserve">, and the choice end activity set is represented by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ce</w:t>
      </w:r>
      <w:r w:rsidRPr="002855CE">
        <w:rPr>
          <w:rFonts w:ascii="TimesLTStd-Roman" w:eastAsia="等线" w:hAnsi="TimesLTStd-Roman" w:cs="TimesLTStd-Roman"/>
          <w:spacing w:val="-2"/>
          <w:lang w:val="en" w:eastAsia="zh-CN"/>
        </w:rPr>
        <w:t>, where</w:t>
      </w:r>
    </w:p>
    <w:p w:rsidR="00D2140A" w:rsidRPr="002855CE" w:rsidRDefault="00D2140A" w:rsidP="00CD621F">
      <w:pPr>
        <w:numPr>
          <w:ilvl w:val="0"/>
          <w:numId w:val="10"/>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cs</w:t>
      </w:r>
      <w:r w:rsidRPr="002855CE">
        <w:rPr>
          <w:rFonts w:ascii="TimesLTStd-Roman" w:eastAsia="等线" w:hAnsi="TimesLTStd-Roman" w:cs="TimesLTStd-Roman"/>
          <w:spacing w:val="-2"/>
          <w:lang w:val="en" w:eastAsia="zh-CN"/>
        </w:rPr>
        <w:t xml:space="preserve"> =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i</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rPr>
        <w:sym w:font="Symbol" w:char="F0CE"/>
      </w:r>
      <w:r w:rsidRPr="002855CE">
        <w:rPr>
          <w:rFonts w:ascii="TimesLTStd-Roman" w:eastAsia="等线" w:hAnsi="TimesLTStd-Roman" w:cs="TimesLTStd-Roman"/>
          <w:spacing w:val="-2"/>
          <w:lang w:eastAsia="zh-CN"/>
        </w:rPr>
        <w:t xml:space="preserve"> </w:t>
      </w:r>
      <w:r w:rsidRPr="002855CE">
        <w:rPr>
          <w:rFonts w:ascii="TimesLTStd-Roman" w:eastAsia="等线" w:hAnsi="TimesLTStd-Roman" w:cs="TimesLTStd-Roman"/>
          <w:i/>
          <w:spacing w:val="-2"/>
          <w:lang w:val="en" w:eastAsia="zh-CN"/>
        </w:rPr>
        <w:t>S</w:t>
      </w:r>
      <w:r w:rsidRPr="002855CE">
        <w:rPr>
          <w:rFonts w:ascii="TimesLTStd-Roman" w:eastAsia="等线" w:hAnsi="TimesLTStd-Roman" w:cs="TimesLTStd-Roman"/>
          <w:i/>
          <w:spacing w:val="-2"/>
          <w:vertAlign w:val="subscript"/>
          <w:lang w:val="en" w:eastAsia="zh-CN"/>
        </w:rPr>
        <w:t>CA</w:t>
      </w:r>
      <w:r w:rsidRPr="002855CE">
        <w:rPr>
          <w:rFonts w:ascii="TimesLTStd-Roman" w:eastAsia="等线" w:hAnsi="TimesLTStd-Roman" w:cs="TimesLTStd-Roman"/>
          <w:spacing w:val="-2"/>
          <w:lang w:val="en" w:eastAsia="zh-CN"/>
        </w:rPr>
        <w:t xml:space="preserve"> | </w:t>
      </w:r>
      <w:r w:rsidRPr="002855CE">
        <w:rPr>
          <w:rFonts w:ascii="TimesLTStd-Roman" w:eastAsia="等线" w:hAnsi="TimesLTStd-Roman" w:cs="TimesLTStd-Roman"/>
          <w:spacing w:val="-2"/>
          <w:lang w:val="en" w:eastAsia="zh-CN"/>
        </w:rPr>
        <w:sym w:font="Symbol" w:char="F024"/>
      </w:r>
      <w:r w:rsidRPr="002855CE">
        <w:rPr>
          <w:rFonts w:ascii="TimesLTStd-Roman" w:eastAsia="等线" w:hAnsi="TimesLTStd-Roman" w:cs="TimesLTStd-Roman"/>
          <w:i/>
          <w:spacing w:val="-2"/>
          <w:vertAlign w:val="subscript"/>
          <w:lang w:val="en" w:eastAsia="zh-CN"/>
        </w:rPr>
        <w:t>b</w:t>
      </w:r>
      <w:r w:rsidR="00D14C3C" w:rsidRPr="00EB349A">
        <w:rPr>
          <w:rFonts w:eastAsia="宋体"/>
          <w:i/>
          <w:spacing w:val="-2"/>
          <w:position w:val="-6"/>
          <w:vertAlign w:val="subscript"/>
          <w:lang w:val="en"/>
        </w:rPr>
        <w:object w:dxaOrig="120" w:dyaOrig="200">
          <v:shape id="_x0000_i1035" type="#_x0000_t75" style="width:4.7pt;height:7pt" o:ole="">
            <v:imagedata r:id="rId31" o:title=""/>
          </v:shape>
          <o:OLEObject Type="Embed" ProgID="Equation.DSMT4" ShapeID="_x0000_i1035" DrawAspect="Content" ObjectID="_1646392459" r:id="rId32"/>
        </w:object>
      </w:r>
      <w:r w:rsidRPr="002855CE">
        <w:rPr>
          <w:rFonts w:ascii="TimesLTStd-Roman" w:eastAsia="等线" w:hAnsi="TimesLTStd-Roman" w:cs="TimesLTStd-Roman"/>
          <w:spacing w:val="-2"/>
          <w:vertAlign w:val="subscript"/>
        </w:rPr>
        <w:sym w:font="Symbol" w:char="F0CE"/>
      </w:r>
      <w:r w:rsidRPr="002855CE">
        <w:rPr>
          <w:rFonts w:ascii="TimesLTStd-Roman" w:eastAsia="等线" w:hAnsi="TimesLTStd-Roman" w:cs="TimesLTStd-Roman"/>
          <w:i/>
          <w:spacing w:val="-2"/>
          <w:vertAlign w:val="subscript"/>
          <w:lang w:val="en"/>
        </w:rPr>
        <w:t>Ψ</w:t>
      </w:r>
      <w:r w:rsidRPr="002855CE">
        <w:rPr>
          <w:rFonts w:ascii="TimesLTStd-Roman" w:eastAsia="等线" w:hAnsi="TimesLTStd-Roman" w:cs="TimesLTStd-Roman"/>
          <w:i/>
          <w:spacing w:val="-2"/>
          <w:vertAlign w:val="subscript"/>
          <w:lang w:val="en" w:eastAsia="zh-CN"/>
        </w:rPr>
        <w:t xml:space="preserve"> </w:t>
      </w:r>
      <w:r w:rsidRPr="002855CE">
        <w:rPr>
          <w:rFonts w:ascii="TimesLTStd-Roman" w:eastAsia="等线" w:hAnsi="TimesLTStd-Roman" w:cs="TimesLTStd-Roman"/>
          <w:spacing w:val="-2"/>
          <w:lang w:val="en" w:eastAsia="zh-CN"/>
        </w:rPr>
        <w:t>(</w:t>
      </w:r>
      <w:r w:rsidRPr="002855CE">
        <w:rPr>
          <w:rFonts w:ascii="TimesLTStd-Roman" w:eastAsia="等线" w:hAnsi="TimesLTStd-Roman" w:cs="TimesLTStd-Roman"/>
          <w:i/>
          <w:spacing w:val="-2"/>
          <w:lang w:val="en" w:eastAsia="zh-CN"/>
        </w:rPr>
        <w:t>b</w:t>
      </w:r>
      <w:r w:rsidRPr="002855CE">
        <w:rPr>
          <w:rFonts w:ascii="TimesLTStd-Roman" w:eastAsia="等线" w:hAnsi="TimesLTStd-Roman" w:cs="TimesLTStd-Roman"/>
          <w:i/>
          <w:spacing w:val="-2"/>
          <w:vertAlign w:val="subscript"/>
          <w:lang w:val="en" w:eastAsia="zh-CN"/>
        </w:rPr>
        <w:t>i</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i</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rPr>
        <w:sym w:font="Symbol" w:char="F0CE"/>
      </w:r>
      <w:r w:rsidRPr="002855CE">
        <w:rPr>
          <w:rFonts w:ascii="TimesLTStd-Roman" w:eastAsia="等线" w:hAnsi="TimesLTStd-Roman" w:cs="TimesLTStd-Roman"/>
          <w:i/>
          <w:spacing w:val="-2"/>
          <w:lang w:val="en" w:eastAsia="zh-CN"/>
        </w:rPr>
        <w:t xml:space="preserve"> A</w:t>
      </w:r>
      <w:r w:rsidRPr="002855CE">
        <w:rPr>
          <w:rFonts w:ascii="TimesLTStd-Roman" w:eastAsia="等线" w:hAnsi="TimesLTStd-Roman" w:cs="TimesLTStd-Roman"/>
          <w:i/>
          <w:spacing w:val="-2"/>
          <w:vertAlign w:val="subscript"/>
          <w:lang w:val="en" w:eastAsia="zh-CN"/>
        </w:rPr>
        <w:t>dir_set</w:t>
      </w:r>
      <w:r w:rsidRPr="002855CE">
        <w:rPr>
          <w:rFonts w:ascii="TimesLTStd-Roman" w:eastAsia="等线" w:hAnsi="TimesLTStd-Roman" w:cs="TimesLTStd-Roman"/>
          <w:spacing w:val="-2"/>
          <w:lang w:val="en" w:eastAsia="zh-CN"/>
        </w:rPr>
        <w:t xml:space="preserve"> </w:t>
      </w:r>
      <w:r w:rsidRPr="002855CE">
        <w:rPr>
          <w:rFonts w:ascii="TimesLTStd-Roman" w:eastAsia="华文楷体" w:hAnsi="TimesLTStd-Roman" w:cs="TimesLTStd-Roman"/>
          <w:spacing w:val="-2"/>
        </w:rPr>
        <w:sym w:font="Symbol" w:char="F0D9"/>
      </w:r>
      <w:r w:rsidRPr="002855CE">
        <w:rPr>
          <w:rFonts w:ascii="TimesLTStd-Roman" w:eastAsia="华文楷体" w:hAnsi="TimesLTStd-Roman" w:cs="TimesLTStd-Roman"/>
          <w:spacing w:val="-2"/>
          <w:lang w:eastAsia="zh-CN"/>
        </w:rPr>
        <w:t xml:space="preserve"> </w:t>
      </w:r>
      <w:r w:rsidRPr="002855CE">
        <w:rPr>
          <w:rFonts w:ascii="TimesLTStd-Roman" w:eastAsia="等线" w:hAnsi="TimesLTStd-Roman" w:cs="TimesLTStd-Roman"/>
          <w:i/>
          <w:spacing w:val="-2"/>
          <w:lang w:val="en" w:eastAsia="zh-CN"/>
        </w:rPr>
        <w:t>b</w:t>
      </w:r>
      <w:r w:rsidRPr="002855CE">
        <w:rPr>
          <w:rFonts w:ascii="TimesLTStd-Roman" w:eastAsia="等线" w:hAnsi="TimesLTStd-Roman" w:cs="TimesLTStd-Roman"/>
          <w:i/>
          <w:spacing w:val="-2"/>
          <w:vertAlign w:val="subscript"/>
          <w:lang w:val="en" w:eastAsia="zh-CN"/>
        </w:rPr>
        <w:t>i</w:t>
      </w:r>
      <w:r w:rsidRPr="002855CE">
        <w:rPr>
          <w:rFonts w:ascii="TimesLTStd-Roman" w:eastAsia="等线" w:hAnsi="TimesLTStd-Roman" w:cs="TimesLTStd-Roman"/>
          <w:spacing w:val="-2"/>
          <w:lang w:val="en"/>
        </w:rPr>
        <w:t xml:space="preserve"> </w:t>
      </w:r>
      <w:r w:rsidRPr="002855CE">
        <w:rPr>
          <w:rFonts w:ascii="TimesLTStd-Roman" w:eastAsia="等线" w:hAnsi="TimesLTStd-Roman" w:cs="TimesLTStd-Roman"/>
          <w:spacing w:val="-2"/>
        </w:rPr>
        <w:sym w:font="Symbol" w:char="F0CF"/>
      </w:r>
      <w:r w:rsidRPr="002855CE">
        <w:rPr>
          <w:rFonts w:ascii="TimesLTStd-Roman" w:eastAsia="等线" w:hAnsi="TimesLTStd-Roman" w:cs="TimesLTStd-Roman"/>
          <w:spacing w:val="-2"/>
          <w:lang w:eastAsia="zh-CN"/>
        </w:rPr>
        <w:t xml:space="preserve"> </w:t>
      </w:r>
      <w:r w:rsidRPr="002855CE">
        <w:rPr>
          <w:rFonts w:ascii="TimesLTStd-Roman" w:eastAsia="等线" w:hAnsi="TimesLTStd-Roman" w:cs="TimesLTStd-Roman"/>
          <w:i/>
          <w:spacing w:val="-2"/>
          <w:lang w:val="en" w:eastAsia="zh-CN"/>
        </w:rPr>
        <w:t>S</w:t>
      </w:r>
      <w:r w:rsidRPr="002855CE">
        <w:rPr>
          <w:rFonts w:ascii="TimesLTStd-Roman" w:eastAsia="等线" w:hAnsi="TimesLTStd-Roman" w:cs="TimesLTStd-Roman"/>
          <w:i/>
          <w:spacing w:val="-2"/>
          <w:vertAlign w:val="subscript"/>
          <w:lang w:val="en" w:eastAsia="zh-CN"/>
        </w:rPr>
        <w:t xml:space="preserve">CA </w:t>
      </w:r>
      <w:r w:rsidRPr="002855CE">
        <w:rPr>
          <w:rFonts w:ascii="TimesLTStd-Roman" w:eastAsia="等线" w:hAnsi="TimesLTStd-Roman" w:cs="TimesLTStd-Roman"/>
          <w:spacing w:val="-2"/>
          <w:lang w:val="en" w:eastAsia="zh-CN"/>
        </w:rPr>
        <w:t>}; and</w:t>
      </w:r>
    </w:p>
    <w:p w:rsidR="00D2140A" w:rsidRPr="002855CE" w:rsidRDefault="00D2140A" w:rsidP="00CD621F">
      <w:pPr>
        <w:numPr>
          <w:ilvl w:val="0"/>
          <w:numId w:val="10"/>
        </w:numPr>
        <w:suppressAutoHyphens/>
        <w:autoSpaceDE w:val="0"/>
        <w:autoSpaceDN w:val="0"/>
        <w:adjustRightInd w:val="0"/>
        <w:spacing w:line="252" w:lineRule="auto"/>
        <w:ind w:left="550" w:hanging="357"/>
        <w:jc w:val="both"/>
        <w:rPr>
          <w:rFonts w:ascii="TimesLTStd-Roman" w:eastAsia="等线" w:hAnsi="TimesLTStd-Roman" w:cs="TimesLTStd-Roman"/>
          <w:i/>
          <w:spacing w:val="-2"/>
          <w:lang w:val="en" w:eastAsia="zh-CN"/>
        </w:rPr>
      </w:pP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 xml:space="preserve">ce </w:t>
      </w:r>
      <w:r w:rsidRPr="002855CE">
        <w:rPr>
          <w:rFonts w:ascii="TimesLTStd-Roman" w:eastAsia="等线" w:hAnsi="TimesLTStd-Roman" w:cs="TimesLTStd-Roman"/>
          <w:spacing w:val="-2"/>
          <w:lang w:val="en" w:eastAsia="zh-CN"/>
        </w:rPr>
        <w:t>=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i</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rPr>
        <w:sym w:font="Symbol" w:char="F0CE"/>
      </w:r>
      <w:r w:rsidRPr="002855CE">
        <w:rPr>
          <w:rFonts w:ascii="TimesLTStd-Roman" w:eastAsia="等线" w:hAnsi="TimesLTStd-Roman" w:cs="TimesLTStd-Roman"/>
          <w:spacing w:val="-2"/>
          <w:lang w:eastAsia="zh-CN"/>
        </w:rPr>
        <w:t xml:space="preserve"> </w:t>
      </w:r>
      <w:r w:rsidRPr="002855CE">
        <w:rPr>
          <w:rFonts w:ascii="TimesLTStd-Roman" w:eastAsia="等线" w:hAnsi="TimesLTStd-Roman" w:cs="TimesLTStd-Roman"/>
          <w:i/>
          <w:spacing w:val="-2"/>
          <w:lang w:val="en" w:eastAsia="zh-CN"/>
        </w:rPr>
        <w:t>S</w:t>
      </w:r>
      <w:r w:rsidRPr="002855CE">
        <w:rPr>
          <w:rFonts w:ascii="TimesLTStd-Roman" w:eastAsia="等线" w:hAnsi="TimesLTStd-Roman" w:cs="TimesLTStd-Roman"/>
          <w:i/>
          <w:spacing w:val="-2"/>
          <w:vertAlign w:val="subscript"/>
          <w:lang w:val="en" w:eastAsia="zh-CN"/>
        </w:rPr>
        <w:t>CA</w:t>
      </w:r>
      <w:r w:rsidRPr="002855CE">
        <w:rPr>
          <w:rFonts w:ascii="TimesLTStd-Roman" w:eastAsia="等线" w:hAnsi="TimesLTStd-Roman" w:cs="TimesLTStd-Roman"/>
          <w:spacing w:val="-2"/>
          <w:lang w:val="en" w:eastAsia="zh-CN"/>
        </w:rPr>
        <w:t xml:space="preserve"> | </w:t>
      </w:r>
      <w:r w:rsidRPr="002855CE">
        <w:rPr>
          <w:rFonts w:ascii="TimesLTStd-Roman" w:eastAsia="等线" w:hAnsi="TimesLTStd-Roman" w:cs="TimesLTStd-Roman"/>
          <w:spacing w:val="-2"/>
          <w:lang w:val="en" w:eastAsia="zh-CN"/>
        </w:rPr>
        <w:sym w:font="Symbol" w:char="F024"/>
      </w:r>
      <w:r w:rsidRPr="002855CE">
        <w:rPr>
          <w:rFonts w:ascii="TimesLTStd-Roman" w:eastAsia="等线" w:hAnsi="TimesLTStd-Roman" w:cs="TimesLTStd-Roman"/>
          <w:i/>
          <w:spacing w:val="-2"/>
          <w:vertAlign w:val="subscript"/>
          <w:lang w:val="en" w:eastAsia="zh-CN"/>
        </w:rPr>
        <w:t>b</w:t>
      </w:r>
      <w:r w:rsidR="00D14C3C" w:rsidRPr="00EB349A">
        <w:rPr>
          <w:rFonts w:eastAsia="宋体"/>
          <w:i/>
          <w:spacing w:val="-2"/>
          <w:position w:val="-6"/>
          <w:vertAlign w:val="subscript"/>
          <w:lang w:val="en"/>
        </w:rPr>
        <w:object w:dxaOrig="120" w:dyaOrig="200">
          <v:shape id="_x0000_i1036" type="#_x0000_t75" style="width:4.7pt;height:7pt" o:ole="">
            <v:imagedata r:id="rId31" o:title=""/>
          </v:shape>
          <o:OLEObject Type="Embed" ProgID="Equation.DSMT4" ShapeID="_x0000_i1036" DrawAspect="Content" ObjectID="_1646392460" r:id="rId33"/>
        </w:object>
      </w:r>
      <w:r w:rsidRPr="002855CE">
        <w:rPr>
          <w:rFonts w:ascii="TimesLTStd-Roman" w:eastAsia="等线" w:hAnsi="TimesLTStd-Roman" w:cs="TimesLTStd-Roman"/>
          <w:spacing w:val="-2"/>
          <w:vertAlign w:val="subscript"/>
        </w:rPr>
        <w:sym w:font="Symbol" w:char="F0CE"/>
      </w:r>
      <w:r w:rsidRPr="002855CE">
        <w:rPr>
          <w:rFonts w:ascii="TimesLTStd-Roman" w:eastAsia="等线" w:hAnsi="TimesLTStd-Roman" w:cs="TimesLTStd-Roman"/>
          <w:i/>
          <w:spacing w:val="-2"/>
          <w:vertAlign w:val="subscript"/>
          <w:lang w:val="en"/>
        </w:rPr>
        <w:t>Ψ</w:t>
      </w:r>
      <w:r w:rsidRPr="002855CE">
        <w:rPr>
          <w:rFonts w:ascii="TimesLTStd-Roman" w:eastAsia="等线" w:hAnsi="TimesLTStd-Roman" w:cs="TimesLTStd-Roman"/>
          <w:i/>
          <w:spacing w:val="-2"/>
          <w:vertAlign w:val="subscript"/>
          <w:lang w:val="en" w:eastAsia="zh-CN"/>
        </w:rPr>
        <w:t xml:space="preserve"> </w:t>
      </w:r>
      <w:r w:rsidRPr="002855CE">
        <w:rPr>
          <w:rFonts w:ascii="TimesLTStd-Roman" w:eastAsia="等线" w:hAnsi="TimesLTStd-Roman" w:cs="TimesLTStd-Roman"/>
          <w:spacing w:val="-2"/>
          <w:lang w:val="en" w:eastAsia="zh-CN"/>
        </w:rPr>
        <w:t>(</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i</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b</w:t>
      </w:r>
      <w:r w:rsidRPr="002855CE">
        <w:rPr>
          <w:rFonts w:ascii="TimesLTStd-Roman" w:eastAsia="等线" w:hAnsi="TimesLTStd-Roman" w:cs="TimesLTStd-Roman"/>
          <w:i/>
          <w:spacing w:val="-2"/>
          <w:vertAlign w:val="subscript"/>
          <w:lang w:val="en" w:eastAsia="zh-CN"/>
        </w:rPr>
        <w:t>i</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rPr>
        <w:sym w:font="Symbol" w:char="F0CE"/>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dir_set</w:t>
      </w:r>
      <w:r w:rsidRPr="002855CE">
        <w:rPr>
          <w:rFonts w:ascii="TimesLTStd-Roman" w:eastAsia="等线" w:hAnsi="TimesLTStd-Roman" w:cs="TimesLTStd-Roman"/>
          <w:spacing w:val="-2"/>
          <w:lang w:val="en" w:eastAsia="zh-CN"/>
        </w:rPr>
        <w:t xml:space="preserve"> </w:t>
      </w:r>
      <w:r w:rsidRPr="002855CE">
        <w:rPr>
          <w:rFonts w:ascii="TimesLTStd-Roman" w:eastAsia="华文楷体" w:hAnsi="TimesLTStd-Roman" w:cs="TimesLTStd-Roman"/>
          <w:spacing w:val="-2"/>
        </w:rPr>
        <w:sym w:font="Symbol" w:char="F0D9"/>
      </w:r>
      <w:r w:rsidRPr="002855CE">
        <w:rPr>
          <w:rFonts w:ascii="TimesLTStd-Roman" w:eastAsia="华文楷体" w:hAnsi="TimesLTStd-Roman" w:cs="TimesLTStd-Roman"/>
          <w:spacing w:val="-2"/>
          <w:lang w:eastAsia="zh-CN"/>
        </w:rPr>
        <w:t xml:space="preserve"> </w:t>
      </w:r>
      <w:r w:rsidRPr="002855CE">
        <w:rPr>
          <w:rFonts w:ascii="TimesLTStd-Roman" w:eastAsia="等线" w:hAnsi="TimesLTStd-Roman" w:cs="TimesLTStd-Roman"/>
          <w:i/>
          <w:spacing w:val="-2"/>
          <w:lang w:val="en" w:eastAsia="zh-CN"/>
        </w:rPr>
        <w:t>b</w:t>
      </w:r>
      <w:r w:rsidRPr="002855CE">
        <w:rPr>
          <w:rFonts w:ascii="TimesLTStd-Roman" w:eastAsia="等线" w:hAnsi="TimesLTStd-Roman" w:cs="TimesLTStd-Roman"/>
          <w:i/>
          <w:spacing w:val="-2"/>
          <w:vertAlign w:val="subscript"/>
          <w:lang w:val="en" w:eastAsia="zh-CN"/>
        </w:rPr>
        <w:t>i</w:t>
      </w:r>
      <w:r w:rsidRPr="002855CE">
        <w:rPr>
          <w:rFonts w:ascii="TimesLTStd-Roman" w:eastAsia="等线" w:hAnsi="TimesLTStd-Roman" w:cs="TimesLTStd-Roman"/>
          <w:spacing w:val="-2"/>
          <w:lang w:val="en"/>
        </w:rPr>
        <w:t xml:space="preserve"> </w:t>
      </w:r>
      <w:r w:rsidRPr="002855CE">
        <w:rPr>
          <w:rFonts w:ascii="TimesLTStd-Roman" w:eastAsia="等线" w:hAnsi="TimesLTStd-Roman" w:cs="TimesLTStd-Roman"/>
          <w:spacing w:val="-2"/>
        </w:rPr>
        <w:sym w:font="Symbol" w:char="F0CF"/>
      </w:r>
      <w:r w:rsidRPr="002855CE">
        <w:rPr>
          <w:rFonts w:ascii="TimesLTStd-Roman" w:eastAsia="等线" w:hAnsi="TimesLTStd-Roman" w:cs="TimesLTStd-Roman"/>
          <w:spacing w:val="-2"/>
          <w:lang w:eastAsia="zh-CN"/>
        </w:rPr>
        <w:t xml:space="preserve"> </w:t>
      </w:r>
      <w:r w:rsidRPr="002855CE">
        <w:rPr>
          <w:rFonts w:ascii="TimesLTStd-Roman" w:eastAsia="等线" w:hAnsi="TimesLTStd-Roman" w:cs="TimesLTStd-Roman"/>
          <w:i/>
          <w:spacing w:val="-2"/>
          <w:lang w:val="en" w:eastAsia="zh-CN"/>
        </w:rPr>
        <w:t>S</w:t>
      </w:r>
      <w:r w:rsidRPr="002855CE">
        <w:rPr>
          <w:rFonts w:ascii="TimesLTStd-Roman" w:eastAsia="等线" w:hAnsi="TimesLTStd-Roman" w:cs="TimesLTStd-Roman"/>
          <w:i/>
          <w:spacing w:val="-2"/>
          <w:vertAlign w:val="subscript"/>
          <w:lang w:val="en" w:eastAsia="zh-CN"/>
        </w:rPr>
        <w:t>CA</w:t>
      </w:r>
      <w:r w:rsidRPr="002855CE">
        <w:rPr>
          <w:rFonts w:ascii="TimesLTStd-Roman" w:eastAsia="等线" w:hAnsi="TimesLTStd-Roman" w:cs="TimesLTStd-Roman"/>
          <w:spacing w:val="-2"/>
          <w:lang w:val="en" w:eastAsia="zh-CN"/>
        </w:rPr>
        <w:t xml:space="preserve"> </w:t>
      </w:r>
      <w:r w:rsidRPr="002855CE">
        <w:rPr>
          <w:rFonts w:ascii="TimesLTStd-Roman" w:eastAsia="华文楷体" w:hAnsi="TimesLTStd-Roman" w:cs="TimesLTStd-Roman"/>
          <w:spacing w:val="-2"/>
        </w:rPr>
        <w:sym w:font="Symbol" w:char="F0D9"/>
      </w:r>
      <w:r w:rsidRPr="002855CE">
        <w:rPr>
          <w:rFonts w:ascii="TimesLTStd-Roman" w:eastAsia="华文楷体" w:hAnsi="TimesLTStd-Roman" w:cs="TimesLTStd-Roman"/>
          <w:spacing w:val="-2"/>
          <w:lang w:eastAsia="zh-CN"/>
        </w:rPr>
        <w:t xml:space="preserve"> </w:t>
      </w:r>
      <w:r w:rsidRPr="002855CE">
        <w:rPr>
          <w:rFonts w:ascii="TimesLTStd-Roman" w:eastAsia="等线" w:hAnsi="TimesLTStd-Roman" w:cs="TimesLTStd-Roman"/>
          <w:i/>
          <w:spacing w:val="-2"/>
          <w:lang w:val="en" w:eastAsia="zh-CN"/>
        </w:rPr>
        <w:t>b</w:t>
      </w:r>
      <w:r w:rsidRPr="002855CE">
        <w:rPr>
          <w:rFonts w:ascii="TimesLTStd-Roman" w:eastAsia="等线" w:hAnsi="TimesLTStd-Roman" w:cs="TimesLTStd-Roman"/>
          <w:i/>
          <w:spacing w:val="-2"/>
          <w:vertAlign w:val="subscript"/>
          <w:lang w:val="en" w:eastAsia="zh-CN"/>
        </w:rPr>
        <w:t>i</w:t>
      </w:r>
      <w:r w:rsidRPr="002855CE">
        <w:rPr>
          <w:rFonts w:ascii="TimesLTStd-Roman" w:eastAsia="等线" w:hAnsi="TimesLTStd-Roman" w:cs="TimesLTStd-Roman"/>
          <w:spacing w:val="-2"/>
          <w:lang w:val="en"/>
        </w:rPr>
        <w:t xml:space="preserve"> </w:t>
      </w:r>
      <w:r w:rsidRPr="002855CE">
        <w:rPr>
          <w:rFonts w:ascii="TimesLTStd-Roman" w:eastAsia="等线" w:hAnsi="TimesLTStd-Roman" w:cs="TimesLTStd-Roman"/>
          <w:spacing w:val="-2"/>
        </w:rPr>
        <w:sym w:font="Symbol" w:char="F0CF"/>
      </w:r>
      <w:r w:rsidRPr="002855CE">
        <w:rPr>
          <w:rFonts w:ascii="TimesLTStd-Roman" w:eastAsia="等线" w:hAnsi="TimesLTStd-Roman" w:cs="TimesLTStd-Roman"/>
          <w:spacing w:val="-2"/>
          <w:lang w:eastAsia="zh-CN"/>
        </w:rPr>
        <w:t xml:space="preserve">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cs</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i</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rPr>
        <w:sym w:font="Symbol" w:char="F0CE"/>
      </w:r>
      <w:r w:rsidRPr="002855CE">
        <w:rPr>
          <w:rFonts w:ascii="TimesLTStd-Roman" w:eastAsia="等线" w:hAnsi="TimesLTStd-Roman" w:cs="TimesLTStd-Roman"/>
          <w:spacing w:val="-2"/>
          <w:lang w:eastAsia="zh-CN"/>
        </w:rPr>
        <w:t xml:space="preserve"> {1, 2, …, </w:t>
      </w:r>
      <w:r w:rsidRPr="002855CE">
        <w:rPr>
          <w:rFonts w:ascii="TimesLTStd-Roman" w:eastAsia="等线" w:hAnsi="TimesLTStd-Roman" w:cs="TimesLTStd-Roman"/>
          <w:i/>
          <w:spacing w:val="-2"/>
          <w:lang w:eastAsia="zh-CN"/>
        </w:rPr>
        <w:t>n</w:t>
      </w:r>
      <w:r w:rsidRPr="002855CE">
        <w:rPr>
          <w:rFonts w:ascii="TimesLTStd-Roman" w:eastAsia="等线" w:hAnsi="TimesLTStd-Roman" w:cs="TimesLTStd-Roman"/>
          <w:spacing w:val="-2"/>
          <w:lang w:eastAsia="zh-CN"/>
        </w:rPr>
        <w:t>}</w:t>
      </w:r>
      <w:r w:rsidRPr="002855CE">
        <w:rPr>
          <w:rFonts w:ascii="TimesLTStd-Roman" w:eastAsia="等线" w:hAnsi="TimesLTStd-Roman" w:cs="TimesLTStd-Roman"/>
          <w:spacing w:val="-2"/>
          <w:lang w:val="en" w:eastAsia="zh-CN"/>
        </w:rPr>
        <w:t>.</w:t>
      </w:r>
    </w:p>
    <w:p w:rsidR="00D2140A" w:rsidRPr="002855CE"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2855CE">
        <w:rPr>
          <w:rFonts w:ascii="TimesLTStd-Roman" w:eastAsia="等线" w:hAnsi="TimesLTStd-Roman" w:cs="TimesLTStd-Roman"/>
          <w:spacing w:val="-2"/>
          <w:lang w:val="en" w:eastAsia="zh-CN"/>
        </w:rPr>
        <w:t xml:space="preserve"> </w:t>
      </w:r>
      <w:r w:rsidR="007A711D">
        <w:rPr>
          <w:rFonts w:ascii="TimesLTStd-Roman" w:eastAsia="等线" w:hAnsi="TimesLTStd-Roman" w:cs="TimesLTStd-Roman"/>
          <w:spacing w:val="-2"/>
          <w:lang w:val="en" w:eastAsia="zh-CN"/>
        </w:rPr>
        <w:t>For instance</w:t>
      </w:r>
      <w:r w:rsidRPr="002855CE">
        <w:rPr>
          <w:rFonts w:ascii="TimesLTStd-Roman" w:eastAsia="等线" w:hAnsi="TimesLTStd-Roman" w:cs="TimesLTStd-Roman"/>
          <w:spacing w:val="-2"/>
          <w:lang w:val="en" w:eastAsia="zh-CN"/>
        </w:rPr>
        <w:t xml:space="preserve">, let </w:t>
      </w:r>
      <w:r w:rsidRPr="002855CE">
        <w:rPr>
          <w:rFonts w:ascii="TimesLTStd-Roman" w:eastAsia="等线" w:hAnsi="TimesLTStd-Roman" w:cs="TimesLTStd-Roman"/>
          <w:i/>
          <w:spacing w:val="-2"/>
          <w:lang w:val="en" w:eastAsia="zh-CN"/>
        </w:rPr>
        <w:t>L</w:t>
      </w:r>
      <w:r w:rsidRPr="002855CE">
        <w:rPr>
          <w:rFonts w:ascii="TimesLTStd-Roman" w:eastAsia="等线" w:hAnsi="TimesLTStd-Roman" w:cs="TimesLTStd-Roman"/>
          <w:spacing w:val="-2"/>
          <w:lang w:val="en" w:eastAsia="zh-CN"/>
        </w:rPr>
        <w:t xml:space="preserve"> = {</w:t>
      </w:r>
      <w:r w:rsidRPr="002855CE">
        <w:rPr>
          <w:rFonts w:ascii="TimesLTStd-Roman" w:eastAsia="等线" w:hAnsi="TimesLTStd-Roman" w:cs="TimesLTStd-Roman"/>
          <w:i/>
          <w:spacing w:val="-2"/>
          <w:lang w:val="en"/>
        </w:rPr>
        <w:t>σ</w:t>
      </w:r>
      <w:r w:rsidRPr="002855CE">
        <w:rPr>
          <w:rFonts w:ascii="TimesLTStd-Roman" w:eastAsia="等线" w:hAnsi="TimesLTStd-Roman" w:cs="TimesLTStd-Roman"/>
          <w:spacing w:val="-2"/>
          <w:vertAlign w:val="subscript"/>
          <w:lang w:val="en" w:eastAsia="zh-CN"/>
        </w:rPr>
        <w:t>1</w:t>
      </w:r>
      <w:r w:rsidRPr="002855CE">
        <w:rPr>
          <w:rFonts w:ascii="TimesLTStd-Roman" w:eastAsia="等线" w:hAnsi="TimesLTStd-Roman" w:cs="TimesLTStd-Roman"/>
          <w:spacing w:val="-2"/>
          <w:lang w:val="en" w:eastAsia="zh-CN"/>
        </w:rPr>
        <w:t xml:space="preserve"> = &lt;</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n</w:t>
      </w:r>
      <w:r w:rsidRPr="002855CE">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m</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l</w:t>
      </w:r>
      <w:r w:rsidRPr="002855CE">
        <w:rPr>
          <w:rFonts w:ascii="TimesLTStd-Roman" w:eastAsia="等线" w:hAnsi="TimesLTStd-Roman" w:cs="TimesLTStd-Roman"/>
          <w:spacing w:val="-2"/>
          <w:lang w:val="en" w:eastAsia="zh-CN"/>
        </w:rPr>
        <w:t xml:space="preserve">&gt;, </w:t>
      </w:r>
      <w:r w:rsidRPr="002855CE">
        <w:rPr>
          <w:rFonts w:ascii="TimesLTStd-Roman" w:eastAsia="等线" w:hAnsi="TimesLTStd-Roman" w:cs="TimesLTStd-Roman"/>
          <w:i/>
          <w:spacing w:val="-2"/>
          <w:lang w:val="en"/>
        </w:rPr>
        <w:t>σ</w:t>
      </w:r>
      <w:r w:rsidRPr="002855CE">
        <w:rPr>
          <w:rFonts w:ascii="TimesLTStd-Roman" w:eastAsia="等线" w:hAnsi="TimesLTStd-Roman" w:cs="TimesLTStd-Roman"/>
          <w:spacing w:val="-2"/>
          <w:vertAlign w:val="subscript"/>
          <w:lang w:val="en" w:eastAsia="zh-CN"/>
        </w:rPr>
        <w:t>2</w:t>
      </w:r>
      <w:r w:rsidRPr="002855CE">
        <w:rPr>
          <w:rFonts w:ascii="TimesLTStd-Roman" w:eastAsia="等线" w:hAnsi="TimesLTStd-Roman" w:cs="TimesLTStd-Roman"/>
          <w:spacing w:val="-2"/>
          <w:lang w:val="en" w:eastAsia="zh-CN"/>
        </w:rPr>
        <w:t xml:space="preserve"> = &lt;</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n</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d</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e</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l</w:t>
      </w:r>
      <w:r w:rsidRPr="002855CE">
        <w:rPr>
          <w:rFonts w:ascii="TimesLTStd-Roman" w:eastAsia="等线" w:hAnsi="TimesLTStd-Roman" w:cs="TimesLTStd-Roman"/>
          <w:spacing w:val="-2"/>
          <w:lang w:val="en" w:eastAsia="zh-CN"/>
        </w:rPr>
        <w:t xml:space="preserve">&gt;, </w:t>
      </w:r>
      <w:r w:rsidRPr="002855CE">
        <w:rPr>
          <w:rFonts w:ascii="TimesLTStd-Roman" w:eastAsia="等线" w:hAnsi="TimesLTStd-Roman" w:cs="TimesLTStd-Roman"/>
          <w:i/>
          <w:spacing w:val="-2"/>
          <w:lang w:val="en"/>
        </w:rPr>
        <w:t>σ</w:t>
      </w:r>
      <w:r w:rsidRPr="002855CE">
        <w:rPr>
          <w:rFonts w:ascii="TimesLTStd-Roman" w:eastAsia="等线" w:hAnsi="TimesLTStd-Roman" w:cs="TimesLTStd-Roman"/>
          <w:spacing w:val="-2"/>
          <w:vertAlign w:val="subscript"/>
          <w:lang w:val="en" w:eastAsia="zh-CN"/>
        </w:rPr>
        <w:t>3</w:t>
      </w:r>
      <w:r w:rsidRPr="002855CE">
        <w:rPr>
          <w:rFonts w:ascii="TimesLTStd-Roman" w:eastAsia="等线" w:hAnsi="TimesLTStd-Roman" w:cs="TimesLTStd-Roman"/>
          <w:spacing w:val="-2"/>
          <w:lang w:val="en" w:eastAsia="zh-CN"/>
        </w:rPr>
        <w:t xml:space="preserve"> = &lt;</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n</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f</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g</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h</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l</w:t>
      </w:r>
      <w:r w:rsidRPr="002855CE">
        <w:rPr>
          <w:rFonts w:ascii="TimesLTStd-Roman" w:eastAsia="等线" w:hAnsi="TimesLTStd-Roman" w:cs="TimesLTStd-Roman"/>
          <w:spacing w:val="-2"/>
          <w:lang w:val="en" w:eastAsia="zh-CN"/>
        </w:rPr>
        <w:t xml:space="preserve">&gt;, </w:t>
      </w:r>
      <w:r w:rsidRPr="002855CE">
        <w:rPr>
          <w:rFonts w:ascii="TimesLTStd-Roman" w:eastAsia="等线" w:hAnsi="TimesLTStd-Roman" w:cs="TimesLTStd-Roman"/>
          <w:i/>
          <w:spacing w:val="-2"/>
          <w:lang w:val="en"/>
        </w:rPr>
        <w:t>σ</w:t>
      </w:r>
      <w:r w:rsidRPr="002855CE">
        <w:rPr>
          <w:rFonts w:ascii="TimesLTStd-Roman" w:eastAsia="等线" w:hAnsi="TimesLTStd-Roman" w:cs="TimesLTStd-Roman"/>
          <w:spacing w:val="-2"/>
          <w:vertAlign w:val="subscript"/>
          <w:lang w:val="en" w:eastAsia="zh-CN"/>
        </w:rPr>
        <w:t>4</w:t>
      </w:r>
      <w:r w:rsidRPr="002855CE">
        <w:rPr>
          <w:rFonts w:ascii="TimesLTStd-Roman" w:eastAsia="等线" w:hAnsi="TimesLTStd-Roman" w:cs="TimesLTStd-Roman"/>
          <w:spacing w:val="-2"/>
          <w:lang w:val="en" w:eastAsia="zh-CN"/>
        </w:rPr>
        <w:t xml:space="preserve"> = &lt;</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n</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i</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j</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k</w:t>
      </w:r>
      <w:r w:rsidRPr="002855CE">
        <w:rPr>
          <w:rFonts w:ascii="TimesLTStd-Roman" w:eastAsia="等线" w:hAnsi="TimesLTStd-Roman" w:cs="TimesLTStd-Roman"/>
          <w:spacing w:val="-2"/>
          <w:lang w:val="en" w:eastAsia="zh-CN"/>
        </w:rPr>
        <w:t>,</w:t>
      </w:r>
      <w:r w:rsidRPr="002855CE">
        <w:rPr>
          <w:rFonts w:ascii="TimesLTStd-Roman" w:eastAsia="等线" w:hAnsi="TimesLTStd-Roman" w:cs="TimesLTStd-Roman"/>
          <w:i/>
          <w:spacing w:val="-2"/>
          <w:lang w:val="en" w:eastAsia="zh-CN"/>
        </w:rPr>
        <w:t xml:space="preserve"> l</w:t>
      </w:r>
      <w:r w:rsidRPr="002855CE">
        <w:rPr>
          <w:rFonts w:ascii="TimesLTStd-Roman" w:eastAsia="等线" w:hAnsi="TimesLTStd-Roman" w:cs="TimesLTStd-Roman"/>
          <w:spacing w:val="-2"/>
          <w:lang w:val="en" w:eastAsia="zh-CN"/>
        </w:rPr>
        <w:t xml:space="preserve">&gt;} is a completeness log, we can get </w:t>
      </w:r>
      <w:r w:rsidRPr="002855CE">
        <w:rPr>
          <w:rFonts w:ascii="TimesLTStd-Roman" w:eastAsia="等线" w:hAnsi="TimesLTStd-Roman" w:cs="TimesLTStd-Roman"/>
          <w:i/>
          <w:spacing w:val="-2"/>
          <w:lang w:val="en" w:eastAsia="zh-CN"/>
        </w:rPr>
        <w:t>S</w:t>
      </w:r>
      <w:r w:rsidRPr="002855CE">
        <w:rPr>
          <w:rFonts w:ascii="TimesLTStd-Roman" w:eastAsia="等线" w:hAnsi="TimesLTStd-Roman" w:cs="TimesLTStd-Roman"/>
          <w:i/>
          <w:spacing w:val="-2"/>
          <w:vertAlign w:val="subscript"/>
          <w:lang w:val="en" w:eastAsia="zh-CN"/>
        </w:rPr>
        <w:t>CA</w:t>
      </w:r>
      <w:r w:rsidRPr="002855CE">
        <w:rPr>
          <w:rFonts w:ascii="TimesLTStd-Roman" w:eastAsia="等线" w:hAnsi="TimesLTStd-Roman" w:cs="TimesLTStd-Roman"/>
          <w:spacing w:val="-2"/>
          <w:lang w:val="en" w:eastAsia="zh-CN"/>
        </w:rPr>
        <w:t xml:space="preserve"> = </w:t>
      </w:r>
      <w:proofErr w:type="gramStart"/>
      <w:r w:rsidRPr="002855CE">
        <w:rPr>
          <w:rFonts w:ascii="TimesLTStd-Roman" w:eastAsia="等线" w:hAnsi="TimesLTStd-Roman" w:cs="TimesLTStd-Roman"/>
          <w:spacing w:val="-2"/>
          <w:lang w:val="en" w:eastAsia="zh-CN"/>
        </w:rPr>
        <w:t>{</w:t>
      </w:r>
      <w:r w:rsidR="000F6050" w:rsidRPr="000F6050">
        <w:rPr>
          <w:rFonts w:ascii="TimesLTStd-Roman" w:eastAsia="等线" w:hAnsi="TimesLTStd-Roman" w:cs="TimesLTStd-Roman"/>
          <w:i/>
          <w:spacing w:val="-2"/>
          <w:lang w:val="en" w:eastAsia="zh-CN"/>
        </w:rPr>
        <w:t xml:space="preserve"> </w:t>
      </w:r>
      <w:r w:rsidR="000F6050" w:rsidRPr="002855CE">
        <w:rPr>
          <w:rFonts w:ascii="TimesLTStd-Roman" w:eastAsia="等线" w:hAnsi="TimesLTStd-Roman" w:cs="TimesLTStd-Roman"/>
          <w:i/>
          <w:spacing w:val="-2"/>
          <w:lang w:val="en" w:eastAsia="zh-CN"/>
        </w:rPr>
        <w:t>d</w:t>
      </w:r>
      <w:proofErr w:type="gramEnd"/>
      <w:r w:rsidR="000F6050" w:rsidRPr="002855CE">
        <w:rPr>
          <w:rFonts w:ascii="TimesLTStd-Roman" w:eastAsia="等线" w:hAnsi="TimesLTStd-Roman" w:cs="TimesLTStd-Roman"/>
          <w:spacing w:val="-2"/>
          <w:lang w:val="en" w:eastAsia="zh-CN"/>
        </w:rPr>
        <w:t>,</w:t>
      </w:r>
      <w:r w:rsidR="000F6050">
        <w:rPr>
          <w:rFonts w:ascii="TimesLTStd-Roman" w:eastAsia="等线" w:hAnsi="TimesLTStd-Roman" w:cs="TimesLTStd-Roman" w:hint="eastAsia"/>
          <w:spacing w:val="-2"/>
          <w:lang w:val="en" w:eastAsia="zh-CN"/>
        </w:rPr>
        <w:t xml:space="preserve"> </w:t>
      </w:r>
      <w:r w:rsidR="003B3B00">
        <w:rPr>
          <w:rFonts w:ascii="TimesLTStd-Roman" w:eastAsia="等线" w:hAnsi="TimesLTStd-Roman" w:cs="TimesLTStd-Roman"/>
          <w:i/>
          <w:spacing w:val="-2"/>
          <w:lang w:val="en" w:eastAsia="zh-CN"/>
        </w:rPr>
        <w:t>m</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e</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f</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j</w:t>
      </w:r>
      <w:r w:rsidRPr="002855CE">
        <w:rPr>
          <w:rFonts w:ascii="TimesLTStd-Roman" w:eastAsia="等线" w:hAnsi="TimesLTStd-Roman" w:cs="TimesLTStd-Roman"/>
          <w:spacing w:val="-2"/>
          <w:lang w:val="en" w:eastAsia="zh-CN"/>
        </w:rPr>
        <w:t>,</w:t>
      </w:r>
      <w:r w:rsidR="000F6050" w:rsidRPr="000F6050">
        <w:rPr>
          <w:rFonts w:ascii="TimesLTStd-Roman" w:eastAsia="等线" w:hAnsi="TimesLTStd-Roman" w:cs="TimesLTStd-Roman"/>
          <w:i/>
          <w:spacing w:val="-2"/>
          <w:lang w:val="en" w:eastAsia="zh-CN"/>
        </w:rPr>
        <w:t xml:space="preserve"> </w:t>
      </w:r>
      <w:r w:rsidR="000F6050" w:rsidRPr="002855CE">
        <w:rPr>
          <w:rFonts w:ascii="TimesLTStd-Roman" w:eastAsia="等线" w:hAnsi="TimesLTStd-Roman" w:cs="TimesLTStd-Roman"/>
          <w:i/>
          <w:spacing w:val="-2"/>
          <w:lang w:val="en" w:eastAsia="zh-CN"/>
        </w:rPr>
        <w:t>g</w:t>
      </w:r>
      <w:r w:rsidR="000F6050" w:rsidRPr="002855CE">
        <w:rPr>
          <w:rFonts w:ascii="TimesLTStd-Roman" w:eastAsia="等线" w:hAnsi="TimesLTStd-Roman" w:cs="TimesLTStd-Roman"/>
          <w:spacing w:val="-2"/>
          <w:lang w:val="en" w:eastAsia="zh-CN"/>
        </w:rPr>
        <w:t>,</w:t>
      </w:r>
      <w:r w:rsidRPr="002855CE">
        <w:rPr>
          <w:rFonts w:ascii="TimesLTStd-Roman" w:eastAsia="等线" w:hAnsi="TimesLTStd-Roman" w:cs="TimesLTStd-Roman"/>
          <w:i/>
          <w:spacing w:val="-2"/>
          <w:lang w:val="en" w:eastAsia="zh-CN"/>
        </w:rPr>
        <w:t xml:space="preserve"> k</w:t>
      </w:r>
      <w:r w:rsidR="000F6050">
        <w:rPr>
          <w:rFonts w:ascii="TimesLTStd-Roman" w:eastAsia="等线" w:hAnsi="TimesLTStd-Roman" w:cs="TimesLTStd-Roman" w:hint="eastAsia"/>
          <w:spacing w:val="-2"/>
          <w:lang w:val="en" w:eastAsia="zh-CN"/>
        </w:rPr>
        <w:t>,</w:t>
      </w:r>
      <w:r w:rsidR="000F6050" w:rsidRPr="000F6050">
        <w:rPr>
          <w:rFonts w:ascii="TimesLTStd-Roman" w:eastAsia="等线" w:hAnsi="TimesLTStd-Roman" w:cs="TimesLTStd-Roman"/>
          <w:i/>
          <w:spacing w:val="-2"/>
          <w:lang w:val="en" w:eastAsia="zh-CN"/>
        </w:rPr>
        <w:t xml:space="preserve"> </w:t>
      </w:r>
      <w:r w:rsidR="000F6050" w:rsidRPr="002855CE">
        <w:rPr>
          <w:rFonts w:ascii="TimesLTStd-Roman" w:eastAsia="等线" w:hAnsi="TimesLTStd-Roman" w:cs="TimesLTStd-Roman"/>
          <w:i/>
          <w:spacing w:val="-2"/>
          <w:lang w:val="en" w:eastAsia="zh-CN"/>
        </w:rPr>
        <w:t>h</w:t>
      </w:r>
      <w:r w:rsidR="000F6050" w:rsidRPr="002855CE">
        <w:rPr>
          <w:rFonts w:ascii="TimesLTStd-Roman" w:eastAsia="等线" w:hAnsi="TimesLTStd-Roman" w:cs="TimesLTStd-Roman"/>
          <w:spacing w:val="-2"/>
          <w:lang w:val="en" w:eastAsia="zh-CN"/>
        </w:rPr>
        <w:t>,</w:t>
      </w:r>
      <w:r w:rsidR="000F6050" w:rsidRPr="000F6050">
        <w:rPr>
          <w:rFonts w:ascii="TimesLTStd-Roman" w:eastAsia="等线" w:hAnsi="TimesLTStd-Roman" w:cs="TimesLTStd-Roman"/>
          <w:i/>
          <w:spacing w:val="-2"/>
          <w:lang w:val="en" w:eastAsia="zh-CN"/>
        </w:rPr>
        <w:t xml:space="preserve"> </w:t>
      </w:r>
      <w:r w:rsidR="000F6050" w:rsidRPr="002855CE">
        <w:rPr>
          <w:rFonts w:ascii="TimesLTStd-Roman" w:eastAsia="等线" w:hAnsi="TimesLTStd-Roman" w:cs="TimesLTStd-Roman"/>
          <w:i/>
          <w:spacing w:val="-2"/>
          <w:lang w:val="en" w:eastAsia="zh-CN"/>
        </w:rPr>
        <w:t>i</w:t>
      </w:r>
      <w:r w:rsidR="000F6050"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lang w:val="en" w:eastAsia="zh-CN"/>
        </w:rPr>
        <w:t xml:space="preserve">}. Then the choice start activity set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cs</w:t>
      </w:r>
      <w:r w:rsidRPr="002855CE">
        <w:rPr>
          <w:rFonts w:ascii="TimesLTStd-Roman" w:eastAsia="等线" w:hAnsi="TimesLTStd-Roman" w:cs="TimesLTStd-Roman"/>
          <w:spacing w:val="-2"/>
          <w:lang w:val="en" w:eastAsia="zh-CN"/>
        </w:rPr>
        <w:t xml:space="preserve"> = {</w:t>
      </w:r>
      <w:r w:rsidR="003B3B00">
        <w:rPr>
          <w:rFonts w:ascii="TimesLTStd-Roman" w:eastAsia="等线" w:hAnsi="TimesLTStd-Roman" w:cs="TimesLTStd-Roman"/>
          <w:i/>
          <w:spacing w:val="-2"/>
          <w:lang w:val="en" w:eastAsia="zh-CN"/>
        </w:rPr>
        <w:t>m</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d</w:t>
      </w:r>
      <w:r w:rsidRPr="002855CE">
        <w:rPr>
          <w:rFonts w:ascii="TimesLTStd-Roman" w:eastAsia="等线" w:hAnsi="TimesLTStd-Roman" w:cs="TimesLTStd-Roman"/>
          <w:spacing w:val="-2"/>
          <w:lang w:val="en" w:eastAsia="zh-CN"/>
        </w:rPr>
        <w:t>,</w:t>
      </w:r>
      <w:r w:rsidRPr="002855CE">
        <w:rPr>
          <w:rFonts w:ascii="TimesLTStd-Roman" w:eastAsia="等线" w:hAnsi="TimesLTStd-Roman" w:cs="TimesLTStd-Roman"/>
          <w:i/>
          <w:spacing w:val="-2"/>
          <w:lang w:val="en" w:eastAsia="zh-CN"/>
        </w:rPr>
        <w:t xml:space="preserve"> f</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i</w:t>
      </w:r>
      <w:r w:rsidRPr="002855CE">
        <w:rPr>
          <w:rFonts w:ascii="TimesLTStd-Roman" w:eastAsia="等线" w:hAnsi="TimesLTStd-Roman" w:cs="TimesLTStd-Roman"/>
          <w:spacing w:val="-2"/>
          <w:lang w:val="en" w:eastAsia="zh-CN"/>
        </w:rPr>
        <w:t xml:space="preserve">}, and the choice end activity set </w:t>
      </w:r>
      <w:bookmarkStart w:id="17" w:name="OLE_LINK19"/>
      <w:bookmarkStart w:id="18" w:name="OLE_LINK18"/>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ce</w:t>
      </w:r>
      <w:r w:rsidRPr="002855CE">
        <w:rPr>
          <w:rFonts w:ascii="TimesLTStd-Roman" w:eastAsia="等线" w:hAnsi="TimesLTStd-Roman" w:cs="TimesLTStd-Roman"/>
          <w:spacing w:val="-2"/>
          <w:lang w:val="en" w:eastAsia="zh-CN"/>
        </w:rPr>
        <w:t xml:space="preserve"> = {</w:t>
      </w:r>
      <w:r w:rsidRPr="002855CE">
        <w:rPr>
          <w:rFonts w:ascii="TimesLTStd-Roman" w:eastAsia="等线" w:hAnsi="TimesLTStd-Roman" w:cs="TimesLTStd-Roman"/>
          <w:i/>
          <w:spacing w:val="-2"/>
          <w:lang w:val="en" w:eastAsia="zh-CN"/>
        </w:rPr>
        <w:t>e</w:t>
      </w:r>
      <w:r w:rsidRPr="002855CE">
        <w:rPr>
          <w:rFonts w:ascii="TimesLTStd-Roman" w:eastAsia="等线" w:hAnsi="TimesLTStd-Roman" w:cs="TimesLTStd-Roman"/>
          <w:spacing w:val="-2"/>
          <w:lang w:val="en" w:eastAsia="zh-CN"/>
        </w:rPr>
        <w:t>,</w:t>
      </w:r>
      <w:r w:rsidRPr="002855CE">
        <w:rPr>
          <w:rFonts w:ascii="TimesLTStd-Roman" w:eastAsia="等线" w:hAnsi="TimesLTStd-Roman" w:cs="TimesLTStd-Roman"/>
          <w:i/>
          <w:spacing w:val="-2"/>
          <w:lang w:val="en" w:eastAsia="zh-CN"/>
        </w:rPr>
        <w:t xml:space="preserve"> h</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t>k</w:t>
      </w:r>
      <w:r w:rsidRPr="002855CE">
        <w:rPr>
          <w:rFonts w:ascii="TimesLTStd-Roman" w:eastAsia="等线" w:hAnsi="TimesLTStd-Roman" w:cs="TimesLTStd-Roman"/>
          <w:spacing w:val="-2"/>
          <w:lang w:val="en" w:eastAsia="zh-CN"/>
        </w:rPr>
        <w:t>}</w:t>
      </w:r>
      <w:bookmarkEnd w:id="17"/>
      <w:bookmarkEnd w:id="18"/>
      <w:r w:rsidRPr="002855CE">
        <w:rPr>
          <w:rFonts w:ascii="TimesLTStd-Roman" w:eastAsia="等线" w:hAnsi="TimesLTStd-Roman" w:cs="TimesLTStd-Roman"/>
          <w:spacing w:val="-2"/>
          <w:lang w:val="en" w:eastAsia="zh-CN"/>
        </w:rPr>
        <w:t xml:space="preserve"> can be obtained by </w:t>
      </w:r>
      <w:r w:rsidRPr="002855CE">
        <w:rPr>
          <w:rFonts w:ascii="TimesLTStd-Roman" w:eastAsia="等线" w:hAnsi="TimesLTStd-Roman" w:cs="TimesLTStd-Roman"/>
          <w:i/>
          <w:spacing w:val="-2"/>
          <w:lang w:val="en" w:eastAsia="zh-CN"/>
        </w:rPr>
        <w:t>D</w:t>
      </w:r>
      <w:r w:rsidRPr="002855CE">
        <w:rPr>
          <w:rFonts w:ascii="TimesLTStd-Roman" w:eastAsia="等线" w:hAnsi="TimesLTStd-Roman" w:cs="TimesLTStd-Roman"/>
          <w:i/>
          <w:spacing w:val="-2"/>
          <w:lang w:val="en"/>
        </w:rPr>
        <w:t xml:space="preserve">efinition </w:t>
      </w:r>
      <w:r w:rsidRPr="002855CE">
        <w:rPr>
          <w:rFonts w:ascii="TimesLTStd-Roman" w:eastAsia="等线" w:hAnsi="TimesLTStd-Roman" w:cs="TimesLTStd-Roman"/>
          <w:i/>
          <w:spacing w:val="-2"/>
          <w:lang w:val="en" w:eastAsia="zh-CN"/>
        </w:rPr>
        <w:t>19</w:t>
      </w:r>
      <w:r w:rsidRPr="002855CE">
        <w:rPr>
          <w:rFonts w:ascii="TimesLTStd-Roman" w:eastAsia="等线" w:hAnsi="TimesLTStd-Roman" w:cs="TimesLTStd-Roman"/>
          <w:spacing w:val="-2"/>
          <w:lang w:val="en" w:eastAsia="zh-CN"/>
        </w:rPr>
        <w:t xml:space="preserve"> From the results we can find </w:t>
      </w:r>
      <w:bookmarkStart w:id="19" w:name="OLE_LINK13"/>
      <w:r w:rsidRPr="002855CE">
        <w:rPr>
          <w:rFonts w:ascii="TimesLTStd-Roman" w:eastAsia="等线" w:hAnsi="TimesLTStd-Roman" w:cs="TimesLTStd-Roman"/>
          <w:spacing w:val="-2"/>
          <w:lang w:val="en" w:eastAsia="zh-CN"/>
        </w:rPr>
        <w:t xml:space="preserve">the number of activities in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cs</w:t>
      </w:r>
      <w:r w:rsidRPr="002855CE">
        <w:rPr>
          <w:rFonts w:ascii="TimesLTStd-Roman" w:eastAsia="等线" w:hAnsi="TimesLTStd-Roman" w:cs="TimesLTStd-Roman"/>
          <w:spacing w:val="-2"/>
          <w:lang w:val="en" w:eastAsia="zh-CN"/>
        </w:rPr>
        <w:t xml:space="preserve"> is one more than the number of activities in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ce</w:t>
      </w:r>
      <w:r w:rsidRPr="002855CE">
        <w:rPr>
          <w:rFonts w:ascii="TimesLTStd-Roman" w:eastAsia="等线" w:hAnsi="TimesLTStd-Roman" w:cs="TimesLTStd-Roman"/>
          <w:spacing w:val="-2"/>
          <w:lang w:val="en" w:eastAsia="zh-CN"/>
        </w:rPr>
        <w:t>,</w:t>
      </w:r>
      <w:bookmarkEnd w:id="19"/>
      <w:r w:rsidRPr="002855CE">
        <w:rPr>
          <w:rFonts w:ascii="TimesLTStd-Roman" w:eastAsia="等线" w:hAnsi="TimesLTStd-Roman" w:cs="TimesLTStd-Roman"/>
          <w:spacing w:val="-2"/>
          <w:lang w:val="en" w:eastAsia="zh-CN"/>
        </w:rPr>
        <w:t xml:space="preserve"> which means that there is only one activity on a branch of the choice structure.</w:t>
      </w:r>
    </w:p>
    <w:p w:rsid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2855CE">
        <w:rPr>
          <w:rFonts w:ascii="TimesLTStd-Roman" w:eastAsia="等线" w:hAnsi="TimesLTStd-Roman" w:cs="TimesLTStd-Roman"/>
          <w:spacing w:val="-2"/>
          <w:lang w:val="en" w:eastAsia="zh-CN"/>
        </w:rPr>
        <w:t xml:space="preserve">According to </w:t>
      </w:r>
      <w:r w:rsidRPr="002855CE">
        <w:rPr>
          <w:rFonts w:ascii="TimesLTStd-Roman" w:eastAsia="等线" w:hAnsi="TimesLTStd-Roman" w:cs="TimesLTStd-Roman"/>
          <w:i/>
          <w:spacing w:val="-2"/>
          <w:lang w:val="en" w:eastAsia="zh-CN"/>
        </w:rPr>
        <w:t>D</w:t>
      </w:r>
      <w:r w:rsidRPr="002855CE">
        <w:rPr>
          <w:rFonts w:ascii="TimesLTStd-Roman" w:eastAsia="等线" w:hAnsi="TimesLTStd-Roman" w:cs="TimesLTStd-Roman"/>
          <w:i/>
          <w:spacing w:val="-2"/>
          <w:lang w:val="en"/>
        </w:rPr>
        <w:t xml:space="preserve">efinition </w:t>
      </w:r>
      <w:r w:rsidRPr="002855CE">
        <w:rPr>
          <w:rFonts w:ascii="TimesLTStd-Roman" w:eastAsia="等线" w:hAnsi="TimesLTStd-Roman" w:cs="TimesLTStd-Roman"/>
          <w:i/>
          <w:spacing w:val="-2"/>
          <w:lang w:val="en" w:eastAsia="zh-CN"/>
        </w:rPr>
        <w:t>18</w:t>
      </w:r>
      <w:r w:rsidRPr="002855CE">
        <w:rPr>
          <w:rFonts w:ascii="TimesLTStd-Roman" w:eastAsia="等线" w:hAnsi="TimesLTStd-Roman" w:cs="TimesLTStd-Roman"/>
          <w:spacing w:val="-2"/>
          <w:lang w:val="en" w:eastAsia="zh-CN"/>
        </w:rPr>
        <w:t xml:space="preserve"> and </w:t>
      </w:r>
      <w:r w:rsidRPr="002855CE">
        <w:rPr>
          <w:rFonts w:ascii="TimesLTStd-Roman" w:eastAsia="等线" w:hAnsi="TimesLTStd-Roman" w:cs="TimesLTStd-Roman"/>
          <w:i/>
          <w:spacing w:val="-2"/>
          <w:lang w:val="en" w:eastAsia="zh-CN"/>
        </w:rPr>
        <w:t>D</w:t>
      </w:r>
      <w:r w:rsidRPr="002855CE">
        <w:rPr>
          <w:rFonts w:ascii="TimesLTStd-Roman" w:eastAsia="等线" w:hAnsi="TimesLTStd-Roman" w:cs="TimesLTStd-Roman"/>
          <w:i/>
          <w:spacing w:val="-2"/>
          <w:lang w:val="en"/>
        </w:rPr>
        <w:t xml:space="preserve">efinition </w:t>
      </w:r>
      <w:r w:rsidRPr="002855CE">
        <w:rPr>
          <w:rFonts w:ascii="TimesLTStd-Roman" w:eastAsia="等线" w:hAnsi="TimesLTStd-Roman" w:cs="TimesLTStd-Roman"/>
          <w:i/>
          <w:spacing w:val="-2"/>
          <w:lang w:val="en" w:eastAsia="zh-CN"/>
        </w:rPr>
        <w:t>19</w:t>
      </w:r>
      <w:r w:rsidRPr="002855CE">
        <w:rPr>
          <w:rFonts w:ascii="TimesLTStd-Roman" w:eastAsia="等线" w:hAnsi="TimesLTStd-Roman" w:cs="TimesLTStd-Roman"/>
          <w:spacing w:val="-2"/>
          <w:lang w:val="en" w:eastAsia="zh-CN"/>
        </w:rPr>
        <w:t xml:space="preserve">, to obtain the choice start activity set </w:t>
      </w:r>
      <w:proofErr w:type="gramStart"/>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cs</w:t>
      </w:r>
      <w:proofErr w:type="gramEnd"/>
      <w:r w:rsidRPr="002855CE">
        <w:rPr>
          <w:rFonts w:ascii="TimesLTStd-Roman" w:eastAsia="等线" w:hAnsi="TimesLTStd-Roman" w:cs="TimesLTStd-Roman"/>
          <w:spacing w:val="-2"/>
          <w:lang w:val="en" w:eastAsia="zh-CN"/>
        </w:rPr>
        <w:t xml:space="preserve"> and the choice end activity </w:t>
      </w:r>
      <w:r w:rsidRPr="00D2140A">
        <w:rPr>
          <w:rFonts w:ascii="TimesLTStd-Roman" w:eastAsia="等线" w:hAnsi="TimesLTStd-Roman" w:cs="TimesLTStd-Roman"/>
          <w:spacing w:val="-2"/>
          <w:lang w:val="en" w:eastAsia="zh-CN"/>
        </w:rPr>
        <w:t xml:space="preserve">set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ce</w:t>
      </w:r>
      <w:r w:rsidRPr="00D2140A">
        <w:rPr>
          <w:rFonts w:ascii="TimesLTStd-Roman" w:eastAsia="等线" w:hAnsi="TimesLTStd-Roman" w:cs="TimesLTStd-Roman"/>
          <w:spacing w:val="-2"/>
          <w:lang w:val="en" w:eastAsia="zh-CN"/>
        </w:rPr>
        <w:t>, we propose the following algorithm.</w:t>
      </w:r>
    </w:p>
    <w:p w:rsidR="00272C9C" w:rsidRPr="00D2140A" w:rsidRDefault="00196952" w:rsidP="00272C9C">
      <w:pPr>
        <w:suppressAutoHyphens/>
        <w:autoSpaceDE w:val="0"/>
        <w:autoSpaceDN w:val="0"/>
        <w:adjustRightInd w:val="0"/>
        <w:spacing w:line="240" w:lineRule="exact"/>
        <w:ind w:firstLineChars="100" w:firstLine="198"/>
        <w:jc w:val="both"/>
        <w:rPr>
          <w:rFonts w:ascii="TimesLTStd-Roman" w:eastAsia="等线" w:hAnsi="TimesLTStd-Roman" w:cs="TimesLTStd-Roman"/>
          <w:spacing w:val="-2"/>
          <w:lang w:eastAsia="zh-CN"/>
        </w:rPr>
      </w:pPr>
      <w:r>
        <w:rPr>
          <w:rFonts w:ascii="TimesLTStd-Roman" w:eastAsia="等线" w:hAnsi="TimesLTStd-Roman" w:cs="TimesLTStd-Roman" w:hint="eastAsia"/>
          <w:spacing w:val="-2"/>
          <w:lang w:eastAsia="zh-CN"/>
        </w:rPr>
        <w:t xml:space="preserve">In </w:t>
      </w:r>
      <w:r w:rsidR="00272C9C" w:rsidRPr="00D2140A">
        <w:rPr>
          <w:rFonts w:ascii="TimesLTStd-Roman" w:eastAsia="等线" w:hAnsi="TimesLTStd-Roman" w:cs="TimesLTStd-Roman"/>
          <w:spacing w:val="-2"/>
        </w:rPr>
        <w:t>Algorithm</w:t>
      </w:r>
      <w:r w:rsidR="00272C9C" w:rsidRPr="00D2140A">
        <w:rPr>
          <w:rFonts w:ascii="TimesLTStd-Roman" w:eastAsia="等线" w:hAnsi="TimesLTStd-Roman" w:cs="TimesLTStd-Roman"/>
          <w:spacing w:val="-2"/>
          <w:lang w:eastAsia="zh-CN"/>
        </w:rPr>
        <w:t xml:space="preserve"> 3</w:t>
      </w:r>
      <w:r>
        <w:rPr>
          <w:rFonts w:ascii="TimesLTStd-Roman" w:eastAsia="等线" w:hAnsi="TimesLTStd-Roman" w:cs="TimesLTStd-Roman" w:hint="eastAsia"/>
          <w:spacing w:val="-2"/>
          <w:lang w:eastAsia="zh-CN"/>
        </w:rPr>
        <w:t>,</w:t>
      </w:r>
      <w:r w:rsidR="00272C9C" w:rsidRPr="00D2140A">
        <w:rPr>
          <w:rFonts w:ascii="TimesLTStd-Roman" w:eastAsia="等线" w:hAnsi="TimesLTStd-Roman" w:cs="TimesLTStd-Roman"/>
          <w:spacing w:val="-2"/>
          <w:lang w:eastAsia="zh-CN"/>
        </w:rPr>
        <w:t xml:space="preserve"> </w:t>
      </w:r>
      <w:r>
        <w:rPr>
          <w:rFonts w:ascii="TimesLTStd-Roman" w:eastAsia="等线" w:hAnsi="TimesLTStd-Roman" w:cs="TimesLTStd-Roman" w:hint="eastAsia"/>
          <w:spacing w:val="-2"/>
          <w:lang w:eastAsia="zh-CN"/>
        </w:rPr>
        <w:t>s</w:t>
      </w:r>
      <w:r w:rsidR="00272C9C" w:rsidRPr="00D2140A">
        <w:rPr>
          <w:rFonts w:ascii="TimesLTStd-Roman" w:eastAsia="等线" w:hAnsi="TimesLTStd-Roman" w:cs="TimesLTStd-Roman"/>
          <w:spacing w:val="-2"/>
          <w:lang w:eastAsia="zh-CN"/>
        </w:rPr>
        <w:t xml:space="preserve">tep 1 initializes variable </w:t>
      </w:r>
      <w:proofErr w:type="gramStart"/>
      <w:r w:rsidR="00272C9C" w:rsidRPr="00D2140A">
        <w:rPr>
          <w:rFonts w:ascii="TimesLTStd-Roman" w:eastAsia="等线" w:hAnsi="TimesLTStd-Roman"/>
          <w:i/>
          <w:spacing w:val="-2"/>
        </w:rPr>
        <w:t>A</w:t>
      </w:r>
      <w:r w:rsidR="00272C9C" w:rsidRPr="00D2140A">
        <w:rPr>
          <w:rFonts w:ascii="TimesLTStd-Roman" w:eastAsia="等线" w:hAnsi="TimesLTStd-Roman"/>
          <w:i/>
          <w:spacing w:val="-2"/>
          <w:vertAlign w:val="subscript"/>
          <w:lang w:eastAsia="zh-CN"/>
        </w:rPr>
        <w:t>cs</w:t>
      </w:r>
      <w:proofErr w:type="gramEnd"/>
      <w:r w:rsidR="00272C9C" w:rsidRPr="00D2140A">
        <w:rPr>
          <w:rFonts w:ascii="TimesLTStd-Roman" w:eastAsia="等线" w:hAnsi="TimesLTStd-Roman" w:cs="TimesLTStd-Roman"/>
          <w:spacing w:val="-2"/>
          <w:lang w:eastAsia="zh-CN"/>
        </w:rPr>
        <w:t xml:space="preserve">, </w:t>
      </w:r>
      <w:r w:rsidR="00272C9C" w:rsidRPr="00D2140A">
        <w:rPr>
          <w:rFonts w:ascii="TimesLTStd-Roman" w:eastAsia="等线" w:hAnsi="TimesLTStd-Roman"/>
          <w:i/>
          <w:spacing w:val="-2"/>
        </w:rPr>
        <w:t>A</w:t>
      </w:r>
      <w:r w:rsidR="00272C9C" w:rsidRPr="00D2140A">
        <w:rPr>
          <w:rFonts w:ascii="TimesLTStd-Roman" w:eastAsia="等线" w:hAnsi="TimesLTStd-Roman"/>
          <w:i/>
          <w:spacing w:val="-2"/>
          <w:vertAlign w:val="subscript"/>
          <w:lang w:eastAsia="zh-CN"/>
        </w:rPr>
        <w:t>es</w:t>
      </w:r>
      <w:r w:rsidR="00272C9C" w:rsidRPr="00D2140A">
        <w:rPr>
          <w:rFonts w:ascii="TimesLTStd-Roman" w:eastAsia="等线" w:hAnsi="TimesLTStd-Roman" w:cs="TimesLTStd-Roman"/>
          <w:spacing w:val="-2"/>
          <w:lang w:eastAsia="zh-CN"/>
        </w:rPr>
        <w:t xml:space="preserve">, and </w:t>
      </w:r>
      <w:r w:rsidR="00272C9C" w:rsidRPr="00D2140A">
        <w:rPr>
          <w:rFonts w:ascii="TimesLTStd-Roman" w:eastAsia="等线" w:hAnsi="TimesLTStd-Roman" w:cs="TimesLTStd-Roman"/>
          <w:i/>
          <w:spacing w:val="-2"/>
          <w:lang w:val="en" w:eastAsia="zh-CN"/>
        </w:rPr>
        <w:t>S</w:t>
      </w:r>
      <w:r w:rsidR="00272C9C" w:rsidRPr="00D2140A">
        <w:rPr>
          <w:rFonts w:ascii="TimesLTStd-Roman" w:eastAsia="等线" w:hAnsi="TimesLTStd-Roman" w:cs="TimesLTStd-Roman"/>
          <w:i/>
          <w:spacing w:val="-2"/>
          <w:vertAlign w:val="subscript"/>
          <w:lang w:val="en" w:eastAsia="zh-CN"/>
        </w:rPr>
        <w:t>CA</w:t>
      </w:r>
      <w:r w:rsidR="00272C9C" w:rsidRPr="00D2140A">
        <w:rPr>
          <w:rFonts w:ascii="TimesLTStd-Roman" w:eastAsia="等线" w:hAnsi="TimesLTStd-Roman" w:cs="TimesLTStd-Roman"/>
          <w:spacing w:val="-2"/>
          <w:lang w:val="en" w:eastAsia="zh-CN"/>
        </w:rPr>
        <w:t xml:space="preserve">. </w:t>
      </w:r>
      <w:r w:rsidR="00272C9C" w:rsidRPr="00D2140A">
        <w:rPr>
          <w:rFonts w:ascii="TimesLTStd-Roman" w:eastAsia="等线" w:hAnsi="TimesLTStd-Roman" w:cs="TimesLTStd-Roman"/>
          <w:spacing w:val="-2"/>
          <w:lang w:eastAsia="zh-CN"/>
        </w:rPr>
        <w:t xml:space="preserve">Steps 2 - 4 traverse all </w:t>
      </w:r>
      <w:r w:rsidR="00272C9C" w:rsidRPr="00D2140A">
        <w:rPr>
          <w:rFonts w:ascii="TimesLTStd-Roman" w:eastAsia="等线" w:hAnsi="TimesLTStd-Roman"/>
          <w:i/>
          <w:spacing w:val="-2"/>
        </w:rPr>
        <w:sym w:font="Symbol" w:char="F064"/>
      </w:r>
      <w:r w:rsidR="00272C9C" w:rsidRPr="00D2140A">
        <w:rPr>
          <w:rFonts w:ascii="TimesLTStd-Roman" w:eastAsia="等线" w:hAnsi="TimesLTStd-Roman"/>
          <w:spacing w:val="-2"/>
          <w:lang w:eastAsia="zh-CN"/>
        </w:rPr>
        <w:t xml:space="preserve"> </w:t>
      </w:r>
      <w:r w:rsidR="00272C9C" w:rsidRPr="00D2140A">
        <w:rPr>
          <w:rFonts w:ascii="TimesLTStd-Roman" w:eastAsia="等线" w:hAnsi="TimesLTStd-Roman" w:cs="TimesLTStd-Roman"/>
          <w:spacing w:val="-2"/>
          <w:lang w:eastAsia="zh-CN"/>
        </w:rPr>
        <w:t xml:space="preserve">and get the set of the choice activities </w:t>
      </w:r>
      <w:r w:rsidR="00272C9C" w:rsidRPr="00D2140A">
        <w:rPr>
          <w:rFonts w:ascii="TimesLTStd-Roman" w:eastAsia="等线" w:hAnsi="TimesLTStd-Roman" w:cs="TimesLTStd-Roman"/>
          <w:i/>
          <w:spacing w:val="-2"/>
          <w:lang w:val="en" w:eastAsia="zh-CN"/>
        </w:rPr>
        <w:t>S</w:t>
      </w:r>
      <w:r w:rsidR="00272C9C" w:rsidRPr="00D2140A">
        <w:rPr>
          <w:rFonts w:ascii="TimesLTStd-Roman" w:eastAsia="等线" w:hAnsi="TimesLTStd-Roman" w:cs="TimesLTStd-Roman"/>
          <w:i/>
          <w:spacing w:val="-2"/>
          <w:vertAlign w:val="subscript"/>
          <w:lang w:val="en" w:eastAsia="zh-CN"/>
        </w:rPr>
        <w:t>CA</w:t>
      </w:r>
      <w:r w:rsidR="00272C9C" w:rsidRPr="00D2140A">
        <w:rPr>
          <w:rFonts w:ascii="TimesLTStd-Roman" w:eastAsia="等线" w:hAnsi="TimesLTStd-Roman" w:cs="TimesLTStd-Roman"/>
          <w:spacing w:val="-2"/>
          <w:lang w:eastAsia="zh-CN"/>
        </w:rPr>
        <w:t xml:space="preserve">. The loop activities may exist in </w:t>
      </w:r>
      <w:r w:rsidR="00272C9C" w:rsidRPr="00D2140A">
        <w:rPr>
          <w:rFonts w:ascii="TimesLTStd-Roman" w:eastAsia="等线" w:hAnsi="TimesLTStd-Roman" w:cs="TimesLTStd-Roman"/>
          <w:i/>
          <w:spacing w:val="-2"/>
          <w:lang w:val="en" w:eastAsia="zh-CN"/>
        </w:rPr>
        <w:t>S</w:t>
      </w:r>
      <w:r w:rsidR="00272C9C" w:rsidRPr="00D2140A">
        <w:rPr>
          <w:rFonts w:ascii="TimesLTStd-Roman" w:eastAsia="等线" w:hAnsi="TimesLTStd-Roman" w:cs="TimesLTStd-Roman"/>
          <w:i/>
          <w:spacing w:val="-2"/>
          <w:vertAlign w:val="subscript"/>
          <w:lang w:val="en" w:eastAsia="zh-CN"/>
        </w:rPr>
        <w:t>CA</w:t>
      </w:r>
      <w:r w:rsidR="00272C9C" w:rsidRPr="00D2140A">
        <w:rPr>
          <w:rFonts w:ascii="TimesLTStd-Roman" w:eastAsia="等线" w:hAnsi="TimesLTStd-Roman" w:cs="TimesLTStd-Roman"/>
          <w:spacing w:val="-2"/>
          <w:lang w:val="en" w:eastAsia="zh-CN"/>
        </w:rPr>
        <w:t xml:space="preserve">, therefore, in steps </w:t>
      </w:r>
      <w:r w:rsidR="00272C9C" w:rsidRPr="00D2140A">
        <w:rPr>
          <w:rFonts w:ascii="TimesLTStd-Roman" w:eastAsia="等线" w:hAnsi="TimesLTStd-Roman" w:cs="TimesLTStd-Roman"/>
          <w:spacing w:val="-2"/>
          <w:lang w:eastAsia="zh-CN"/>
        </w:rPr>
        <w:t xml:space="preserve">5 - 9, we remove the activities that belong to the loop activity set </w:t>
      </w:r>
      <w:r w:rsidR="00272C9C" w:rsidRPr="00D2140A">
        <w:rPr>
          <w:rFonts w:ascii="TimesLTStd-Roman" w:eastAsia="等线" w:hAnsi="TimesLTStd-Roman" w:cs="TimesLTStd-Roman"/>
          <w:i/>
          <w:spacing w:val="-2"/>
          <w:lang w:val="en" w:eastAsia="zh-CN"/>
        </w:rPr>
        <w:t>S</w:t>
      </w:r>
      <w:r w:rsidR="00272C9C" w:rsidRPr="00D2140A">
        <w:rPr>
          <w:rFonts w:ascii="TimesLTStd-Roman" w:eastAsia="等线" w:hAnsi="TimesLTStd-Roman" w:cs="TimesLTStd-Roman"/>
          <w:i/>
          <w:spacing w:val="-2"/>
          <w:vertAlign w:val="subscript"/>
          <w:lang w:val="en" w:eastAsia="zh-CN"/>
        </w:rPr>
        <w:t>LA</w:t>
      </w:r>
      <w:r w:rsidR="00272C9C" w:rsidRPr="00D2140A">
        <w:rPr>
          <w:rFonts w:ascii="TimesLTStd-Roman" w:eastAsia="等线" w:hAnsi="TimesLTStd-Roman" w:cs="TimesLTStd-Roman"/>
          <w:spacing w:val="-2"/>
          <w:lang w:val="en" w:eastAsia="zh-CN"/>
        </w:rPr>
        <w:t xml:space="preserve">. </w:t>
      </w:r>
      <w:r w:rsidR="00272C9C" w:rsidRPr="00D2140A">
        <w:rPr>
          <w:rFonts w:ascii="TimesLTStd-Roman" w:eastAsia="等线" w:hAnsi="TimesLTStd-Roman" w:cs="TimesLTStd-Roman"/>
          <w:spacing w:val="-2"/>
          <w:lang w:eastAsia="zh-CN"/>
        </w:rPr>
        <w:t xml:space="preserve">Steps 10 - 16 obtain </w:t>
      </w:r>
      <w:r w:rsidR="00272C9C" w:rsidRPr="00D2140A">
        <w:rPr>
          <w:rFonts w:ascii="TimesLTStd-Roman" w:eastAsia="等线" w:hAnsi="TimesLTStd-Roman" w:cs="TimesLTStd-Roman"/>
          <w:spacing w:val="-2"/>
          <w:lang w:val="en" w:eastAsia="zh-CN"/>
        </w:rPr>
        <w:t xml:space="preserve">the choice start activity set </w:t>
      </w:r>
      <w:proofErr w:type="gramStart"/>
      <w:r w:rsidR="00272C9C" w:rsidRPr="00D2140A">
        <w:rPr>
          <w:rFonts w:ascii="TimesLTStd-Roman" w:eastAsia="等线" w:hAnsi="TimesLTStd-Roman" w:cs="TimesLTStd-Roman"/>
          <w:i/>
          <w:spacing w:val="-2"/>
          <w:lang w:val="en" w:eastAsia="zh-CN"/>
        </w:rPr>
        <w:t>A</w:t>
      </w:r>
      <w:r w:rsidR="00272C9C" w:rsidRPr="00D2140A">
        <w:rPr>
          <w:rFonts w:ascii="TimesLTStd-Roman" w:eastAsia="等线" w:hAnsi="TimesLTStd-Roman" w:cs="TimesLTStd-Roman"/>
          <w:i/>
          <w:spacing w:val="-2"/>
          <w:vertAlign w:val="subscript"/>
          <w:lang w:val="en" w:eastAsia="zh-CN"/>
        </w:rPr>
        <w:t>cs</w:t>
      </w:r>
      <w:proofErr w:type="gramEnd"/>
      <w:r w:rsidR="00272C9C" w:rsidRPr="00D2140A">
        <w:rPr>
          <w:rFonts w:ascii="TimesLTStd-Roman" w:eastAsia="等线" w:hAnsi="TimesLTStd-Roman" w:cs="TimesLTStd-Roman"/>
          <w:spacing w:val="-2"/>
          <w:lang w:val="en" w:eastAsia="zh-CN"/>
        </w:rPr>
        <w:t xml:space="preserve"> with traversing </w:t>
      </w:r>
      <w:r w:rsidR="00272C9C" w:rsidRPr="00D2140A">
        <w:rPr>
          <w:rFonts w:ascii="TimesLTStd-Roman" w:eastAsia="等线" w:hAnsi="TimesLTStd-Roman" w:cs="TimesLTStd-Roman"/>
          <w:i/>
          <w:spacing w:val="-2"/>
          <w:lang w:val="en" w:eastAsia="zh-CN"/>
        </w:rPr>
        <w:t>S</w:t>
      </w:r>
      <w:r w:rsidR="00272C9C" w:rsidRPr="00D2140A">
        <w:rPr>
          <w:rFonts w:ascii="TimesLTStd-Roman" w:eastAsia="等线" w:hAnsi="TimesLTStd-Roman" w:cs="TimesLTStd-Roman"/>
          <w:i/>
          <w:spacing w:val="-2"/>
          <w:vertAlign w:val="subscript"/>
          <w:lang w:val="en" w:eastAsia="zh-CN"/>
        </w:rPr>
        <w:t>CA</w:t>
      </w:r>
      <w:r w:rsidR="00272C9C" w:rsidRPr="00D2140A">
        <w:rPr>
          <w:rFonts w:ascii="TimesLTStd-Roman" w:eastAsia="等线" w:hAnsi="TimesLTStd-Roman" w:cs="TimesLTStd-Roman"/>
          <w:spacing w:val="-2"/>
          <w:lang w:val="en" w:eastAsia="zh-CN"/>
        </w:rPr>
        <w:t xml:space="preserve"> and </w:t>
      </w:r>
      <w:r w:rsidR="00272C9C" w:rsidRPr="00D2140A">
        <w:rPr>
          <w:rFonts w:ascii="TimesLTStd-Roman" w:eastAsia="等线" w:hAnsi="TimesLTStd-Roman"/>
          <w:i/>
          <w:spacing w:val="-2"/>
        </w:rPr>
        <w:t>A</w:t>
      </w:r>
      <w:r w:rsidR="00272C9C" w:rsidRPr="00D2140A">
        <w:rPr>
          <w:rFonts w:ascii="TimesLTStd-Roman" w:eastAsia="等线" w:hAnsi="TimesLTStd-Roman"/>
          <w:i/>
          <w:spacing w:val="-2"/>
          <w:vertAlign w:val="subscript"/>
        </w:rPr>
        <w:t>dir_</w:t>
      </w:r>
      <w:r w:rsidR="00272C9C" w:rsidRPr="00D2140A">
        <w:rPr>
          <w:rFonts w:ascii="TimesLTStd-Roman" w:eastAsia="等线" w:hAnsi="TimesLTStd-Roman"/>
          <w:i/>
          <w:spacing w:val="-2"/>
          <w:vertAlign w:val="subscript"/>
          <w:lang w:eastAsia="zh-CN"/>
        </w:rPr>
        <w:t>set</w:t>
      </w:r>
      <w:r w:rsidR="00272C9C" w:rsidRPr="00D2140A">
        <w:rPr>
          <w:rFonts w:ascii="TimesLTStd-Roman" w:eastAsia="等线" w:hAnsi="TimesLTStd-Roman"/>
          <w:spacing w:val="-2"/>
          <w:lang w:eastAsia="zh-CN"/>
        </w:rPr>
        <w:t xml:space="preserve">. </w:t>
      </w:r>
      <w:r w:rsidR="00272C9C" w:rsidRPr="00D2140A">
        <w:rPr>
          <w:rFonts w:ascii="TimesLTStd-Roman" w:eastAsia="等线" w:hAnsi="TimesLTStd-Roman" w:cs="TimesLTStd-Roman"/>
          <w:spacing w:val="-2"/>
          <w:lang w:eastAsia="zh-CN"/>
        </w:rPr>
        <w:t xml:space="preserve">Steps 17 -23 traverse all </w:t>
      </w:r>
      <w:r w:rsidR="00272C9C" w:rsidRPr="00D2140A">
        <w:rPr>
          <w:rFonts w:ascii="TimesLTStd-Roman" w:eastAsia="等线" w:hAnsi="TimesLTStd-Roman" w:cs="TimesLTStd-Roman"/>
          <w:i/>
          <w:spacing w:val="-2"/>
          <w:lang w:val="en" w:eastAsia="zh-CN"/>
        </w:rPr>
        <w:t>S</w:t>
      </w:r>
      <w:r w:rsidR="00272C9C" w:rsidRPr="00D2140A">
        <w:rPr>
          <w:rFonts w:ascii="TimesLTStd-Roman" w:eastAsia="等线" w:hAnsi="TimesLTStd-Roman" w:cs="TimesLTStd-Roman"/>
          <w:i/>
          <w:spacing w:val="-2"/>
          <w:vertAlign w:val="subscript"/>
          <w:lang w:val="en" w:eastAsia="zh-CN"/>
        </w:rPr>
        <w:t>CA</w:t>
      </w:r>
      <w:r w:rsidR="00272C9C" w:rsidRPr="00D2140A">
        <w:rPr>
          <w:rFonts w:ascii="TimesLTStd-Roman" w:eastAsia="等线" w:hAnsi="TimesLTStd-Roman"/>
          <w:i/>
          <w:spacing w:val="-2"/>
          <w:lang w:val="en" w:eastAsia="zh-CN"/>
        </w:rPr>
        <w:t xml:space="preserve"> </w:t>
      </w:r>
      <w:r w:rsidR="00272C9C" w:rsidRPr="00D2140A">
        <w:rPr>
          <w:rFonts w:ascii="TimesLTStd-Roman" w:eastAsia="等线" w:hAnsi="TimesLTStd-Roman"/>
          <w:spacing w:val="-2"/>
          <w:lang w:eastAsia="zh-CN"/>
        </w:rPr>
        <w:t xml:space="preserve">without </w:t>
      </w:r>
      <w:proofErr w:type="gramStart"/>
      <w:r w:rsidR="00272C9C" w:rsidRPr="00D2140A">
        <w:rPr>
          <w:rFonts w:ascii="TimesLTStd-Roman" w:eastAsia="等线" w:hAnsi="TimesLTStd-Roman"/>
          <w:i/>
          <w:spacing w:val="-2"/>
        </w:rPr>
        <w:t>A</w:t>
      </w:r>
      <w:r w:rsidR="00272C9C" w:rsidRPr="00D2140A">
        <w:rPr>
          <w:rFonts w:ascii="TimesLTStd-Roman" w:eastAsia="等线" w:hAnsi="TimesLTStd-Roman"/>
          <w:i/>
          <w:spacing w:val="-2"/>
          <w:vertAlign w:val="subscript"/>
          <w:lang w:eastAsia="zh-CN"/>
        </w:rPr>
        <w:t>cs</w:t>
      </w:r>
      <w:proofErr w:type="gramEnd"/>
      <w:r w:rsidR="00272C9C" w:rsidRPr="00D2140A">
        <w:rPr>
          <w:rFonts w:ascii="TimesLTStd-Roman" w:eastAsia="等线" w:hAnsi="TimesLTStd-Roman" w:cs="TimesLTStd-Roman"/>
          <w:spacing w:val="-2"/>
          <w:lang w:eastAsia="zh-CN"/>
        </w:rPr>
        <w:t xml:space="preserve"> and get </w:t>
      </w:r>
      <w:r w:rsidR="00272C9C" w:rsidRPr="00D2140A">
        <w:rPr>
          <w:rFonts w:ascii="TimesLTStd-Roman" w:eastAsia="等线" w:hAnsi="TimesLTStd-Roman" w:cs="TimesLTStd-Roman"/>
          <w:spacing w:val="-2"/>
          <w:lang w:val="en" w:eastAsia="zh-CN"/>
        </w:rPr>
        <w:t>the choice end activity set</w:t>
      </w:r>
      <w:r w:rsidR="00272C9C" w:rsidRPr="00D2140A">
        <w:rPr>
          <w:rFonts w:ascii="TimesLTStd-Roman" w:eastAsia="等线" w:hAnsi="TimesLTStd-Roman" w:cs="TimesLTStd-Roman"/>
          <w:i/>
          <w:spacing w:val="-2"/>
          <w:lang w:val="en" w:eastAsia="zh-CN"/>
        </w:rPr>
        <w:t xml:space="preserve"> A</w:t>
      </w:r>
      <w:r w:rsidR="00272C9C" w:rsidRPr="00D2140A">
        <w:rPr>
          <w:rFonts w:ascii="TimesLTStd-Roman" w:eastAsia="等线" w:hAnsi="TimesLTStd-Roman" w:cs="TimesLTStd-Roman"/>
          <w:i/>
          <w:spacing w:val="-2"/>
          <w:vertAlign w:val="subscript"/>
          <w:lang w:val="en" w:eastAsia="zh-CN"/>
        </w:rPr>
        <w:t>cs</w:t>
      </w:r>
      <w:r w:rsidR="00272C9C" w:rsidRPr="00D2140A">
        <w:rPr>
          <w:rFonts w:ascii="TimesLTStd-Roman" w:eastAsia="等线" w:hAnsi="TimesLTStd-Roman" w:cs="TimesLTStd-Roman"/>
          <w:spacing w:val="-2"/>
          <w:lang w:val="en" w:eastAsia="zh-CN"/>
        </w:rPr>
        <w:t xml:space="preserve">. At last, </w:t>
      </w:r>
      <w:proofErr w:type="gramStart"/>
      <w:r w:rsidR="00272C9C" w:rsidRPr="00D2140A">
        <w:rPr>
          <w:rFonts w:ascii="TimesLTStd-Roman" w:eastAsia="等线" w:hAnsi="TimesLTStd-Roman" w:cs="TimesLTStd-Roman"/>
          <w:i/>
          <w:spacing w:val="-2"/>
          <w:lang w:val="en" w:eastAsia="zh-CN"/>
        </w:rPr>
        <w:t>A</w:t>
      </w:r>
      <w:r w:rsidR="00272C9C" w:rsidRPr="00D2140A">
        <w:rPr>
          <w:rFonts w:ascii="TimesLTStd-Roman" w:eastAsia="等线" w:hAnsi="TimesLTStd-Roman" w:cs="TimesLTStd-Roman"/>
          <w:i/>
          <w:spacing w:val="-2"/>
          <w:vertAlign w:val="subscript"/>
          <w:lang w:val="en" w:eastAsia="zh-CN"/>
        </w:rPr>
        <w:t>cs</w:t>
      </w:r>
      <w:proofErr w:type="gramEnd"/>
      <w:r w:rsidR="00272C9C" w:rsidRPr="00D2140A">
        <w:rPr>
          <w:rFonts w:ascii="TimesLTStd-Roman" w:eastAsia="等线" w:hAnsi="TimesLTStd-Roman" w:cs="TimesLTStd-Roman"/>
          <w:spacing w:val="-2"/>
          <w:lang w:val="en" w:eastAsia="zh-CN"/>
        </w:rPr>
        <w:t xml:space="preserve"> and </w:t>
      </w:r>
      <w:r w:rsidR="00272C9C" w:rsidRPr="00D2140A">
        <w:rPr>
          <w:rFonts w:ascii="TimesLTStd-Roman" w:eastAsia="等线" w:hAnsi="TimesLTStd-Roman" w:cs="TimesLTStd-Roman"/>
          <w:i/>
          <w:spacing w:val="-2"/>
          <w:lang w:val="en" w:eastAsia="zh-CN"/>
        </w:rPr>
        <w:t>A</w:t>
      </w:r>
      <w:r w:rsidR="00272C9C" w:rsidRPr="00D2140A">
        <w:rPr>
          <w:rFonts w:ascii="TimesLTStd-Roman" w:eastAsia="等线" w:hAnsi="TimesLTStd-Roman" w:cs="TimesLTStd-Roman"/>
          <w:i/>
          <w:spacing w:val="-2"/>
          <w:vertAlign w:val="subscript"/>
          <w:lang w:val="en" w:eastAsia="zh-CN"/>
        </w:rPr>
        <w:t>ce</w:t>
      </w:r>
      <w:r w:rsidR="00272C9C" w:rsidRPr="00D2140A">
        <w:rPr>
          <w:rFonts w:ascii="TimesLTStd-Roman" w:eastAsia="等线" w:hAnsi="TimesLTStd-Roman" w:cs="TimesLTStd-Roman"/>
          <w:spacing w:val="-2"/>
          <w:lang w:val="en" w:eastAsia="zh-CN"/>
        </w:rPr>
        <w:t xml:space="preserve"> are returned in step 24.</w:t>
      </w:r>
    </w:p>
    <w:p w:rsidR="00272C9C" w:rsidRDefault="00272C9C" w:rsidP="00872413">
      <w:pPr>
        <w:suppressAutoHyphens/>
        <w:autoSpaceDE w:val="0"/>
        <w:autoSpaceDN w:val="0"/>
        <w:adjustRightInd w:val="0"/>
        <w:spacing w:line="252" w:lineRule="auto"/>
        <w:ind w:firstLineChars="100" w:firstLine="199"/>
        <w:jc w:val="both"/>
        <w:rPr>
          <w:rFonts w:ascii="TimesLTStd-Roman" w:eastAsia="等线" w:hAnsi="TimesLTStd-Roman"/>
          <w:spacing w:val="-2"/>
          <w:lang w:val="en" w:eastAsia="zh-CN"/>
        </w:rPr>
      </w:pPr>
      <w:r w:rsidRPr="00D2140A">
        <w:rPr>
          <w:rFonts w:ascii="TimesLTStd-Roman" w:eastAsia="等线" w:hAnsi="TimesLTStd-Roman" w:cs="TimesLTStd-Roman"/>
          <w:b/>
          <w:spacing w:val="-2"/>
          <w:lang w:eastAsia="zh-CN"/>
        </w:rPr>
        <w:t xml:space="preserve">Example 3: </w:t>
      </w:r>
      <w:r w:rsidRPr="00D2140A">
        <w:rPr>
          <w:rFonts w:ascii="TimesLTStd-Roman" w:eastAsia="等线" w:hAnsi="TimesLTStd-Roman" w:cs="TimesLTStd-Roman"/>
          <w:spacing w:val="-2"/>
          <w:lang w:eastAsia="zh-CN"/>
        </w:rPr>
        <w:t xml:space="preserve">Let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00204F6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00D25E07">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00204F6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3</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g</w:t>
      </w:r>
      <w:r w:rsidRPr="00D2140A">
        <w:rPr>
          <w:rFonts w:ascii="TimesLTStd-Roman" w:eastAsia="等线" w:hAnsi="TimesLTStd-Roman" w:cs="TimesLTStd-Roman"/>
          <w:spacing w:val="-2"/>
          <w:lang w:val="en" w:eastAsia="zh-CN"/>
        </w:rPr>
        <w:t xml:space="preserve">, </w:t>
      </w:r>
      <w:r w:rsidR="00D25E07">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xml:space="preserve">, </w:t>
      </w:r>
      <w:r w:rsidR="00204F6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4</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w:t>
      </w:r>
      <w:r w:rsidR="00204F6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&gt;</w:t>
      </w:r>
      <w:proofErr w:type="gramStart"/>
      <w:r w:rsidRPr="00D2140A">
        <w:rPr>
          <w:rFonts w:ascii="TimesLTStd-Roman" w:eastAsia="等线" w:hAnsi="TimesLTStd-Roman" w:cs="TimesLTStd-Roman"/>
          <w:spacing w:val="-2"/>
          <w:lang w:val="en" w:eastAsia="zh-CN"/>
        </w:rPr>
        <w:t>}is</w:t>
      </w:r>
      <w:proofErr w:type="gramEnd"/>
      <w:r w:rsidRPr="00D2140A">
        <w:rPr>
          <w:rFonts w:ascii="TimesLTStd-Roman" w:eastAsia="等线" w:hAnsi="TimesLTStd-Roman" w:cs="TimesLTStd-Roman"/>
          <w:spacing w:val="-2"/>
          <w:lang w:val="en" w:eastAsia="zh-CN"/>
        </w:rPr>
        <w:t xml:space="preserve"> a complete log. Firstly, we can get </w:t>
      </w:r>
      <w:r w:rsidRPr="00D2140A">
        <w:rPr>
          <w:rFonts w:ascii="TimesLTStd-Roman" w:eastAsia="等线" w:hAnsi="TimesLTStd-Roman"/>
          <w:i/>
          <w:spacing w:val="-2"/>
        </w:rPr>
        <w:t>A</w:t>
      </w:r>
      <w:r w:rsidRPr="00D2140A">
        <w:rPr>
          <w:rFonts w:ascii="TimesLTStd-Roman" w:eastAsia="等线" w:hAnsi="TimesLTStd-Roman"/>
          <w:i/>
          <w:spacing w:val="-2"/>
          <w:vertAlign w:val="subscript"/>
        </w:rPr>
        <w:t>dir_</w:t>
      </w:r>
      <w:r w:rsidRPr="00D2140A">
        <w:rPr>
          <w:rFonts w:ascii="TimesLTStd-Roman" w:eastAsia="等线" w:hAnsi="TimesLTStd-Roman"/>
          <w:i/>
          <w:spacing w:val="-2"/>
          <w:vertAlign w:val="subscript"/>
          <w:lang w:eastAsia="zh-CN"/>
        </w:rPr>
        <w:t>set</w:t>
      </w:r>
      <w:r w:rsidRPr="00D2140A">
        <w:rPr>
          <w:rFonts w:ascii="TimesLTStd-Roman" w:eastAsia="等线" w:hAnsi="TimesLTStd-Roman"/>
          <w:spacing w:val="-2"/>
          <w:lang w:eastAsia="zh-CN"/>
        </w:rPr>
        <w:t xml:space="preserve"> =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00D25E07">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g</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g</w:t>
      </w:r>
      <w:r w:rsidRPr="00D2140A">
        <w:rPr>
          <w:rFonts w:ascii="TimesLTStd-Roman" w:eastAsia="等线" w:hAnsi="TimesLTStd-Roman" w:cs="TimesLTStd-Roman"/>
          <w:spacing w:val="-2"/>
          <w:lang w:val="en" w:eastAsia="zh-CN"/>
        </w:rPr>
        <w:t xml:space="preserve">, </w:t>
      </w:r>
      <w:r w:rsidR="00D25E07">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w:t>
      </w:r>
      <w:r w:rsidR="00204F6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lang w:val="en" w:eastAsia="zh-CN"/>
        </w:rPr>
        <w:t>), (</w:t>
      </w:r>
      <w:r w:rsidR="00204F6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i/>
          <w:spacing w:val="-2"/>
          <w:lang w:val="en" w:eastAsia="zh-CN"/>
        </w:rPr>
        <w:t>φ</w:t>
      </w:r>
      <w:r w:rsidRPr="00D2140A">
        <w:rPr>
          <w:rFonts w:ascii="TimesLTStd-Roman" w:eastAsia="等线" w:hAnsi="TimesLTStd-Roman"/>
          <w:i/>
          <w:spacing w:val="-2"/>
          <w:vertAlign w:val="subscript"/>
          <w:lang w:val="en" w:eastAsia="zh-CN"/>
        </w:rPr>
        <w:t>set</w:t>
      </w:r>
      <w:r w:rsidRPr="00D2140A">
        <w:rPr>
          <w:rFonts w:ascii="TimesLTStd-Roman" w:eastAsia="等线" w:hAnsi="TimesLTStd-Roman"/>
          <w:spacing w:val="-2"/>
          <w:lang w:val="en" w:eastAsia="zh-CN"/>
        </w:rPr>
        <w:t>(</w:t>
      </w:r>
      <w:r w:rsidRPr="00D2140A">
        <w:rPr>
          <w:rFonts w:ascii="TimesLTStd-Roman" w:eastAsia="等线" w:hAnsi="TimesLTStd-Roman"/>
          <w:i/>
          <w:spacing w:val="-2"/>
          <w:lang w:val="en"/>
        </w:rPr>
        <w:t>L</w:t>
      </w:r>
      <w:r w:rsidRPr="00D2140A">
        <w:rPr>
          <w:rFonts w:ascii="TimesLTStd-Roman" w:eastAsia="等线" w:hAnsi="TimesLTStd-Roman"/>
          <w:spacing w:val="-2"/>
          <w:lang w:val="en" w:eastAsia="zh-CN"/>
        </w:rPr>
        <w:t xml:space="preserve">) </w:t>
      </w:r>
      <w:r w:rsidR="0059148B" w:rsidRPr="00D2140A">
        <w:rPr>
          <w:rFonts w:ascii="TimesLTStd-Roman" w:eastAsia="等线" w:hAnsi="TimesLTStd-Roman"/>
          <w:spacing w:val="-2"/>
          <w:lang w:val="en" w:eastAsia="zh-CN"/>
        </w:rPr>
        <w:t>= {</w:t>
      </w:r>
      <w:r w:rsidR="0059148B" w:rsidRPr="00D2140A">
        <w:rPr>
          <w:rFonts w:ascii="TimesLTStd-Roman" w:eastAsia="等线" w:hAnsi="TimesLTStd-Roman" w:cs="TimesLTStd-Roman"/>
          <w:i/>
          <w:spacing w:val="-2"/>
          <w:lang w:val="en" w:eastAsia="zh-CN"/>
        </w:rPr>
        <w:t>a</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t</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c</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s</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e</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f</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g</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r</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i</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j</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k</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l</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p</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n</w:t>
      </w:r>
      <w:r w:rsidR="0059148B" w:rsidRPr="00D2140A">
        <w:rPr>
          <w:rFonts w:ascii="TimesLTStd-Roman" w:eastAsia="等线" w:hAnsi="TimesLTStd-Roman"/>
          <w:spacing w:val="-2"/>
          <w:lang w:val="en" w:eastAsia="zh-CN"/>
        </w:rPr>
        <w:t xml:space="preserve">}, </w:t>
      </w:r>
      <w:r w:rsidR="0059148B" w:rsidRPr="00D2140A">
        <w:rPr>
          <w:rFonts w:ascii="TimesLTStd-Roman" w:eastAsia="等线" w:hAnsi="TimesLTStd-Roman"/>
          <w:i/>
          <w:spacing w:val="-2"/>
          <w:lang w:val="en" w:eastAsia="zh-CN"/>
        </w:rPr>
        <w:t>φ</w:t>
      </w:r>
      <w:r w:rsidR="0059148B" w:rsidRPr="00D2140A">
        <w:rPr>
          <w:rFonts w:ascii="TimesLTStd-Roman" w:eastAsia="等线" w:hAnsi="TimesLTStd-Roman"/>
          <w:i/>
          <w:spacing w:val="-2"/>
          <w:vertAlign w:val="subscript"/>
          <w:lang w:val="en" w:eastAsia="zh-CN"/>
        </w:rPr>
        <w:t>set</w:t>
      </w:r>
      <w:r w:rsidR="0059148B" w:rsidRPr="00D2140A">
        <w:rPr>
          <w:rFonts w:ascii="TimesLTStd-Roman" w:eastAsia="等线" w:hAnsi="TimesLTStd-Roman"/>
          <w:spacing w:val="-2"/>
          <w:lang w:val="en" w:eastAsia="zh-CN"/>
        </w:rPr>
        <w:t>(</w:t>
      </w:r>
      <w:r w:rsidR="0059148B" w:rsidRPr="00D2140A">
        <w:rPr>
          <w:rFonts w:ascii="TimesLTStd-Roman" w:eastAsia="等线" w:hAnsi="TimesLTStd-Roman" w:cs="TimesLTStd-Roman"/>
          <w:i/>
          <w:spacing w:val="-2"/>
          <w:lang w:val="en"/>
        </w:rPr>
        <w:t>σ</w:t>
      </w:r>
      <w:r w:rsidR="0059148B" w:rsidRPr="00D2140A">
        <w:rPr>
          <w:rFonts w:ascii="TimesLTStd-Roman" w:eastAsia="等线" w:hAnsi="TimesLTStd-Roman" w:cs="TimesLTStd-Roman"/>
          <w:spacing w:val="-2"/>
          <w:vertAlign w:val="subscript"/>
          <w:lang w:val="en" w:eastAsia="zh-CN"/>
        </w:rPr>
        <w:t>1</w:t>
      </w:r>
      <w:r w:rsidR="0059148B" w:rsidRPr="00D2140A">
        <w:rPr>
          <w:rFonts w:ascii="TimesLTStd-Roman" w:eastAsia="等线" w:hAnsi="TimesLTStd-Roman"/>
          <w:spacing w:val="-2"/>
          <w:lang w:val="en" w:eastAsia="zh-CN"/>
        </w:rPr>
        <w:t>) = {</w:t>
      </w:r>
      <w:r w:rsidR="0059148B" w:rsidRPr="00D2140A">
        <w:rPr>
          <w:rFonts w:ascii="TimesLTStd-Roman" w:eastAsia="等线" w:hAnsi="TimesLTStd-Roman" w:cs="TimesLTStd-Roman"/>
          <w:i/>
          <w:spacing w:val="-2"/>
          <w:lang w:val="en" w:eastAsia="zh-CN"/>
        </w:rPr>
        <w:t>a</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t</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c</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p</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n</w:t>
      </w:r>
      <w:r w:rsidR="0059148B" w:rsidRPr="00D2140A">
        <w:rPr>
          <w:rFonts w:ascii="TimesLTStd-Roman" w:eastAsia="等线" w:hAnsi="TimesLTStd-Roman"/>
          <w:spacing w:val="-2"/>
          <w:lang w:val="en" w:eastAsia="zh-CN"/>
        </w:rPr>
        <w:t xml:space="preserve">}, </w:t>
      </w:r>
      <w:r w:rsidR="0059148B" w:rsidRPr="00D2140A">
        <w:rPr>
          <w:rFonts w:ascii="TimesLTStd-Roman" w:eastAsia="等线" w:hAnsi="TimesLTStd-Roman"/>
          <w:i/>
          <w:spacing w:val="-2"/>
          <w:lang w:val="en" w:eastAsia="zh-CN"/>
        </w:rPr>
        <w:t>φ</w:t>
      </w:r>
      <w:r w:rsidR="0059148B" w:rsidRPr="00D2140A">
        <w:rPr>
          <w:rFonts w:ascii="TimesLTStd-Roman" w:eastAsia="等线" w:hAnsi="TimesLTStd-Roman"/>
          <w:i/>
          <w:spacing w:val="-2"/>
          <w:vertAlign w:val="subscript"/>
          <w:lang w:val="en" w:eastAsia="zh-CN"/>
        </w:rPr>
        <w:t>set</w:t>
      </w:r>
      <w:r w:rsidR="0059148B" w:rsidRPr="00D2140A">
        <w:rPr>
          <w:rFonts w:ascii="TimesLTStd-Roman" w:eastAsia="等线" w:hAnsi="TimesLTStd-Roman"/>
          <w:spacing w:val="-2"/>
          <w:lang w:val="en" w:eastAsia="zh-CN"/>
        </w:rPr>
        <w:t>(</w:t>
      </w:r>
      <w:r w:rsidR="0059148B" w:rsidRPr="00D2140A">
        <w:rPr>
          <w:rFonts w:ascii="TimesLTStd-Roman" w:eastAsia="等线" w:hAnsi="TimesLTStd-Roman" w:cs="TimesLTStd-Roman"/>
          <w:i/>
          <w:spacing w:val="-2"/>
          <w:lang w:val="en"/>
        </w:rPr>
        <w:t>σ</w:t>
      </w:r>
      <w:r w:rsidR="0059148B" w:rsidRPr="00D2140A">
        <w:rPr>
          <w:rFonts w:ascii="TimesLTStd-Roman" w:eastAsia="等线" w:hAnsi="TimesLTStd-Roman" w:cs="TimesLTStd-Roman"/>
          <w:spacing w:val="-2"/>
          <w:vertAlign w:val="subscript"/>
          <w:lang w:val="en" w:eastAsia="zh-CN"/>
        </w:rPr>
        <w:t>2</w:t>
      </w:r>
      <w:r w:rsidR="0059148B" w:rsidRPr="00D2140A">
        <w:rPr>
          <w:rFonts w:ascii="TimesLTStd-Roman" w:eastAsia="等线" w:hAnsi="TimesLTStd-Roman"/>
          <w:spacing w:val="-2"/>
          <w:lang w:val="en" w:eastAsia="zh-CN"/>
        </w:rPr>
        <w:t>) = {</w:t>
      </w:r>
      <w:r w:rsidR="0059148B" w:rsidRPr="00D2140A">
        <w:rPr>
          <w:rFonts w:ascii="TimesLTStd-Roman" w:eastAsia="等线" w:hAnsi="TimesLTStd-Roman" w:cs="TimesLTStd-Roman"/>
          <w:i/>
          <w:spacing w:val="-2"/>
          <w:lang w:val="en" w:eastAsia="zh-CN"/>
        </w:rPr>
        <w:t>a</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t</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c</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s</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e</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p</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n</w:t>
      </w:r>
      <w:r w:rsidR="0059148B" w:rsidRPr="00D2140A">
        <w:rPr>
          <w:rFonts w:ascii="TimesLTStd-Roman" w:eastAsia="等线" w:hAnsi="TimesLTStd-Roman"/>
          <w:spacing w:val="-2"/>
          <w:lang w:val="en" w:eastAsia="zh-CN"/>
        </w:rPr>
        <w:t xml:space="preserve">}, </w:t>
      </w:r>
      <w:r w:rsidR="0059148B" w:rsidRPr="00D2140A">
        <w:rPr>
          <w:rFonts w:ascii="TimesLTStd-Roman" w:eastAsia="等线" w:hAnsi="TimesLTStd-Roman"/>
          <w:i/>
          <w:spacing w:val="-2"/>
          <w:lang w:val="en" w:eastAsia="zh-CN"/>
        </w:rPr>
        <w:t>φ</w:t>
      </w:r>
      <w:r w:rsidR="0059148B" w:rsidRPr="00D2140A">
        <w:rPr>
          <w:rFonts w:ascii="TimesLTStd-Roman" w:eastAsia="等线" w:hAnsi="TimesLTStd-Roman"/>
          <w:i/>
          <w:spacing w:val="-2"/>
          <w:vertAlign w:val="subscript"/>
          <w:lang w:val="en" w:eastAsia="zh-CN"/>
        </w:rPr>
        <w:t>set</w:t>
      </w:r>
      <w:r w:rsidR="0059148B" w:rsidRPr="00D2140A">
        <w:rPr>
          <w:rFonts w:ascii="TimesLTStd-Roman" w:eastAsia="等线" w:hAnsi="TimesLTStd-Roman"/>
          <w:spacing w:val="-2"/>
          <w:lang w:val="en" w:eastAsia="zh-CN"/>
        </w:rPr>
        <w:t>(</w:t>
      </w:r>
      <w:r w:rsidR="0059148B" w:rsidRPr="00D2140A">
        <w:rPr>
          <w:rFonts w:ascii="TimesLTStd-Roman" w:eastAsia="等线" w:hAnsi="TimesLTStd-Roman" w:cs="TimesLTStd-Roman"/>
          <w:i/>
          <w:spacing w:val="-2"/>
          <w:lang w:val="en"/>
        </w:rPr>
        <w:t>σ</w:t>
      </w:r>
      <w:r w:rsidR="0059148B" w:rsidRPr="00D2140A">
        <w:rPr>
          <w:rFonts w:ascii="TimesLTStd-Roman" w:eastAsia="等线" w:hAnsi="TimesLTStd-Roman" w:cs="TimesLTStd-Roman"/>
          <w:spacing w:val="-2"/>
          <w:vertAlign w:val="subscript"/>
          <w:lang w:val="en" w:eastAsia="zh-CN"/>
        </w:rPr>
        <w:t>3</w:t>
      </w:r>
      <w:r w:rsidR="0059148B" w:rsidRPr="00D2140A">
        <w:rPr>
          <w:rFonts w:ascii="TimesLTStd-Roman" w:eastAsia="等线" w:hAnsi="TimesLTStd-Roman"/>
          <w:spacing w:val="-2"/>
          <w:lang w:val="en" w:eastAsia="zh-CN"/>
        </w:rPr>
        <w:t>) = {</w:t>
      </w:r>
      <w:r w:rsidR="0059148B" w:rsidRPr="00D2140A">
        <w:rPr>
          <w:rFonts w:ascii="TimesLTStd-Roman" w:eastAsia="等线" w:hAnsi="TimesLTStd-Roman" w:cs="TimesLTStd-Roman"/>
          <w:i/>
          <w:spacing w:val="-2"/>
          <w:lang w:val="en" w:eastAsia="zh-CN"/>
        </w:rPr>
        <w:t>a</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t</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f</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g</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r</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p</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n</w:t>
      </w:r>
      <w:r w:rsidR="0059148B" w:rsidRPr="00D2140A">
        <w:rPr>
          <w:rFonts w:ascii="TimesLTStd-Roman" w:eastAsia="等线" w:hAnsi="TimesLTStd-Roman"/>
          <w:spacing w:val="-2"/>
          <w:lang w:val="en" w:eastAsia="zh-CN"/>
        </w:rPr>
        <w:t xml:space="preserve">}, </w:t>
      </w:r>
      <w:r w:rsidR="0059148B" w:rsidRPr="00D2140A">
        <w:rPr>
          <w:rFonts w:ascii="TimesLTStd-Roman" w:eastAsia="等线" w:hAnsi="TimesLTStd-Roman"/>
          <w:i/>
          <w:spacing w:val="-2"/>
          <w:lang w:val="en" w:eastAsia="zh-CN"/>
        </w:rPr>
        <w:t>φ</w:t>
      </w:r>
      <w:r w:rsidR="0059148B" w:rsidRPr="00D2140A">
        <w:rPr>
          <w:rFonts w:ascii="TimesLTStd-Roman" w:eastAsia="等线" w:hAnsi="TimesLTStd-Roman"/>
          <w:i/>
          <w:spacing w:val="-2"/>
          <w:vertAlign w:val="subscript"/>
          <w:lang w:val="en" w:eastAsia="zh-CN"/>
        </w:rPr>
        <w:t>set</w:t>
      </w:r>
      <w:r w:rsidR="0059148B" w:rsidRPr="00D2140A">
        <w:rPr>
          <w:rFonts w:ascii="TimesLTStd-Roman" w:eastAsia="等线" w:hAnsi="TimesLTStd-Roman"/>
          <w:spacing w:val="-2"/>
          <w:lang w:val="en" w:eastAsia="zh-CN"/>
        </w:rPr>
        <w:t>(</w:t>
      </w:r>
      <w:r w:rsidR="0059148B" w:rsidRPr="00D2140A">
        <w:rPr>
          <w:rFonts w:ascii="TimesLTStd-Roman" w:eastAsia="等线" w:hAnsi="TimesLTStd-Roman" w:cs="TimesLTStd-Roman"/>
          <w:i/>
          <w:spacing w:val="-2"/>
          <w:lang w:val="en"/>
        </w:rPr>
        <w:t>σ</w:t>
      </w:r>
      <w:r w:rsidR="0059148B" w:rsidRPr="00D2140A">
        <w:rPr>
          <w:rFonts w:ascii="TimesLTStd-Roman" w:eastAsia="等线" w:hAnsi="TimesLTStd-Roman" w:cs="TimesLTStd-Roman"/>
          <w:spacing w:val="-2"/>
          <w:vertAlign w:val="subscript"/>
          <w:lang w:val="en" w:eastAsia="zh-CN"/>
        </w:rPr>
        <w:t>4</w:t>
      </w:r>
      <w:r w:rsidR="0059148B" w:rsidRPr="00D2140A">
        <w:rPr>
          <w:rFonts w:ascii="TimesLTStd-Roman" w:eastAsia="等线" w:hAnsi="TimesLTStd-Roman"/>
          <w:spacing w:val="-2"/>
          <w:lang w:val="en" w:eastAsia="zh-CN"/>
        </w:rPr>
        <w:t>) = {</w:t>
      </w:r>
      <w:r w:rsidR="0059148B" w:rsidRPr="00D2140A">
        <w:rPr>
          <w:rFonts w:ascii="TimesLTStd-Roman" w:eastAsia="等线" w:hAnsi="TimesLTStd-Roman" w:cs="TimesLTStd-Roman"/>
          <w:i/>
          <w:spacing w:val="-2"/>
          <w:lang w:val="en" w:eastAsia="zh-CN"/>
        </w:rPr>
        <w:t>a</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t</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i</w:t>
      </w:r>
      <w:r w:rsidR="0059148B" w:rsidRPr="00D2140A">
        <w:rPr>
          <w:rFonts w:ascii="TimesLTStd-Roman" w:eastAsia="等线" w:hAnsi="TimesLTStd-Roman" w:cs="TimesLTStd-Roman"/>
          <w:spacing w:val="-2"/>
          <w:lang w:val="en" w:eastAsia="zh-CN"/>
        </w:rPr>
        <w:t>,</w:t>
      </w:r>
      <w:r w:rsidR="0059148B" w:rsidRPr="0059148B">
        <w:rPr>
          <w:rFonts w:ascii="TimesLTStd-Roman" w:eastAsia="等线" w:hAnsi="TimesLTStd-Roman" w:cs="TimesLTStd-Roman"/>
          <w:i/>
          <w:spacing w:val="-2"/>
          <w:lang w:val="en" w:eastAsia="zh-CN"/>
        </w:rPr>
        <w:t xml:space="preserve"> </w:t>
      </w:r>
      <w:r w:rsidR="0059148B" w:rsidRPr="00D2140A">
        <w:rPr>
          <w:rFonts w:ascii="TimesLTStd-Roman" w:eastAsia="等线" w:hAnsi="TimesLTStd-Roman" w:cs="TimesLTStd-Roman"/>
          <w:i/>
          <w:spacing w:val="-2"/>
          <w:lang w:val="en" w:eastAsia="zh-CN"/>
        </w:rPr>
        <w:t>j</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k</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l</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p</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n</w:t>
      </w:r>
      <w:r w:rsidR="0059148B" w:rsidRPr="00D2140A">
        <w:rPr>
          <w:rFonts w:ascii="TimesLTStd-Roman" w:eastAsia="等线" w:hAnsi="TimesLTStd-Roman"/>
          <w:spacing w:val="-2"/>
          <w:lang w:val="en" w:eastAsia="zh-CN"/>
        </w:rPr>
        <w:t>}.</w:t>
      </w:r>
      <w:r w:rsidR="0059148B" w:rsidRPr="0059148B">
        <w:rPr>
          <w:rFonts w:ascii="TimesLTStd-Roman" w:eastAsia="等线" w:hAnsi="TimesLTStd-Roman"/>
          <w:spacing w:val="-2"/>
          <w:lang w:val="en" w:eastAsia="zh-CN"/>
        </w:rPr>
        <w:t xml:space="preserve"> </w:t>
      </w:r>
      <w:r w:rsidR="0059148B" w:rsidRPr="00D2140A">
        <w:rPr>
          <w:rFonts w:ascii="TimesLTStd-Roman" w:eastAsia="等线" w:hAnsi="TimesLTStd-Roman"/>
          <w:spacing w:val="-2"/>
          <w:lang w:val="en" w:eastAsia="zh-CN"/>
        </w:rPr>
        <w:t xml:space="preserve">Then we can get </w:t>
      </w:r>
      <w:r w:rsidR="0059148B" w:rsidRPr="00D2140A">
        <w:rPr>
          <w:rFonts w:ascii="TimesLTStd-Roman" w:eastAsia="等线" w:hAnsi="TimesLTStd-Roman" w:cs="TimesLTStd-Roman"/>
          <w:i/>
          <w:spacing w:val="-2"/>
          <w:lang w:val="en" w:eastAsia="zh-CN"/>
        </w:rPr>
        <w:t>S</w:t>
      </w:r>
      <w:r w:rsidR="0059148B" w:rsidRPr="00D2140A">
        <w:rPr>
          <w:rFonts w:ascii="TimesLTStd-Roman" w:eastAsia="等线" w:hAnsi="TimesLTStd-Roman" w:cs="TimesLTStd-Roman"/>
          <w:i/>
          <w:spacing w:val="-2"/>
          <w:vertAlign w:val="subscript"/>
          <w:lang w:val="en" w:eastAsia="zh-CN"/>
        </w:rPr>
        <w:t>CA</w:t>
      </w:r>
      <w:r w:rsidR="0059148B" w:rsidRPr="00D2140A">
        <w:rPr>
          <w:rFonts w:ascii="TimesLTStd-Roman" w:eastAsia="等线" w:hAnsi="TimesLTStd-Roman" w:cs="TimesLTStd-Roman"/>
          <w:spacing w:val="-2"/>
          <w:lang w:val="en" w:eastAsia="zh-CN"/>
        </w:rPr>
        <w:t xml:space="preserve"> = </w:t>
      </w:r>
      <w:proofErr w:type="gramStart"/>
      <w:r w:rsidR="0059148B" w:rsidRPr="00D2140A">
        <w:rPr>
          <w:rFonts w:ascii="TimesLTStd-Roman" w:eastAsia="等线" w:hAnsi="TimesLTStd-Roman" w:cs="TimesLTStd-Roman"/>
          <w:spacing w:val="-2"/>
          <w:lang w:val="en" w:eastAsia="zh-CN"/>
        </w:rPr>
        <w:t>{</w:t>
      </w:r>
      <w:r w:rsidR="0059148B" w:rsidRPr="00D27ED4">
        <w:rPr>
          <w:rFonts w:ascii="TimesLTStd-Roman" w:eastAsia="等线" w:hAnsi="TimesLTStd-Roman" w:cs="TimesLTStd-Roman"/>
          <w:i/>
          <w:spacing w:val="-2"/>
          <w:lang w:val="en" w:eastAsia="zh-CN"/>
        </w:rPr>
        <w:t xml:space="preserve"> </w:t>
      </w:r>
      <w:r w:rsidR="0059148B" w:rsidRPr="00D2140A">
        <w:rPr>
          <w:rFonts w:ascii="TimesLTStd-Roman" w:eastAsia="等线" w:hAnsi="TimesLTStd-Roman" w:cs="TimesLTStd-Roman"/>
          <w:i/>
          <w:spacing w:val="-2"/>
          <w:lang w:val="en" w:eastAsia="zh-CN"/>
        </w:rPr>
        <w:t>k</w:t>
      </w:r>
      <w:proofErr w:type="gramEnd"/>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c</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s</w:t>
      </w:r>
      <w:r w:rsidR="0059148B" w:rsidRPr="00D2140A">
        <w:rPr>
          <w:rFonts w:ascii="TimesLTStd-Roman" w:eastAsia="等线" w:hAnsi="TimesLTStd-Roman" w:cs="TimesLTStd-Roman"/>
          <w:spacing w:val="-2"/>
          <w:lang w:val="en" w:eastAsia="zh-CN"/>
        </w:rPr>
        <w:t>,</w:t>
      </w:r>
      <w:r w:rsidR="0059148B" w:rsidRPr="00D27ED4">
        <w:rPr>
          <w:rFonts w:ascii="TimesLTStd-Roman" w:eastAsia="等线" w:hAnsi="TimesLTStd-Roman" w:cs="TimesLTStd-Roman"/>
          <w:i/>
          <w:spacing w:val="-2"/>
          <w:lang w:val="en" w:eastAsia="zh-CN"/>
        </w:rPr>
        <w:t xml:space="preserve"> </w:t>
      </w:r>
      <w:r w:rsidR="0059148B" w:rsidRPr="00D2140A">
        <w:rPr>
          <w:rFonts w:ascii="TimesLTStd-Roman" w:eastAsia="等线" w:hAnsi="TimesLTStd-Roman" w:cs="TimesLTStd-Roman"/>
          <w:i/>
          <w:spacing w:val="-2"/>
          <w:lang w:val="en" w:eastAsia="zh-CN"/>
        </w:rPr>
        <w:t>i</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e</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j</w:t>
      </w:r>
      <w:r w:rsidR="0059148B" w:rsidRPr="00D2140A">
        <w:rPr>
          <w:rFonts w:ascii="TimesLTStd-Roman" w:eastAsia="等线" w:hAnsi="TimesLTStd-Roman" w:cs="TimesLTStd-Roman"/>
          <w:spacing w:val="-2"/>
          <w:lang w:val="en" w:eastAsia="zh-CN"/>
        </w:rPr>
        <w:t>,</w:t>
      </w:r>
      <w:r w:rsidR="0059148B" w:rsidRPr="00D2140A">
        <w:rPr>
          <w:rFonts w:ascii="TimesLTStd-Roman" w:eastAsia="等线" w:hAnsi="TimesLTStd-Roman" w:cs="TimesLTStd-Roman"/>
          <w:i/>
          <w:spacing w:val="-2"/>
          <w:lang w:val="en" w:eastAsia="zh-CN"/>
        </w:rPr>
        <w:t>f</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g</w:t>
      </w:r>
      <w:r w:rsidR="0059148B" w:rsidRPr="00D2140A">
        <w:rPr>
          <w:rFonts w:ascii="TimesLTStd-Roman" w:eastAsia="等线" w:hAnsi="TimesLTStd-Roman" w:cs="TimesLTStd-Roman"/>
          <w:spacing w:val="-2"/>
          <w:lang w:val="en" w:eastAsia="zh-CN"/>
        </w:rPr>
        <w:t xml:space="preserve">, </w:t>
      </w:r>
      <w:r w:rsidR="0059148B">
        <w:rPr>
          <w:rFonts w:ascii="TimesLTStd-Roman" w:eastAsia="等线" w:hAnsi="TimesLTStd-Roman" w:cs="TimesLTStd-Roman"/>
          <w:i/>
          <w:spacing w:val="-2"/>
          <w:lang w:val="en" w:eastAsia="zh-CN"/>
        </w:rPr>
        <w:t>r</w:t>
      </w:r>
      <w:r w:rsidR="0059148B" w:rsidRPr="00D2140A">
        <w:rPr>
          <w:rFonts w:ascii="TimesLTStd-Roman" w:eastAsia="等线" w:hAnsi="TimesLTStd-Roman" w:cs="TimesLTStd-Roman"/>
          <w:spacing w:val="-2"/>
          <w:lang w:val="en" w:eastAsia="zh-CN"/>
        </w:rPr>
        <w:t xml:space="preserve">, </w:t>
      </w:r>
      <w:r w:rsidR="0059148B" w:rsidRPr="00D2140A">
        <w:rPr>
          <w:rFonts w:ascii="TimesLTStd-Roman" w:eastAsia="等线" w:hAnsi="TimesLTStd-Roman" w:cs="TimesLTStd-Roman"/>
          <w:i/>
          <w:spacing w:val="-2"/>
          <w:lang w:val="en" w:eastAsia="zh-CN"/>
        </w:rPr>
        <w:t>l</w:t>
      </w:r>
      <w:r w:rsidR="0059148B" w:rsidRPr="00D2140A">
        <w:rPr>
          <w:rFonts w:ascii="TimesLTStd-Roman" w:eastAsia="等线" w:hAnsi="TimesLTStd-Roman" w:cs="TimesLTStd-Roman"/>
          <w:spacing w:val="-2"/>
          <w:lang w:val="en" w:eastAsia="zh-CN"/>
        </w:rPr>
        <w:t>} from steps 2-9 in</w:t>
      </w:r>
    </w:p>
    <w:tbl>
      <w:tblPr>
        <w:tblpPr w:leftFromText="180" w:rightFromText="180" w:vertAnchor="text" w:horzAnchor="margin" w:tblpXSpec="right" w:tblpY="177"/>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746"/>
      </w:tblGrid>
      <w:tr w:rsidR="002361A8" w:rsidRPr="002361A8" w:rsidTr="007C4CEE">
        <w:trPr>
          <w:trHeight w:val="285"/>
        </w:trPr>
        <w:tc>
          <w:tcPr>
            <w:tcW w:w="4746" w:type="dxa"/>
            <w:tcBorders>
              <w:top w:val="single" w:sz="8" w:space="0" w:color="auto"/>
              <w:left w:val="nil"/>
              <w:bottom w:val="single" w:sz="4" w:space="0" w:color="auto"/>
              <w:right w:val="nil"/>
            </w:tcBorders>
            <w:hideMark/>
          </w:tcPr>
          <w:p w:rsidR="002361A8" w:rsidRPr="002361A8" w:rsidRDefault="002361A8" w:rsidP="002361A8">
            <w:pPr>
              <w:suppressAutoHyphens/>
              <w:autoSpaceDE w:val="0"/>
              <w:autoSpaceDN w:val="0"/>
              <w:adjustRightInd w:val="0"/>
              <w:spacing w:line="240" w:lineRule="exact"/>
              <w:ind w:firstLine="199"/>
              <w:jc w:val="both"/>
              <w:rPr>
                <w:rFonts w:ascii="TimesLTStd-Roman" w:eastAsia="等线" w:hAnsi="TimesLTStd-Roman" w:cs="TimesLTStd-Roman"/>
                <w:b/>
                <w:spacing w:val="-2"/>
                <w:lang w:eastAsia="zh-CN"/>
              </w:rPr>
            </w:pPr>
            <w:r w:rsidRPr="002361A8">
              <w:rPr>
                <w:rFonts w:ascii="TimesLTStd-Roman" w:eastAsia="等线" w:hAnsi="TimesLTStd-Roman" w:cs="TimesLTStd-Roman"/>
                <w:b/>
                <w:spacing w:val="-2"/>
              </w:rPr>
              <w:t>Algorithm</w:t>
            </w:r>
            <w:r w:rsidRPr="002361A8">
              <w:rPr>
                <w:rFonts w:ascii="TimesLTStd-Roman" w:eastAsia="等线" w:hAnsi="TimesLTStd-Roman" w:cs="TimesLTStd-Roman"/>
                <w:b/>
                <w:spacing w:val="-2"/>
                <w:lang w:eastAsia="zh-CN"/>
              </w:rPr>
              <w:t xml:space="preserve"> 3 </w:t>
            </w:r>
            <w:r w:rsidRPr="002361A8">
              <w:rPr>
                <w:rFonts w:ascii="TimesLTStd-Roman" w:eastAsia="等线" w:hAnsi="TimesLTStd-Roman" w:cs="TimesLTStd-Roman"/>
                <w:spacing w:val="-2"/>
                <w:lang w:val="en" w:eastAsia="zh-CN"/>
              </w:rPr>
              <w:t>Start and End Activity Sets of the Choice Branch</w:t>
            </w:r>
          </w:p>
        </w:tc>
      </w:tr>
      <w:tr w:rsidR="002361A8" w:rsidRPr="002361A8" w:rsidTr="007C4CEE">
        <w:trPr>
          <w:trHeight w:val="347"/>
        </w:trPr>
        <w:tc>
          <w:tcPr>
            <w:tcW w:w="4746" w:type="dxa"/>
            <w:tcBorders>
              <w:top w:val="single" w:sz="4" w:space="0" w:color="auto"/>
              <w:left w:val="nil"/>
              <w:bottom w:val="nil"/>
              <w:right w:val="nil"/>
            </w:tcBorders>
            <w:hideMark/>
          </w:tcPr>
          <w:p w:rsidR="002361A8" w:rsidRPr="002361A8" w:rsidRDefault="002361A8" w:rsidP="002361A8">
            <w:pPr>
              <w:suppressAutoHyphens/>
              <w:autoSpaceDE w:val="0"/>
              <w:autoSpaceDN w:val="0"/>
              <w:adjustRightInd w:val="0"/>
              <w:spacing w:line="240" w:lineRule="exact"/>
              <w:ind w:firstLineChars="100" w:firstLine="199"/>
              <w:jc w:val="both"/>
              <w:rPr>
                <w:rFonts w:ascii="TimesLTStd-Roman" w:eastAsia="等线" w:hAnsi="TimesLTStd-Roman" w:cs="TimesLTStd-Roman"/>
                <w:spacing w:val="-2"/>
                <w:lang w:eastAsia="zh-CN"/>
              </w:rPr>
            </w:pPr>
            <w:r w:rsidRPr="002361A8">
              <w:rPr>
                <w:rFonts w:ascii="TimesLTStd-Roman" w:eastAsia="等线" w:hAnsi="TimesLTStd-Roman" w:cs="TimesLTStd-Roman"/>
                <w:b/>
                <w:spacing w:val="-2"/>
              </w:rPr>
              <w:t>Input</w:t>
            </w:r>
            <w:r w:rsidRPr="002361A8">
              <w:rPr>
                <w:rFonts w:ascii="TimesLTStd-Roman" w:eastAsia="等线" w:hAnsi="TimesLTStd-Roman" w:cs="TimesLTStd-Roman"/>
                <w:b/>
                <w:spacing w:val="-2"/>
                <w:lang w:eastAsia="zh-CN"/>
              </w:rPr>
              <w:t>:</w:t>
            </w:r>
            <w:r w:rsidRPr="002361A8">
              <w:rPr>
                <w:rFonts w:ascii="TimesLTStd-Roman" w:eastAsia="等线" w:hAnsi="TimesLTStd-Roman" w:cs="TimesLTStd-Roman"/>
                <w:spacing w:val="-2"/>
                <w:lang w:eastAsia="zh-CN"/>
              </w:rPr>
              <w:t xml:space="preserve"> </w:t>
            </w:r>
            <w:r w:rsidRPr="002361A8">
              <w:rPr>
                <w:rFonts w:ascii="TimesLTStd-Roman" w:eastAsia="等线" w:hAnsi="TimesLTStd-Roman" w:cs="TimesLTStd-Roman"/>
                <w:spacing w:val="-2"/>
                <w:lang w:val="en" w:eastAsia="zh-CN"/>
              </w:rPr>
              <w:t xml:space="preserve">A loop </w:t>
            </w:r>
            <w:r w:rsidRPr="002361A8">
              <w:rPr>
                <w:rFonts w:ascii="TimesLTStd-Roman" w:eastAsia="等线" w:hAnsi="TimesLTStd-Roman" w:cs="TimesLTStd-Roman"/>
                <w:spacing w:val="-2"/>
                <w:lang w:val="en"/>
              </w:rPr>
              <w:t>completeness</w:t>
            </w:r>
            <w:r w:rsidRPr="002361A8">
              <w:rPr>
                <w:rFonts w:ascii="TimesLTStd-Roman" w:eastAsia="等线" w:hAnsi="TimesLTStd-Roman" w:cs="TimesLTStd-Roman"/>
                <w:spacing w:val="-2"/>
                <w:lang w:val="en" w:eastAsia="zh-CN"/>
              </w:rPr>
              <w:t xml:space="preserve"> log</w:t>
            </w:r>
            <w:r w:rsidRPr="002361A8">
              <w:rPr>
                <w:rFonts w:ascii="TimesLTStd-Roman" w:eastAsia="等线" w:hAnsi="TimesLTStd-Roman" w:cs="TimesLTStd-Roman"/>
                <w:spacing w:val="-2"/>
                <w:lang w:val="en"/>
              </w:rPr>
              <w:t xml:space="preserve"> </w:t>
            </w:r>
            <w:r w:rsidRPr="002361A8">
              <w:rPr>
                <w:rFonts w:ascii="TimesLTStd-Roman" w:eastAsia="等线" w:hAnsi="TimesLTStd-Roman" w:cs="TimesLTStd-Roman"/>
                <w:i/>
                <w:spacing w:val="-2"/>
                <w:lang w:eastAsia="zh-CN"/>
              </w:rPr>
              <w:t>L</w:t>
            </w:r>
            <w:r w:rsidRPr="002361A8">
              <w:rPr>
                <w:rFonts w:ascii="TimesLTStd-Roman" w:eastAsia="等线" w:hAnsi="TimesLTStd-Roman" w:cs="TimesLTStd-Roman"/>
                <w:spacing w:val="-2"/>
                <w:lang w:eastAsia="zh-CN"/>
              </w:rPr>
              <w:t xml:space="preserve"> </w:t>
            </w:r>
            <w:r w:rsidRPr="002361A8">
              <w:rPr>
                <w:rFonts w:ascii="TimesLTStd-Roman" w:eastAsia="等线" w:hAnsi="TimesLTStd-Roman" w:cs="TimesLTStd-Roman"/>
                <w:spacing w:val="-2"/>
                <w:lang w:eastAsia="zh-CN"/>
              </w:rPr>
              <w:sym w:font="Symbol" w:char="F0CE"/>
            </w:r>
            <w:r w:rsidRPr="002361A8">
              <w:rPr>
                <w:rFonts w:ascii="TimesLTStd-Roman" w:eastAsia="等线" w:hAnsi="TimesLTStd-Roman" w:cs="TimesLTStd-Roman"/>
                <w:spacing w:val="-2"/>
              </w:rPr>
              <w:t xml:space="preserve"> </w:t>
            </w:r>
            <w:r w:rsidRPr="002361A8">
              <w:rPr>
                <w:rFonts w:ascii="TimesLTStd-Roman" w:eastAsia="等线" w:hAnsi="TimesLTStd-Roman" w:cs="TimesLTStd-Roman"/>
                <w:i/>
                <w:spacing w:val="-2"/>
              </w:rPr>
              <w:t>B</w:t>
            </w:r>
            <w:r w:rsidRPr="002361A8">
              <w:rPr>
                <w:rFonts w:ascii="TimesLTStd-Roman" w:eastAsia="等线" w:hAnsi="TimesLTStd-Roman" w:cs="TimesLTStd-Roman"/>
                <w:spacing w:val="-2"/>
              </w:rPr>
              <w:t>(</w:t>
            </w:r>
            <w:r w:rsidRPr="002361A8">
              <w:rPr>
                <w:rFonts w:ascii="TimesLTStd-Roman" w:eastAsia="等线" w:hAnsi="TimesLTStd-Roman" w:cs="TimesLTStd-Roman"/>
                <w:i/>
                <w:spacing w:val="-2"/>
              </w:rPr>
              <w:t>A</w:t>
            </w:r>
            <w:r w:rsidRPr="002361A8">
              <w:rPr>
                <w:rFonts w:ascii="Cambria Math" w:eastAsia="等线" w:hAnsi="Cambria Math" w:cs="Cambria Math"/>
                <w:spacing w:val="-2"/>
                <w:vertAlign w:val="superscript"/>
                <w:lang w:val="en" w:eastAsia="zh-CN"/>
              </w:rPr>
              <w:t>∗</w:t>
            </w:r>
            <w:r w:rsidRPr="002361A8">
              <w:rPr>
                <w:rFonts w:ascii="TimesLTStd-Roman" w:eastAsia="等线" w:hAnsi="TimesLTStd-Roman" w:cs="TimesLTStd-Roman"/>
                <w:spacing w:val="-2"/>
                <w:lang w:val="en"/>
              </w:rPr>
              <w:t>)</w:t>
            </w:r>
            <w:r w:rsidRPr="002361A8">
              <w:rPr>
                <w:rFonts w:ascii="TimesLTStd-Roman" w:eastAsia="等线" w:hAnsi="TimesLTStd-Roman" w:cs="TimesLTStd-Roman"/>
                <w:spacing w:val="-2"/>
                <w:lang w:val="en" w:eastAsia="zh-CN"/>
              </w:rPr>
              <w:t xml:space="preserve">, </w:t>
            </w:r>
            <w:r w:rsidRPr="002361A8">
              <w:rPr>
                <w:rFonts w:ascii="TimesLTStd-Roman" w:eastAsia="等线" w:hAnsi="TimesLTStd-Roman"/>
                <w:i/>
                <w:spacing w:val="-2"/>
              </w:rPr>
              <w:t>A</w:t>
            </w:r>
            <w:r w:rsidRPr="002361A8">
              <w:rPr>
                <w:rFonts w:ascii="TimesLTStd-Roman" w:eastAsia="等线" w:hAnsi="TimesLTStd-Roman"/>
                <w:i/>
                <w:spacing w:val="-2"/>
                <w:vertAlign w:val="subscript"/>
              </w:rPr>
              <w:t>dir_</w:t>
            </w:r>
            <w:r w:rsidRPr="002361A8">
              <w:rPr>
                <w:rFonts w:ascii="TimesLTStd-Roman" w:eastAsia="等线" w:hAnsi="TimesLTStd-Roman"/>
                <w:i/>
                <w:spacing w:val="-2"/>
                <w:vertAlign w:val="subscript"/>
                <w:lang w:eastAsia="zh-CN"/>
              </w:rPr>
              <w:t>set</w:t>
            </w:r>
            <w:r w:rsidRPr="002361A8">
              <w:rPr>
                <w:rFonts w:ascii="TimesLTStd-Roman" w:eastAsia="等线" w:hAnsi="TimesLTStd-Roman"/>
                <w:spacing w:val="-2"/>
                <w:lang w:eastAsia="zh-CN"/>
              </w:rPr>
              <w:t xml:space="preserve">, </w:t>
            </w:r>
            <w:r w:rsidRPr="002361A8">
              <w:rPr>
                <w:rFonts w:ascii="TimesLTStd-Roman" w:eastAsia="等线" w:hAnsi="TimesLTStd-Roman" w:cs="TimesLTStd-Roman"/>
                <w:i/>
                <w:spacing w:val="-2"/>
                <w:lang w:val="en" w:eastAsia="zh-CN"/>
              </w:rPr>
              <w:t xml:space="preserve"> S</w:t>
            </w:r>
            <w:r w:rsidRPr="002361A8">
              <w:rPr>
                <w:rFonts w:ascii="TimesLTStd-Roman" w:eastAsia="等线" w:hAnsi="TimesLTStd-Roman" w:cs="TimesLTStd-Roman"/>
                <w:i/>
                <w:spacing w:val="-2"/>
                <w:vertAlign w:val="subscript"/>
                <w:lang w:val="en" w:eastAsia="zh-CN"/>
              </w:rPr>
              <w:t>LA</w:t>
            </w:r>
          </w:p>
          <w:p w:rsidR="002361A8" w:rsidRPr="002361A8" w:rsidRDefault="002361A8" w:rsidP="002361A8">
            <w:pPr>
              <w:suppressAutoHyphens/>
              <w:autoSpaceDE w:val="0"/>
              <w:autoSpaceDN w:val="0"/>
              <w:adjustRightInd w:val="0"/>
              <w:spacing w:line="240" w:lineRule="exact"/>
              <w:ind w:firstLineChars="100" w:firstLine="199"/>
              <w:jc w:val="both"/>
              <w:rPr>
                <w:rFonts w:ascii="TimesLTStd-Roman" w:eastAsia="等线" w:hAnsi="TimesLTStd-Roman" w:cs="TimesLTStd-Roman"/>
                <w:i/>
                <w:spacing w:val="-2"/>
                <w:lang w:eastAsia="zh-CN"/>
              </w:rPr>
            </w:pPr>
            <w:r w:rsidRPr="002361A8">
              <w:rPr>
                <w:rFonts w:ascii="TimesLTStd-Roman" w:eastAsia="等线" w:hAnsi="TimesLTStd-Roman" w:cs="TimesLTStd-Roman"/>
                <w:b/>
                <w:spacing w:val="-2"/>
              </w:rPr>
              <w:t>Output:</w:t>
            </w:r>
            <w:r w:rsidRPr="002361A8">
              <w:rPr>
                <w:rFonts w:ascii="TimesLTStd-Roman" w:eastAsia="等线" w:hAnsi="TimesLTStd-Roman" w:cs="TimesLTStd-Roman"/>
                <w:spacing w:val="-2"/>
              </w:rPr>
              <w:t xml:space="preserve"> </w:t>
            </w:r>
            <w:r w:rsidRPr="002361A8">
              <w:rPr>
                <w:rFonts w:ascii="TimesLTStd-Roman" w:eastAsia="等线" w:hAnsi="TimesLTStd-Roman" w:cs="TimesLTStd-Roman"/>
                <w:i/>
                <w:spacing w:val="-2"/>
                <w:lang w:val="en" w:eastAsia="zh-CN"/>
              </w:rPr>
              <w:t>A</w:t>
            </w:r>
            <w:r w:rsidRPr="002361A8">
              <w:rPr>
                <w:rFonts w:ascii="TimesLTStd-Roman" w:eastAsia="等线" w:hAnsi="TimesLTStd-Roman" w:cs="TimesLTStd-Roman"/>
                <w:i/>
                <w:spacing w:val="-2"/>
                <w:vertAlign w:val="subscript"/>
                <w:lang w:val="en" w:eastAsia="zh-CN"/>
              </w:rPr>
              <w:t>cs</w:t>
            </w:r>
            <w:r w:rsidRPr="002361A8">
              <w:rPr>
                <w:rFonts w:ascii="TimesLTStd-Roman" w:eastAsia="等线" w:hAnsi="TimesLTStd-Roman" w:cs="TimesLTStd-Roman"/>
                <w:spacing w:val="-2"/>
                <w:lang w:val="en" w:eastAsia="zh-CN"/>
              </w:rPr>
              <w:t xml:space="preserve">, </w:t>
            </w:r>
            <w:r w:rsidRPr="002361A8">
              <w:rPr>
                <w:rFonts w:ascii="TimesLTStd-Roman" w:eastAsia="等线" w:hAnsi="TimesLTStd-Roman" w:cs="TimesLTStd-Roman"/>
                <w:i/>
                <w:spacing w:val="-2"/>
                <w:lang w:val="en" w:eastAsia="zh-CN"/>
              </w:rPr>
              <w:t>A</w:t>
            </w:r>
            <w:r w:rsidRPr="002361A8">
              <w:rPr>
                <w:rFonts w:ascii="TimesLTStd-Roman" w:eastAsia="等线" w:hAnsi="TimesLTStd-Roman" w:cs="TimesLTStd-Roman"/>
                <w:i/>
                <w:spacing w:val="-2"/>
                <w:vertAlign w:val="subscript"/>
                <w:lang w:val="en" w:eastAsia="zh-CN"/>
              </w:rPr>
              <w:t>ce</w:t>
            </w:r>
            <w:r w:rsidRPr="002361A8">
              <w:rPr>
                <w:rFonts w:ascii="TimesLTStd-Roman" w:eastAsia="华文楷体" w:hAnsi="TimesLTStd-Roman"/>
                <w:i/>
                <w:spacing w:val="-2"/>
                <w:vertAlign w:val="subscript"/>
                <w:lang w:val="en" w:eastAsia="zh-CN"/>
              </w:rPr>
              <w:t xml:space="preserve"> </w:t>
            </w:r>
          </w:p>
        </w:tc>
      </w:tr>
      <w:tr w:rsidR="002361A8" w:rsidRPr="002361A8" w:rsidTr="007C4CEE">
        <w:trPr>
          <w:trHeight w:val="56"/>
        </w:trPr>
        <w:tc>
          <w:tcPr>
            <w:tcW w:w="4746" w:type="dxa"/>
            <w:tcBorders>
              <w:top w:val="nil"/>
              <w:left w:val="nil"/>
              <w:bottom w:val="single" w:sz="4" w:space="0" w:color="auto"/>
              <w:right w:val="nil"/>
            </w:tcBorders>
            <w:hideMark/>
          </w:tcPr>
          <w:p w:rsidR="002361A8" w:rsidRPr="002361A8"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2361A8">
              <w:rPr>
                <w:rFonts w:ascii="TimesLTStd-Roman" w:eastAsia="等线" w:hAnsi="TimesLTStd-Roman"/>
                <w:spacing w:val="-2"/>
              </w:rPr>
              <w:t>1</w:t>
            </w:r>
            <w:r w:rsidRPr="002361A8">
              <w:rPr>
                <w:rFonts w:ascii="TimesLTStd-Roman" w:eastAsia="等线" w:hAnsi="TimesLTStd-Roman"/>
                <w:spacing w:val="-2"/>
                <w:lang w:eastAsia="zh-CN"/>
              </w:rPr>
              <w:t>.</w:t>
            </w:r>
            <w:r w:rsidRPr="002361A8">
              <w:rPr>
                <w:rFonts w:ascii="TimesLTStd-Roman" w:eastAsia="等线" w:hAnsi="TimesLTStd-Roman"/>
                <w:spacing w:val="-2"/>
              </w:rPr>
              <w:t xml:space="preserve"> </w:t>
            </w:r>
            <w:r w:rsidRPr="002361A8">
              <w:rPr>
                <w:rFonts w:ascii="TimesLTStd-Roman" w:eastAsia="等线" w:hAnsi="TimesLTStd-Roman"/>
                <w:i/>
                <w:spacing w:val="-2"/>
              </w:rPr>
              <w:t>A</w:t>
            </w:r>
            <w:r w:rsidRPr="002361A8">
              <w:rPr>
                <w:rFonts w:ascii="TimesLTStd-Roman" w:eastAsia="等线" w:hAnsi="TimesLTStd-Roman"/>
                <w:i/>
                <w:spacing w:val="-2"/>
                <w:vertAlign w:val="subscript"/>
                <w:lang w:eastAsia="zh-CN"/>
              </w:rPr>
              <w:t>cs</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AC"/>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6"/>
            </w:r>
            <w:r w:rsidRPr="002361A8">
              <w:rPr>
                <w:rFonts w:ascii="TimesLTStd-Roman" w:eastAsia="等线" w:hAnsi="TimesLTStd-Roman"/>
                <w:spacing w:val="-2"/>
                <w:lang w:eastAsia="zh-CN"/>
              </w:rPr>
              <w:t xml:space="preserve">, </w:t>
            </w:r>
            <w:r w:rsidRPr="002361A8">
              <w:rPr>
                <w:rFonts w:ascii="TimesLTStd-Roman" w:eastAsia="等线" w:hAnsi="TimesLTStd-Roman"/>
                <w:i/>
                <w:spacing w:val="-2"/>
              </w:rPr>
              <w:t>A</w:t>
            </w:r>
            <w:r w:rsidRPr="002361A8">
              <w:rPr>
                <w:rFonts w:ascii="TimesLTStd-Roman" w:eastAsia="等线" w:hAnsi="TimesLTStd-Roman"/>
                <w:i/>
                <w:spacing w:val="-2"/>
                <w:vertAlign w:val="subscript"/>
                <w:lang w:eastAsia="zh-CN"/>
              </w:rPr>
              <w:t>ce</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AC"/>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6"/>
            </w:r>
            <w:r w:rsidRPr="002361A8">
              <w:rPr>
                <w:rFonts w:ascii="TimesLTStd-Roman" w:eastAsia="等线" w:hAnsi="TimesLTStd-Roman"/>
                <w:spacing w:val="-2"/>
                <w:lang w:eastAsia="zh-CN"/>
              </w:rPr>
              <w:t xml:space="preserve">, </w:t>
            </w:r>
            <w:r w:rsidRPr="002361A8">
              <w:rPr>
                <w:rFonts w:ascii="TimesLTStd-Roman" w:eastAsia="等线" w:hAnsi="TimesLTStd-Roman" w:cs="TimesLTStd-Roman"/>
                <w:i/>
                <w:spacing w:val="-2"/>
                <w:lang w:val="en" w:eastAsia="zh-CN"/>
              </w:rPr>
              <w:t>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spacing w:val="-2"/>
                <w:lang w:val="en" w:eastAsia="zh-CN"/>
              </w:rPr>
              <w:t xml:space="preserve"> </w:t>
            </w:r>
            <w:r w:rsidRPr="002361A8">
              <w:rPr>
                <w:rFonts w:ascii="TimesLTStd-Roman" w:eastAsia="等线" w:hAnsi="TimesLTStd-Roman"/>
                <w:spacing w:val="-2"/>
              </w:rPr>
              <w:sym w:font="Symbol" w:char="F0AC"/>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6"/>
            </w:r>
          </w:p>
          <w:p w:rsidR="002361A8" w:rsidRPr="002361A8"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2361A8">
              <w:rPr>
                <w:rFonts w:ascii="TimesLTStd-Roman" w:eastAsia="等线" w:hAnsi="TimesLTStd-Roman"/>
                <w:spacing w:val="-2"/>
              </w:rPr>
              <w:t>2</w:t>
            </w:r>
            <w:r w:rsidRPr="002361A8">
              <w:rPr>
                <w:rFonts w:ascii="TimesLTStd-Roman" w:eastAsia="等线" w:hAnsi="TimesLTStd-Roman"/>
                <w:spacing w:val="-2"/>
                <w:lang w:eastAsia="zh-CN"/>
              </w:rPr>
              <w:t>.</w:t>
            </w:r>
            <w:r w:rsidRPr="002361A8">
              <w:rPr>
                <w:rFonts w:ascii="TimesLTStd-Roman" w:eastAsia="等线" w:hAnsi="TimesLTStd-Roman"/>
                <w:spacing w:val="-2"/>
              </w:rPr>
              <w:t xml:space="preserve"> </w:t>
            </w:r>
            <w:r w:rsidRPr="002361A8">
              <w:rPr>
                <w:rFonts w:ascii="TimesLTStd-Roman" w:eastAsia="等线" w:hAnsi="TimesLTStd-Roman"/>
                <w:b/>
                <w:spacing w:val="-2"/>
              </w:rPr>
              <w:t xml:space="preserve">for </w:t>
            </w:r>
            <w:r w:rsidRPr="002361A8">
              <w:rPr>
                <w:rFonts w:ascii="TimesLTStd-Roman" w:eastAsia="等线" w:hAnsi="TimesLTStd-Roman"/>
                <w:spacing w:val="-2"/>
              </w:rPr>
              <w:t xml:space="preserve">each </w:t>
            </w:r>
            <w:r w:rsidRPr="002361A8">
              <w:rPr>
                <w:rFonts w:ascii="TimesLTStd-Roman" w:eastAsia="等线" w:hAnsi="TimesLTStd-Roman"/>
                <w:i/>
                <w:spacing w:val="-2"/>
              </w:rPr>
              <w:sym w:font="Symbol" w:char="F064"/>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E"/>
            </w:r>
            <w:r w:rsidRPr="002361A8">
              <w:rPr>
                <w:rFonts w:ascii="TimesLTStd-Roman" w:eastAsia="等线" w:hAnsi="TimesLTStd-Roman"/>
                <w:spacing w:val="-2"/>
                <w:lang w:eastAsia="zh-CN"/>
              </w:rPr>
              <w:t xml:space="preserve"> </w:t>
            </w:r>
            <w:r w:rsidRPr="002361A8">
              <w:rPr>
                <w:rFonts w:ascii="TimesLTStd-Roman" w:eastAsia="等线" w:hAnsi="TimesLTStd-Roman"/>
                <w:i/>
                <w:spacing w:val="-2"/>
              </w:rPr>
              <w:t>L</w:t>
            </w:r>
            <w:r w:rsidRPr="002361A8">
              <w:rPr>
                <w:rFonts w:ascii="TimesLTStd-Roman" w:eastAsia="等线" w:hAnsi="TimesLTStd-Roman"/>
                <w:spacing w:val="-2"/>
              </w:rPr>
              <w:t xml:space="preserve"> </w:t>
            </w:r>
            <w:r w:rsidRPr="002361A8">
              <w:rPr>
                <w:rFonts w:ascii="TimesLTStd-Roman" w:eastAsia="等线" w:hAnsi="TimesLTStd-Roman"/>
                <w:b/>
                <w:spacing w:val="-2"/>
              </w:rPr>
              <w:t>do</w:t>
            </w:r>
          </w:p>
          <w:p w:rsidR="002361A8" w:rsidRPr="002361A8"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lang w:val="en" w:eastAsia="zh-CN"/>
              </w:rPr>
            </w:pPr>
            <w:r w:rsidRPr="002361A8">
              <w:rPr>
                <w:rFonts w:ascii="TimesLTStd-Roman" w:eastAsia="等线" w:hAnsi="TimesLTStd-Roman"/>
                <w:spacing w:val="-2"/>
              </w:rPr>
              <w:t>3</w:t>
            </w:r>
            <w:r w:rsidRPr="002361A8">
              <w:rPr>
                <w:rFonts w:ascii="TimesLTStd-Roman" w:eastAsia="等线" w:hAnsi="TimesLTStd-Roman"/>
                <w:spacing w:val="-2"/>
                <w:lang w:eastAsia="zh-CN"/>
              </w:rPr>
              <w:t>.</w:t>
            </w:r>
            <w:r w:rsidRPr="002361A8">
              <w:rPr>
                <w:rFonts w:ascii="TimesLTStd-Roman" w:eastAsia="等线" w:hAnsi="TimesLTStd-Roman"/>
                <w:spacing w:val="-2"/>
              </w:rPr>
              <w:t xml:space="preserve">   </w:t>
            </w:r>
            <w:r w:rsidRPr="002361A8">
              <w:rPr>
                <w:rFonts w:ascii="TimesLTStd-Roman" w:eastAsia="等线" w:hAnsi="TimesLTStd-Roman" w:cs="TimesLTStd-Roman"/>
                <w:i/>
                <w:spacing w:val="-2"/>
                <w:lang w:val="en" w:eastAsia="zh-CN"/>
              </w:rPr>
              <w:t xml:space="preserve"> 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spacing w:val="-2"/>
                <w:lang w:val="en" w:eastAsia="zh-CN"/>
              </w:rPr>
              <w:t xml:space="preserve"> </w:t>
            </w:r>
            <w:r w:rsidRPr="002361A8">
              <w:rPr>
                <w:rFonts w:ascii="TimesLTStd-Roman" w:eastAsia="等线" w:hAnsi="TimesLTStd-Roman"/>
                <w:spacing w:val="-2"/>
              </w:rPr>
              <w:sym w:font="Symbol" w:char="F0AC"/>
            </w:r>
            <w:r w:rsidRPr="002361A8">
              <w:rPr>
                <w:rFonts w:ascii="TimesLTStd-Roman" w:eastAsia="等线" w:hAnsi="TimesLTStd-Roman" w:cs="TimesLTStd-Roman"/>
                <w:i/>
                <w:spacing w:val="-2"/>
                <w:lang w:val="en" w:eastAsia="zh-CN"/>
              </w:rPr>
              <w:t xml:space="preserve"> 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cs="TimesLTStd-Roman"/>
                <w:spacing w:val="-2"/>
                <w:lang w:val="en" w:eastAsia="zh-CN"/>
              </w:rPr>
              <w:t xml:space="preserve"> + </w:t>
            </w:r>
            <w:r w:rsidRPr="002361A8">
              <w:rPr>
                <w:rFonts w:ascii="TimesLTStd-Roman" w:eastAsia="等线" w:hAnsi="TimesLTStd-Roman"/>
                <w:i/>
                <w:spacing w:val="-2"/>
                <w:lang w:val="en" w:eastAsia="zh-CN"/>
              </w:rPr>
              <w:t>φ</w:t>
            </w:r>
            <w:r w:rsidRPr="002361A8">
              <w:rPr>
                <w:rFonts w:ascii="TimesLTStd-Roman" w:eastAsia="等线" w:hAnsi="TimesLTStd-Roman"/>
                <w:i/>
                <w:spacing w:val="-2"/>
                <w:vertAlign w:val="subscript"/>
                <w:lang w:val="en" w:eastAsia="zh-CN"/>
              </w:rPr>
              <w:t>set</w:t>
            </w:r>
            <w:r w:rsidRPr="002361A8">
              <w:rPr>
                <w:rFonts w:ascii="TimesLTStd-Roman" w:eastAsia="等线" w:hAnsi="TimesLTStd-Roman"/>
                <w:spacing w:val="-2"/>
                <w:lang w:val="en" w:eastAsia="zh-CN"/>
              </w:rPr>
              <w:t>(</w:t>
            </w:r>
            <w:r w:rsidRPr="002361A8">
              <w:rPr>
                <w:rFonts w:ascii="TimesLTStd-Roman" w:eastAsia="等线" w:hAnsi="TimesLTStd-Roman" w:cs="TimesLTStd-Roman"/>
                <w:i/>
                <w:spacing w:val="-2"/>
                <w:lang w:val="en"/>
              </w:rPr>
              <w:t>L</w:t>
            </w:r>
            <w:r w:rsidRPr="002361A8">
              <w:rPr>
                <w:rFonts w:ascii="TimesLTStd-Roman" w:eastAsia="等线" w:hAnsi="TimesLTStd-Roman"/>
                <w:spacing w:val="-2"/>
                <w:lang w:val="en" w:eastAsia="zh-CN"/>
              </w:rPr>
              <w:t xml:space="preserve">) - </w:t>
            </w:r>
            <w:r w:rsidRPr="002361A8">
              <w:rPr>
                <w:rFonts w:ascii="TimesLTStd-Roman" w:eastAsia="等线" w:hAnsi="TimesLTStd-Roman"/>
                <w:i/>
                <w:spacing w:val="-2"/>
                <w:lang w:val="en" w:eastAsia="zh-CN"/>
              </w:rPr>
              <w:t>φ</w:t>
            </w:r>
            <w:r w:rsidRPr="002361A8">
              <w:rPr>
                <w:rFonts w:ascii="TimesLTStd-Roman" w:eastAsia="等线" w:hAnsi="TimesLTStd-Roman"/>
                <w:i/>
                <w:spacing w:val="-2"/>
                <w:vertAlign w:val="subscript"/>
                <w:lang w:val="en" w:eastAsia="zh-CN"/>
              </w:rPr>
              <w:t>set</w:t>
            </w:r>
            <w:r w:rsidRPr="002361A8">
              <w:rPr>
                <w:rFonts w:ascii="TimesLTStd-Roman" w:eastAsia="等线" w:hAnsi="TimesLTStd-Roman"/>
                <w:spacing w:val="-2"/>
                <w:lang w:val="en" w:eastAsia="zh-CN"/>
              </w:rPr>
              <w:t>(</w:t>
            </w:r>
            <w:r w:rsidRPr="002361A8">
              <w:rPr>
                <w:rFonts w:ascii="TimesLTStd-Roman" w:eastAsia="等线" w:hAnsi="TimesLTStd-Roman"/>
                <w:i/>
                <w:spacing w:val="-2"/>
              </w:rPr>
              <w:t>σ</w:t>
            </w:r>
            <w:r w:rsidRPr="002361A8">
              <w:rPr>
                <w:rFonts w:ascii="TimesLTStd-Roman" w:eastAsia="等线" w:hAnsi="TimesLTStd-Roman"/>
                <w:spacing w:val="-2"/>
                <w:lang w:val="en" w:eastAsia="zh-CN"/>
              </w:rPr>
              <w:t>);</w:t>
            </w:r>
          </w:p>
          <w:p w:rsidR="002361A8" w:rsidRPr="002361A8"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2361A8">
              <w:rPr>
                <w:rFonts w:ascii="TimesLTStd-Roman" w:eastAsia="等线" w:hAnsi="TimesLTStd-Roman"/>
                <w:spacing w:val="-2"/>
                <w:lang w:val="en" w:eastAsia="zh-CN"/>
              </w:rPr>
              <w:t xml:space="preserve">4. </w:t>
            </w:r>
            <w:r w:rsidRPr="002361A8">
              <w:rPr>
                <w:rFonts w:ascii="TimesLTStd-Roman" w:eastAsia="等线" w:hAnsi="TimesLTStd-Roman"/>
                <w:b/>
                <w:spacing w:val="-2"/>
              </w:rPr>
              <w:t>end for</w:t>
            </w:r>
          </w:p>
          <w:p w:rsidR="002361A8" w:rsidRPr="002361A8"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2361A8">
              <w:rPr>
                <w:rFonts w:ascii="TimesLTStd-Roman" w:eastAsia="等线" w:hAnsi="TimesLTStd-Roman"/>
                <w:spacing w:val="-2"/>
                <w:lang w:eastAsia="zh-CN"/>
              </w:rPr>
              <w:t>5.</w:t>
            </w:r>
            <w:r w:rsidRPr="002361A8">
              <w:rPr>
                <w:rFonts w:ascii="TimesLTStd-Roman" w:eastAsia="等线" w:hAnsi="TimesLTStd-Roman"/>
                <w:spacing w:val="-2"/>
              </w:rPr>
              <w:t xml:space="preserve"> </w:t>
            </w:r>
            <w:r w:rsidRPr="002361A8">
              <w:rPr>
                <w:rFonts w:ascii="TimesLTStd-Roman" w:eastAsia="等线" w:hAnsi="TimesLTStd-Roman"/>
                <w:b/>
                <w:spacing w:val="-2"/>
              </w:rPr>
              <w:t>for</w:t>
            </w:r>
            <w:r w:rsidRPr="002361A8">
              <w:rPr>
                <w:rFonts w:ascii="TimesLTStd-Roman" w:eastAsia="等线" w:hAnsi="TimesLTStd-Roman"/>
                <w:spacing w:val="-2"/>
              </w:rPr>
              <w:t xml:space="preserve"> each </w:t>
            </w:r>
            <w:r w:rsidRPr="002361A8">
              <w:rPr>
                <w:rFonts w:ascii="TimesLTStd-Roman" w:eastAsia="等线" w:hAnsi="TimesLTStd-Roman"/>
                <w:i/>
                <w:spacing w:val="-2"/>
              </w:rPr>
              <w:t>a</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E"/>
            </w:r>
            <w:r w:rsidRPr="002361A8">
              <w:rPr>
                <w:rFonts w:ascii="TimesLTStd-Roman" w:eastAsia="等线" w:hAnsi="TimesLTStd-Roman"/>
                <w:spacing w:val="-2"/>
                <w:lang w:eastAsia="zh-CN"/>
              </w:rPr>
              <w:t xml:space="preserve"> </w:t>
            </w:r>
            <w:r w:rsidRPr="002361A8">
              <w:rPr>
                <w:rFonts w:ascii="TimesLTStd-Roman" w:eastAsia="等线" w:hAnsi="TimesLTStd-Roman" w:cs="TimesLTStd-Roman"/>
                <w:i/>
                <w:spacing w:val="-2"/>
                <w:lang w:val="en" w:eastAsia="zh-CN"/>
              </w:rPr>
              <w:t>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spacing w:val="-2"/>
                <w:lang w:val="en" w:eastAsia="zh-CN"/>
              </w:rPr>
              <w:t xml:space="preserve"> </w:t>
            </w:r>
            <w:r w:rsidRPr="002361A8">
              <w:rPr>
                <w:rFonts w:ascii="TimesLTStd-Roman" w:eastAsia="等线" w:hAnsi="TimesLTStd-Roman"/>
                <w:b/>
                <w:spacing w:val="-2"/>
              </w:rPr>
              <w:t>do</w:t>
            </w:r>
          </w:p>
          <w:p w:rsidR="002361A8" w:rsidRPr="002361A8"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2361A8">
              <w:rPr>
                <w:rFonts w:ascii="TimesLTStd-Roman" w:eastAsia="等线" w:hAnsi="TimesLTStd-Roman"/>
                <w:spacing w:val="-2"/>
                <w:lang w:eastAsia="zh-CN"/>
              </w:rPr>
              <w:t>6.</w:t>
            </w:r>
            <w:r w:rsidRPr="002361A8">
              <w:rPr>
                <w:rFonts w:ascii="TimesLTStd-Roman" w:eastAsia="等线" w:hAnsi="TimesLTStd-Roman"/>
                <w:spacing w:val="-2"/>
              </w:rPr>
              <w:t xml:space="preserve">        </w:t>
            </w:r>
            <w:r w:rsidRPr="002361A8">
              <w:rPr>
                <w:rFonts w:ascii="TimesLTStd-Roman" w:eastAsia="等线" w:hAnsi="TimesLTStd-Roman"/>
                <w:b/>
                <w:spacing w:val="-2"/>
              </w:rPr>
              <w:t>if</w:t>
            </w:r>
            <w:r w:rsidRPr="002361A8">
              <w:rPr>
                <w:rFonts w:ascii="TimesLTStd-Roman" w:eastAsia="等线" w:hAnsi="TimesLTStd-Roman"/>
                <w:spacing w:val="-2"/>
              </w:rPr>
              <w:t xml:space="preserve"> </w:t>
            </w:r>
            <w:r w:rsidRPr="002361A8">
              <w:rPr>
                <w:rFonts w:ascii="TimesLTStd-Roman" w:eastAsia="等线" w:hAnsi="TimesLTStd-Roman"/>
                <w:i/>
                <w:spacing w:val="-2"/>
              </w:rPr>
              <w:t>a</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E"/>
            </w:r>
            <w:r w:rsidRPr="002361A8">
              <w:rPr>
                <w:rFonts w:ascii="TimesLTStd-Roman" w:eastAsia="等线" w:hAnsi="TimesLTStd-Roman" w:cs="TimesLTStd-Roman"/>
                <w:i/>
                <w:spacing w:val="-2"/>
                <w:lang w:val="en" w:eastAsia="zh-CN"/>
              </w:rPr>
              <w:t xml:space="preserve"> S</w:t>
            </w:r>
            <w:r w:rsidRPr="002361A8">
              <w:rPr>
                <w:rFonts w:ascii="TimesLTStd-Roman" w:eastAsia="等线" w:hAnsi="TimesLTStd-Roman" w:cs="TimesLTStd-Roman"/>
                <w:i/>
                <w:spacing w:val="-2"/>
                <w:vertAlign w:val="subscript"/>
                <w:lang w:val="en" w:eastAsia="zh-CN"/>
              </w:rPr>
              <w:t>LA</w:t>
            </w:r>
            <w:r w:rsidRPr="002361A8">
              <w:rPr>
                <w:rFonts w:ascii="TimesLTStd-Roman" w:eastAsia="等线" w:hAnsi="TimesLTStd-Roman"/>
                <w:b/>
                <w:spacing w:val="-2"/>
              </w:rPr>
              <w:t xml:space="preserve"> then</w:t>
            </w:r>
          </w:p>
          <w:p w:rsidR="002361A8" w:rsidRPr="002361A8"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2361A8">
              <w:rPr>
                <w:rFonts w:ascii="TimesLTStd-Roman" w:eastAsia="等线" w:hAnsi="TimesLTStd-Roman"/>
                <w:spacing w:val="-2"/>
                <w:lang w:eastAsia="zh-CN"/>
              </w:rPr>
              <w:t>7.</w:t>
            </w:r>
            <w:r w:rsidRPr="002361A8">
              <w:rPr>
                <w:rFonts w:ascii="TimesLTStd-Roman" w:eastAsia="等线" w:hAnsi="TimesLTStd-Roman"/>
                <w:spacing w:val="-2"/>
              </w:rPr>
              <w:t xml:space="preserve">          </w:t>
            </w:r>
            <w:r w:rsidRPr="002361A8">
              <w:rPr>
                <w:rFonts w:ascii="TimesLTStd-Roman" w:eastAsia="等线" w:hAnsi="TimesLTStd-Roman" w:cs="TimesLTStd-Roman"/>
                <w:i/>
                <w:spacing w:val="-2"/>
                <w:lang w:val="en" w:eastAsia="zh-CN"/>
              </w:rPr>
              <w:t xml:space="preserve"> 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spacing w:val="-2"/>
                <w:lang w:val="en"/>
              </w:rPr>
              <w:t xml:space="preserve"> </w:t>
            </w:r>
            <w:r w:rsidRPr="002361A8">
              <w:rPr>
                <w:rFonts w:ascii="TimesLTStd-Roman" w:eastAsia="等线" w:hAnsi="TimesLTStd-Roman"/>
                <w:spacing w:val="-2"/>
              </w:rPr>
              <w:sym w:font="Symbol" w:char="F0AC"/>
            </w:r>
            <w:r w:rsidRPr="002361A8">
              <w:rPr>
                <w:rFonts w:ascii="TimesLTStd-Roman" w:eastAsia="等线" w:hAnsi="TimesLTStd-Roman" w:cs="TimesLTStd-Roman"/>
                <w:i/>
                <w:spacing w:val="-2"/>
                <w:lang w:val="en" w:eastAsia="zh-CN"/>
              </w:rPr>
              <w:t xml:space="preserve"> 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spacing w:val="-2"/>
                <w:lang w:val="en"/>
              </w:rPr>
              <w:t xml:space="preserve"> </w:t>
            </w:r>
            <w:r w:rsidRPr="002361A8">
              <w:rPr>
                <w:rFonts w:ascii="TimesLTStd-Roman" w:eastAsia="等线" w:hAnsi="TimesLTStd-Roman"/>
                <w:spacing w:val="-2"/>
                <w:lang w:eastAsia="zh-CN"/>
              </w:rPr>
              <w:t xml:space="preserve">- </w:t>
            </w:r>
            <w:r w:rsidRPr="002361A8">
              <w:rPr>
                <w:rFonts w:ascii="TimesLTStd-Roman" w:eastAsia="等线" w:hAnsi="TimesLTStd-Roman"/>
                <w:i/>
                <w:spacing w:val="-2"/>
              </w:rPr>
              <w:t>a</w:t>
            </w:r>
            <w:r w:rsidRPr="002361A8">
              <w:rPr>
                <w:rFonts w:ascii="TimesLTStd-Roman" w:eastAsia="等线" w:hAnsi="TimesLTStd-Roman"/>
                <w:spacing w:val="-2"/>
              </w:rPr>
              <w:t>;</w:t>
            </w:r>
          </w:p>
          <w:p w:rsidR="002361A8" w:rsidRPr="002361A8"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2361A8">
              <w:rPr>
                <w:rFonts w:ascii="TimesLTStd-Roman" w:eastAsia="等线" w:hAnsi="TimesLTStd-Roman"/>
                <w:spacing w:val="-2"/>
                <w:lang w:eastAsia="zh-CN"/>
              </w:rPr>
              <w:t>8.</w:t>
            </w:r>
            <w:r w:rsidRPr="002361A8">
              <w:rPr>
                <w:rFonts w:ascii="TimesLTStd-Roman" w:eastAsia="等线" w:hAnsi="TimesLTStd-Roman"/>
                <w:spacing w:val="-2"/>
              </w:rPr>
              <w:t xml:space="preserve">       </w:t>
            </w:r>
            <w:r w:rsidRPr="002361A8">
              <w:rPr>
                <w:rFonts w:ascii="TimesLTStd-Roman" w:eastAsia="等线" w:hAnsi="TimesLTStd-Roman"/>
                <w:spacing w:val="-2"/>
                <w:lang w:eastAsia="zh-CN"/>
              </w:rPr>
              <w:t xml:space="preserve"> </w:t>
            </w:r>
            <w:r w:rsidRPr="002361A8">
              <w:rPr>
                <w:rFonts w:ascii="TimesLTStd-Roman" w:eastAsia="等线" w:hAnsi="TimesLTStd-Roman"/>
                <w:b/>
                <w:spacing w:val="-2"/>
              </w:rPr>
              <w:t>end if</w:t>
            </w:r>
          </w:p>
          <w:p w:rsidR="002361A8" w:rsidRPr="002361A8"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2361A8">
              <w:rPr>
                <w:rFonts w:ascii="TimesLTStd-Roman" w:eastAsia="等线" w:hAnsi="TimesLTStd-Roman"/>
                <w:spacing w:val="-2"/>
                <w:lang w:eastAsia="zh-CN"/>
              </w:rPr>
              <w:t>9.</w:t>
            </w:r>
            <w:r w:rsidRPr="002361A8">
              <w:rPr>
                <w:rFonts w:ascii="TimesLTStd-Roman" w:eastAsia="等线" w:hAnsi="TimesLTStd-Roman"/>
                <w:spacing w:val="-2"/>
              </w:rPr>
              <w:t xml:space="preserve"> </w:t>
            </w:r>
            <w:r w:rsidRPr="002361A8">
              <w:rPr>
                <w:rFonts w:ascii="TimesLTStd-Roman" w:eastAsia="等线" w:hAnsi="TimesLTStd-Roman"/>
                <w:b/>
                <w:spacing w:val="-2"/>
              </w:rPr>
              <w:t>end for</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10.</w:t>
            </w:r>
            <w:r w:rsidRPr="002361A8">
              <w:rPr>
                <w:rFonts w:ascii="TimesLTStd-Roman" w:eastAsia="等线" w:hAnsi="TimesLTStd-Roman"/>
                <w:spacing w:val="-2"/>
              </w:rPr>
              <w:t xml:space="preserve"> </w:t>
            </w:r>
            <w:r w:rsidRPr="002361A8">
              <w:rPr>
                <w:rFonts w:ascii="TimesLTStd-Roman" w:eastAsia="等线" w:hAnsi="TimesLTStd-Roman"/>
                <w:b/>
                <w:spacing w:val="-2"/>
              </w:rPr>
              <w:t xml:space="preserve">for </w:t>
            </w:r>
            <w:r w:rsidRPr="002361A8">
              <w:rPr>
                <w:rFonts w:ascii="TimesLTStd-Roman" w:eastAsia="等线" w:hAnsi="TimesLTStd-Roman"/>
                <w:spacing w:val="-2"/>
              </w:rPr>
              <w:t xml:space="preserve">each </w:t>
            </w:r>
            <w:r w:rsidRPr="002361A8">
              <w:rPr>
                <w:rFonts w:ascii="TimesLTStd-Roman" w:eastAsia="等线" w:hAnsi="TimesLTStd-Roman"/>
                <w:i/>
                <w:spacing w:val="-2"/>
                <w:lang w:eastAsia="zh-CN"/>
              </w:rPr>
              <w:t>a</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E"/>
            </w:r>
            <w:r w:rsidRPr="002361A8">
              <w:rPr>
                <w:rFonts w:ascii="TimesLTStd-Roman" w:eastAsia="等线" w:hAnsi="TimesLTStd-Roman"/>
                <w:spacing w:val="-2"/>
                <w:lang w:eastAsia="zh-CN"/>
              </w:rPr>
              <w:t xml:space="preserve"> </w:t>
            </w:r>
            <w:r w:rsidRPr="002361A8">
              <w:rPr>
                <w:rFonts w:ascii="TimesLTStd-Roman" w:eastAsia="等线" w:hAnsi="TimesLTStd-Roman" w:cs="TimesLTStd-Roman"/>
                <w:i/>
                <w:spacing w:val="-2"/>
                <w:lang w:val="en" w:eastAsia="zh-CN"/>
              </w:rPr>
              <w:t>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spacing w:val="-2"/>
                <w:lang w:val="en"/>
              </w:rPr>
              <w:t xml:space="preserve"> </w:t>
            </w:r>
            <w:r w:rsidRPr="002361A8">
              <w:rPr>
                <w:rFonts w:ascii="TimesLTStd-Roman" w:eastAsia="等线" w:hAnsi="TimesLTStd-Roman"/>
                <w:b/>
                <w:spacing w:val="-2"/>
              </w:rPr>
              <w:t>do</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11.</w:t>
            </w:r>
            <w:r w:rsidRPr="002361A8">
              <w:rPr>
                <w:rFonts w:ascii="TimesLTStd-Roman" w:eastAsia="等线" w:hAnsi="TimesLTStd-Roman"/>
                <w:spacing w:val="-2"/>
              </w:rPr>
              <w:t xml:space="preserve">    </w:t>
            </w:r>
            <w:r w:rsidRPr="002361A8">
              <w:rPr>
                <w:rFonts w:ascii="TimesLTStd-Roman" w:eastAsia="等线" w:hAnsi="TimesLTStd-Roman"/>
                <w:b/>
                <w:spacing w:val="-2"/>
              </w:rPr>
              <w:t>for</w:t>
            </w:r>
            <w:r w:rsidRPr="002361A8">
              <w:rPr>
                <w:rFonts w:ascii="TimesLTStd-Roman" w:eastAsia="等线" w:hAnsi="TimesLTStd-Roman"/>
                <w:spacing w:val="-2"/>
              </w:rPr>
              <w:t xml:space="preserve"> each </w:t>
            </w:r>
            <w:r w:rsidRPr="002361A8">
              <w:rPr>
                <w:rFonts w:ascii="TimesLTStd-Roman" w:eastAsia="等线" w:hAnsi="TimesLTStd-Roman"/>
                <w:spacing w:val="-2"/>
                <w:lang w:eastAsia="zh-CN"/>
              </w:rPr>
              <w:t>(</w:t>
            </w:r>
            <w:r w:rsidRPr="002361A8">
              <w:rPr>
                <w:rFonts w:ascii="TimesLTStd-Roman" w:eastAsia="等线" w:hAnsi="TimesLTStd-Roman"/>
                <w:i/>
                <w:spacing w:val="-2"/>
                <w:lang w:eastAsia="zh-CN"/>
              </w:rPr>
              <w:t>m</w:t>
            </w:r>
            <w:r w:rsidRPr="002361A8">
              <w:rPr>
                <w:rFonts w:ascii="TimesLTStd-Roman" w:eastAsia="等线" w:hAnsi="TimesLTStd-Roman"/>
                <w:spacing w:val="-2"/>
              </w:rPr>
              <w:t>,</w:t>
            </w:r>
            <w:r w:rsidRPr="002361A8">
              <w:rPr>
                <w:rFonts w:ascii="TimesLTStd-Roman" w:eastAsia="等线" w:hAnsi="TimesLTStd-Roman"/>
                <w:i/>
                <w:spacing w:val="-2"/>
                <w:lang w:eastAsia="zh-CN"/>
              </w:rPr>
              <w:t xml:space="preserve"> n</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E"/>
            </w:r>
            <w:r w:rsidRPr="002361A8">
              <w:rPr>
                <w:rFonts w:ascii="TimesLTStd-Roman" w:eastAsia="等线" w:hAnsi="TimesLTStd-Roman"/>
                <w:spacing w:val="-2"/>
                <w:lang w:eastAsia="zh-CN"/>
              </w:rPr>
              <w:t xml:space="preserve"> </w:t>
            </w:r>
            <w:r w:rsidRPr="002361A8">
              <w:rPr>
                <w:rFonts w:ascii="TimesLTStd-Roman" w:eastAsia="等线" w:hAnsi="TimesLTStd-Roman"/>
                <w:i/>
                <w:spacing w:val="-2"/>
              </w:rPr>
              <w:t>A</w:t>
            </w:r>
            <w:r w:rsidRPr="002361A8">
              <w:rPr>
                <w:rFonts w:ascii="TimesLTStd-Roman" w:eastAsia="等线" w:hAnsi="TimesLTStd-Roman"/>
                <w:i/>
                <w:spacing w:val="-2"/>
                <w:vertAlign w:val="subscript"/>
              </w:rPr>
              <w:t>dir_</w:t>
            </w:r>
            <w:r w:rsidRPr="002361A8">
              <w:rPr>
                <w:rFonts w:ascii="TimesLTStd-Roman" w:eastAsia="等线" w:hAnsi="TimesLTStd-Roman"/>
                <w:i/>
                <w:spacing w:val="-2"/>
                <w:vertAlign w:val="subscript"/>
                <w:lang w:eastAsia="zh-CN"/>
              </w:rPr>
              <w:t>set</w:t>
            </w:r>
            <w:r w:rsidRPr="002361A8">
              <w:rPr>
                <w:rFonts w:ascii="TimesLTStd-Roman" w:eastAsia="等线" w:hAnsi="TimesLTStd-Roman"/>
                <w:i/>
                <w:spacing w:val="-2"/>
                <w:lang w:eastAsia="zh-CN"/>
              </w:rPr>
              <w:t xml:space="preserve"> </w:t>
            </w:r>
            <w:r w:rsidRPr="002361A8">
              <w:rPr>
                <w:rFonts w:ascii="TimesLTStd-Roman" w:eastAsia="等线" w:hAnsi="TimesLTStd-Roman"/>
                <w:b/>
                <w:spacing w:val="-2"/>
              </w:rPr>
              <w:t>do</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12.</w:t>
            </w:r>
            <w:r w:rsidRPr="002361A8">
              <w:rPr>
                <w:rFonts w:ascii="TimesLTStd-Roman" w:eastAsia="等线" w:hAnsi="TimesLTStd-Roman"/>
                <w:spacing w:val="-2"/>
              </w:rPr>
              <w:t xml:space="preserve">        </w:t>
            </w:r>
            <w:r w:rsidRPr="002361A8">
              <w:rPr>
                <w:rFonts w:ascii="TimesLTStd-Roman" w:eastAsia="等线" w:hAnsi="TimesLTStd-Roman"/>
                <w:b/>
                <w:spacing w:val="-2"/>
              </w:rPr>
              <w:t>if</w:t>
            </w:r>
            <w:r w:rsidRPr="002361A8">
              <w:rPr>
                <w:rFonts w:ascii="TimesLTStd-Roman" w:eastAsia="等线" w:hAnsi="TimesLTStd-Roman"/>
                <w:spacing w:val="-2"/>
              </w:rPr>
              <w:t xml:space="preserve"> </w:t>
            </w:r>
            <w:r w:rsidRPr="002361A8">
              <w:rPr>
                <w:rFonts w:ascii="TimesLTStd-Roman" w:eastAsia="等线" w:hAnsi="TimesLTStd-Roman"/>
                <w:i/>
                <w:spacing w:val="-2"/>
                <w:lang w:eastAsia="zh-CN"/>
              </w:rPr>
              <w:t>n</w:t>
            </w:r>
            <w:r w:rsidRPr="002361A8">
              <w:rPr>
                <w:rFonts w:ascii="TimesLTStd-Roman" w:eastAsia="等线" w:hAnsi="TimesLTStd-Roman"/>
                <w:spacing w:val="-2"/>
                <w:lang w:eastAsia="zh-CN"/>
              </w:rPr>
              <w:t xml:space="preserve"> </w:t>
            </w:r>
            <w:r w:rsidRPr="002361A8">
              <w:rPr>
                <w:rFonts w:ascii="TimesLTStd-Roman" w:eastAsia="等线" w:hAnsi="TimesLTStd-Roman"/>
                <w:spacing w:val="-2"/>
              </w:rPr>
              <w:t>=</w:t>
            </w:r>
            <w:r w:rsidRPr="002361A8">
              <w:rPr>
                <w:rFonts w:ascii="TimesLTStd-Roman" w:eastAsia="等线" w:hAnsi="TimesLTStd-Roman"/>
                <w:spacing w:val="-2"/>
                <w:lang w:eastAsia="zh-CN"/>
              </w:rPr>
              <w:t xml:space="preserve"> </w:t>
            </w:r>
            <w:r w:rsidRPr="002361A8">
              <w:rPr>
                <w:rFonts w:ascii="TimesLTStd-Roman" w:eastAsia="等线" w:hAnsi="TimesLTStd-Roman"/>
                <w:i/>
                <w:spacing w:val="-2"/>
                <w:lang w:eastAsia="zh-CN"/>
              </w:rPr>
              <w:t>a</w:t>
            </w:r>
            <w:r w:rsidRPr="002361A8">
              <w:rPr>
                <w:rFonts w:ascii="TimesLTStd-Roman" w:eastAsia="等线" w:hAnsi="TimesLTStd-Roman"/>
                <w:spacing w:val="-2"/>
              </w:rPr>
              <w:t>,</w:t>
            </w:r>
            <w:r w:rsidRPr="002361A8">
              <w:rPr>
                <w:rFonts w:ascii="TimesLTStd-Roman" w:eastAsia="等线" w:hAnsi="TimesLTStd-Roman"/>
                <w:spacing w:val="-2"/>
                <w:lang w:eastAsia="zh-CN"/>
              </w:rPr>
              <w:t xml:space="preserve"> and  </w:t>
            </w:r>
            <w:r w:rsidRPr="002361A8">
              <w:rPr>
                <w:rFonts w:ascii="TimesLTStd-Roman" w:eastAsia="等线" w:hAnsi="TimesLTStd-Roman"/>
                <w:i/>
                <w:spacing w:val="-2"/>
                <w:lang w:eastAsia="zh-CN"/>
              </w:rPr>
              <w:t>m</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F"/>
            </w:r>
            <w:r w:rsidRPr="002361A8">
              <w:rPr>
                <w:rFonts w:ascii="TimesLTStd-Roman" w:eastAsia="等线" w:hAnsi="TimesLTStd-Roman"/>
                <w:spacing w:val="-2"/>
                <w:lang w:eastAsia="zh-CN"/>
              </w:rPr>
              <w:t xml:space="preserve"> </w:t>
            </w:r>
            <w:r w:rsidRPr="002361A8">
              <w:rPr>
                <w:rFonts w:ascii="TimesLTStd-Roman" w:eastAsia="等线" w:hAnsi="TimesLTStd-Roman" w:cs="TimesLTStd-Roman"/>
                <w:i/>
                <w:spacing w:val="-2"/>
                <w:lang w:val="en" w:eastAsia="zh-CN"/>
              </w:rPr>
              <w:t>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b/>
                <w:spacing w:val="-2"/>
              </w:rPr>
              <w:t xml:space="preserve"> then</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2361A8">
              <w:rPr>
                <w:rFonts w:ascii="TimesLTStd-Roman" w:eastAsia="等线" w:hAnsi="TimesLTStd-Roman"/>
                <w:spacing w:val="-2"/>
                <w:lang w:eastAsia="zh-CN"/>
              </w:rPr>
              <w:t>13.</w:t>
            </w:r>
            <w:r w:rsidRPr="002361A8">
              <w:rPr>
                <w:rFonts w:ascii="TimesLTStd-Roman" w:eastAsia="等线" w:hAnsi="TimesLTStd-Roman"/>
                <w:spacing w:val="-2"/>
              </w:rPr>
              <w:t xml:space="preserve">          </w:t>
            </w:r>
            <w:r w:rsidRPr="002361A8">
              <w:rPr>
                <w:rFonts w:ascii="TimesLTStd-Roman" w:eastAsia="等线" w:hAnsi="TimesLTStd-Roman"/>
                <w:i/>
                <w:spacing w:val="-2"/>
              </w:rPr>
              <w:t>A</w:t>
            </w:r>
            <w:r w:rsidRPr="002361A8">
              <w:rPr>
                <w:rFonts w:ascii="TimesLTStd-Roman" w:eastAsia="等线" w:hAnsi="TimesLTStd-Roman"/>
                <w:i/>
                <w:spacing w:val="-2"/>
                <w:vertAlign w:val="subscript"/>
                <w:lang w:eastAsia="zh-CN"/>
              </w:rPr>
              <w:t>cs</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AC"/>
            </w:r>
            <w:r w:rsidRPr="002361A8">
              <w:rPr>
                <w:rFonts w:ascii="TimesLTStd-Roman" w:eastAsia="等线" w:hAnsi="TimesLTStd-Roman"/>
                <w:spacing w:val="-2"/>
              </w:rPr>
              <w:t xml:space="preserve"> </w:t>
            </w:r>
            <w:r w:rsidRPr="002361A8">
              <w:rPr>
                <w:rFonts w:ascii="TimesLTStd-Roman" w:eastAsia="等线" w:hAnsi="TimesLTStd-Roman"/>
                <w:i/>
                <w:spacing w:val="-2"/>
              </w:rPr>
              <w:t>A</w:t>
            </w:r>
            <w:r w:rsidRPr="002361A8">
              <w:rPr>
                <w:rFonts w:ascii="TimesLTStd-Roman" w:eastAsia="等线" w:hAnsi="TimesLTStd-Roman"/>
                <w:i/>
                <w:spacing w:val="-2"/>
                <w:vertAlign w:val="subscript"/>
                <w:lang w:eastAsia="zh-CN"/>
              </w:rPr>
              <w:t>cs</w:t>
            </w:r>
            <w:r w:rsidRPr="002361A8">
              <w:rPr>
                <w:rFonts w:ascii="TimesLTStd-Roman" w:eastAsia="等线" w:hAnsi="TimesLTStd-Roman"/>
                <w:spacing w:val="-2"/>
                <w:lang w:eastAsia="zh-CN"/>
              </w:rPr>
              <w:t xml:space="preserve"> + </w:t>
            </w:r>
            <w:r w:rsidRPr="002361A8">
              <w:rPr>
                <w:rFonts w:ascii="TimesLTStd-Roman" w:eastAsia="等线" w:hAnsi="TimesLTStd-Roman"/>
                <w:i/>
                <w:spacing w:val="-2"/>
              </w:rPr>
              <w:t>a</w:t>
            </w:r>
            <w:r w:rsidRPr="002361A8">
              <w:rPr>
                <w:rFonts w:ascii="TimesLTStd-Roman" w:eastAsia="等线" w:hAnsi="TimesLTStd-Roman"/>
                <w:spacing w:val="-2"/>
              </w:rPr>
              <w:t>;</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14.</w:t>
            </w:r>
            <w:r w:rsidRPr="002361A8">
              <w:rPr>
                <w:rFonts w:ascii="TimesLTStd-Roman" w:eastAsia="等线" w:hAnsi="TimesLTStd-Roman"/>
                <w:spacing w:val="-2"/>
              </w:rPr>
              <w:t xml:space="preserve">       </w:t>
            </w:r>
            <w:r w:rsidRPr="002361A8">
              <w:rPr>
                <w:rFonts w:ascii="TimesLTStd-Roman" w:eastAsia="等线" w:hAnsi="TimesLTStd-Roman"/>
                <w:spacing w:val="-2"/>
                <w:lang w:eastAsia="zh-CN"/>
              </w:rPr>
              <w:t xml:space="preserve"> </w:t>
            </w:r>
            <w:r w:rsidRPr="002361A8">
              <w:rPr>
                <w:rFonts w:ascii="TimesLTStd-Roman" w:eastAsia="等线" w:hAnsi="TimesLTStd-Roman"/>
                <w:b/>
                <w:spacing w:val="-2"/>
              </w:rPr>
              <w:t>end if</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15.</w:t>
            </w:r>
            <w:r w:rsidRPr="002361A8">
              <w:rPr>
                <w:rFonts w:ascii="TimesLTStd-Roman" w:eastAsia="等线" w:hAnsi="TimesLTStd-Roman"/>
                <w:spacing w:val="-2"/>
              </w:rPr>
              <w:t xml:space="preserve">    </w:t>
            </w:r>
            <w:r w:rsidRPr="002361A8">
              <w:rPr>
                <w:rFonts w:ascii="TimesLTStd-Roman" w:eastAsia="等线" w:hAnsi="TimesLTStd-Roman"/>
                <w:b/>
                <w:spacing w:val="-2"/>
                <w:lang w:eastAsia="zh-CN"/>
              </w:rPr>
              <w:t xml:space="preserve"> </w:t>
            </w:r>
            <w:r w:rsidRPr="002361A8">
              <w:rPr>
                <w:rFonts w:ascii="TimesLTStd-Roman" w:eastAsia="等线" w:hAnsi="TimesLTStd-Roman"/>
                <w:b/>
                <w:spacing w:val="-2"/>
              </w:rPr>
              <w:t>end for</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16.</w:t>
            </w:r>
            <w:r w:rsidRPr="002361A8">
              <w:rPr>
                <w:rFonts w:ascii="TimesLTStd-Roman" w:eastAsia="等线" w:hAnsi="TimesLTStd-Roman"/>
                <w:spacing w:val="-2"/>
              </w:rPr>
              <w:t xml:space="preserve">  </w:t>
            </w:r>
            <w:r w:rsidRPr="002361A8">
              <w:rPr>
                <w:rFonts w:ascii="TimesLTStd-Roman" w:eastAsia="等线" w:hAnsi="TimesLTStd-Roman"/>
                <w:b/>
                <w:spacing w:val="-2"/>
              </w:rPr>
              <w:t>end for</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17.</w:t>
            </w:r>
            <w:r w:rsidRPr="002361A8">
              <w:rPr>
                <w:rFonts w:ascii="TimesLTStd-Roman" w:eastAsia="等线" w:hAnsi="TimesLTStd-Roman"/>
                <w:spacing w:val="-2"/>
              </w:rPr>
              <w:t xml:space="preserve"> </w:t>
            </w:r>
            <w:r w:rsidRPr="002361A8">
              <w:rPr>
                <w:rFonts w:ascii="TimesLTStd-Roman" w:eastAsia="等线" w:hAnsi="TimesLTStd-Roman"/>
                <w:b/>
                <w:spacing w:val="-2"/>
              </w:rPr>
              <w:t xml:space="preserve">for </w:t>
            </w:r>
            <w:r w:rsidRPr="002361A8">
              <w:rPr>
                <w:rFonts w:ascii="TimesLTStd-Roman" w:eastAsia="等线" w:hAnsi="TimesLTStd-Roman"/>
                <w:spacing w:val="-2"/>
              </w:rPr>
              <w:t xml:space="preserve">each </w:t>
            </w:r>
            <w:r w:rsidRPr="002361A8">
              <w:rPr>
                <w:rFonts w:ascii="TimesLTStd-Roman" w:eastAsia="等线" w:hAnsi="TimesLTStd-Roman"/>
                <w:i/>
                <w:spacing w:val="-2"/>
                <w:lang w:eastAsia="zh-CN"/>
              </w:rPr>
              <w:t>a</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E"/>
            </w:r>
            <w:r w:rsidRPr="002361A8">
              <w:rPr>
                <w:rFonts w:ascii="TimesLTStd-Roman" w:eastAsia="等线" w:hAnsi="TimesLTStd-Roman"/>
                <w:spacing w:val="-2"/>
                <w:lang w:eastAsia="zh-CN"/>
              </w:rPr>
              <w:t xml:space="preserve"> </w:t>
            </w:r>
            <w:r w:rsidRPr="002361A8">
              <w:rPr>
                <w:rFonts w:ascii="TimesLTStd-Roman" w:eastAsia="等线" w:hAnsi="TimesLTStd-Roman" w:cs="TimesLTStd-Roman"/>
                <w:i/>
                <w:spacing w:val="-2"/>
                <w:lang w:val="en" w:eastAsia="zh-CN"/>
              </w:rPr>
              <w:t>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spacing w:val="-2"/>
                <w:lang w:val="en"/>
              </w:rPr>
              <w:t xml:space="preserve"> </w:t>
            </w:r>
            <w:r w:rsidRPr="002361A8">
              <w:rPr>
                <w:rFonts w:ascii="TimesLTStd-Roman" w:eastAsia="等线" w:hAnsi="TimesLTStd-Roman"/>
                <w:spacing w:val="-2"/>
                <w:lang w:eastAsia="zh-CN"/>
              </w:rPr>
              <w:t>-</w:t>
            </w:r>
            <w:r w:rsidRPr="002361A8">
              <w:rPr>
                <w:rFonts w:ascii="TimesLTStd-Roman" w:eastAsia="等线" w:hAnsi="TimesLTStd-Roman"/>
                <w:i/>
                <w:spacing w:val="-2"/>
              </w:rPr>
              <w:t xml:space="preserve"> A</w:t>
            </w:r>
            <w:r w:rsidRPr="002361A8">
              <w:rPr>
                <w:rFonts w:ascii="TimesLTStd-Roman" w:eastAsia="等线" w:hAnsi="TimesLTStd-Roman"/>
                <w:i/>
                <w:spacing w:val="-2"/>
                <w:vertAlign w:val="subscript"/>
                <w:lang w:eastAsia="zh-CN"/>
              </w:rPr>
              <w:t>cs</w:t>
            </w:r>
            <w:r w:rsidRPr="002361A8">
              <w:rPr>
                <w:rFonts w:ascii="TimesLTStd-Roman" w:eastAsia="等线" w:hAnsi="TimesLTStd-Roman"/>
                <w:b/>
                <w:spacing w:val="-2"/>
              </w:rPr>
              <w:t xml:space="preserve"> do</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18.</w:t>
            </w:r>
            <w:r w:rsidRPr="002361A8">
              <w:rPr>
                <w:rFonts w:ascii="TimesLTStd-Roman" w:eastAsia="等线" w:hAnsi="TimesLTStd-Roman"/>
                <w:spacing w:val="-2"/>
              </w:rPr>
              <w:t xml:space="preserve">    </w:t>
            </w:r>
            <w:r w:rsidRPr="002361A8">
              <w:rPr>
                <w:rFonts w:ascii="TimesLTStd-Roman" w:eastAsia="等线" w:hAnsi="TimesLTStd-Roman"/>
                <w:b/>
                <w:spacing w:val="-2"/>
              </w:rPr>
              <w:t>for</w:t>
            </w:r>
            <w:r w:rsidRPr="002361A8">
              <w:rPr>
                <w:rFonts w:ascii="TimesLTStd-Roman" w:eastAsia="等线" w:hAnsi="TimesLTStd-Roman"/>
                <w:spacing w:val="-2"/>
              </w:rPr>
              <w:t xml:space="preserve"> each </w:t>
            </w:r>
            <w:r w:rsidRPr="002361A8">
              <w:rPr>
                <w:rFonts w:ascii="TimesLTStd-Roman" w:eastAsia="等线" w:hAnsi="TimesLTStd-Roman"/>
                <w:spacing w:val="-2"/>
                <w:lang w:eastAsia="zh-CN"/>
              </w:rPr>
              <w:t>(</w:t>
            </w:r>
            <w:r w:rsidRPr="002361A8">
              <w:rPr>
                <w:rFonts w:ascii="TimesLTStd-Roman" w:eastAsia="等线" w:hAnsi="TimesLTStd-Roman"/>
                <w:i/>
                <w:spacing w:val="-2"/>
                <w:lang w:eastAsia="zh-CN"/>
              </w:rPr>
              <w:t>m</w:t>
            </w:r>
            <w:r w:rsidRPr="002361A8">
              <w:rPr>
                <w:rFonts w:ascii="TimesLTStd-Roman" w:eastAsia="等线" w:hAnsi="TimesLTStd-Roman"/>
                <w:spacing w:val="-2"/>
              </w:rPr>
              <w:t>,</w:t>
            </w:r>
            <w:r w:rsidRPr="002361A8">
              <w:rPr>
                <w:rFonts w:ascii="TimesLTStd-Roman" w:eastAsia="等线" w:hAnsi="TimesLTStd-Roman"/>
                <w:i/>
                <w:spacing w:val="-2"/>
                <w:lang w:eastAsia="zh-CN"/>
              </w:rPr>
              <w:t xml:space="preserve"> n</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E"/>
            </w:r>
            <w:r w:rsidRPr="002361A8">
              <w:rPr>
                <w:rFonts w:ascii="TimesLTStd-Roman" w:eastAsia="等线" w:hAnsi="TimesLTStd-Roman"/>
                <w:spacing w:val="-2"/>
                <w:lang w:eastAsia="zh-CN"/>
              </w:rPr>
              <w:t xml:space="preserve"> </w:t>
            </w:r>
            <w:r w:rsidRPr="002361A8">
              <w:rPr>
                <w:rFonts w:ascii="TimesLTStd-Roman" w:eastAsia="等线" w:hAnsi="TimesLTStd-Roman"/>
                <w:i/>
                <w:spacing w:val="-2"/>
              </w:rPr>
              <w:t>A</w:t>
            </w:r>
            <w:r w:rsidRPr="002361A8">
              <w:rPr>
                <w:rFonts w:ascii="TimesLTStd-Roman" w:eastAsia="等线" w:hAnsi="TimesLTStd-Roman"/>
                <w:i/>
                <w:spacing w:val="-2"/>
                <w:vertAlign w:val="subscript"/>
              </w:rPr>
              <w:t>dir_</w:t>
            </w:r>
            <w:r w:rsidRPr="002361A8">
              <w:rPr>
                <w:rFonts w:ascii="TimesLTStd-Roman" w:eastAsia="等线" w:hAnsi="TimesLTStd-Roman"/>
                <w:i/>
                <w:spacing w:val="-2"/>
                <w:vertAlign w:val="subscript"/>
                <w:lang w:eastAsia="zh-CN"/>
              </w:rPr>
              <w:t>set</w:t>
            </w:r>
            <w:r w:rsidRPr="002361A8">
              <w:rPr>
                <w:rFonts w:ascii="TimesLTStd-Roman" w:eastAsia="等线" w:hAnsi="TimesLTStd-Roman"/>
                <w:i/>
                <w:spacing w:val="-2"/>
                <w:lang w:eastAsia="zh-CN"/>
              </w:rPr>
              <w:t xml:space="preserve"> </w:t>
            </w:r>
            <w:r w:rsidRPr="002361A8">
              <w:rPr>
                <w:rFonts w:ascii="TimesLTStd-Roman" w:eastAsia="等线" w:hAnsi="TimesLTStd-Roman"/>
                <w:b/>
                <w:spacing w:val="-2"/>
              </w:rPr>
              <w:t>do</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19.</w:t>
            </w:r>
            <w:r w:rsidRPr="002361A8">
              <w:rPr>
                <w:rFonts w:ascii="TimesLTStd-Roman" w:eastAsia="等线" w:hAnsi="TimesLTStd-Roman"/>
                <w:spacing w:val="-2"/>
              </w:rPr>
              <w:t xml:space="preserve">        </w:t>
            </w:r>
            <w:r w:rsidRPr="002361A8">
              <w:rPr>
                <w:rFonts w:ascii="TimesLTStd-Roman" w:eastAsia="等线" w:hAnsi="TimesLTStd-Roman"/>
                <w:b/>
                <w:spacing w:val="-2"/>
              </w:rPr>
              <w:t>if</w:t>
            </w:r>
            <w:r w:rsidRPr="002361A8">
              <w:rPr>
                <w:rFonts w:ascii="TimesLTStd-Roman" w:eastAsia="等线" w:hAnsi="TimesLTStd-Roman"/>
                <w:spacing w:val="-2"/>
              </w:rPr>
              <w:t xml:space="preserve"> </w:t>
            </w:r>
            <w:r w:rsidRPr="002361A8">
              <w:rPr>
                <w:rFonts w:ascii="TimesLTStd-Roman" w:eastAsia="等线" w:hAnsi="TimesLTStd-Roman"/>
                <w:i/>
                <w:spacing w:val="-2"/>
                <w:lang w:eastAsia="zh-CN"/>
              </w:rPr>
              <w:t>n</w:t>
            </w:r>
            <w:r w:rsidRPr="002361A8">
              <w:rPr>
                <w:rFonts w:ascii="TimesLTStd-Roman" w:eastAsia="等线" w:hAnsi="TimesLTStd-Roman"/>
                <w:spacing w:val="-2"/>
                <w:lang w:eastAsia="zh-CN"/>
              </w:rPr>
              <w:t xml:space="preserve"> </w:t>
            </w:r>
            <w:r w:rsidRPr="002361A8">
              <w:rPr>
                <w:rFonts w:ascii="TimesLTStd-Roman" w:eastAsia="等线" w:hAnsi="TimesLTStd-Roman"/>
                <w:spacing w:val="-2"/>
              </w:rPr>
              <w:t>=</w:t>
            </w:r>
            <w:r w:rsidRPr="002361A8">
              <w:rPr>
                <w:rFonts w:ascii="TimesLTStd-Roman" w:eastAsia="等线" w:hAnsi="TimesLTStd-Roman"/>
                <w:spacing w:val="-2"/>
                <w:lang w:eastAsia="zh-CN"/>
              </w:rPr>
              <w:t xml:space="preserve"> </w:t>
            </w:r>
            <w:r w:rsidRPr="002361A8">
              <w:rPr>
                <w:rFonts w:ascii="TimesLTStd-Roman" w:eastAsia="等线" w:hAnsi="TimesLTStd-Roman"/>
                <w:i/>
                <w:spacing w:val="-2"/>
                <w:lang w:eastAsia="zh-CN"/>
              </w:rPr>
              <w:t>a</w:t>
            </w:r>
            <w:r w:rsidRPr="002361A8">
              <w:rPr>
                <w:rFonts w:ascii="TimesLTStd-Roman" w:eastAsia="等线" w:hAnsi="TimesLTStd-Roman"/>
                <w:spacing w:val="-2"/>
              </w:rPr>
              <w:t>,</w:t>
            </w:r>
            <w:r w:rsidRPr="002361A8">
              <w:rPr>
                <w:rFonts w:ascii="TimesLTStd-Roman" w:eastAsia="等线" w:hAnsi="TimesLTStd-Roman"/>
                <w:spacing w:val="-2"/>
                <w:lang w:eastAsia="zh-CN"/>
              </w:rPr>
              <w:t xml:space="preserve"> and </w:t>
            </w:r>
            <w:r w:rsidRPr="002361A8">
              <w:rPr>
                <w:rFonts w:ascii="TimesLTStd-Roman" w:eastAsia="等线" w:hAnsi="TimesLTStd-Roman"/>
                <w:i/>
                <w:spacing w:val="-2"/>
                <w:lang w:eastAsia="zh-CN"/>
              </w:rPr>
              <w:t>n</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CF"/>
            </w:r>
            <w:r w:rsidRPr="002361A8">
              <w:rPr>
                <w:rFonts w:ascii="TimesLTStd-Roman" w:eastAsia="等线" w:hAnsi="TimesLTStd-Roman"/>
                <w:spacing w:val="-2"/>
                <w:lang w:eastAsia="zh-CN"/>
              </w:rPr>
              <w:t xml:space="preserve"> </w:t>
            </w:r>
            <w:r w:rsidRPr="002361A8">
              <w:rPr>
                <w:rFonts w:ascii="TimesLTStd-Roman" w:eastAsia="等线" w:hAnsi="TimesLTStd-Roman" w:cs="TimesLTStd-Roman"/>
                <w:i/>
                <w:spacing w:val="-2"/>
                <w:lang w:val="en" w:eastAsia="zh-CN"/>
              </w:rPr>
              <w:t>S</w:t>
            </w:r>
            <w:r w:rsidRPr="002361A8">
              <w:rPr>
                <w:rFonts w:ascii="TimesLTStd-Roman" w:eastAsia="等线" w:hAnsi="TimesLTStd-Roman" w:cs="TimesLTStd-Roman"/>
                <w:i/>
                <w:spacing w:val="-2"/>
                <w:vertAlign w:val="subscript"/>
                <w:lang w:val="en" w:eastAsia="zh-CN"/>
              </w:rPr>
              <w:t>CA</w:t>
            </w:r>
            <w:r w:rsidRPr="002361A8">
              <w:rPr>
                <w:rFonts w:ascii="TimesLTStd-Roman" w:eastAsia="等线" w:hAnsi="TimesLTStd-Roman"/>
                <w:b/>
                <w:spacing w:val="-2"/>
              </w:rPr>
              <w:t xml:space="preserve">  then</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2361A8">
              <w:rPr>
                <w:rFonts w:ascii="TimesLTStd-Roman" w:eastAsia="等线" w:hAnsi="TimesLTStd-Roman"/>
                <w:spacing w:val="-2"/>
                <w:lang w:eastAsia="zh-CN"/>
              </w:rPr>
              <w:t>20.</w:t>
            </w:r>
            <w:r w:rsidRPr="002361A8">
              <w:rPr>
                <w:rFonts w:ascii="TimesLTStd-Roman" w:eastAsia="等线" w:hAnsi="TimesLTStd-Roman"/>
                <w:spacing w:val="-2"/>
              </w:rPr>
              <w:t xml:space="preserve">          </w:t>
            </w:r>
            <w:r w:rsidRPr="002361A8">
              <w:rPr>
                <w:rFonts w:ascii="TimesLTStd-Roman" w:eastAsia="等线" w:hAnsi="TimesLTStd-Roman"/>
                <w:i/>
                <w:spacing w:val="-2"/>
              </w:rPr>
              <w:t>A</w:t>
            </w:r>
            <w:r w:rsidRPr="002361A8">
              <w:rPr>
                <w:rFonts w:ascii="TimesLTStd-Roman" w:eastAsia="等线" w:hAnsi="TimesLTStd-Roman"/>
                <w:i/>
                <w:spacing w:val="-2"/>
                <w:vertAlign w:val="subscript"/>
                <w:lang w:eastAsia="zh-CN"/>
              </w:rPr>
              <w:t>ce</w:t>
            </w:r>
            <w:r w:rsidRPr="002361A8">
              <w:rPr>
                <w:rFonts w:ascii="TimesLTStd-Roman" w:eastAsia="等线" w:hAnsi="TimesLTStd-Roman"/>
                <w:spacing w:val="-2"/>
                <w:lang w:eastAsia="zh-CN"/>
              </w:rPr>
              <w:t xml:space="preserve"> </w:t>
            </w:r>
            <w:r w:rsidRPr="002361A8">
              <w:rPr>
                <w:rFonts w:ascii="TimesLTStd-Roman" w:eastAsia="等线" w:hAnsi="TimesLTStd-Roman"/>
                <w:spacing w:val="-2"/>
              </w:rPr>
              <w:sym w:font="Symbol" w:char="F0AC"/>
            </w:r>
            <w:r w:rsidRPr="002361A8">
              <w:rPr>
                <w:rFonts w:ascii="TimesLTStd-Roman" w:eastAsia="等线" w:hAnsi="TimesLTStd-Roman"/>
                <w:spacing w:val="-2"/>
              </w:rPr>
              <w:t xml:space="preserve"> </w:t>
            </w:r>
            <w:r w:rsidRPr="002361A8">
              <w:rPr>
                <w:rFonts w:ascii="TimesLTStd-Roman" w:eastAsia="等线" w:hAnsi="TimesLTStd-Roman"/>
                <w:i/>
                <w:spacing w:val="-2"/>
              </w:rPr>
              <w:t>A</w:t>
            </w:r>
            <w:r w:rsidRPr="002361A8">
              <w:rPr>
                <w:rFonts w:ascii="TimesLTStd-Roman" w:eastAsia="等线" w:hAnsi="TimesLTStd-Roman"/>
                <w:i/>
                <w:spacing w:val="-2"/>
                <w:vertAlign w:val="subscript"/>
                <w:lang w:eastAsia="zh-CN"/>
              </w:rPr>
              <w:t>ce</w:t>
            </w:r>
            <w:r w:rsidRPr="002361A8">
              <w:rPr>
                <w:rFonts w:ascii="TimesLTStd-Roman" w:eastAsia="等线" w:hAnsi="TimesLTStd-Roman"/>
                <w:spacing w:val="-2"/>
                <w:lang w:eastAsia="zh-CN"/>
              </w:rPr>
              <w:t xml:space="preserve"> + </w:t>
            </w:r>
            <w:r w:rsidRPr="002361A8">
              <w:rPr>
                <w:rFonts w:ascii="TimesLTStd-Roman" w:eastAsia="等线" w:hAnsi="TimesLTStd-Roman"/>
                <w:i/>
                <w:spacing w:val="-2"/>
              </w:rPr>
              <w:t>a</w:t>
            </w:r>
            <w:r w:rsidRPr="002361A8">
              <w:rPr>
                <w:rFonts w:ascii="TimesLTStd-Roman" w:eastAsia="等线" w:hAnsi="TimesLTStd-Roman"/>
                <w:spacing w:val="-2"/>
              </w:rPr>
              <w:t>;</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21.</w:t>
            </w:r>
            <w:r w:rsidRPr="002361A8">
              <w:rPr>
                <w:rFonts w:ascii="TimesLTStd-Roman" w:eastAsia="等线" w:hAnsi="TimesLTStd-Roman"/>
                <w:spacing w:val="-2"/>
              </w:rPr>
              <w:t xml:space="preserve">       </w:t>
            </w:r>
            <w:r w:rsidRPr="002361A8">
              <w:rPr>
                <w:rFonts w:ascii="TimesLTStd-Roman" w:eastAsia="等线" w:hAnsi="TimesLTStd-Roman"/>
                <w:spacing w:val="-2"/>
                <w:lang w:eastAsia="zh-CN"/>
              </w:rPr>
              <w:t xml:space="preserve"> </w:t>
            </w:r>
            <w:r w:rsidRPr="002361A8">
              <w:rPr>
                <w:rFonts w:ascii="TimesLTStd-Roman" w:eastAsia="等线" w:hAnsi="TimesLTStd-Roman"/>
                <w:b/>
                <w:spacing w:val="-2"/>
              </w:rPr>
              <w:t>end if</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22.</w:t>
            </w:r>
            <w:r w:rsidRPr="002361A8">
              <w:rPr>
                <w:rFonts w:ascii="TimesLTStd-Roman" w:eastAsia="等线" w:hAnsi="TimesLTStd-Roman"/>
                <w:spacing w:val="-2"/>
              </w:rPr>
              <w:t xml:space="preserve">    </w:t>
            </w:r>
            <w:r w:rsidRPr="002361A8">
              <w:rPr>
                <w:rFonts w:ascii="TimesLTStd-Roman" w:eastAsia="等线" w:hAnsi="TimesLTStd-Roman"/>
                <w:b/>
                <w:spacing w:val="-2"/>
                <w:lang w:eastAsia="zh-CN"/>
              </w:rPr>
              <w:t xml:space="preserve"> </w:t>
            </w:r>
            <w:r w:rsidRPr="002361A8">
              <w:rPr>
                <w:rFonts w:ascii="TimesLTStd-Roman" w:eastAsia="等线" w:hAnsi="TimesLTStd-Roman"/>
                <w:b/>
                <w:spacing w:val="-2"/>
              </w:rPr>
              <w:t>end for</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2361A8">
              <w:rPr>
                <w:rFonts w:ascii="TimesLTStd-Roman" w:eastAsia="等线" w:hAnsi="TimesLTStd-Roman"/>
                <w:spacing w:val="-2"/>
                <w:lang w:eastAsia="zh-CN"/>
              </w:rPr>
              <w:t>23.</w:t>
            </w:r>
            <w:r w:rsidRPr="002361A8">
              <w:rPr>
                <w:rFonts w:ascii="TimesLTStd-Roman" w:eastAsia="等线" w:hAnsi="TimesLTStd-Roman"/>
                <w:spacing w:val="-2"/>
              </w:rPr>
              <w:t xml:space="preserve">  </w:t>
            </w:r>
            <w:r w:rsidRPr="002361A8">
              <w:rPr>
                <w:rFonts w:ascii="TimesLTStd-Roman" w:eastAsia="等线" w:hAnsi="TimesLTStd-Roman"/>
                <w:b/>
                <w:spacing w:val="-2"/>
              </w:rPr>
              <w:t>end for</w:t>
            </w:r>
          </w:p>
          <w:p w:rsidR="002361A8" w:rsidRPr="002361A8"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2361A8">
              <w:rPr>
                <w:rFonts w:ascii="TimesLTStd-Roman" w:eastAsia="等线" w:hAnsi="TimesLTStd-Roman"/>
                <w:spacing w:val="-2"/>
                <w:lang w:eastAsia="zh-CN"/>
              </w:rPr>
              <w:t xml:space="preserve">24.  </w:t>
            </w:r>
            <w:r w:rsidRPr="002361A8">
              <w:rPr>
                <w:rFonts w:ascii="TimesLTStd-Roman" w:eastAsia="等线" w:hAnsi="TimesLTStd-Roman"/>
                <w:b/>
                <w:spacing w:val="-2"/>
              </w:rPr>
              <w:t xml:space="preserve">return </w:t>
            </w:r>
            <w:r w:rsidRPr="002361A8">
              <w:rPr>
                <w:rFonts w:ascii="TimesLTStd-Roman" w:eastAsia="等线" w:hAnsi="TimesLTStd-Roman"/>
                <w:i/>
                <w:spacing w:val="-2"/>
                <w:lang w:eastAsia="zh-CN"/>
              </w:rPr>
              <w:t xml:space="preserve"> </w:t>
            </w:r>
            <w:r w:rsidRPr="002361A8">
              <w:rPr>
                <w:rFonts w:ascii="TimesLTStd-Roman" w:eastAsia="等线" w:hAnsi="TimesLTStd-Roman" w:cs="TimesLTStd-Roman"/>
                <w:i/>
                <w:spacing w:val="-2"/>
                <w:lang w:val="en" w:eastAsia="zh-CN"/>
              </w:rPr>
              <w:t xml:space="preserve"> A</w:t>
            </w:r>
            <w:r w:rsidRPr="002361A8">
              <w:rPr>
                <w:rFonts w:ascii="TimesLTStd-Roman" w:eastAsia="等线" w:hAnsi="TimesLTStd-Roman" w:cs="TimesLTStd-Roman"/>
                <w:i/>
                <w:spacing w:val="-2"/>
                <w:vertAlign w:val="subscript"/>
                <w:lang w:val="en" w:eastAsia="zh-CN"/>
              </w:rPr>
              <w:t>cs</w:t>
            </w:r>
            <w:r w:rsidRPr="002361A8">
              <w:rPr>
                <w:rFonts w:ascii="TimesLTStd-Roman" w:eastAsia="等线" w:hAnsi="TimesLTStd-Roman" w:cs="TimesLTStd-Roman"/>
                <w:spacing w:val="-2"/>
                <w:lang w:val="en" w:eastAsia="zh-CN"/>
              </w:rPr>
              <w:t xml:space="preserve">, </w:t>
            </w:r>
            <w:r w:rsidRPr="002361A8">
              <w:rPr>
                <w:rFonts w:ascii="TimesLTStd-Roman" w:eastAsia="等线" w:hAnsi="TimesLTStd-Roman" w:cs="TimesLTStd-Roman"/>
                <w:i/>
                <w:spacing w:val="-2"/>
                <w:lang w:val="en" w:eastAsia="zh-CN"/>
              </w:rPr>
              <w:t>A</w:t>
            </w:r>
            <w:r w:rsidRPr="002361A8">
              <w:rPr>
                <w:rFonts w:ascii="TimesLTStd-Roman" w:eastAsia="等线" w:hAnsi="TimesLTStd-Roman" w:cs="TimesLTStd-Roman"/>
                <w:i/>
                <w:spacing w:val="-2"/>
                <w:vertAlign w:val="subscript"/>
                <w:lang w:val="en" w:eastAsia="zh-CN"/>
              </w:rPr>
              <w:t>ce</w:t>
            </w:r>
          </w:p>
        </w:tc>
      </w:tr>
    </w:tbl>
    <w:p w:rsidR="00EA719B" w:rsidRDefault="00EA719B" w:rsidP="00EA719B">
      <w:pPr>
        <w:suppressAutoHyphens/>
        <w:autoSpaceDE w:val="0"/>
        <w:autoSpaceDN w:val="0"/>
        <w:adjustRightInd w:val="0"/>
        <w:spacing w:line="252" w:lineRule="auto"/>
        <w:jc w:val="both"/>
        <w:rPr>
          <w:rFonts w:ascii="TimesLTStd-Roman" w:eastAsia="等线" w:hAnsi="TimesLTStd-Roman"/>
          <w:spacing w:val="-2"/>
          <w:lang w:val="en" w:eastAsia="zh-CN"/>
        </w:rPr>
      </w:pPr>
    </w:p>
    <w:p w:rsidR="00D2140A" w:rsidRPr="00D2140A" w:rsidRDefault="00D2140A" w:rsidP="00EA719B">
      <w:pPr>
        <w:suppressAutoHyphens/>
        <w:autoSpaceDE w:val="0"/>
        <w:autoSpaceDN w:val="0"/>
        <w:adjustRightInd w:val="0"/>
        <w:spacing w:line="252" w:lineRule="auto"/>
        <w:jc w:val="both"/>
        <w:rPr>
          <w:rFonts w:ascii="TimesLTStd-Roman" w:eastAsia="等线" w:hAnsi="TimesLTStd-Roman" w:cs="TimesLTStd-Roman"/>
          <w:spacing w:val="-2"/>
          <w:lang w:val="en" w:eastAsia="zh-CN"/>
        </w:rPr>
      </w:pPr>
      <w:proofErr w:type="gramStart"/>
      <w:r w:rsidRPr="00D2140A">
        <w:rPr>
          <w:rFonts w:ascii="TimesLTStd-Roman" w:eastAsia="等线" w:hAnsi="TimesLTStd-Roman" w:cs="TimesLTStd-Roman"/>
          <w:spacing w:val="-2"/>
        </w:rPr>
        <w:t>Algorithm</w:t>
      </w:r>
      <w:r w:rsidRPr="00D2140A">
        <w:rPr>
          <w:rFonts w:ascii="TimesLTStd-Roman" w:eastAsia="等线" w:hAnsi="TimesLTStd-Roman" w:cs="TimesLTStd-Roman"/>
          <w:spacing w:val="-2"/>
          <w:lang w:eastAsia="zh-CN"/>
        </w:rPr>
        <w:t xml:space="preserve"> 3</w:t>
      </w:r>
      <w:r w:rsidRPr="00D2140A">
        <w:rPr>
          <w:rFonts w:ascii="TimesLTStd-Roman" w:eastAsia="等线" w:hAnsi="TimesLTStd-Roman" w:cs="TimesLTStd-Roman"/>
          <w:spacing w:val="-2"/>
          <w:lang w:val="en" w:eastAsia="zh-CN"/>
        </w:rPr>
        <w:t>.</w:t>
      </w:r>
      <w:proofErr w:type="gramEnd"/>
      <w:r w:rsidRPr="00D2140A">
        <w:rPr>
          <w:rFonts w:ascii="TimesLTStd-Roman" w:eastAsia="等线" w:hAnsi="TimesLTStd-Roman" w:cs="TimesLTStd-Roman"/>
          <w:spacing w:val="-2"/>
          <w:lang w:val="en" w:eastAsia="zh-CN"/>
        </w:rPr>
        <w:t xml:space="preserve"> Next, for </w:t>
      </w:r>
      <w:r w:rsidRPr="00D2140A">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w:t>
      </w:r>
      <w:r w:rsidR="00E443E5">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i/>
          <w:spacing w:val="-2"/>
        </w:rPr>
        <w:t>A</w:t>
      </w:r>
      <w:r w:rsidRPr="00D2140A">
        <w:rPr>
          <w:rFonts w:ascii="TimesLTStd-Roman" w:eastAsia="等线" w:hAnsi="TimesLTStd-Roman"/>
          <w:i/>
          <w:spacing w:val="-2"/>
          <w:vertAlign w:val="subscript"/>
        </w:rPr>
        <w:t>dir_</w:t>
      </w:r>
      <w:r w:rsidRPr="00D2140A">
        <w:rPr>
          <w:rFonts w:ascii="TimesLTStd-Roman" w:eastAsia="等线" w:hAnsi="TimesLTStd-Roman"/>
          <w:i/>
          <w:spacing w:val="-2"/>
          <w:vertAlign w:val="subscript"/>
          <w:lang w:eastAsia="zh-CN"/>
        </w:rPr>
        <w:t>set</w:t>
      </w:r>
      <w:r w:rsidRPr="00D2140A">
        <w:rPr>
          <w:rFonts w:ascii="TimesLTStd-Roman" w:eastAsia="等线" w:hAnsi="TimesLTStd-Roman"/>
          <w:spacing w:val="-2"/>
          <w:lang w:eastAsia="zh-CN"/>
        </w:rPr>
        <w:t xml:space="preserve">, and </w:t>
      </w:r>
      <w:r w:rsidR="00E443E5">
        <w:rPr>
          <w:rFonts w:ascii="TimesLTStd-Roman" w:eastAsia="等线" w:hAnsi="TimesLTStd-Roman" w:cs="TimesLTStd-Roman"/>
          <w:i/>
          <w:spacing w:val="-2"/>
          <w:lang w:val="en" w:eastAsia="zh-CN"/>
        </w:rPr>
        <w:t>t</w:t>
      </w:r>
      <w:r w:rsidRPr="00D2140A">
        <w:rPr>
          <w:rFonts w:ascii="TimesLTStd-Roman" w:eastAsia="等线" w:hAnsi="TimesLTStd-Roman"/>
          <w:spacing w:val="-2"/>
        </w:rPr>
        <w:sym w:font="Symbol" w:char="F0CF"/>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spacing w:val="-2"/>
          <w:lang w:eastAsia="zh-CN"/>
        </w:rPr>
        <w:t xml:space="preserve">, then </w:t>
      </w:r>
      <w:proofErr w:type="gramStart"/>
      <w:r w:rsidRPr="00D2140A">
        <w:rPr>
          <w:rFonts w:ascii="TimesLTStd-Roman" w:eastAsia="等线" w:hAnsi="TimesLTStd-Roman"/>
          <w:i/>
          <w:spacing w:val="-2"/>
        </w:rPr>
        <w:t>A</w:t>
      </w:r>
      <w:r w:rsidRPr="00D2140A">
        <w:rPr>
          <w:rFonts w:ascii="TimesLTStd-Roman" w:eastAsia="等线" w:hAnsi="TimesLTStd-Roman"/>
          <w:i/>
          <w:spacing w:val="-2"/>
          <w:vertAlign w:val="subscript"/>
          <w:lang w:eastAsia="zh-CN"/>
        </w:rPr>
        <w:t>cs</w:t>
      </w:r>
      <w:proofErr w:type="gramEnd"/>
      <w:r w:rsidRPr="00D2140A">
        <w:rPr>
          <w:rFonts w:ascii="TimesLTStd-Roman" w:eastAsia="等线" w:hAnsi="TimesLTStd-Roman"/>
          <w:spacing w:val="-2"/>
          <w:lang w:eastAsia="zh-CN"/>
        </w:rPr>
        <w:t xml:space="preserve"> = {</w:t>
      </w:r>
      <w:r w:rsidRPr="00D2140A">
        <w:rPr>
          <w:rFonts w:ascii="TimesLTStd-Roman" w:eastAsia="等线" w:hAnsi="TimesLTStd-Roman" w:cs="TimesLTStd-Roman"/>
          <w:i/>
          <w:spacing w:val="-2"/>
          <w:lang w:val="en" w:eastAsia="zh-CN"/>
        </w:rPr>
        <w:t>c</w:t>
      </w:r>
      <w:r w:rsidRPr="00D2140A">
        <w:rPr>
          <w:rFonts w:ascii="TimesLTStd-Roman" w:eastAsia="等线" w:hAnsi="TimesLTStd-Roman"/>
          <w:spacing w:val="-2"/>
          <w:lang w:eastAsia="zh-CN"/>
        </w:rPr>
        <w:t xml:space="preserve">}, then </w:t>
      </w:r>
      <w:r w:rsidRPr="00D2140A">
        <w:rPr>
          <w:rFonts w:ascii="TimesLTStd-Roman" w:eastAsia="等线" w:hAnsi="TimesLTStd-Roman" w:cs="TimesLTStd-Roman"/>
          <w:spacing w:val="-2"/>
        </w:rPr>
        <w:t>Algorithm</w:t>
      </w:r>
      <w:r w:rsidRPr="00D2140A">
        <w:rPr>
          <w:rFonts w:ascii="TimesLTStd-Roman" w:eastAsia="等线" w:hAnsi="TimesLTStd-Roman" w:cs="TimesLTStd-Roman"/>
          <w:spacing w:val="-2"/>
          <w:lang w:eastAsia="zh-CN"/>
        </w:rPr>
        <w:t xml:space="preserve"> 3 traverse all activities in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and get the choice start activity set </w:t>
      </w:r>
      <w:r w:rsidRPr="00D2140A">
        <w:rPr>
          <w:rFonts w:ascii="TimesLTStd-Roman" w:eastAsia="等线" w:hAnsi="TimesLTStd-Roman"/>
          <w:i/>
          <w:spacing w:val="-2"/>
        </w:rPr>
        <w:t>A</w:t>
      </w:r>
      <w:r w:rsidRPr="00D2140A">
        <w:rPr>
          <w:rFonts w:ascii="TimesLTStd-Roman" w:eastAsia="等线" w:hAnsi="TimesLTStd-Roman"/>
          <w:i/>
          <w:spacing w:val="-2"/>
          <w:vertAlign w:val="subscript"/>
          <w:lang w:eastAsia="zh-CN"/>
        </w:rPr>
        <w:t>cs</w:t>
      </w:r>
      <w:r w:rsidRPr="00D2140A">
        <w:rPr>
          <w:rFonts w:ascii="TimesLTStd-Roman" w:eastAsia="等线" w:hAnsi="TimesLTStd-Roman"/>
          <w:spacing w:val="-2"/>
          <w:lang w:eastAsia="zh-CN"/>
        </w:rPr>
        <w:t xml:space="preserve"> = {</w:t>
      </w:r>
      <w:r w:rsidRPr="00D2140A">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00D25E07">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spacing w:val="-2"/>
          <w:lang w:eastAsia="zh-CN"/>
        </w:rPr>
        <w:t>}.</w:t>
      </w:r>
      <w:r w:rsidR="00204F6A">
        <w:rPr>
          <w:rFonts w:ascii="TimesLTStd-Roman" w:eastAsia="等线" w:hAnsi="TimesLTStd-Roman" w:hint="eastAsia"/>
          <w:spacing w:val="-2"/>
          <w:lang w:eastAsia="zh-CN"/>
        </w:rPr>
        <w:t xml:space="preserve"> </w:t>
      </w:r>
      <w:r w:rsidRPr="00D2140A">
        <w:rPr>
          <w:rFonts w:ascii="TimesLTStd-Roman" w:eastAsia="等线" w:hAnsi="TimesLTStd-Roman" w:cs="TimesLTStd-Roman"/>
          <w:spacing w:val="-2"/>
          <w:lang w:val="en"/>
        </w:rPr>
        <w:t>Similarly</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i/>
          <w:spacing w:val="-2"/>
        </w:rPr>
        <w:t>A</w:t>
      </w:r>
      <w:r w:rsidRPr="00D2140A">
        <w:rPr>
          <w:rFonts w:ascii="TimesLTStd-Roman" w:eastAsia="等线" w:hAnsi="TimesLTStd-Roman"/>
          <w:i/>
          <w:spacing w:val="-2"/>
          <w:vertAlign w:val="subscript"/>
          <w:lang w:eastAsia="zh-CN"/>
        </w:rPr>
        <w:t>es</w:t>
      </w:r>
      <w:r w:rsidRPr="00D2140A">
        <w:rPr>
          <w:rFonts w:ascii="TimesLTStd-Roman" w:eastAsia="等线" w:hAnsi="TimesLTStd-Roman"/>
          <w:spacing w:val="-2"/>
          <w:lang w:eastAsia="zh-CN"/>
        </w:rPr>
        <w:t xml:space="preserve"> =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00D25E07">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spacing w:val="-2"/>
          <w:lang w:eastAsia="zh-CN"/>
        </w:rPr>
        <w:t xml:space="preserve">} can be obtained. </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rPr>
        <w:t xml:space="preserve">Definition </w:t>
      </w:r>
      <w:r w:rsidRPr="00D2140A">
        <w:rPr>
          <w:rFonts w:ascii="TimesLTStd-Roman" w:eastAsia="等线" w:hAnsi="TimesLTStd-Roman" w:cs="TimesLTStd-Roman"/>
          <w:i/>
          <w:spacing w:val="-2"/>
          <w:lang w:val="en" w:eastAsia="zh-CN"/>
        </w:rPr>
        <w:t>20</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eastAsia="zh-CN"/>
        </w:rPr>
        <w:t>Choice-branch Sequence</w:t>
      </w:r>
      <w:r w:rsidRPr="00D2140A">
        <w:rPr>
          <w:rFonts w:ascii="TimesLTStd-Roman" w:eastAsia="等线" w:hAnsi="TimesLTStd-Roman" w:cs="TimesLTStd-Roman"/>
          <w:spacing w:val="-2"/>
          <w:lang w:val="en" w:eastAsia="zh-CN"/>
        </w:rPr>
        <w:t xml:space="preserve">) Let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be a set of choice activities,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 &lt;</w:t>
      </w:r>
      <w:bookmarkStart w:id="20" w:name="OLE_LINK11"/>
      <w:bookmarkStart w:id="21" w:name="OLE_LINK10"/>
      <w:r w:rsidRPr="00D2140A">
        <w:rPr>
          <w:rFonts w:ascii="TimesLTStd-Roman" w:eastAsia="等线" w:hAnsi="TimesLTStd-Roman" w:cs="TimesLTStd-Roman"/>
          <w:i/>
          <w:spacing w:val="-2"/>
          <w:lang w:val="en" w:eastAsia="zh-CN"/>
        </w:rPr>
        <w:sym w:font="Symbol" w:char="F067"/>
      </w:r>
      <w:bookmarkEnd w:id="20"/>
      <w:bookmarkEnd w:id="21"/>
      <w:r w:rsidRPr="00D2140A">
        <w:rPr>
          <w:rFonts w:ascii="TimesLTStd-Roman" w:eastAsia="等线" w:hAnsi="TimesLTStd-Roman" w:cs="TimesLTStd-Roman"/>
          <w:spacing w:val="-2"/>
          <w:lang w:val="en" w:eastAsia="zh-CN"/>
        </w:rPr>
        <w:t xml:space="preserve">[1],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[2], …,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i/>
          <w:spacing w:val="-2"/>
          <w:lang w:val="en" w:eastAsia="zh-CN"/>
        </w:rPr>
        <w:t>S</w:t>
      </w:r>
      <w:r w:rsidRPr="00D2140A">
        <w:rPr>
          <w:rFonts w:ascii="TimesLTStd-Roman" w:eastAsia="等线" w:hAnsi="TimesLTStd-Roman"/>
          <w:i/>
          <w:spacing w:val="-2"/>
          <w:vertAlign w:val="subscript"/>
          <w:lang w:val="en" w:eastAsia="zh-CN"/>
        </w:rPr>
        <w:t>CA</w:t>
      </w:r>
      <w:r w:rsidRPr="00D2140A">
        <w:rPr>
          <w:rFonts w:ascii="Cambria Math" w:eastAsia="等线" w:hAnsi="Cambria Math" w:cs="Cambria Math"/>
          <w:spacing w:val="-2"/>
          <w:vertAlign w:val="superscript"/>
          <w:lang w:val="en" w:eastAsia="zh-CN"/>
        </w:rPr>
        <w:t>∗</w:t>
      </w:r>
      <w:r w:rsidRPr="00D2140A">
        <w:rPr>
          <w:rFonts w:ascii="Cambria Math" w:eastAsia="等线" w:hAnsi="Cambria Math" w:cs="Cambria Math"/>
          <w:spacing w:val="-2"/>
          <w:lang w:val="en" w:eastAsia="zh-CN"/>
        </w:rPr>
        <w:t xml:space="preserve"> </w:t>
      </w:r>
      <w:r w:rsidRPr="00D2140A">
        <w:rPr>
          <w:rFonts w:ascii="TimesLTStd-Roman" w:eastAsia="等线" w:hAnsi="TimesLTStd-Roman" w:cs="TimesLTStd-Roman"/>
          <w:spacing w:val="-2"/>
          <w:lang w:val="en" w:eastAsia="zh-CN"/>
        </w:rPr>
        <w:t xml:space="preserve">be a choice-branch sequence over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LA</w:t>
      </w:r>
      <w:r w:rsidRPr="00D2140A">
        <w:rPr>
          <w:rFonts w:ascii="TimesLTStd-Roman" w:eastAsia="等线" w:hAnsi="TimesLTStd-Roman" w:cs="TimesLTStd-Roman"/>
          <w:spacing w:val="-2"/>
          <w:lang w:val="en" w:eastAsia="zh-CN"/>
        </w:rPr>
        <w:t xml:space="preserve">, where for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if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 1, then only one activity exists on the choice branch; if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B3"/>
      </w:r>
      <w:r w:rsidRPr="00D2140A">
        <w:rPr>
          <w:rFonts w:ascii="TimesLTStd-Roman" w:eastAsia="等线" w:hAnsi="TimesLTStd-Roman" w:cs="TimesLTStd-Roman"/>
          <w:spacing w:val="-2"/>
          <w:lang w:val="en" w:eastAsia="zh-CN"/>
        </w:rPr>
        <w:t xml:space="preserve"> 2,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sz w:val="24"/>
          <w:szCs w:val="24"/>
          <w:lang w:val="en"/>
        </w:rPr>
        <w:t xml:space="preserve"> </w:t>
      </w:r>
      <w:r w:rsidRPr="00D2140A">
        <w:rPr>
          <w:rFonts w:ascii="TimesLTStd-Roman" w:eastAsia="等线" w:hAnsi="TimesLTStd-Roman" w:cs="TimesLTStd-Roman"/>
          <w:spacing w:val="-2"/>
        </w:rPr>
        <w:sym w:font="Symbol" w:char="F03E"/>
      </w:r>
      <w:r w:rsidRPr="00D2140A">
        <w:rPr>
          <w:rFonts w:ascii="TimesLTStd-Roman" w:eastAsia="等线" w:hAnsi="TimesLTStd-Roman" w:cs="TimesLTStd-Roman"/>
          <w:i/>
          <w:spacing w:val="-2"/>
          <w:vertAlign w:val="subscript"/>
          <w:lang w:val="en" w:eastAsia="zh-C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+ 1],</w:t>
      </w:r>
      <w:r w:rsidRPr="00D2140A">
        <w:rPr>
          <w:rFonts w:ascii="TimesLTStd-Roman" w:eastAsia="等线" w:hAnsi="TimesLTStd-Roman" w:cs="TimesLTStd-Roman"/>
          <w:i/>
          <w:spacing w:val="-2"/>
          <w:lang w:val="en" w:eastAsia="zh-CN"/>
        </w:rPr>
        <w:t xml:space="preserve"> 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{1, 2, …, </w:t>
      </w:r>
      <w:r w:rsidRPr="00D2140A">
        <w:rPr>
          <w:rFonts w:ascii="TimesLTStd-Roman" w:eastAsia="等线" w:hAnsi="TimesLTStd-Roman" w:cs="TimesLTStd-Roman"/>
          <w:i/>
          <w:spacing w:val="-2"/>
          <w:lang w:eastAsia="zh-CN"/>
        </w:rPr>
        <w:t>n</w:t>
      </w:r>
      <w:r w:rsidRPr="00D2140A">
        <w:rPr>
          <w:rFonts w:ascii="TimesLTStd-Roman" w:eastAsia="等线" w:hAnsi="TimesLTStd-Roman" w:cs="TimesLTStd-Roman"/>
          <w:spacing w:val="-2"/>
          <w:lang w:eastAsia="zh-CN"/>
        </w:rPr>
        <w:t xml:space="preserve">-1}.The set of </w:t>
      </w:r>
      <w:r w:rsidRPr="00D2140A">
        <w:rPr>
          <w:rFonts w:ascii="TimesLTStd-Roman" w:eastAsia="等线" w:hAnsi="TimesLTStd-Roman" w:cs="TimesLTStd-Roman"/>
          <w:spacing w:val="-2"/>
          <w:lang w:val="en" w:eastAsia="zh-CN"/>
        </w:rPr>
        <w:t>choice-branch sequence is represented by</w:t>
      </w:r>
      <w:r w:rsidRPr="00D2140A">
        <w:rPr>
          <w:rFonts w:ascii="TimesLTStd-Roman" w:eastAsia="等线" w:hAnsi="TimesLTStd-Roman" w:cs="TimesLTStd-Roman"/>
          <w:i/>
          <w:spacing w:val="-2"/>
          <w:lang w:val="en" w:eastAsia="zh-CN"/>
        </w:rPr>
        <w:t xml:space="preserve"> 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where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i/>
          <w:spacing w:val="-2"/>
          <w:lang w:val="en" w:eastAsia="zh-CN"/>
        </w:rPr>
        <w:t xml:space="preserve"> S</w:t>
      </w:r>
      <w:r w:rsidRPr="00D2140A">
        <w:rPr>
          <w:rFonts w:ascii="TimesLTStd-Roman" w:eastAsia="等线" w:hAnsi="TimesLTStd-Roman"/>
          <w:i/>
          <w:spacing w:val="-2"/>
          <w:vertAlign w:val="subscript"/>
          <w:lang w:val="en" w:eastAsia="zh-CN"/>
        </w:rPr>
        <w:t>CA</w:t>
      </w:r>
      <w:r w:rsidRPr="00D2140A">
        <w:rPr>
          <w:rFonts w:ascii="Cambria Math" w:eastAsia="等线" w:hAnsi="Cambria Math" w:cs="Cambria Math"/>
          <w:spacing w:val="-2"/>
          <w:vertAlign w:val="superscript"/>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 1</w:t>
      </w:r>
      <w:r w:rsidRPr="00D2140A">
        <w:rPr>
          <w:rFonts w:ascii="TimesLTStd-Roman" w:eastAsia="等线" w:hAnsi="TimesLTStd-Roman" w:cs="TimesLTStd-Roman"/>
          <w:spacing w:val="-2"/>
        </w:rPr>
        <w:sym w:font="Symbol" w:char="F0C8"/>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sz w:val="24"/>
          <w:szCs w:val="24"/>
          <w:lang w:val="en"/>
        </w:rPr>
        <w:t xml:space="preserve"> </w:t>
      </w:r>
      <w:r w:rsidRPr="00D2140A">
        <w:rPr>
          <w:rFonts w:ascii="TimesLTStd-Roman" w:eastAsia="等线" w:hAnsi="TimesLTStd-Roman" w:cs="TimesLTStd-Roman"/>
          <w:spacing w:val="-2"/>
        </w:rPr>
        <w:sym w:font="Symbol" w:char="F03E"/>
      </w:r>
      <w:r w:rsidRPr="00D2140A">
        <w:rPr>
          <w:rFonts w:ascii="TimesLTStd-Roman" w:eastAsia="等线" w:hAnsi="TimesLTStd-Roman" w:cs="TimesLTStd-Roman"/>
          <w:i/>
          <w:spacing w:val="-2"/>
          <w:vertAlign w:val="subscript"/>
          <w:lang w:val="en" w:eastAsia="zh-C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+1]</w:t>
      </w:r>
      <w:r w:rsidRPr="00D2140A">
        <w:rPr>
          <w:rFonts w:ascii="TimesLTStd-Roman" w:eastAsia="华文楷体" w:hAnsi="TimesLTStd-Roman" w:cs="TimesLTStd-Roman"/>
          <w:spacing w:val="-2"/>
          <w:lang w:eastAsia="zh-C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{1, 2, …, </w:t>
      </w:r>
      <w:r w:rsidRPr="00D2140A">
        <w:rPr>
          <w:rFonts w:ascii="TimesLTStd-Roman" w:eastAsia="等线" w:hAnsi="TimesLTStd-Roman" w:cs="TimesLTStd-Roman"/>
          <w:i/>
          <w:spacing w:val="-2"/>
          <w:lang w:eastAsia="zh-CN"/>
        </w:rPr>
        <w:t>n</w:t>
      </w:r>
      <w:r w:rsidRPr="00D2140A">
        <w:rPr>
          <w:rFonts w:ascii="TimesLTStd-Roman" w:eastAsia="等线" w:hAnsi="TimesLTStd-Roman" w:cs="TimesLTStd-Roman"/>
          <w:spacing w:val="-2"/>
          <w:lang w:eastAsia="zh-CN"/>
        </w:rPr>
        <w:t>-1}</w:t>
      </w:r>
      <w:r w:rsidRPr="00D2140A">
        <w:rPr>
          <w:rFonts w:ascii="TimesLTStd-Roman" w:eastAsia="等线" w:hAnsi="TimesLTStd-Roman" w:cs="TimesLTStd-Roman"/>
          <w:spacing w:val="-2"/>
          <w:lang w:val="en" w:eastAsia="zh-CN"/>
        </w:rPr>
        <w:t>)}.</w:t>
      </w:r>
    </w:p>
    <w:p w:rsidR="00D2140A" w:rsidRPr="002855CE" w:rsidRDefault="007A711D"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rPr>
      </w:pPr>
      <w:r>
        <w:rPr>
          <w:rFonts w:ascii="TimesLTStd-Roman" w:eastAsia="等线" w:hAnsi="TimesLTStd-Roman" w:cs="TimesLTStd-Roman"/>
          <w:spacing w:val="-2"/>
          <w:lang w:val="en" w:eastAsia="zh-CN"/>
        </w:rPr>
        <w:t>For instance</w:t>
      </w:r>
      <w:r w:rsidR="00D2140A" w:rsidRPr="002855CE">
        <w:rPr>
          <w:rFonts w:ascii="TimesLTStd-Roman" w:eastAsia="等线" w:hAnsi="TimesLTStd-Roman" w:cs="TimesLTStd-Roman"/>
          <w:spacing w:val="-2"/>
          <w:lang w:val="en" w:eastAsia="zh-CN"/>
        </w:rPr>
        <w:t xml:space="preserve">, let </w:t>
      </w:r>
      <w:r w:rsidR="00D2140A" w:rsidRPr="002855CE">
        <w:rPr>
          <w:rFonts w:ascii="TimesLTStd-Roman" w:eastAsia="等线" w:hAnsi="TimesLTStd-Roman" w:cs="TimesLTStd-Roman"/>
          <w:i/>
          <w:spacing w:val="-2"/>
          <w:lang w:val="en" w:eastAsia="zh-CN"/>
        </w:rPr>
        <w:t>L</w:t>
      </w:r>
      <w:r w:rsidR="00D2140A" w:rsidRPr="002855CE">
        <w:rPr>
          <w:rFonts w:ascii="TimesLTStd-Roman" w:eastAsia="等线" w:hAnsi="TimesLTStd-Roman" w:cs="TimesLTStd-Roman"/>
          <w:spacing w:val="-2"/>
          <w:lang w:val="en" w:eastAsia="zh-CN"/>
        </w:rPr>
        <w:t xml:space="preserve"> = {</w:t>
      </w:r>
      <w:r w:rsidR="00D2140A" w:rsidRPr="002855CE">
        <w:rPr>
          <w:rFonts w:ascii="TimesLTStd-Roman" w:eastAsia="等线" w:hAnsi="TimesLTStd-Roman" w:cs="TimesLTStd-Roman"/>
          <w:i/>
          <w:spacing w:val="-2"/>
          <w:lang w:val="en"/>
        </w:rPr>
        <w:t>σ</w:t>
      </w:r>
      <w:r w:rsidR="00D2140A" w:rsidRPr="002855CE">
        <w:rPr>
          <w:rFonts w:ascii="TimesLTStd-Roman" w:eastAsia="等线" w:hAnsi="TimesLTStd-Roman" w:cs="TimesLTStd-Roman"/>
          <w:spacing w:val="-2"/>
          <w:vertAlign w:val="subscript"/>
          <w:lang w:val="en" w:eastAsia="zh-CN"/>
        </w:rPr>
        <w:t>1</w:t>
      </w:r>
      <w:r w:rsidR="00D2140A" w:rsidRPr="002855CE">
        <w:rPr>
          <w:rFonts w:ascii="TimesLTStd-Roman" w:eastAsia="等线" w:hAnsi="TimesLTStd-Roman" w:cs="TimesLTStd-Roman"/>
          <w:spacing w:val="-2"/>
          <w:lang w:val="en" w:eastAsia="zh-CN"/>
        </w:rPr>
        <w:t xml:space="preserve"> = &lt;</w:t>
      </w:r>
      <w:r w:rsidR="00D2140A" w:rsidRPr="002855CE">
        <w:rPr>
          <w:rFonts w:ascii="TimesLTStd-Roman" w:eastAsia="等线" w:hAnsi="TimesLTStd-Roman" w:cs="TimesLTStd-Roman"/>
          <w:i/>
          <w:spacing w:val="-2"/>
          <w:lang w:val="en" w:eastAsia="zh-CN"/>
        </w:rPr>
        <w:t>a</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m</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n</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i</w:t>
      </w:r>
      <w:r w:rsidR="00D2140A" w:rsidRPr="002855CE">
        <w:rPr>
          <w:rFonts w:ascii="TimesLTStd-Roman" w:eastAsia="等线" w:hAnsi="TimesLTStd-Roman" w:cs="TimesLTStd-Roman"/>
          <w:spacing w:val="-2"/>
          <w:lang w:val="en" w:eastAsia="zh-CN"/>
        </w:rPr>
        <w:t xml:space="preserve">&gt;, </w:t>
      </w:r>
      <w:r w:rsidR="00D2140A" w:rsidRPr="002855CE">
        <w:rPr>
          <w:rFonts w:ascii="TimesLTStd-Roman" w:eastAsia="等线" w:hAnsi="TimesLTStd-Roman" w:cs="TimesLTStd-Roman"/>
          <w:i/>
          <w:spacing w:val="-2"/>
          <w:lang w:val="en"/>
        </w:rPr>
        <w:t>σ</w:t>
      </w:r>
      <w:r w:rsidR="00D2140A" w:rsidRPr="002855CE">
        <w:rPr>
          <w:rFonts w:ascii="TimesLTStd-Roman" w:eastAsia="等线" w:hAnsi="TimesLTStd-Roman" w:cs="TimesLTStd-Roman"/>
          <w:spacing w:val="-2"/>
          <w:vertAlign w:val="subscript"/>
          <w:lang w:val="en" w:eastAsia="zh-CN"/>
        </w:rPr>
        <w:t>2</w:t>
      </w:r>
      <w:r w:rsidR="00D2140A" w:rsidRPr="002855CE">
        <w:rPr>
          <w:rFonts w:ascii="TimesLTStd-Roman" w:eastAsia="等线" w:hAnsi="TimesLTStd-Roman" w:cs="TimesLTStd-Roman"/>
          <w:spacing w:val="-2"/>
          <w:lang w:val="en" w:eastAsia="zh-CN"/>
        </w:rPr>
        <w:t xml:space="preserve"> = &lt;</w:t>
      </w:r>
      <w:r w:rsidR="00D2140A" w:rsidRPr="002855CE">
        <w:rPr>
          <w:rFonts w:ascii="TimesLTStd-Roman" w:eastAsia="等线" w:hAnsi="TimesLTStd-Roman" w:cs="TimesLTStd-Roman"/>
          <w:i/>
          <w:spacing w:val="-2"/>
          <w:lang w:val="en" w:eastAsia="zh-CN"/>
        </w:rPr>
        <w:t>a</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m</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q</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w</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i</w:t>
      </w:r>
      <w:r w:rsidR="00D2140A" w:rsidRPr="002855CE">
        <w:rPr>
          <w:rFonts w:ascii="TimesLTStd-Roman" w:eastAsia="等线" w:hAnsi="TimesLTStd-Roman" w:cs="TimesLTStd-Roman"/>
          <w:spacing w:val="-2"/>
          <w:lang w:val="en" w:eastAsia="zh-CN"/>
        </w:rPr>
        <w:t xml:space="preserve">&gt;, </w:t>
      </w:r>
      <w:r w:rsidR="00D2140A" w:rsidRPr="002855CE">
        <w:rPr>
          <w:rFonts w:ascii="TimesLTStd-Roman" w:eastAsia="等线" w:hAnsi="TimesLTStd-Roman" w:cs="TimesLTStd-Roman"/>
          <w:i/>
          <w:spacing w:val="-2"/>
          <w:lang w:val="en"/>
        </w:rPr>
        <w:t>σ</w:t>
      </w:r>
      <w:r w:rsidR="00D2140A" w:rsidRPr="002855CE">
        <w:rPr>
          <w:rFonts w:ascii="TimesLTStd-Roman" w:eastAsia="等线" w:hAnsi="TimesLTStd-Roman" w:cs="TimesLTStd-Roman"/>
          <w:spacing w:val="-2"/>
          <w:vertAlign w:val="subscript"/>
          <w:lang w:val="en" w:eastAsia="zh-CN"/>
        </w:rPr>
        <w:t>3</w:t>
      </w:r>
      <w:r w:rsidR="00D2140A" w:rsidRPr="002855CE">
        <w:rPr>
          <w:rFonts w:ascii="TimesLTStd-Roman" w:eastAsia="等线" w:hAnsi="TimesLTStd-Roman" w:cs="TimesLTStd-Roman"/>
          <w:spacing w:val="-2"/>
          <w:lang w:val="en" w:eastAsia="zh-CN"/>
        </w:rPr>
        <w:t xml:space="preserve"> = &lt;</w:t>
      </w:r>
      <w:r w:rsidR="00D2140A" w:rsidRPr="002855CE">
        <w:rPr>
          <w:rFonts w:ascii="TimesLTStd-Roman" w:eastAsia="等线" w:hAnsi="TimesLTStd-Roman" w:cs="TimesLTStd-Roman"/>
          <w:i/>
          <w:spacing w:val="-2"/>
          <w:lang w:val="en" w:eastAsia="zh-CN"/>
        </w:rPr>
        <w:t>a</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m</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g</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h</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i</w:t>
      </w:r>
      <w:r w:rsidR="00D2140A" w:rsidRPr="002855CE">
        <w:rPr>
          <w:rFonts w:ascii="TimesLTStd-Roman" w:eastAsia="等线" w:hAnsi="TimesLTStd-Roman" w:cs="TimesLTStd-Roman"/>
          <w:spacing w:val="-2"/>
          <w:lang w:val="en" w:eastAsia="zh-CN"/>
        </w:rPr>
        <w:t xml:space="preserve">&gt;}is a complete log, we can get </w:t>
      </w:r>
      <w:r w:rsidR="00D2140A" w:rsidRPr="002855CE">
        <w:rPr>
          <w:rFonts w:ascii="TimesLTStd-Roman" w:eastAsia="等线" w:hAnsi="TimesLTStd-Roman" w:cs="TimesLTStd-Roman"/>
          <w:i/>
          <w:spacing w:val="-2"/>
          <w:lang w:val="en" w:eastAsia="zh-CN"/>
        </w:rPr>
        <w:t>S</w:t>
      </w:r>
      <w:r w:rsidR="00D2140A" w:rsidRPr="002855CE">
        <w:rPr>
          <w:rFonts w:ascii="TimesLTStd-Roman" w:eastAsia="等线" w:hAnsi="TimesLTStd-Roman" w:cs="TimesLTStd-Roman"/>
          <w:i/>
          <w:spacing w:val="-2"/>
          <w:vertAlign w:val="subscript"/>
          <w:lang w:val="en" w:eastAsia="zh-CN"/>
        </w:rPr>
        <w:t>CA</w:t>
      </w:r>
      <w:r w:rsidR="00D2140A" w:rsidRPr="002855CE">
        <w:rPr>
          <w:rFonts w:ascii="TimesLTStd-Roman" w:eastAsia="等线" w:hAnsi="TimesLTStd-Roman" w:cs="TimesLTStd-Roman"/>
          <w:spacing w:val="-2"/>
          <w:lang w:val="en" w:eastAsia="zh-CN"/>
        </w:rPr>
        <w:t xml:space="preserve"> = {</w:t>
      </w:r>
      <w:r w:rsidR="00EB6C62">
        <w:rPr>
          <w:rFonts w:ascii="TimesLTStd-Roman" w:eastAsia="等线" w:hAnsi="TimesLTStd-Roman" w:cs="TimesLTStd-Roman" w:hint="eastAsia"/>
          <w:i/>
          <w:spacing w:val="-2"/>
          <w:lang w:val="en" w:eastAsia="zh-CN"/>
        </w:rPr>
        <w:t>n</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q</w:t>
      </w:r>
      <w:r w:rsidR="00D2140A" w:rsidRPr="002855CE">
        <w:rPr>
          <w:rFonts w:ascii="TimesLTStd-Roman" w:eastAsia="等线" w:hAnsi="TimesLTStd-Roman" w:cs="TimesLTStd-Roman"/>
          <w:spacing w:val="-2"/>
          <w:lang w:val="en" w:eastAsia="zh-CN"/>
        </w:rPr>
        <w:t>,</w:t>
      </w:r>
      <w:r w:rsidR="00D2140A" w:rsidRPr="002855CE">
        <w:rPr>
          <w:rFonts w:ascii="TimesLTStd-Roman" w:eastAsia="等线" w:hAnsi="TimesLTStd-Roman" w:cs="TimesLTStd-Roman"/>
          <w:i/>
          <w:spacing w:val="-2"/>
          <w:lang w:val="en" w:eastAsia="zh-CN"/>
        </w:rPr>
        <w:t xml:space="preserve"> </w:t>
      </w:r>
      <w:r w:rsidR="00EB6C62">
        <w:rPr>
          <w:rFonts w:ascii="TimesLTStd-Roman" w:eastAsia="等线" w:hAnsi="TimesLTStd-Roman" w:cs="TimesLTStd-Roman" w:hint="eastAsia"/>
          <w:i/>
          <w:spacing w:val="-2"/>
          <w:lang w:val="en" w:eastAsia="zh-CN"/>
        </w:rPr>
        <w:t>w</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g</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h</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A</w:t>
      </w:r>
      <w:r w:rsidR="00D2140A" w:rsidRPr="002855CE">
        <w:rPr>
          <w:rFonts w:ascii="TimesLTStd-Roman" w:eastAsia="等线" w:hAnsi="TimesLTStd-Roman" w:cs="TimesLTStd-Roman"/>
          <w:i/>
          <w:spacing w:val="-2"/>
          <w:vertAlign w:val="subscript"/>
          <w:lang w:val="en" w:eastAsia="zh-CN"/>
        </w:rPr>
        <w:t>dir_set</w:t>
      </w:r>
      <w:r w:rsidR="00D2140A" w:rsidRPr="002855CE">
        <w:rPr>
          <w:rFonts w:ascii="TimesLTStd-Roman" w:eastAsia="等线" w:hAnsi="TimesLTStd-Roman" w:cs="TimesLTStd-Roman"/>
          <w:spacing w:val="-2"/>
          <w:lang w:val="en" w:eastAsia="zh-CN"/>
        </w:rPr>
        <w:t xml:space="preserve"> = {(</w:t>
      </w:r>
      <w:r w:rsidR="00EB6C62">
        <w:rPr>
          <w:rFonts w:ascii="TimesLTStd-Roman" w:eastAsia="等线" w:hAnsi="TimesLTStd-Roman" w:cs="TimesLTStd-Roman" w:hint="eastAsia"/>
          <w:i/>
          <w:spacing w:val="-2"/>
          <w:lang w:val="en" w:eastAsia="zh-CN"/>
        </w:rPr>
        <w:t>m</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c</w:t>
      </w:r>
      <w:r w:rsidR="00D2140A" w:rsidRPr="002855CE">
        <w:rPr>
          <w:rFonts w:ascii="TimesLTStd-Roman" w:eastAsia="等线" w:hAnsi="TimesLTStd-Roman" w:cs="TimesLTStd-Roman"/>
          <w:spacing w:val="-2"/>
          <w:lang w:val="en" w:eastAsia="zh-CN"/>
        </w:rPr>
        <w:t>), (</w:t>
      </w:r>
      <w:r w:rsidR="00EB6C62">
        <w:rPr>
          <w:rFonts w:ascii="TimesLTStd-Roman" w:eastAsia="等线" w:hAnsi="TimesLTStd-Roman" w:cs="TimesLTStd-Roman" w:hint="eastAsia"/>
          <w:i/>
          <w:spacing w:val="-2"/>
          <w:lang w:val="en" w:eastAsia="zh-CN"/>
        </w:rPr>
        <w:t>m</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d</w:t>
      </w:r>
      <w:r w:rsidR="00D2140A" w:rsidRPr="002855CE">
        <w:rPr>
          <w:rFonts w:ascii="TimesLTStd-Roman" w:eastAsia="等线" w:hAnsi="TimesLTStd-Roman" w:cs="TimesLTStd-Roman"/>
          <w:spacing w:val="-2"/>
          <w:lang w:val="en" w:eastAsia="zh-CN"/>
        </w:rPr>
        <w:t>), (</w:t>
      </w:r>
      <w:r w:rsidR="00EB6C62">
        <w:rPr>
          <w:rFonts w:ascii="TimesLTStd-Roman" w:eastAsia="等线" w:hAnsi="TimesLTStd-Roman" w:cs="TimesLTStd-Roman" w:hint="eastAsia"/>
          <w:i/>
          <w:spacing w:val="-2"/>
          <w:lang w:val="en" w:eastAsia="zh-CN"/>
        </w:rPr>
        <w:t>q</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w</w:t>
      </w:r>
      <w:r w:rsidR="00D2140A" w:rsidRPr="002855CE">
        <w:rPr>
          <w:rFonts w:ascii="TimesLTStd-Roman" w:eastAsia="等线" w:hAnsi="TimesLTStd-Roman" w:cs="TimesLTStd-Roman"/>
          <w:spacing w:val="-2"/>
          <w:lang w:val="en" w:eastAsia="zh-CN"/>
        </w:rPr>
        <w:t>), (</w:t>
      </w:r>
      <w:r w:rsidR="00EB6C62">
        <w:rPr>
          <w:rFonts w:ascii="TimesLTStd-Roman" w:eastAsia="等线" w:hAnsi="TimesLTStd-Roman" w:cs="TimesLTStd-Roman" w:hint="eastAsia"/>
          <w:i/>
          <w:spacing w:val="-2"/>
          <w:lang w:val="en" w:eastAsia="zh-CN"/>
        </w:rPr>
        <w:t>m</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 (</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g</w:t>
      </w:r>
      <w:r w:rsidR="00D2140A" w:rsidRPr="002855CE">
        <w:rPr>
          <w:rFonts w:ascii="TimesLTStd-Roman" w:eastAsia="等线" w:hAnsi="TimesLTStd-Roman" w:cs="TimesLTStd-Roman"/>
          <w:spacing w:val="-2"/>
          <w:lang w:val="en" w:eastAsia="zh-CN"/>
        </w:rPr>
        <w:t>), (</w:t>
      </w:r>
      <w:r w:rsidR="00D2140A" w:rsidRPr="002855CE">
        <w:rPr>
          <w:rFonts w:ascii="TimesLTStd-Roman" w:eastAsia="等线" w:hAnsi="TimesLTStd-Roman" w:cs="TimesLTStd-Roman"/>
          <w:i/>
          <w:spacing w:val="-2"/>
          <w:lang w:val="en" w:eastAsia="zh-CN"/>
        </w:rPr>
        <w:t>g</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h</w:t>
      </w:r>
      <w:r w:rsidR="00D2140A" w:rsidRPr="002855CE">
        <w:rPr>
          <w:rFonts w:ascii="TimesLTStd-Roman" w:eastAsia="等线" w:hAnsi="TimesLTStd-Roman" w:cs="TimesLTStd-Roman"/>
          <w:spacing w:val="-2"/>
          <w:lang w:val="en" w:eastAsia="zh-CN"/>
        </w:rPr>
        <w:t>), (</w:t>
      </w:r>
      <w:r w:rsidR="00D2140A" w:rsidRPr="002855CE">
        <w:rPr>
          <w:rFonts w:ascii="TimesLTStd-Roman" w:eastAsia="等线" w:hAnsi="TimesLTStd-Roman" w:cs="TimesLTStd-Roman"/>
          <w:i/>
          <w:spacing w:val="-2"/>
          <w:lang w:val="en" w:eastAsia="zh-CN"/>
        </w:rPr>
        <w:t>h</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i</w:t>
      </w:r>
      <w:r w:rsidR="00D2140A" w:rsidRPr="002855CE">
        <w:rPr>
          <w:rFonts w:ascii="TimesLTStd-Roman" w:eastAsia="等线" w:hAnsi="TimesLTStd-Roman" w:cs="TimesLTStd-Roman"/>
          <w:spacing w:val="-2"/>
          <w:lang w:val="en" w:eastAsia="zh-CN"/>
        </w:rPr>
        <w:t>)},</w:t>
      </w:r>
      <w:r w:rsidR="00D2140A" w:rsidRPr="002855CE">
        <w:rPr>
          <w:rFonts w:ascii="TimesLTStd-Roman" w:eastAsia="等线" w:hAnsi="TimesLTStd-Roman" w:cs="TimesLTStd-Roman"/>
          <w:i/>
          <w:spacing w:val="-2"/>
          <w:lang w:val="en" w:eastAsia="zh-CN"/>
        </w:rPr>
        <w:t xml:space="preserve"> A</w:t>
      </w:r>
      <w:r w:rsidR="00D2140A" w:rsidRPr="002855CE">
        <w:rPr>
          <w:rFonts w:ascii="TimesLTStd-Roman" w:eastAsia="等线" w:hAnsi="TimesLTStd-Roman" w:cs="TimesLTStd-Roman"/>
          <w:i/>
          <w:spacing w:val="-2"/>
          <w:vertAlign w:val="subscript"/>
          <w:lang w:val="en" w:eastAsia="zh-CN"/>
        </w:rPr>
        <w:t>cs</w:t>
      </w:r>
      <w:r w:rsidR="00D2140A" w:rsidRPr="002855CE">
        <w:rPr>
          <w:rFonts w:ascii="TimesLTStd-Roman" w:eastAsia="等线" w:hAnsi="TimesLTStd-Roman" w:cs="TimesLTStd-Roman"/>
          <w:spacing w:val="-2"/>
          <w:lang w:val="en" w:eastAsia="zh-CN"/>
        </w:rPr>
        <w:t xml:space="preserve"> = {</w:t>
      </w:r>
      <w:r w:rsidR="00EB6C62">
        <w:rPr>
          <w:rFonts w:ascii="TimesLTStd-Roman" w:eastAsia="等线" w:hAnsi="TimesLTStd-Roman" w:cs="TimesLTStd-Roman" w:hint="eastAsia"/>
          <w:i/>
          <w:spacing w:val="-2"/>
          <w:lang w:val="en" w:eastAsia="zh-CN"/>
        </w:rPr>
        <w:t>n</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q</w:t>
      </w:r>
      <w:r w:rsidR="00D2140A" w:rsidRPr="002855CE">
        <w:rPr>
          <w:rFonts w:ascii="TimesLTStd-Roman" w:eastAsia="等线" w:hAnsi="TimesLTStd-Roman" w:cs="TimesLTStd-Roman"/>
          <w:spacing w:val="-2"/>
          <w:lang w:val="en" w:eastAsia="zh-CN"/>
        </w:rPr>
        <w:t>,</w:t>
      </w:r>
      <w:r w:rsidR="00D2140A" w:rsidRPr="002855CE">
        <w:rPr>
          <w:rFonts w:ascii="TimesLTStd-Roman" w:eastAsia="等线" w:hAnsi="TimesLTStd-Roman" w:cs="TimesLTStd-Roman"/>
          <w:i/>
          <w:spacing w:val="-2"/>
          <w:lang w:val="en" w:eastAsia="zh-CN"/>
        </w:rPr>
        <w:t xml:space="preserve"> f</w:t>
      </w:r>
      <w:r w:rsidR="00D2140A" w:rsidRPr="002855CE">
        <w:rPr>
          <w:rFonts w:ascii="TimesLTStd-Roman" w:eastAsia="等线" w:hAnsi="TimesLTStd-Roman" w:cs="TimesLTStd-Roman"/>
          <w:spacing w:val="-2"/>
          <w:lang w:val="en" w:eastAsia="zh-CN"/>
        </w:rPr>
        <w:t xml:space="preserve">}, and </w:t>
      </w:r>
      <w:r w:rsidR="00D2140A" w:rsidRPr="002855CE">
        <w:rPr>
          <w:rFonts w:ascii="TimesLTStd-Roman" w:eastAsia="等线" w:hAnsi="TimesLTStd-Roman" w:cs="TimesLTStd-Roman"/>
          <w:i/>
          <w:spacing w:val="-2"/>
          <w:lang w:val="en" w:eastAsia="zh-CN"/>
        </w:rPr>
        <w:t>A</w:t>
      </w:r>
      <w:r w:rsidR="00D2140A" w:rsidRPr="002855CE">
        <w:rPr>
          <w:rFonts w:ascii="TimesLTStd-Roman" w:eastAsia="等线" w:hAnsi="TimesLTStd-Roman" w:cs="TimesLTStd-Roman"/>
          <w:i/>
          <w:spacing w:val="-2"/>
          <w:vertAlign w:val="subscript"/>
          <w:lang w:val="en" w:eastAsia="zh-CN"/>
        </w:rPr>
        <w:t>ce</w:t>
      </w:r>
      <w:r w:rsidR="00D2140A" w:rsidRPr="002855CE">
        <w:rPr>
          <w:rFonts w:ascii="TimesLTStd-Roman" w:eastAsia="等线" w:hAnsi="TimesLTStd-Roman" w:cs="TimesLTStd-Roman"/>
          <w:spacing w:val="-2"/>
          <w:lang w:val="en" w:eastAsia="zh-CN"/>
        </w:rPr>
        <w:t xml:space="preserve"> = {</w:t>
      </w:r>
      <w:r w:rsidR="00EB6C62">
        <w:rPr>
          <w:rFonts w:ascii="TimesLTStd-Roman" w:eastAsia="等线" w:hAnsi="TimesLTStd-Roman" w:cs="TimesLTStd-Roman" w:hint="eastAsia"/>
          <w:i/>
          <w:spacing w:val="-2"/>
          <w:lang w:val="en" w:eastAsia="zh-CN"/>
        </w:rPr>
        <w:t>w</w:t>
      </w:r>
      <w:r w:rsidR="00D2140A" w:rsidRPr="002855CE">
        <w:rPr>
          <w:rFonts w:ascii="TimesLTStd-Roman" w:eastAsia="等线" w:hAnsi="TimesLTStd-Roman" w:cs="TimesLTStd-Roman"/>
          <w:spacing w:val="-2"/>
          <w:lang w:val="en" w:eastAsia="zh-CN"/>
        </w:rPr>
        <w:t>,</w:t>
      </w:r>
      <w:r w:rsidR="00D2140A" w:rsidRPr="002855CE">
        <w:rPr>
          <w:rFonts w:ascii="TimesLTStd-Roman" w:eastAsia="等线" w:hAnsi="TimesLTStd-Roman" w:cs="TimesLTStd-Roman"/>
          <w:i/>
          <w:spacing w:val="-2"/>
          <w:lang w:val="en" w:eastAsia="zh-CN"/>
        </w:rPr>
        <w:t xml:space="preserve"> h</w:t>
      </w:r>
      <w:r w:rsidR="00D2140A" w:rsidRPr="002855CE">
        <w:rPr>
          <w:rFonts w:ascii="TimesLTStd-Roman" w:eastAsia="等线" w:hAnsi="TimesLTStd-Roman" w:cs="TimesLTStd-Roman"/>
          <w:spacing w:val="-2"/>
          <w:lang w:val="en" w:eastAsia="zh-CN"/>
        </w:rPr>
        <w:t xml:space="preserve">}. Then we can obtain </w:t>
      </w:r>
      <w:r w:rsidR="00D2140A" w:rsidRPr="002855CE">
        <w:rPr>
          <w:rFonts w:ascii="TimesLTStd-Roman" w:eastAsia="等线" w:hAnsi="TimesLTStd-Roman" w:cs="TimesLTStd-Roman"/>
          <w:i/>
          <w:spacing w:val="-2"/>
          <w:lang w:val="en" w:eastAsia="zh-CN"/>
        </w:rPr>
        <w:sym w:font="Symbol" w:char="F067"/>
      </w:r>
      <w:r w:rsidR="00D2140A" w:rsidRPr="002855CE">
        <w:rPr>
          <w:rFonts w:ascii="TimesLTStd-Roman" w:eastAsia="等线" w:hAnsi="TimesLTStd-Roman" w:cs="TimesLTStd-Roman"/>
          <w:spacing w:val="-2"/>
          <w:vertAlign w:val="subscript"/>
          <w:lang w:val="en" w:eastAsia="zh-CN"/>
        </w:rPr>
        <w:t>1</w:t>
      </w:r>
      <w:r w:rsidR="00D2140A" w:rsidRPr="002855CE">
        <w:rPr>
          <w:rFonts w:ascii="TimesLTStd-Roman" w:eastAsia="等线" w:hAnsi="TimesLTStd-Roman" w:cs="TimesLTStd-Roman"/>
          <w:spacing w:val="-2"/>
          <w:lang w:val="en" w:eastAsia="zh-CN"/>
        </w:rPr>
        <w:t xml:space="preserve"> = &lt;</w:t>
      </w:r>
      <w:r w:rsidR="00EB6C62">
        <w:rPr>
          <w:rFonts w:ascii="TimesLTStd-Roman" w:eastAsia="等线" w:hAnsi="TimesLTStd-Roman" w:cs="TimesLTStd-Roman" w:hint="eastAsia"/>
          <w:i/>
          <w:spacing w:val="-2"/>
          <w:lang w:val="en" w:eastAsia="zh-CN"/>
        </w:rPr>
        <w:t>n</w:t>
      </w:r>
      <w:r w:rsidR="00D2140A" w:rsidRPr="002855CE">
        <w:rPr>
          <w:rFonts w:ascii="TimesLTStd-Roman" w:eastAsia="等线" w:hAnsi="TimesLTStd-Roman" w:cs="TimesLTStd-Roman"/>
          <w:spacing w:val="-2"/>
          <w:lang w:val="en" w:eastAsia="zh-CN"/>
        </w:rPr>
        <w:t xml:space="preserve">&gt;, </w:t>
      </w:r>
      <w:r w:rsidR="00D2140A" w:rsidRPr="002855CE">
        <w:rPr>
          <w:rFonts w:ascii="TimesLTStd-Roman" w:eastAsia="等线" w:hAnsi="TimesLTStd-Roman" w:cs="TimesLTStd-Roman"/>
          <w:i/>
          <w:spacing w:val="-2"/>
          <w:lang w:val="en" w:eastAsia="zh-CN"/>
        </w:rPr>
        <w:sym w:font="Symbol" w:char="F067"/>
      </w:r>
      <w:r w:rsidR="00D2140A" w:rsidRPr="002855CE">
        <w:rPr>
          <w:rFonts w:ascii="TimesLTStd-Roman" w:eastAsia="等线" w:hAnsi="TimesLTStd-Roman" w:cs="TimesLTStd-Roman"/>
          <w:spacing w:val="-2"/>
          <w:vertAlign w:val="subscript"/>
          <w:lang w:val="en" w:eastAsia="zh-CN"/>
        </w:rPr>
        <w:t>2</w:t>
      </w:r>
      <w:r w:rsidR="00D2140A" w:rsidRPr="002855CE">
        <w:rPr>
          <w:rFonts w:ascii="TimesLTStd-Roman" w:eastAsia="等线" w:hAnsi="TimesLTStd-Roman" w:cs="TimesLTStd-Roman"/>
          <w:spacing w:val="-2"/>
          <w:lang w:val="en" w:eastAsia="zh-CN"/>
        </w:rPr>
        <w:t xml:space="preserve"> = &lt;</w:t>
      </w:r>
      <w:r w:rsidR="00EB6C62">
        <w:rPr>
          <w:rFonts w:ascii="TimesLTStd-Roman" w:eastAsia="等线" w:hAnsi="TimesLTStd-Roman" w:cs="TimesLTStd-Roman" w:hint="eastAsia"/>
          <w:i/>
          <w:spacing w:val="-2"/>
          <w:lang w:val="en" w:eastAsia="zh-CN"/>
        </w:rPr>
        <w:t>q</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w</w:t>
      </w:r>
      <w:r w:rsidR="00D2140A" w:rsidRPr="002855CE">
        <w:rPr>
          <w:rFonts w:ascii="TimesLTStd-Roman" w:eastAsia="等线" w:hAnsi="TimesLTStd-Roman" w:cs="TimesLTStd-Roman"/>
          <w:spacing w:val="-2"/>
          <w:lang w:val="en" w:eastAsia="zh-CN"/>
        </w:rPr>
        <w:t xml:space="preserve">&gt;, </w:t>
      </w:r>
      <w:r w:rsidR="00D2140A" w:rsidRPr="002855CE">
        <w:rPr>
          <w:rFonts w:ascii="TimesLTStd-Roman" w:eastAsia="等线" w:hAnsi="TimesLTStd-Roman" w:cs="TimesLTStd-Roman"/>
          <w:i/>
          <w:spacing w:val="-2"/>
          <w:lang w:val="en" w:eastAsia="zh-CN"/>
        </w:rPr>
        <w:sym w:font="Symbol" w:char="F067"/>
      </w:r>
      <w:r w:rsidR="00D2140A" w:rsidRPr="002855CE">
        <w:rPr>
          <w:rFonts w:ascii="TimesLTStd-Roman" w:eastAsia="等线" w:hAnsi="TimesLTStd-Roman" w:cs="TimesLTStd-Roman"/>
          <w:spacing w:val="-2"/>
          <w:vertAlign w:val="subscript"/>
          <w:lang w:val="en" w:eastAsia="zh-CN"/>
        </w:rPr>
        <w:t>3</w:t>
      </w:r>
      <w:r w:rsidR="00D2140A" w:rsidRPr="002855CE">
        <w:rPr>
          <w:rFonts w:ascii="TimesLTStd-Roman" w:eastAsia="等线" w:hAnsi="TimesLTStd-Roman" w:cs="TimesLTStd-Roman"/>
          <w:spacing w:val="-2"/>
          <w:lang w:val="en" w:eastAsia="zh-CN"/>
        </w:rPr>
        <w:t xml:space="preserve"> = &lt;</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g</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h</w:t>
      </w:r>
      <w:r w:rsidR="00D2140A" w:rsidRPr="002855CE">
        <w:rPr>
          <w:rFonts w:ascii="TimesLTStd-Roman" w:eastAsia="等线" w:hAnsi="TimesLTStd-Roman" w:cs="TimesLTStd-Roman"/>
          <w:spacing w:val="-2"/>
          <w:lang w:val="en" w:eastAsia="zh-CN"/>
        </w:rPr>
        <w:t xml:space="preserve">&gt;, and </w:t>
      </w:r>
      <w:r w:rsidR="00D2140A" w:rsidRPr="002855CE">
        <w:rPr>
          <w:rFonts w:ascii="TimesLTStd-Roman" w:eastAsia="等线" w:hAnsi="TimesLTStd-Roman" w:cs="TimesLTStd-Roman"/>
          <w:i/>
          <w:spacing w:val="-2"/>
          <w:lang w:val="en" w:eastAsia="zh-CN"/>
        </w:rPr>
        <w:t>S</w:t>
      </w:r>
      <w:r w:rsidR="00D2140A" w:rsidRPr="002855CE">
        <w:rPr>
          <w:rFonts w:ascii="TimesLTStd-Roman" w:eastAsia="等线" w:hAnsi="TimesLTStd-Roman" w:cs="TimesLTStd-Roman"/>
          <w:i/>
          <w:spacing w:val="-2"/>
          <w:vertAlign w:val="subscript"/>
          <w:lang w:val="en" w:eastAsia="zh-CN"/>
        </w:rPr>
        <w:t>CS</w:t>
      </w:r>
      <w:r w:rsidR="00D2140A" w:rsidRPr="002855CE">
        <w:rPr>
          <w:rFonts w:ascii="TimesLTStd-Roman" w:eastAsia="等线" w:hAnsi="TimesLTStd-Roman" w:cs="TimesLTStd-Roman"/>
          <w:spacing w:val="-2"/>
          <w:lang w:val="en" w:eastAsia="zh-CN"/>
        </w:rPr>
        <w:t xml:space="preserve"> = {&lt;</w:t>
      </w:r>
      <w:r w:rsidR="00EB6C62">
        <w:rPr>
          <w:rFonts w:ascii="TimesLTStd-Roman" w:eastAsia="等线" w:hAnsi="TimesLTStd-Roman" w:cs="TimesLTStd-Roman" w:hint="eastAsia"/>
          <w:i/>
          <w:spacing w:val="-2"/>
          <w:lang w:val="en" w:eastAsia="zh-CN"/>
        </w:rPr>
        <w:t>n</w:t>
      </w:r>
      <w:r w:rsidR="00D2140A" w:rsidRPr="002855CE">
        <w:rPr>
          <w:rFonts w:ascii="TimesLTStd-Roman" w:eastAsia="等线" w:hAnsi="TimesLTStd-Roman" w:cs="TimesLTStd-Roman"/>
          <w:spacing w:val="-2"/>
          <w:lang w:val="en" w:eastAsia="zh-CN"/>
        </w:rPr>
        <w:t>&gt;, &lt;</w:t>
      </w:r>
      <w:r w:rsidR="00EB6C62">
        <w:rPr>
          <w:rFonts w:ascii="TimesLTStd-Roman" w:eastAsia="等线" w:hAnsi="TimesLTStd-Roman" w:cs="TimesLTStd-Roman" w:hint="eastAsia"/>
          <w:i/>
          <w:spacing w:val="-2"/>
          <w:lang w:val="en" w:eastAsia="zh-CN"/>
        </w:rPr>
        <w:t>q</w:t>
      </w:r>
      <w:r w:rsidR="00D2140A" w:rsidRPr="002855CE">
        <w:rPr>
          <w:rFonts w:ascii="TimesLTStd-Roman" w:eastAsia="等线" w:hAnsi="TimesLTStd-Roman" w:cs="TimesLTStd-Roman"/>
          <w:spacing w:val="-2"/>
          <w:lang w:val="en" w:eastAsia="zh-CN"/>
        </w:rPr>
        <w:t xml:space="preserve">, </w:t>
      </w:r>
      <w:r w:rsidR="00EB6C62">
        <w:rPr>
          <w:rFonts w:ascii="TimesLTStd-Roman" w:eastAsia="等线" w:hAnsi="TimesLTStd-Roman" w:cs="TimesLTStd-Roman" w:hint="eastAsia"/>
          <w:i/>
          <w:spacing w:val="-2"/>
          <w:lang w:val="en" w:eastAsia="zh-CN"/>
        </w:rPr>
        <w:t>w</w:t>
      </w:r>
      <w:r w:rsidR="00D2140A" w:rsidRPr="002855CE">
        <w:rPr>
          <w:rFonts w:ascii="TimesLTStd-Roman" w:eastAsia="等线" w:hAnsi="TimesLTStd-Roman" w:cs="TimesLTStd-Roman"/>
          <w:spacing w:val="-2"/>
          <w:lang w:val="en" w:eastAsia="zh-CN"/>
        </w:rPr>
        <w:t>&gt;, &lt;</w:t>
      </w:r>
      <w:r w:rsidR="00D2140A" w:rsidRPr="002855CE">
        <w:rPr>
          <w:rFonts w:ascii="TimesLTStd-Roman" w:eastAsia="等线" w:hAnsi="TimesLTStd-Roman" w:cs="TimesLTStd-Roman"/>
          <w:i/>
          <w:spacing w:val="-2"/>
          <w:lang w:val="en" w:eastAsia="zh-CN"/>
        </w:rPr>
        <w:t>f</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g</w:t>
      </w:r>
      <w:r w:rsidR="00D2140A" w:rsidRPr="002855CE">
        <w:rPr>
          <w:rFonts w:ascii="TimesLTStd-Roman" w:eastAsia="等线" w:hAnsi="TimesLTStd-Roman" w:cs="TimesLTStd-Roman"/>
          <w:spacing w:val="-2"/>
          <w:lang w:val="en" w:eastAsia="zh-CN"/>
        </w:rPr>
        <w:t xml:space="preserve">, </w:t>
      </w:r>
      <w:r w:rsidR="00D2140A" w:rsidRPr="002855CE">
        <w:rPr>
          <w:rFonts w:ascii="TimesLTStd-Roman" w:eastAsia="等线" w:hAnsi="TimesLTStd-Roman" w:cs="TimesLTStd-Roman"/>
          <w:i/>
          <w:spacing w:val="-2"/>
          <w:lang w:val="en" w:eastAsia="zh-CN"/>
        </w:rPr>
        <w:t>h</w:t>
      </w:r>
      <w:r w:rsidR="00D2140A" w:rsidRPr="002855CE">
        <w:rPr>
          <w:rFonts w:ascii="TimesLTStd-Roman" w:eastAsia="等线" w:hAnsi="TimesLTStd-Roman" w:cs="TimesLTStd-Roman"/>
          <w:spacing w:val="-2"/>
          <w:lang w:val="en" w:eastAsia="zh-CN"/>
        </w:rPr>
        <w:t xml:space="preserve">&gt;} according to </w:t>
      </w:r>
      <w:r w:rsidR="00D2140A" w:rsidRPr="002855CE">
        <w:rPr>
          <w:rFonts w:ascii="TimesLTStd-Roman" w:eastAsia="等线" w:hAnsi="TimesLTStd-Roman" w:cs="TimesLTStd-Roman"/>
          <w:i/>
          <w:spacing w:val="-2"/>
          <w:lang w:val="en" w:eastAsia="zh-CN"/>
        </w:rPr>
        <w:t>D</w:t>
      </w:r>
      <w:r w:rsidR="00D2140A" w:rsidRPr="002855CE">
        <w:rPr>
          <w:rFonts w:ascii="TimesLTStd-Roman" w:eastAsia="等线" w:hAnsi="TimesLTStd-Roman" w:cs="TimesLTStd-Roman"/>
          <w:i/>
          <w:spacing w:val="-2"/>
          <w:lang w:val="en"/>
        </w:rPr>
        <w:t xml:space="preserve">efinition </w:t>
      </w:r>
      <w:r w:rsidR="00D2140A" w:rsidRPr="002855CE">
        <w:rPr>
          <w:rFonts w:ascii="TimesLTStd-Roman" w:eastAsia="等线" w:hAnsi="TimesLTStd-Roman" w:cs="TimesLTStd-Roman"/>
          <w:i/>
          <w:spacing w:val="-2"/>
          <w:lang w:val="en" w:eastAsia="zh-CN"/>
        </w:rPr>
        <w:t>20</w:t>
      </w:r>
      <w:r w:rsidR="00D2140A" w:rsidRPr="002855CE">
        <w:rPr>
          <w:rFonts w:ascii="TimesLTStd-Roman" w:eastAsia="等线" w:hAnsi="TimesLTStd-Roman" w:cs="TimesLTStd-Roman"/>
          <w:spacing w:val="-2"/>
          <w:lang w:val="en" w:eastAsia="zh-CN"/>
        </w:rPr>
        <w:t>.</w:t>
      </w:r>
    </w:p>
    <w:p w:rsidR="002361A8" w:rsidRPr="002855CE" w:rsidRDefault="00D2140A" w:rsidP="002361A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2855CE">
        <w:rPr>
          <w:rFonts w:ascii="TimesLTStd-Roman" w:eastAsia="等线" w:hAnsi="TimesLTStd-Roman" w:cs="TimesLTStd-Roman"/>
          <w:spacing w:val="-2"/>
          <w:lang w:val="en" w:eastAsia="zh-CN"/>
        </w:rPr>
        <w:t xml:space="preserve"> </w:t>
      </w:r>
      <w:r w:rsidR="00A7112B">
        <w:rPr>
          <w:rFonts w:ascii="TimesLTStd-Roman" w:eastAsia="等线" w:hAnsi="TimesLTStd-Roman" w:cs="TimesLTStd-Roman" w:hint="eastAsia"/>
          <w:spacing w:val="-2"/>
          <w:lang w:val="en" w:eastAsia="zh-CN"/>
        </w:rPr>
        <w:t>We propose a</w:t>
      </w:r>
      <w:r w:rsidRPr="002855CE">
        <w:rPr>
          <w:rFonts w:ascii="TimesLTStd-Roman" w:eastAsia="等线" w:hAnsi="TimesLTStd-Roman" w:cs="TimesLTStd-Roman"/>
          <w:spacing w:val="-2"/>
          <w:lang w:val="en" w:eastAsia="zh-CN"/>
        </w:rPr>
        <w:t xml:space="preserve">n algorithm to get choice-branch sequences from a complete event log as follows. </w:t>
      </w:r>
    </w:p>
    <w:p w:rsidR="00D2140A" w:rsidRDefault="002361A8" w:rsidP="0059148B">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2855CE">
        <w:rPr>
          <w:rFonts w:ascii="TimesLTStd-Roman" w:eastAsia="等线" w:hAnsi="TimesLTStd-Roman" w:cs="TimesLTStd-Roman"/>
          <w:spacing w:val="-2"/>
          <w:lang w:eastAsia="zh-CN"/>
        </w:rPr>
        <w:t>In A</w:t>
      </w:r>
      <w:r w:rsidRPr="002855CE">
        <w:rPr>
          <w:rFonts w:ascii="TimesLTStd-Roman" w:eastAsia="等线" w:hAnsi="TimesLTStd-Roman" w:cs="TimesLTStd-Roman"/>
          <w:spacing w:val="-2"/>
        </w:rPr>
        <w:t>lgorithm</w:t>
      </w:r>
      <w:r w:rsidRPr="002855CE">
        <w:rPr>
          <w:rFonts w:ascii="TimesLTStd-Roman" w:eastAsia="等线" w:hAnsi="TimesLTStd-Roman" w:cs="TimesLTStd-Roman"/>
          <w:spacing w:val="-2"/>
          <w:lang w:eastAsia="zh-CN"/>
        </w:rPr>
        <w:t xml:space="preserve"> 4, step 1 initializes variable </w:t>
      </w:r>
      <w:r w:rsidRPr="002855CE">
        <w:rPr>
          <w:rFonts w:ascii="TimesLTStd-Roman" w:eastAsia="等线" w:hAnsi="TimesLTStd-Roman" w:cs="TimesLTStd-Roman"/>
          <w:i/>
          <w:spacing w:val="-2"/>
          <w:lang w:val="en" w:eastAsia="zh-CN"/>
        </w:rPr>
        <w:t>S</w:t>
      </w:r>
      <w:r w:rsidRPr="002855CE">
        <w:rPr>
          <w:rFonts w:ascii="TimesLTStd-Roman" w:eastAsia="等线" w:hAnsi="TimesLTStd-Roman" w:cs="TimesLTStd-Roman"/>
          <w:i/>
          <w:spacing w:val="-2"/>
          <w:vertAlign w:val="subscript"/>
          <w:lang w:val="en" w:eastAsia="zh-CN"/>
        </w:rPr>
        <w:t>CS</w:t>
      </w:r>
      <w:r w:rsidRPr="002855CE">
        <w:rPr>
          <w:rFonts w:ascii="TimesLTStd-Roman" w:eastAsia="等线" w:hAnsi="TimesLTStd-Roman" w:cs="TimesLTStd-Roman"/>
          <w:spacing w:val="-2"/>
          <w:lang w:eastAsia="zh-CN"/>
        </w:rPr>
        <w:t xml:space="preserve">, </w:t>
      </w:r>
      <w:proofErr w:type="gramStart"/>
      <w:r w:rsidRPr="002855CE">
        <w:rPr>
          <w:rFonts w:ascii="TimesLTStd-Roman" w:eastAsia="等线" w:hAnsi="TimesLTStd-Roman" w:cs="TimesLTStd-Roman"/>
          <w:spacing w:val="-2"/>
          <w:lang w:eastAsia="zh-CN"/>
        </w:rPr>
        <w:t xml:space="preserve">and </w:t>
      </w:r>
      <w:proofErr w:type="gramEnd"/>
      <w:r w:rsidRPr="002855CE">
        <w:rPr>
          <w:rFonts w:ascii="TimesLTStd-Roman" w:eastAsia="等线" w:hAnsi="TimesLTStd-Roman" w:cs="TimesLTStd-Roman"/>
          <w:i/>
          <w:spacing w:val="-2"/>
          <w:lang w:val="en" w:eastAsia="zh-CN"/>
        </w:rPr>
        <w:sym w:font="Symbol" w:char="F067"/>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lang w:eastAsia="zh-CN"/>
        </w:rPr>
        <w:t xml:space="preserve">Steps 2 - 13 indictate that according to </w:t>
      </w:r>
      <w:r w:rsidRPr="002855CE">
        <w:rPr>
          <w:rFonts w:ascii="TimesLTStd-Roman" w:eastAsia="等线" w:hAnsi="TimesLTStd-Roman" w:cs="TimesLTStd-Roman"/>
          <w:i/>
          <w:spacing w:val="-2"/>
          <w:lang w:eastAsia="zh-CN"/>
        </w:rPr>
        <w:t>Definition 15</w:t>
      </w:r>
      <w:r w:rsidRPr="002855CE">
        <w:rPr>
          <w:rFonts w:ascii="TimesLTStd-Roman" w:eastAsia="等线" w:hAnsi="TimesLTStd-Roman" w:cs="TimesLTStd-Roman"/>
          <w:spacing w:val="-2"/>
          <w:lang w:eastAsia="zh-CN"/>
        </w:rPr>
        <w:t xml:space="preserve">, if </w:t>
      </w:r>
      <w:proofErr w:type="gramStart"/>
      <w:r w:rsidRPr="002855CE">
        <w:rPr>
          <w:rFonts w:ascii="TimesLTStd-Roman" w:eastAsia="等线" w:hAnsi="TimesLTStd-Roman"/>
          <w:i/>
          <w:spacing w:val="-2"/>
          <w:lang w:eastAsia="zh-CN"/>
        </w:rPr>
        <w:t>a</w:t>
      </w:r>
      <w:proofErr w:type="gramEnd"/>
      <w:r w:rsidRPr="002855CE">
        <w:rPr>
          <w:rFonts w:ascii="TimesLTStd-Roman" w:eastAsia="等线" w:hAnsi="TimesLTStd-Roman"/>
          <w:spacing w:val="-2"/>
          <w:lang w:eastAsia="zh-CN"/>
        </w:rPr>
        <w:t xml:space="preserve"> </w:t>
      </w:r>
      <w:r w:rsidRPr="002855CE">
        <w:rPr>
          <w:rFonts w:ascii="TimesLTStd-Roman" w:eastAsia="等线" w:hAnsi="TimesLTStd-Roman"/>
          <w:spacing w:val="-2"/>
        </w:rPr>
        <w:sym w:font="Symbol" w:char="F0CE"/>
      </w:r>
      <w:r w:rsidRPr="002855CE">
        <w:rPr>
          <w:rFonts w:ascii="TimesLTStd-Roman" w:eastAsia="等线" w:hAnsi="TimesLTStd-Roman"/>
          <w:spacing w:val="-2"/>
          <w:lang w:eastAsia="zh-CN"/>
        </w:rPr>
        <w:t xml:space="preserve">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cs</w:t>
      </w:r>
      <w:r w:rsidRPr="002855CE">
        <w:rPr>
          <w:rFonts w:ascii="TimesLTStd-Roman" w:eastAsia="等线" w:hAnsi="TimesLTStd-Roman" w:cs="TimesLTStd-Roman"/>
          <w:spacing w:val="-2"/>
          <w:lang w:val="en" w:eastAsia="zh-CN"/>
        </w:rPr>
        <w:t xml:space="preserve">, we can get </w:t>
      </w:r>
      <w:r w:rsidRPr="002855CE">
        <w:rPr>
          <w:rFonts w:ascii="TimesLTStd-Roman" w:eastAsia="等线" w:hAnsi="TimesLTStd-Roman" w:cs="TimesLTStd-Roman"/>
          <w:i/>
          <w:spacing w:val="-2"/>
          <w:lang w:val="en" w:eastAsia="zh-CN"/>
        </w:rPr>
        <w:sym w:font="Symbol" w:char="F067"/>
      </w:r>
      <w:r w:rsidRPr="002855CE">
        <w:rPr>
          <w:rFonts w:ascii="TimesLTStd-Roman" w:eastAsia="等线" w:hAnsi="TimesLTStd-Roman" w:cs="TimesLTStd-Roman"/>
          <w:spacing w:val="-2"/>
          <w:lang w:val="en" w:eastAsia="zh-CN"/>
        </w:rPr>
        <w:t xml:space="preserve"> </w:t>
      </w:r>
      <w:r w:rsidR="0059148B">
        <w:rPr>
          <w:rFonts w:ascii="TimesLTStd-Roman" w:eastAsia="等线" w:hAnsi="TimesLTStd-Roman" w:cs="TimesLTStd-Roman" w:hint="eastAsia"/>
          <w:spacing w:val="-2"/>
          <w:lang w:val="en" w:eastAsia="zh-CN"/>
        </w:rPr>
        <w:t xml:space="preserve"> </w:t>
      </w:r>
      <w:r w:rsidRPr="002855CE">
        <w:rPr>
          <w:rFonts w:ascii="TimesLTStd-Roman" w:eastAsia="等线" w:hAnsi="TimesLTStd-Roman"/>
          <w:spacing w:val="-2"/>
          <w:lang w:eastAsia="zh-CN"/>
        </w:rPr>
        <w:t xml:space="preserve">= </w:t>
      </w:r>
      <w:r w:rsidRPr="002855CE">
        <w:rPr>
          <w:rFonts w:ascii="TimesLTStd-Roman" w:eastAsia="等线" w:hAnsi="TimesLTStd-Roman" w:cs="TimesLTStd-Roman"/>
          <w:i/>
          <w:spacing w:val="-2"/>
          <w:lang w:val="en" w:eastAsia="zh-CN"/>
        </w:rPr>
        <w:sym w:font="Symbol" w:char="F067"/>
      </w:r>
      <w:r w:rsidRPr="002855CE">
        <w:rPr>
          <w:rFonts w:ascii="TimesLTStd-Roman" w:eastAsia="等线" w:hAnsi="TimesLTStd-Roman" w:cs="TimesLTStd-Roman"/>
          <w:spacing w:val="-2"/>
          <w:lang w:val="en" w:eastAsia="zh-CN"/>
        </w:rPr>
        <w:t xml:space="preserve"> + </w:t>
      </w:r>
      <w:r w:rsidRPr="002855CE">
        <w:rPr>
          <w:rFonts w:ascii="TimesLTStd-Roman" w:eastAsia="等线" w:hAnsi="TimesLTStd-Roman"/>
          <w:i/>
          <w:spacing w:val="-2"/>
          <w:lang w:eastAsia="zh-CN"/>
        </w:rPr>
        <w:t>a</w:t>
      </w:r>
      <w:r w:rsidRPr="002855CE">
        <w:rPr>
          <w:rFonts w:ascii="TimesLTStd-Roman" w:eastAsia="等线" w:hAnsi="TimesLTStd-Roman"/>
          <w:spacing w:val="-2"/>
          <w:lang w:eastAsia="zh-CN"/>
        </w:rPr>
        <w:t>. Then, for each (</w:t>
      </w:r>
      <w:r w:rsidRPr="002855CE">
        <w:rPr>
          <w:rFonts w:ascii="TimesLTStd-Roman" w:eastAsia="等线" w:hAnsi="TimesLTStd-Roman"/>
          <w:i/>
          <w:spacing w:val="-2"/>
          <w:lang w:eastAsia="zh-CN"/>
        </w:rPr>
        <w:t>a</w:t>
      </w:r>
      <w:r w:rsidRPr="002855CE">
        <w:rPr>
          <w:rFonts w:ascii="TimesLTStd-Roman" w:eastAsia="等线" w:hAnsi="TimesLTStd-Roman"/>
          <w:spacing w:val="-2"/>
          <w:lang w:eastAsia="zh-CN"/>
        </w:rPr>
        <w:t xml:space="preserve">, </w:t>
      </w:r>
      <w:r w:rsidRPr="002855CE">
        <w:rPr>
          <w:rFonts w:ascii="TimesLTStd-Roman" w:eastAsia="等线" w:hAnsi="TimesLTStd-Roman"/>
          <w:i/>
          <w:spacing w:val="-2"/>
          <w:lang w:eastAsia="zh-CN"/>
        </w:rPr>
        <w:t>b</w:t>
      </w:r>
      <w:r w:rsidRPr="002855CE">
        <w:rPr>
          <w:rFonts w:ascii="TimesLTStd-Roman" w:eastAsia="等线" w:hAnsi="TimesLTStd-Roman"/>
          <w:spacing w:val="-2"/>
          <w:lang w:eastAsia="zh-CN"/>
        </w:rPr>
        <w:t>)</w:t>
      </w:r>
      <w:r w:rsidRPr="002855CE">
        <w:rPr>
          <w:rFonts w:ascii="TimesLTStd-Roman" w:eastAsia="等线" w:hAnsi="TimesLTStd-Roman"/>
          <w:spacing w:val="-2"/>
        </w:rPr>
        <w:t xml:space="preserve"> </w:t>
      </w:r>
      <w:r w:rsidRPr="002855CE">
        <w:rPr>
          <w:rFonts w:ascii="TimesLTStd-Roman" w:eastAsia="等线" w:hAnsi="TimesLTStd-Roman"/>
          <w:spacing w:val="-2"/>
        </w:rPr>
        <w:sym w:font="Symbol" w:char="F0CE"/>
      </w:r>
      <w:r w:rsidRPr="002855CE">
        <w:rPr>
          <w:rFonts w:ascii="TimesLTStd-Roman" w:eastAsia="等线" w:hAnsi="TimesLTStd-Roman"/>
          <w:spacing w:val="-2"/>
          <w:lang w:eastAsia="zh-CN"/>
        </w:rPr>
        <w:t xml:space="preserve"> </w:t>
      </w:r>
      <w:r w:rsidRPr="002855CE">
        <w:rPr>
          <w:rFonts w:ascii="TimesLTStd-Roman" w:eastAsia="等线" w:hAnsi="TimesLTStd-Roman"/>
          <w:i/>
          <w:spacing w:val="-2"/>
        </w:rPr>
        <w:t>A</w:t>
      </w:r>
      <w:r w:rsidRPr="002855CE">
        <w:rPr>
          <w:rFonts w:ascii="TimesLTStd-Roman" w:eastAsia="等线" w:hAnsi="TimesLTStd-Roman"/>
          <w:i/>
          <w:spacing w:val="-2"/>
          <w:vertAlign w:val="subscript"/>
        </w:rPr>
        <w:t>dir_</w:t>
      </w:r>
      <w:r w:rsidRPr="002855CE">
        <w:rPr>
          <w:rFonts w:ascii="TimesLTStd-Roman" w:eastAsia="等线" w:hAnsi="TimesLTStd-Roman"/>
          <w:i/>
          <w:spacing w:val="-2"/>
          <w:vertAlign w:val="subscript"/>
          <w:lang w:eastAsia="zh-CN"/>
        </w:rPr>
        <w:t>set</w:t>
      </w:r>
      <w:r w:rsidRPr="002855CE">
        <w:rPr>
          <w:rFonts w:ascii="TimesLTStd-Roman" w:eastAsia="等线" w:hAnsi="TimesLTStd-Roman"/>
          <w:spacing w:val="-2"/>
          <w:lang w:eastAsia="zh-CN"/>
        </w:rPr>
        <w:t xml:space="preserve">, if </w:t>
      </w:r>
      <w:r w:rsidRPr="002855CE">
        <w:rPr>
          <w:rFonts w:ascii="TimesLTStd-Roman" w:eastAsia="等线" w:hAnsi="TimesLTStd-Roman"/>
          <w:i/>
          <w:spacing w:val="-2"/>
          <w:lang w:eastAsia="zh-CN"/>
        </w:rPr>
        <w:t>b</w:t>
      </w:r>
      <w:r w:rsidRPr="002855CE">
        <w:rPr>
          <w:rFonts w:ascii="TimesLTStd-Roman" w:eastAsia="等线" w:hAnsi="TimesLTStd-Roman"/>
          <w:spacing w:val="-2"/>
          <w:vertAlign w:val="subscript"/>
          <w:lang w:eastAsia="zh-CN"/>
        </w:rPr>
        <w:t xml:space="preserve"> </w:t>
      </w:r>
      <w:r w:rsidRPr="002855CE">
        <w:rPr>
          <w:rFonts w:ascii="TimesLTStd-Roman" w:eastAsia="等线" w:hAnsi="TimesLTStd-Roman"/>
          <w:spacing w:val="-2"/>
        </w:rPr>
        <w:sym w:font="Symbol" w:char="F0CE"/>
      </w:r>
      <w:r w:rsidRPr="002855CE">
        <w:rPr>
          <w:rFonts w:ascii="TimesLTStd-Roman" w:eastAsia="等线" w:hAnsi="TimesLTStd-Roman"/>
          <w:spacing w:val="-2"/>
          <w:lang w:eastAsia="zh-CN"/>
        </w:rPr>
        <w:t xml:space="preserve"> </w:t>
      </w:r>
      <w:r w:rsidRPr="002855CE">
        <w:rPr>
          <w:rFonts w:ascii="TimesLTStd-Roman" w:eastAsia="等线" w:hAnsi="TimesLTStd-Roman" w:cs="TimesLTStd-Roman"/>
          <w:i/>
          <w:spacing w:val="-2"/>
          <w:lang w:val="en" w:eastAsia="zh-CN"/>
        </w:rPr>
        <w:t>S</w:t>
      </w:r>
      <w:r w:rsidRPr="002855CE">
        <w:rPr>
          <w:rFonts w:ascii="TimesLTStd-Roman" w:eastAsia="等线" w:hAnsi="TimesLTStd-Roman" w:cs="TimesLTStd-Roman"/>
          <w:i/>
          <w:spacing w:val="-2"/>
          <w:vertAlign w:val="subscript"/>
          <w:lang w:val="en" w:eastAsia="zh-CN"/>
        </w:rPr>
        <w:t>LA</w:t>
      </w:r>
      <w:r w:rsidRPr="002855CE">
        <w:rPr>
          <w:rFonts w:ascii="TimesLTStd-Roman" w:eastAsia="等线" w:hAnsi="TimesLTStd-Roman" w:cs="TimesLTStd-Roman"/>
          <w:spacing w:val="-2"/>
          <w:lang w:val="en" w:eastAsia="zh-CN"/>
        </w:rPr>
        <w:t xml:space="preserve">, and </w:t>
      </w:r>
      <w:r w:rsidRPr="002855CE">
        <w:rPr>
          <w:rFonts w:ascii="TimesLTStd-Roman" w:eastAsia="等线" w:hAnsi="TimesLTStd-Roman"/>
          <w:i/>
          <w:spacing w:val="-2"/>
          <w:lang w:eastAsia="zh-CN"/>
        </w:rPr>
        <w:t>b</w:t>
      </w:r>
      <w:r w:rsidRPr="002855CE">
        <w:rPr>
          <w:rFonts w:ascii="TimesLTStd-Roman" w:eastAsia="等线" w:hAnsi="TimesLTStd-Roman"/>
          <w:spacing w:val="-2"/>
          <w:lang w:eastAsia="zh-CN"/>
        </w:rPr>
        <w:t xml:space="preserve"> </w:t>
      </w:r>
      <w:r w:rsidRPr="002855CE">
        <w:rPr>
          <w:rFonts w:ascii="TimesLTStd-Roman" w:eastAsia="等线" w:hAnsi="TimesLTStd-Roman"/>
          <w:spacing w:val="-2"/>
        </w:rPr>
        <w:sym w:font="Symbol" w:char="F0CF"/>
      </w:r>
      <w:r w:rsidRPr="002855CE">
        <w:rPr>
          <w:rFonts w:ascii="TimesLTStd-Roman" w:eastAsia="等线" w:hAnsi="TimesLTStd-Roman"/>
          <w:spacing w:val="-2"/>
          <w:lang w:eastAsia="zh-CN"/>
        </w:rPr>
        <w:t xml:space="preserve">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ce</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sym w:font="Symbol" w:char="F067"/>
      </w:r>
      <w:r w:rsidRPr="002855CE">
        <w:rPr>
          <w:rFonts w:ascii="TimesLTStd-Roman" w:eastAsia="等线" w:hAnsi="TimesLTStd-Roman"/>
          <w:spacing w:val="-2"/>
          <w:lang w:eastAsia="zh-CN"/>
        </w:rPr>
        <w:t xml:space="preserve"> = </w:t>
      </w:r>
      <w:r w:rsidRPr="002855CE">
        <w:rPr>
          <w:rFonts w:ascii="TimesLTStd-Roman" w:eastAsia="等线" w:hAnsi="TimesLTStd-Roman" w:cs="TimesLTStd-Roman"/>
          <w:i/>
          <w:spacing w:val="-2"/>
          <w:lang w:val="en" w:eastAsia="zh-CN"/>
        </w:rPr>
        <w:sym w:font="Symbol" w:char="F067"/>
      </w:r>
      <w:r w:rsidRPr="002855CE">
        <w:rPr>
          <w:rFonts w:ascii="TimesLTStd-Roman" w:eastAsia="等线" w:hAnsi="TimesLTStd-Roman" w:cs="TimesLTStd-Roman"/>
          <w:spacing w:val="-2"/>
          <w:lang w:val="en" w:eastAsia="zh-CN"/>
        </w:rPr>
        <w:t xml:space="preserve"> + </w:t>
      </w:r>
      <w:r w:rsidRPr="002855CE">
        <w:rPr>
          <w:rFonts w:ascii="TimesLTStd-Roman" w:eastAsia="等线" w:hAnsi="TimesLTStd-Roman"/>
          <w:i/>
          <w:spacing w:val="-2"/>
          <w:lang w:eastAsia="zh-CN"/>
        </w:rPr>
        <w:t>b</w:t>
      </w:r>
      <w:r w:rsidRPr="002855CE">
        <w:rPr>
          <w:rFonts w:ascii="TimesLTStd-Roman" w:eastAsia="等线" w:hAnsi="TimesLTStd-Roman"/>
          <w:spacing w:val="-2"/>
          <w:lang w:eastAsia="zh-CN"/>
        </w:rPr>
        <w:t xml:space="preserve">, algorithm continues to execute;  if </w:t>
      </w:r>
      <w:r w:rsidRPr="002855CE">
        <w:rPr>
          <w:rFonts w:ascii="TimesLTStd-Roman" w:eastAsia="等线" w:hAnsi="TimesLTStd-Roman"/>
          <w:i/>
          <w:spacing w:val="-2"/>
          <w:lang w:eastAsia="zh-CN"/>
        </w:rPr>
        <w:t>b</w:t>
      </w:r>
      <w:r w:rsidRPr="002855CE">
        <w:rPr>
          <w:rFonts w:ascii="TimesLTStd-Roman" w:eastAsia="等线" w:hAnsi="TimesLTStd-Roman"/>
          <w:spacing w:val="-2"/>
          <w:vertAlign w:val="subscript"/>
          <w:lang w:eastAsia="zh-CN"/>
        </w:rPr>
        <w:t xml:space="preserve"> </w:t>
      </w:r>
      <w:r w:rsidRPr="002855CE">
        <w:rPr>
          <w:rFonts w:ascii="TimesLTStd-Roman" w:eastAsia="等线" w:hAnsi="TimesLTStd-Roman"/>
          <w:spacing w:val="-2"/>
        </w:rPr>
        <w:sym w:font="Symbol" w:char="F0CE"/>
      </w:r>
      <w:r w:rsidRPr="002855CE">
        <w:rPr>
          <w:rFonts w:ascii="TimesLTStd-Roman" w:eastAsia="等线" w:hAnsi="TimesLTStd-Roman"/>
          <w:spacing w:val="-2"/>
          <w:lang w:eastAsia="zh-CN"/>
        </w:rPr>
        <w:t xml:space="preserve"> </w:t>
      </w:r>
      <w:r w:rsidRPr="002855CE">
        <w:rPr>
          <w:rFonts w:ascii="TimesLTStd-Roman" w:eastAsia="等线" w:hAnsi="TimesLTStd-Roman" w:cs="TimesLTStd-Roman"/>
          <w:i/>
          <w:spacing w:val="-2"/>
          <w:lang w:val="en" w:eastAsia="zh-CN"/>
        </w:rPr>
        <w:t>S</w:t>
      </w:r>
      <w:r w:rsidRPr="002855CE">
        <w:rPr>
          <w:rFonts w:ascii="TimesLTStd-Roman" w:eastAsia="等线" w:hAnsi="TimesLTStd-Roman" w:cs="TimesLTStd-Roman"/>
          <w:i/>
          <w:spacing w:val="-2"/>
          <w:vertAlign w:val="subscript"/>
          <w:lang w:val="en" w:eastAsia="zh-CN"/>
        </w:rPr>
        <w:t>LA</w:t>
      </w:r>
      <w:r w:rsidRPr="002855CE">
        <w:rPr>
          <w:rFonts w:ascii="TimesLTStd-Roman" w:eastAsia="等线" w:hAnsi="TimesLTStd-Roman" w:cs="TimesLTStd-Roman"/>
          <w:spacing w:val="-2"/>
          <w:lang w:val="en" w:eastAsia="zh-CN"/>
        </w:rPr>
        <w:t xml:space="preserve">, and </w:t>
      </w:r>
      <w:r w:rsidRPr="002855CE">
        <w:rPr>
          <w:rFonts w:ascii="TimesLTStd-Roman" w:eastAsia="等线" w:hAnsi="TimesLTStd-Roman"/>
          <w:i/>
          <w:spacing w:val="-2"/>
          <w:lang w:eastAsia="zh-CN"/>
        </w:rPr>
        <w:t>b</w:t>
      </w:r>
      <w:r w:rsidRPr="002855CE">
        <w:rPr>
          <w:rFonts w:ascii="TimesLTStd-Roman" w:eastAsia="等线" w:hAnsi="TimesLTStd-Roman"/>
          <w:spacing w:val="-2"/>
          <w:lang w:eastAsia="zh-CN"/>
        </w:rPr>
        <w:t xml:space="preserve"> </w:t>
      </w:r>
      <w:r w:rsidRPr="002855CE">
        <w:rPr>
          <w:rFonts w:ascii="TimesLTStd-Roman" w:eastAsia="等线" w:hAnsi="TimesLTStd-Roman"/>
          <w:spacing w:val="-2"/>
        </w:rPr>
        <w:sym w:font="Symbol" w:char="F0CE"/>
      </w:r>
      <w:r w:rsidRPr="002855CE">
        <w:rPr>
          <w:rFonts w:ascii="TimesLTStd-Roman" w:eastAsia="等线" w:hAnsi="TimesLTStd-Roman"/>
          <w:spacing w:val="-2"/>
          <w:lang w:eastAsia="zh-CN"/>
        </w:rPr>
        <w:t xml:space="preserve"> </w:t>
      </w:r>
      <w:r w:rsidRPr="002855CE">
        <w:rPr>
          <w:rFonts w:ascii="TimesLTStd-Roman" w:eastAsia="等线" w:hAnsi="TimesLTStd-Roman" w:cs="TimesLTStd-Roman"/>
          <w:i/>
          <w:spacing w:val="-2"/>
          <w:lang w:val="en" w:eastAsia="zh-CN"/>
        </w:rPr>
        <w:t>A</w:t>
      </w:r>
      <w:r w:rsidRPr="002855CE">
        <w:rPr>
          <w:rFonts w:ascii="TimesLTStd-Roman" w:eastAsia="等线" w:hAnsi="TimesLTStd-Roman" w:cs="TimesLTStd-Roman"/>
          <w:i/>
          <w:spacing w:val="-2"/>
          <w:vertAlign w:val="subscript"/>
          <w:lang w:val="en" w:eastAsia="zh-CN"/>
        </w:rPr>
        <w:t>ce</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sym w:font="Symbol" w:char="F067"/>
      </w:r>
      <w:r w:rsidRPr="002855CE">
        <w:rPr>
          <w:rFonts w:ascii="TimesLTStd-Roman" w:eastAsia="等线" w:hAnsi="TimesLTStd-Roman"/>
          <w:spacing w:val="-2"/>
          <w:lang w:eastAsia="zh-CN"/>
        </w:rPr>
        <w:t xml:space="preserve"> = </w:t>
      </w:r>
      <w:r w:rsidRPr="002855CE">
        <w:rPr>
          <w:rFonts w:ascii="TimesLTStd-Roman" w:eastAsia="等线" w:hAnsi="TimesLTStd-Roman" w:cs="TimesLTStd-Roman"/>
          <w:i/>
          <w:spacing w:val="-2"/>
          <w:lang w:val="en" w:eastAsia="zh-CN"/>
        </w:rPr>
        <w:sym w:font="Symbol" w:char="F067"/>
      </w:r>
      <w:r w:rsidRPr="002855CE">
        <w:rPr>
          <w:rFonts w:ascii="TimesLTStd-Roman" w:eastAsia="等线" w:hAnsi="TimesLTStd-Roman" w:cs="TimesLTStd-Roman"/>
          <w:i/>
          <w:spacing w:val="-2"/>
          <w:lang w:val="en" w:eastAsia="zh-CN"/>
        </w:rPr>
        <w:t xml:space="preserve"> </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i/>
          <w:spacing w:val="-2"/>
          <w:lang w:eastAsia="zh-CN"/>
        </w:rPr>
        <w:t>b</w:t>
      </w:r>
      <w:r w:rsidRPr="002855CE">
        <w:rPr>
          <w:rFonts w:ascii="TimesLTStd-Roman" w:eastAsia="等线" w:hAnsi="TimesLTStd-Roman"/>
          <w:spacing w:val="-2"/>
          <w:lang w:eastAsia="zh-CN"/>
        </w:rPr>
        <w:t xml:space="preserve">, algorithm jumps out to execute, we can get the </w:t>
      </w:r>
      <w:r w:rsidRPr="002855CE">
        <w:rPr>
          <w:rFonts w:ascii="TimesLTStd-Roman" w:eastAsia="等线" w:hAnsi="TimesLTStd-Roman" w:cs="TimesLTStd-Roman"/>
          <w:spacing w:val="-2"/>
          <w:lang w:val="en" w:eastAsia="zh-CN"/>
        </w:rPr>
        <w:t xml:space="preserve">choice-branch sequence </w:t>
      </w:r>
      <w:r w:rsidRPr="002855CE">
        <w:rPr>
          <w:rFonts w:ascii="TimesLTStd-Roman" w:eastAsia="等线" w:hAnsi="TimesLTStd-Roman" w:cs="TimesLTStd-Roman"/>
          <w:i/>
          <w:spacing w:val="-2"/>
          <w:lang w:val="en" w:eastAsia="zh-CN"/>
        </w:rPr>
        <w:sym w:font="Symbol" w:char="F067"/>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lang w:eastAsia="zh-CN"/>
        </w:rPr>
        <w:t>Step 14 indictates that w</w:t>
      </w:r>
      <w:r w:rsidRPr="00D2140A">
        <w:rPr>
          <w:rFonts w:ascii="TimesLTStd-Roman" w:eastAsia="等线" w:hAnsi="TimesLTStd-Roman" w:cs="TimesLTStd-Roman"/>
          <w:spacing w:val="-2"/>
          <w:lang w:eastAsia="zh-CN"/>
        </w:rPr>
        <w:t xml:space="preserve">e put </w:t>
      </w:r>
      <w:r w:rsidRPr="00D2140A">
        <w:rPr>
          <w:rFonts w:ascii="TimesLTStd-Roman" w:eastAsia="等线" w:hAnsi="TimesLTStd-Roman"/>
          <w:spacing w:val="-2"/>
          <w:lang w:eastAsia="zh-CN"/>
        </w:rPr>
        <w:t xml:space="preserve">the </w:t>
      </w:r>
      <w:r w:rsidRPr="00D2140A">
        <w:rPr>
          <w:rFonts w:ascii="TimesLTStd-Roman" w:eastAsia="等线" w:hAnsi="TimesLTStd-Roman" w:cs="TimesLTStd-Roman"/>
          <w:spacing w:val="-2"/>
          <w:lang w:val="en" w:eastAsia="zh-CN"/>
        </w:rPr>
        <w:lastRenderedPageBreak/>
        <w:t xml:space="preserve">choice-branch sequence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into </w:t>
      </w:r>
      <w:r w:rsidRPr="00D2140A">
        <w:rPr>
          <w:rFonts w:ascii="TimesLTStd-Roman" w:eastAsia="等线" w:hAnsi="TimesLTStd-Roman" w:cs="TimesLTStd-Roman"/>
          <w:spacing w:val="-2"/>
          <w:lang w:eastAsia="zh-CN"/>
        </w:rPr>
        <w:t xml:space="preserve">the set of </w:t>
      </w:r>
      <w:r w:rsidRPr="00D2140A">
        <w:rPr>
          <w:rFonts w:ascii="TimesLTStd-Roman" w:eastAsia="等线" w:hAnsi="TimesLTStd-Roman" w:cs="TimesLTStd-Roman"/>
          <w:spacing w:val="-2"/>
          <w:lang w:val="en" w:eastAsia="zh-CN"/>
        </w:rPr>
        <w:t xml:space="preserve">choice-branch sequence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Finally, </w:t>
      </w:r>
      <w:r w:rsidRPr="00D2140A">
        <w:rPr>
          <w:rFonts w:ascii="TimesLTStd-Roman" w:eastAsia="等线" w:hAnsi="TimesLTStd-Roman" w:cs="TimesLTStd-Roman"/>
          <w:spacing w:val="-2"/>
          <w:lang w:eastAsia="zh-CN"/>
        </w:rPr>
        <w:t xml:space="preserve">step 17 returns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0059148B">
        <w:rPr>
          <w:rFonts w:ascii="TimesLTStd-Roman" w:eastAsia="等线" w:hAnsi="TimesLTStd-Roman" w:cs="TimesLTStd-Roman"/>
          <w:spacing w:val="-2"/>
          <w:lang w:val="en" w:eastAsia="zh-CN"/>
        </w:rPr>
        <w:t>.</w:t>
      </w:r>
    </w:p>
    <w:tbl>
      <w:tblPr>
        <w:tblpPr w:leftFromText="180" w:rightFromText="180" w:vertAnchor="text" w:horzAnchor="margin" w:tblpY="47"/>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786"/>
      </w:tblGrid>
      <w:tr w:rsidR="002361A8" w:rsidRPr="00D2140A" w:rsidTr="002361A8">
        <w:trPr>
          <w:trHeight w:val="285"/>
        </w:trPr>
        <w:tc>
          <w:tcPr>
            <w:tcW w:w="4786" w:type="dxa"/>
            <w:tcBorders>
              <w:top w:val="single" w:sz="8" w:space="0" w:color="auto"/>
              <w:left w:val="nil"/>
              <w:bottom w:val="single" w:sz="4" w:space="0" w:color="auto"/>
              <w:right w:val="nil"/>
            </w:tcBorders>
            <w:hideMark/>
          </w:tcPr>
          <w:p w:rsidR="002361A8" w:rsidRPr="00D2140A" w:rsidRDefault="002361A8" w:rsidP="002361A8">
            <w:pPr>
              <w:suppressAutoHyphens/>
              <w:autoSpaceDE w:val="0"/>
              <w:autoSpaceDN w:val="0"/>
              <w:adjustRightInd w:val="0"/>
              <w:spacing w:line="240" w:lineRule="exact"/>
              <w:ind w:firstLine="199"/>
              <w:jc w:val="both"/>
              <w:rPr>
                <w:rFonts w:ascii="TimesLTStd-Roman" w:eastAsia="等线" w:hAnsi="TimesLTStd-Roman" w:cs="TimesLTStd-Roman"/>
                <w:b/>
                <w:spacing w:val="-2"/>
                <w:lang w:eastAsia="zh-CN"/>
              </w:rPr>
            </w:pPr>
            <w:r w:rsidRPr="00D2140A">
              <w:rPr>
                <w:rFonts w:ascii="TimesLTStd-Roman" w:eastAsia="等线" w:hAnsi="TimesLTStd-Roman" w:cs="TimesLTStd-Roman"/>
                <w:b/>
                <w:spacing w:val="-2"/>
              </w:rPr>
              <w:t>Algorithm</w:t>
            </w:r>
            <w:r w:rsidRPr="00D2140A">
              <w:rPr>
                <w:rFonts w:ascii="TimesLTStd-Roman" w:eastAsia="等线" w:hAnsi="TimesLTStd-Roman" w:cs="TimesLTStd-Roman"/>
                <w:b/>
                <w:spacing w:val="-2"/>
                <w:lang w:eastAsia="zh-CN"/>
              </w:rPr>
              <w:t xml:space="preserve"> 4 </w:t>
            </w:r>
            <w:r w:rsidRPr="00D2140A">
              <w:rPr>
                <w:rFonts w:ascii="TimesLTStd-Roman" w:eastAsia="等线" w:hAnsi="TimesLTStd-Roman" w:cs="TimesLTStd-Roman"/>
                <w:spacing w:val="-2"/>
                <w:lang w:val="en" w:eastAsia="zh-CN"/>
              </w:rPr>
              <w:t xml:space="preserve"> Choice - Branch  Sequence</w:t>
            </w:r>
          </w:p>
        </w:tc>
      </w:tr>
      <w:tr w:rsidR="002361A8" w:rsidRPr="00D2140A" w:rsidTr="002361A8">
        <w:trPr>
          <w:trHeight w:val="347"/>
        </w:trPr>
        <w:tc>
          <w:tcPr>
            <w:tcW w:w="4786" w:type="dxa"/>
            <w:tcBorders>
              <w:top w:val="single" w:sz="4" w:space="0" w:color="auto"/>
              <w:left w:val="nil"/>
              <w:bottom w:val="nil"/>
              <w:right w:val="nil"/>
            </w:tcBorders>
            <w:hideMark/>
          </w:tcPr>
          <w:p w:rsidR="002361A8" w:rsidRPr="00D2140A" w:rsidRDefault="002361A8" w:rsidP="002361A8">
            <w:pPr>
              <w:suppressAutoHyphens/>
              <w:autoSpaceDE w:val="0"/>
              <w:autoSpaceDN w:val="0"/>
              <w:adjustRightInd w:val="0"/>
              <w:spacing w:line="240" w:lineRule="exact"/>
              <w:ind w:firstLineChars="100" w:firstLine="199"/>
              <w:jc w:val="both"/>
              <w:rPr>
                <w:rFonts w:ascii="TimesLTStd-Roman" w:eastAsia="等线" w:hAnsi="TimesLTStd-Roman" w:cs="TimesLTStd-Roman"/>
                <w:spacing w:val="-2"/>
                <w:lang w:eastAsia="zh-CN"/>
              </w:rPr>
            </w:pPr>
            <w:r w:rsidRPr="00D2140A">
              <w:rPr>
                <w:rFonts w:ascii="TimesLTStd-Roman" w:eastAsia="等线" w:hAnsi="TimesLTStd-Roman" w:cs="TimesLTStd-Roman"/>
                <w:b/>
                <w:spacing w:val="-2"/>
              </w:rPr>
              <w:t>Input</w:t>
            </w:r>
            <w:r w:rsidRPr="00D2140A">
              <w:rPr>
                <w:rFonts w:ascii="TimesLTStd-Roman" w:eastAsia="等线" w:hAnsi="TimesLTStd-Roman" w:cs="TimesLTStd-Roman"/>
                <w:b/>
                <w:spacing w:val="-2"/>
                <w:lang w:eastAsia="zh-CN"/>
              </w:rPr>
              <w:t>:</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t xml:space="preserve">A loop </w:t>
            </w:r>
            <w:r w:rsidRPr="00D2140A">
              <w:rPr>
                <w:rFonts w:ascii="TimesLTStd-Roman" w:eastAsia="等线" w:hAnsi="TimesLTStd-Roman" w:cs="TimesLTStd-Roman"/>
                <w:spacing w:val="-2"/>
                <w:lang w:val="en"/>
              </w:rPr>
              <w:t>completeness</w:t>
            </w:r>
            <w:r w:rsidRPr="00D2140A">
              <w:rPr>
                <w:rFonts w:ascii="TimesLTStd-Roman" w:eastAsia="等线" w:hAnsi="TimesLTStd-Roman" w:cs="TimesLTStd-Roman"/>
                <w:spacing w:val="-2"/>
                <w:lang w:val="en" w:eastAsia="zh-CN"/>
              </w:rPr>
              <w:t xml:space="preserve">  log </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eastAsia="zh-CN"/>
              </w:rPr>
              <w:t>L</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rPr>
              <w:t xml:space="preserve"> </w:t>
            </w:r>
            <w:r w:rsidRPr="00D2140A">
              <w:rPr>
                <w:rFonts w:ascii="TimesLTStd-Roman" w:eastAsia="等线" w:hAnsi="TimesLTStd-Roman" w:cs="TimesLTStd-Roman"/>
                <w:i/>
                <w:spacing w:val="-2"/>
              </w:rPr>
              <w:t>B</w:t>
            </w:r>
            <w:r w:rsidRPr="00D2140A">
              <w:rPr>
                <w:rFonts w:ascii="TimesLTStd-Roman" w:eastAsia="等线" w:hAnsi="TimesLTStd-Roman" w:cs="TimesLTStd-Roman"/>
                <w:spacing w:val="-2"/>
              </w:rPr>
              <w:t>(</w:t>
            </w:r>
            <w:r w:rsidRPr="00D2140A">
              <w:rPr>
                <w:rFonts w:ascii="TimesLTStd-Roman" w:eastAsia="等线" w:hAnsi="TimesLTStd-Roman" w:cs="TimesLTStd-Roman"/>
                <w:i/>
                <w:spacing w:val="-2"/>
              </w:rPr>
              <w:t>A</w:t>
            </w:r>
            <w:r w:rsidRPr="00D2140A">
              <w:rPr>
                <w:rFonts w:ascii="Cambria Math" w:eastAsia="等线" w:hAnsi="Cambria Math" w:cs="Cambria Math"/>
                <w:spacing w:val="-2"/>
                <w:vertAlign w:val="superscript"/>
                <w:lang w:val="en" w:eastAsia="zh-CN"/>
              </w:rPr>
              <w:t>∗</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i/>
                <w:spacing w:val="-2"/>
              </w:rPr>
              <w:t>A</w:t>
            </w:r>
            <w:r w:rsidRPr="00D2140A">
              <w:rPr>
                <w:rFonts w:ascii="TimesLTStd-Roman" w:eastAsia="等线" w:hAnsi="TimesLTStd-Roman"/>
                <w:i/>
                <w:spacing w:val="-2"/>
                <w:vertAlign w:val="subscript"/>
              </w:rPr>
              <w:t>dir_</w:t>
            </w:r>
            <w:r w:rsidRPr="00D2140A">
              <w:rPr>
                <w:rFonts w:ascii="TimesLTStd-Roman" w:eastAsia="等线" w:hAnsi="TimesLTStd-Roman"/>
                <w:i/>
                <w:spacing w:val="-2"/>
                <w:vertAlign w:val="subscript"/>
                <w:lang w:eastAsia="zh-CN"/>
              </w:rPr>
              <w:t>set</w:t>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p>
          <w:p w:rsidR="002361A8" w:rsidRPr="00D2140A" w:rsidRDefault="002361A8" w:rsidP="002361A8">
            <w:pPr>
              <w:suppressAutoHyphens/>
              <w:autoSpaceDE w:val="0"/>
              <w:autoSpaceDN w:val="0"/>
              <w:adjustRightInd w:val="0"/>
              <w:spacing w:line="240" w:lineRule="exact"/>
              <w:ind w:firstLineChars="100" w:firstLine="199"/>
              <w:jc w:val="both"/>
              <w:rPr>
                <w:rFonts w:ascii="TimesLTStd-Roman" w:eastAsia="等线" w:hAnsi="TimesLTStd-Roman" w:cs="TimesLTStd-Roman"/>
                <w:spacing w:val="-2"/>
                <w:lang w:eastAsia="zh-CN"/>
              </w:rPr>
            </w:pPr>
            <w:r w:rsidRPr="00D2140A">
              <w:rPr>
                <w:rFonts w:ascii="TimesLTStd-Roman" w:eastAsia="等线" w:hAnsi="TimesLTStd-Roman" w:cs="TimesLTStd-Roman"/>
                <w:b/>
                <w:spacing w:val="-2"/>
              </w:rPr>
              <w:t>Output:</w:t>
            </w:r>
            <w:r w:rsidRPr="00D2140A">
              <w:rPr>
                <w:rFonts w:ascii="TimesLTStd-Roman" w:eastAsia="等线" w:hAnsi="TimesLTStd-Roman" w:cs="TimesLTStd-Roman"/>
                <w:i/>
                <w:spacing w:val="-2"/>
                <w:lang w:val="en" w:eastAsia="zh-CN"/>
              </w:rPr>
              <w:t xml:space="preserve"> S</w:t>
            </w:r>
            <w:r w:rsidRPr="00D2140A">
              <w:rPr>
                <w:rFonts w:ascii="TimesLTStd-Roman" w:eastAsia="等线" w:hAnsi="TimesLTStd-Roman" w:cs="TimesLTStd-Roman"/>
                <w:i/>
                <w:spacing w:val="-2"/>
                <w:vertAlign w:val="subscript"/>
                <w:lang w:val="en" w:eastAsia="zh-CN"/>
              </w:rPr>
              <w:t>CS</w:t>
            </w:r>
          </w:p>
        </w:tc>
      </w:tr>
      <w:tr w:rsidR="002361A8" w:rsidRPr="00D2140A" w:rsidTr="002361A8">
        <w:trPr>
          <w:trHeight w:val="56"/>
        </w:trPr>
        <w:tc>
          <w:tcPr>
            <w:tcW w:w="4786" w:type="dxa"/>
            <w:tcBorders>
              <w:top w:val="nil"/>
              <w:left w:val="nil"/>
              <w:bottom w:val="single" w:sz="4" w:space="0" w:color="auto"/>
              <w:right w:val="nil"/>
            </w:tcBorders>
            <w:hideMark/>
          </w:tcPr>
          <w:p w:rsidR="002361A8" w:rsidRPr="00D2140A"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D2140A">
              <w:rPr>
                <w:rFonts w:ascii="TimesLTStd-Roman" w:eastAsia="等线" w:hAnsi="TimesLTStd-Roman"/>
                <w:spacing w:val="-2"/>
              </w:rPr>
              <w:t>1</w:t>
            </w:r>
            <w:r w:rsidRPr="00D2140A">
              <w:rPr>
                <w:rFonts w:ascii="TimesLTStd-Roman" w:eastAsia="等线" w:hAnsi="TimesLTStd-Roman"/>
                <w:spacing w:val="-2"/>
                <w:lang w:eastAsia="zh-CN"/>
              </w:rPr>
              <w:t>.</w:t>
            </w:r>
            <w:r w:rsidRPr="00D2140A">
              <w:rPr>
                <w:rFonts w:ascii="TimesLTStd-Roman" w:eastAsia="等线" w:hAnsi="TimesLTStd-Roman"/>
                <w:spacing w:val="-2"/>
              </w:rPr>
              <w:t xml:space="preserve"> </w:t>
            </w:r>
            <w:r w:rsidRPr="00D2140A">
              <w:rPr>
                <w:rFonts w:ascii="TimesLTStd-Roman" w:eastAsia="等线" w:hAnsi="TimesLTStd-Roman" w:cs="TimesLTStd-Roman"/>
                <w:i/>
                <w:spacing w:val="-2"/>
                <w:lang w:val="en" w:eastAsia="zh-CN"/>
              </w:rPr>
              <w:t xml:space="preserve"> 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6"/>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6"/>
            </w:r>
          </w:p>
          <w:p w:rsidR="002361A8" w:rsidRPr="00D2140A"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b/>
                <w:spacing w:val="-2"/>
                <w:lang w:eastAsia="zh-CN"/>
              </w:rPr>
            </w:pPr>
            <w:r w:rsidRPr="00D2140A">
              <w:rPr>
                <w:rFonts w:ascii="TimesLTStd-Roman" w:eastAsia="等线" w:hAnsi="TimesLTStd-Roman"/>
                <w:spacing w:val="-2"/>
                <w:lang w:eastAsia="zh-CN"/>
              </w:rPr>
              <w:t xml:space="preserve">2.  </w:t>
            </w:r>
            <w:r w:rsidRPr="00D2140A">
              <w:rPr>
                <w:rFonts w:ascii="TimesLTStd-Roman" w:eastAsia="等线" w:hAnsi="TimesLTStd-Roman"/>
                <w:b/>
                <w:spacing w:val="-2"/>
              </w:rPr>
              <w:t>for</w:t>
            </w:r>
            <w:r w:rsidRPr="00D2140A">
              <w:rPr>
                <w:rFonts w:ascii="TimesLTStd-Roman" w:eastAsia="等线" w:hAnsi="TimesLTStd-Roman"/>
                <w:spacing w:val="-2"/>
              </w:rPr>
              <w:t xml:space="preserve"> each </w:t>
            </w:r>
            <w:r w:rsidRPr="00D2140A">
              <w:rPr>
                <w:rFonts w:ascii="TimesLTStd-Roman" w:eastAsia="等线" w:hAnsi="TimesLTStd-Roman"/>
                <w:i/>
                <w:spacing w:val="-2"/>
                <w:lang w:eastAsia="zh-CN"/>
              </w:rPr>
              <w:t>a</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spacing w:val="-2"/>
                <w:lang w:val="en"/>
              </w:rPr>
              <w:t xml:space="preserve"> </w:t>
            </w:r>
            <w:r w:rsidRPr="00D2140A">
              <w:rPr>
                <w:rFonts w:ascii="TimesLTStd-Roman" w:eastAsia="等线" w:hAnsi="TimesLTStd-Roman"/>
                <w:b/>
                <w:spacing w:val="-2"/>
              </w:rPr>
              <w:t>do</w:t>
            </w:r>
          </w:p>
          <w:p w:rsidR="002361A8" w:rsidRPr="00D2140A"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D2140A">
              <w:rPr>
                <w:rFonts w:ascii="TimesLTStd-Roman" w:eastAsia="等线" w:hAnsi="TimesLTStd-Roman"/>
                <w:spacing w:val="-2"/>
                <w:lang w:eastAsia="zh-CN"/>
              </w:rPr>
              <w:t>3.</w:t>
            </w:r>
            <w:r w:rsidRPr="00D2140A">
              <w:rPr>
                <w:rFonts w:ascii="TimesLTStd-Roman" w:eastAsia="等线" w:hAnsi="TimesLTStd-Roman"/>
                <w:b/>
                <w:spacing w:val="-2"/>
                <w:lang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i/>
                <w:spacing w:val="-2"/>
                <w:lang w:eastAsia="zh-CN"/>
              </w:rPr>
              <w:t>a</w:t>
            </w:r>
            <w:r w:rsidRPr="00D2140A">
              <w:rPr>
                <w:rFonts w:ascii="TimesLTStd-Roman" w:eastAsia="等线" w:hAnsi="TimesLTStd-Roman"/>
                <w:spacing w:val="-2"/>
                <w:lang w:eastAsia="zh-CN"/>
              </w:rPr>
              <w:t xml:space="preserve">; </w:t>
            </w:r>
          </w:p>
          <w:p w:rsidR="002361A8" w:rsidRPr="00D2140A"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D2140A">
              <w:rPr>
                <w:rFonts w:ascii="TimesLTStd-Roman" w:eastAsia="等线" w:hAnsi="TimesLTStd-Roman"/>
                <w:spacing w:val="-2"/>
                <w:lang w:eastAsia="zh-CN"/>
              </w:rPr>
              <w:t>4.</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 xml:space="preserve"> for </w:t>
            </w:r>
            <w:r w:rsidRPr="00D2140A">
              <w:rPr>
                <w:rFonts w:ascii="TimesLTStd-Roman" w:eastAsia="等线" w:hAnsi="TimesLTStd-Roman"/>
                <w:spacing w:val="-2"/>
              </w:rPr>
              <w:t xml:space="preserve">each </w:t>
            </w:r>
            <w:r w:rsidRPr="00D2140A">
              <w:rPr>
                <w:rFonts w:ascii="TimesLTStd-Roman" w:eastAsia="等线" w:hAnsi="TimesLTStd-Roman"/>
                <w:spacing w:val="-2"/>
                <w:lang w:eastAsia="zh-CN"/>
              </w:rPr>
              <w:t>(</w:t>
            </w:r>
            <w:r w:rsidR="00946361">
              <w:rPr>
                <w:rFonts w:ascii="TimesLTStd-Roman" w:eastAsia="等线" w:hAnsi="TimesLTStd-Roman"/>
                <w:i/>
                <w:spacing w:val="-2"/>
                <w:lang w:eastAsia="zh-CN"/>
              </w:rPr>
              <w:t>p</w:t>
            </w:r>
            <w:r w:rsidRPr="00D2140A">
              <w:rPr>
                <w:rFonts w:ascii="TimesLTStd-Roman" w:eastAsia="等线" w:hAnsi="TimesLTStd-Roman"/>
                <w:spacing w:val="-2"/>
                <w:lang w:eastAsia="zh-CN"/>
              </w:rPr>
              <w:t xml:space="preserve">, </w:t>
            </w:r>
            <w:r w:rsidR="00946361">
              <w:rPr>
                <w:rFonts w:ascii="TimesLTStd-Roman" w:eastAsia="等线" w:hAnsi="TimesLTStd-Roman"/>
                <w:i/>
                <w:spacing w:val="-2"/>
                <w:lang w:eastAsia="zh-CN"/>
              </w:rPr>
              <w:t>q</w:t>
            </w:r>
            <w:r w:rsidRPr="00D2140A">
              <w:rPr>
                <w:rFonts w:ascii="TimesLTStd-Roman" w:eastAsia="等线" w:hAnsi="TimesLTStd-Roman"/>
                <w:spacing w:val="-2"/>
                <w:lang w:eastAsia="zh-CN"/>
              </w:rPr>
              <w:t>)</w:t>
            </w:r>
            <w:r w:rsidRPr="00D2140A">
              <w:rPr>
                <w:rFonts w:ascii="TimesLTStd-Roman" w:eastAsia="等线" w:hAnsi="TimesLTStd-Roman"/>
                <w:spacing w:val="-2"/>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i/>
                <w:spacing w:val="-2"/>
              </w:rPr>
              <w:t>A</w:t>
            </w:r>
            <w:r w:rsidRPr="00D2140A">
              <w:rPr>
                <w:rFonts w:ascii="TimesLTStd-Roman" w:eastAsia="等线" w:hAnsi="TimesLTStd-Roman"/>
                <w:i/>
                <w:spacing w:val="-2"/>
                <w:vertAlign w:val="subscript"/>
              </w:rPr>
              <w:t>dir_</w:t>
            </w:r>
            <w:r w:rsidRPr="00D2140A">
              <w:rPr>
                <w:rFonts w:ascii="TimesLTStd-Roman" w:eastAsia="等线" w:hAnsi="TimesLTStd-Roman"/>
                <w:i/>
                <w:spacing w:val="-2"/>
                <w:vertAlign w:val="subscript"/>
                <w:lang w:eastAsia="zh-CN"/>
              </w:rPr>
              <w:t xml:space="preserve">set </w:t>
            </w:r>
            <w:r w:rsidRPr="00D2140A">
              <w:rPr>
                <w:rFonts w:ascii="TimesLTStd-Roman" w:eastAsia="等线" w:hAnsi="TimesLTStd-Roman"/>
                <w:i/>
                <w:spacing w:val="-2"/>
                <w:lang w:eastAsia="zh-CN"/>
              </w:rPr>
              <w:t xml:space="preserve"> </w:t>
            </w:r>
            <w:r w:rsidRPr="00D2140A">
              <w:rPr>
                <w:rFonts w:ascii="TimesLTStd-Roman" w:eastAsia="等线" w:hAnsi="TimesLTStd-Roman"/>
                <w:b/>
                <w:spacing w:val="-2"/>
              </w:rPr>
              <w:t>do</w:t>
            </w:r>
          </w:p>
          <w:p w:rsidR="002361A8" w:rsidRPr="00D2140A"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D2140A">
              <w:rPr>
                <w:rFonts w:ascii="TimesLTStd-Roman" w:eastAsia="等线" w:hAnsi="TimesLTStd-Roman"/>
                <w:spacing w:val="-2"/>
                <w:lang w:eastAsia="zh-CN"/>
              </w:rPr>
              <w:t xml:space="preserve">5. </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if</w:t>
            </w:r>
            <w:r w:rsidRPr="00D2140A">
              <w:rPr>
                <w:rFonts w:ascii="TimesLTStd-Roman" w:eastAsia="等线" w:hAnsi="TimesLTStd-Roman"/>
                <w:b/>
                <w:spacing w:val="-2"/>
                <w:lang w:eastAsia="zh-CN"/>
              </w:rPr>
              <w:t xml:space="preserve"> </w:t>
            </w:r>
            <w:r w:rsidR="00946361">
              <w:rPr>
                <w:rFonts w:ascii="TimesLTStd-Roman" w:eastAsia="等线" w:hAnsi="TimesLTStd-Roman"/>
                <w:i/>
                <w:spacing w:val="-2"/>
                <w:lang w:eastAsia="zh-CN"/>
              </w:rPr>
              <w:t>p</w:t>
            </w:r>
            <w:r w:rsidRPr="00D2140A">
              <w:rPr>
                <w:rFonts w:ascii="TimesLTStd-Roman" w:eastAsia="等线" w:hAnsi="TimesLTStd-Roman"/>
                <w:spacing w:val="-2"/>
                <w:lang w:eastAsia="zh-CN"/>
              </w:rPr>
              <w:t xml:space="preserve"> = </w:t>
            </w:r>
            <w:r w:rsidRPr="00D2140A">
              <w:rPr>
                <w:rFonts w:ascii="TimesLTStd-Roman" w:eastAsia="等线" w:hAnsi="TimesLTStd-Roman"/>
                <w:i/>
                <w:spacing w:val="-2"/>
                <w:lang w:eastAsia="zh-CN"/>
              </w:rPr>
              <w:t>a</w:t>
            </w:r>
            <w:r w:rsidRPr="00D2140A">
              <w:rPr>
                <w:rFonts w:ascii="TimesLTStd-Roman" w:eastAsia="等线" w:hAnsi="TimesLTStd-Roman"/>
                <w:spacing w:val="-2"/>
                <w:lang w:eastAsia="zh-CN"/>
              </w:rPr>
              <w:t xml:space="preserve">, and </w:t>
            </w:r>
            <w:r w:rsidR="00946361">
              <w:rPr>
                <w:rFonts w:ascii="TimesLTStd-Roman" w:eastAsia="等线" w:hAnsi="TimesLTStd-Roman"/>
                <w:i/>
                <w:spacing w:val="-2"/>
                <w:lang w:eastAsia="zh-CN"/>
              </w:rPr>
              <w:t>q</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LA</w:t>
            </w:r>
            <w:r w:rsidRPr="00D2140A">
              <w:rPr>
                <w:rFonts w:ascii="TimesLTStd-Roman" w:eastAsia="等线" w:hAnsi="TimesLTStd-Roman"/>
                <w:spacing w:val="-2"/>
              </w:rPr>
              <w:t>,</w:t>
            </w:r>
            <w:r w:rsidRPr="00D2140A">
              <w:rPr>
                <w:rFonts w:ascii="TimesLTStd-Roman" w:eastAsia="等线" w:hAnsi="TimesLTStd-Roman"/>
                <w:spacing w:val="-2"/>
                <w:lang w:eastAsia="zh-CN"/>
              </w:rPr>
              <w:t xml:space="preserve"> and  </w:t>
            </w:r>
            <w:r w:rsidR="00946361">
              <w:rPr>
                <w:rFonts w:ascii="TimesLTStd-Roman" w:eastAsia="等线" w:hAnsi="TimesLTStd-Roman"/>
                <w:i/>
                <w:spacing w:val="-2"/>
                <w:lang w:eastAsia="zh-CN"/>
              </w:rPr>
              <w:t>q</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F"/>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ce</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b/>
                <w:spacing w:val="-2"/>
              </w:rPr>
              <w:t>then</w:t>
            </w:r>
          </w:p>
          <w:p w:rsidR="002361A8" w:rsidRPr="00D2140A"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D2140A">
              <w:rPr>
                <w:rFonts w:ascii="TimesLTStd-Roman" w:eastAsia="等线" w:hAnsi="TimesLTStd-Roman"/>
                <w:spacing w:val="-2"/>
                <w:lang w:eastAsia="zh-CN"/>
              </w:rPr>
              <w:t>6.</w:t>
            </w:r>
            <w:r w:rsidRPr="00D2140A">
              <w:rPr>
                <w:rFonts w:ascii="TimesLTStd-Roman" w:eastAsia="等线" w:hAnsi="TimesLTStd-Roman"/>
                <w:spacing w:val="-2"/>
              </w:rPr>
              <w:t xml:space="preserve">      </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spacing w:val="-2"/>
                <w:lang w:val="en" w:eastAsia="zh-CN"/>
              </w:rPr>
              <w:t xml:space="preserve"> </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spacing w:val="-2"/>
                <w:lang w:val="en" w:eastAsia="zh-CN"/>
              </w:rPr>
              <w:t xml:space="preserve"> </w:t>
            </w:r>
            <w:r w:rsidRPr="00D2140A">
              <w:rPr>
                <w:rFonts w:ascii="TimesLTStd-Roman" w:eastAsia="等线" w:hAnsi="TimesLTStd-Roman"/>
                <w:spacing w:val="-2"/>
                <w:lang w:eastAsia="zh-CN"/>
              </w:rPr>
              <w:t xml:space="preserve"> + </w:t>
            </w:r>
            <w:r w:rsidR="00946361">
              <w:rPr>
                <w:rFonts w:ascii="TimesLTStd-Roman" w:eastAsia="等线" w:hAnsi="TimesLTStd-Roman"/>
                <w:i/>
                <w:spacing w:val="-2"/>
                <w:lang w:eastAsia="zh-CN"/>
              </w:rPr>
              <w:t>q</w:t>
            </w:r>
            <w:r w:rsidRPr="00D2140A">
              <w:rPr>
                <w:rFonts w:ascii="TimesLTStd-Roman" w:eastAsia="等线" w:hAnsi="TimesLTStd-Roman"/>
                <w:spacing w:val="-2"/>
              </w:rPr>
              <w:t>;</w:t>
            </w:r>
          </w:p>
          <w:p w:rsidR="002361A8" w:rsidRPr="00D2140A"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b/>
                <w:spacing w:val="-2"/>
                <w:lang w:eastAsia="zh-CN"/>
              </w:rPr>
            </w:pPr>
            <w:r w:rsidRPr="00D2140A">
              <w:rPr>
                <w:rFonts w:ascii="TimesLTStd-Roman" w:eastAsia="等线" w:hAnsi="TimesLTStd-Roman"/>
                <w:spacing w:val="-2"/>
                <w:lang w:eastAsia="zh-CN"/>
              </w:rPr>
              <w:t>7.</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end if</w:t>
            </w:r>
          </w:p>
          <w:p w:rsidR="002361A8" w:rsidRPr="00D2140A"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D2140A">
              <w:rPr>
                <w:rFonts w:ascii="TimesLTStd-Roman" w:eastAsia="等线" w:hAnsi="TimesLTStd-Roman"/>
                <w:spacing w:val="-2"/>
                <w:lang w:eastAsia="zh-CN"/>
              </w:rPr>
              <w:t>8.</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if</w:t>
            </w:r>
            <w:r w:rsidRPr="00D2140A">
              <w:rPr>
                <w:rFonts w:ascii="TimesLTStd-Roman" w:eastAsia="等线" w:hAnsi="TimesLTStd-Roman"/>
                <w:spacing w:val="-2"/>
              </w:rPr>
              <w:t xml:space="preserve"> </w:t>
            </w:r>
            <w:r w:rsidR="00946361">
              <w:rPr>
                <w:rFonts w:ascii="TimesLTStd-Roman" w:eastAsia="等线" w:hAnsi="TimesLTStd-Roman"/>
                <w:i/>
                <w:spacing w:val="-2"/>
                <w:lang w:eastAsia="zh-CN"/>
              </w:rPr>
              <w:t>p</w:t>
            </w:r>
            <w:r w:rsidRPr="00D2140A">
              <w:rPr>
                <w:rFonts w:ascii="TimesLTStd-Roman" w:eastAsia="等线" w:hAnsi="TimesLTStd-Roman"/>
                <w:spacing w:val="-2"/>
                <w:lang w:eastAsia="zh-CN"/>
              </w:rPr>
              <w:t xml:space="preserve"> </w:t>
            </w:r>
            <w:r w:rsidRPr="00D2140A">
              <w:rPr>
                <w:rFonts w:ascii="TimesLTStd-Roman" w:eastAsia="等线" w:hAnsi="TimesLTStd-Roman"/>
                <w:spacing w:val="-2"/>
              </w:rPr>
              <w:t>=</w:t>
            </w:r>
            <w:r w:rsidRPr="00D2140A">
              <w:rPr>
                <w:rFonts w:ascii="TimesLTStd-Roman" w:eastAsia="等线" w:hAnsi="TimesLTStd-Roman"/>
                <w:spacing w:val="-2"/>
                <w:lang w:eastAsia="zh-CN"/>
              </w:rPr>
              <w:t xml:space="preserve"> </w:t>
            </w:r>
            <w:r w:rsidRPr="00D2140A">
              <w:rPr>
                <w:rFonts w:ascii="TimesLTStd-Roman" w:eastAsia="等线" w:hAnsi="TimesLTStd-Roman"/>
                <w:i/>
                <w:spacing w:val="-2"/>
                <w:lang w:eastAsia="zh-CN"/>
              </w:rPr>
              <w:t>a</w:t>
            </w:r>
            <w:r w:rsidRPr="00D2140A">
              <w:rPr>
                <w:rFonts w:ascii="TimesLTStd-Roman" w:eastAsia="等线" w:hAnsi="TimesLTStd-Roman"/>
                <w:spacing w:val="-2"/>
              </w:rPr>
              <w:t>,</w:t>
            </w:r>
            <w:r w:rsidRPr="00D2140A">
              <w:rPr>
                <w:rFonts w:ascii="TimesLTStd-Roman" w:eastAsia="等线" w:hAnsi="TimesLTStd-Roman"/>
                <w:spacing w:val="-2"/>
                <w:lang w:eastAsia="zh-CN"/>
              </w:rPr>
              <w:t xml:space="preserve"> and  </w:t>
            </w:r>
            <w:r w:rsidR="00946361">
              <w:rPr>
                <w:rFonts w:ascii="TimesLTStd-Roman" w:eastAsia="等线" w:hAnsi="TimesLTStd-Roman"/>
                <w:i/>
                <w:spacing w:val="-2"/>
                <w:lang w:eastAsia="zh-CN"/>
              </w:rPr>
              <w:t>q</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ce</w:t>
            </w:r>
            <w:r w:rsidRPr="00D2140A">
              <w:rPr>
                <w:rFonts w:ascii="TimesLTStd-Roman" w:eastAsia="等线" w:hAnsi="TimesLTStd-Roman"/>
                <w:b/>
                <w:spacing w:val="-2"/>
              </w:rPr>
              <w:t xml:space="preserve">  then</w:t>
            </w:r>
          </w:p>
          <w:p w:rsidR="002361A8" w:rsidRPr="00D2140A" w:rsidRDefault="002361A8" w:rsidP="002361A8">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D2140A">
              <w:rPr>
                <w:rFonts w:ascii="TimesLTStd-Roman" w:eastAsia="等线" w:hAnsi="TimesLTStd-Roman"/>
                <w:spacing w:val="-2"/>
                <w:lang w:eastAsia="zh-CN"/>
              </w:rPr>
              <w:t>9.</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spacing w:val="-2"/>
                <w:lang w:eastAsia="zh-CN"/>
              </w:rPr>
              <w:t xml:space="preserve"> + </w:t>
            </w:r>
            <w:r w:rsidR="00946361">
              <w:rPr>
                <w:rFonts w:ascii="TimesLTStd-Roman" w:eastAsia="等线" w:hAnsi="TimesLTStd-Roman"/>
                <w:i/>
                <w:spacing w:val="-2"/>
                <w:lang w:eastAsia="zh-CN"/>
              </w:rPr>
              <w:t>q</w:t>
            </w:r>
            <w:r w:rsidRPr="00D2140A">
              <w:rPr>
                <w:rFonts w:ascii="TimesLTStd-Roman" w:eastAsia="等线" w:hAnsi="TimesLTStd-Roman"/>
                <w:spacing w:val="-2"/>
              </w:rPr>
              <w:t>;</w:t>
            </w:r>
          </w:p>
          <w:p w:rsidR="002361A8" w:rsidRPr="00D2140A"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 xml:space="preserve">10.                </w:t>
            </w:r>
            <w:r w:rsidRPr="00D2140A">
              <w:rPr>
                <w:rFonts w:ascii="TimesLTStd-Roman" w:eastAsia="等线" w:hAnsi="TimesLTStd-Roman"/>
                <w:b/>
                <w:spacing w:val="-2"/>
                <w:lang w:eastAsia="zh-CN"/>
              </w:rPr>
              <w:t xml:space="preserve">        break;</w:t>
            </w:r>
          </w:p>
          <w:p w:rsidR="002361A8" w:rsidRPr="00D2140A"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D2140A">
              <w:rPr>
                <w:rFonts w:ascii="TimesLTStd-Roman" w:eastAsia="等线" w:hAnsi="TimesLTStd-Roman"/>
                <w:spacing w:val="-2"/>
                <w:lang w:eastAsia="zh-CN"/>
              </w:rPr>
              <w:t>11.</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end if</w:t>
            </w:r>
          </w:p>
          <w:p w:rsidR="002361A8" w:rsidRPr="00D2140A"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D2140A">
              <w:rPr>
                <w:rFonts w:ascii="TimesLTStd-Roman" w:eastAsia="等线" w:hAnsi="TimesLTStd-Roman"/>
                <w:spacing w:val="-2"/>
                <w:lang w:eastAsia="zh-CN"/>
              </w:rPr>
              <w:t>12.</w:t>
            </w:r>
            <w:r w:rsidRPr="00D2140A">
              <w:rPr>
                <w:rFonts w:ascii="TimesLTStd-Roman" w:eastAsia="等线" w:hAnsi="TimesLTStd-Roman"/>
                <w:spacing w:val="-2"/>
              </w:rPr>
              <w:t xml:space="preserve">    </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end for</w:t>
            </w:r>
          </w:p>
          <w:p w:rsidR="002361A8" w:rsidRPr="00D2140A"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D2140A">
              <w:rPr>
                <w:rFonts w:ascii="TimesLTStd-Roman" w:eastAsia="等线" w:hAnsi="TimesLTStd-Roman"/>
                <w:spacing w:val="-2"/>
                <w:lang w:eastAsia="zh-CN"/>
              </w:rPr>
              <w:t>13.</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end for</w:t>
            </w:r>
          </w:p>
          <w:p w:rsidR="002361A8" w:rsidRPr="00D2140A"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spacing w:val="-2"/>
                <w:lang w:eastAsia="zh-CN"/>
              </w:rPr>
              <w:t xml:space="preserve">14.   </w:t>
            </w:r>
            <w:r w:rsidRPr="00D2140A">
              <w:rPr>
                <w:rFonts w:ascii="TimesLTStd-Roman" w:eastAsia="等线" w:hAnsi="TimesLTStd-Roman" w:cs="TimesLTStd-Roman"/>
                <w:i/>
                <w:spacing w:val="-2"/>
                <w:lang w:val="en" w:eastAsia="zh-CN"/>
              </w:rPr>
              <w:t xml:space="preserve">  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C8"/>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t>;</w:t>
            </w:r>
          </w:p>
          <w:p w:rsidR="002361A8" w:rsidRPr="00D2140A"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cs="TimesLTStd-Roman"/>
                <w:spacing w:val="-2"/>
                <w:lang w:val="en" w:eastAsia="zh-CN"/>
              </w:rPr>
              <w:t xml:space="preserve">15.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6"/>
            </w:r>
            <w:r w:rsidRPr="00D2140A">
              <w:rPr>
                <w:rFonts w:ascii="TimesLTStd-Roman" w:eastAsia="等线" w:hAnsi="TimesLTStd-Roman"/>
                <w:spacing w:val="-2"/>
                <w:lang w:eastAsia="zh-CN"/>
              </w:rPr>
              <w:t>;</w:t>
            </w:r>
          </w:p>
          <w:p w:rsidR="002361A8" w:rsidRPr="00D2140A"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16.</w:t>
            </w:r>
            <w:r w:rsidRPr="00D2140A">
              <w:rPr>
                <w:rFonts w:ascii="TimesLTStd-Roman" w:eastAsia="等线" w:hAnsi="TimesLTStd-Roman"/>
                <w:spacing w:val="-2"/>
              </w:rPr>
              <w:t xml:space="preserve">  </w:t>
            </w:r>
            <w:r w:rsidRPr="00D2140A">
              <w:rPr>
                <w:rFonts w:ascii="TimesLTStd-Roman" w:eastAsia="等线" w:hAnsi="TimesLTStd-Roman"/>
                <w:b/>
                <w:spacing w:val="-2"/>
              </w:rPr>
              <w:t>end for</w:t>
            </w:r>
          </w:p>
          <w:p w:rsidR="002361A8" w:rsidRPr="00D2140A" w:rsidRDefault="002361A8" w:rsidP="002361A8">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 xml:space="preserve">17.  </w:t>
            </w:r>
            <w:r w:rsidRPr="00D2140A">
              <w:rPr>
                <w:rFonts w:ascii="TimesLTStd-Roman" w:eastAsia="等线" w:hAnsi="TimesLTStd-Roman"/>
                <w:b/>
                <w:spacing w:val="-2"/>
              </w:rPr>
              <w:t xml:space="preserve">return </w:t>
            </w:r>
            <w:r w:rsidRPr="00D2140A">
              <w:rPr>
                <w:rFonts w:ascii="TimesLTStd-Roman" w:eastAsia="等线" w:hAnsi="TimesLTStd-Roman"/>
                <w:i/>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p>
        </w:tc>
      </w:tr>
    </w:tbl>
    <w:p w:rsidR="00D2140A" w:rsidRPr="00D2140A" w:rsidRDefault="00D2140A" w:rsidP="00D2140A">
      <w:pPr>
        <w:suppressAutoHyphens/>
        <w:autoSpaceDE w:val="0"/>
        <w:autoSpaceDN w:val="0"/>
        <w:adjustRightInd w:val="0"/>
        <w:spacing w:before="260"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An example is given to illustrate the execution process </w:t>
      </w:r>
      <w:proofErr w:type="gramStart"/>
      <w:r w:rsidRPr="00D2140A">
        <w:rPr>
          <w:rFonts w:ascii="TimesLTStd-Roman" w:eastAsia="等线" w:hAnsi="TimesLTStd-Roman" w:cs="TimesLTStd-Roman"/>
          <w:spacing w:val="-2"/>
          <w:lang w:val="en" w:eastAsia="zh-CN"/>
        </w:rPr>
        <w:t xml:space="preserve">of  </w:t>
      </w:r>
      <w:r w:rsidRPr="00D2140A">
        <w:rPr>
          <w:rFonts w:ascii="TimesLTStd-Roman" w:eastAsia="等线" w:hAnsi="TimesLTStd-Roman" w:cs="TimesLTStd-Roman"/>
          <w:spacing w:val="-2"/>
          <w:lang w:eastAsia="zh-CN"/>
        </w:rPr>
        <w:t>A</w:t>
      </w:r>
      <w:r w:rsidRPr="00D2140A">
        <w:rPr>
          <w:rFonts w:ascii="TimesLTStd-Roman" w:eastAsia="等线" w:hAnsi="TimesLTStd-Roman" w:cs="TimesLTStd-Roman"/>
          <w:spacing w:val="-2"/>
        </w:rPr>
        <w:t>lgorithm</w:t>
      </w:r>
      <w:proofErr w:type="gramEnd"/>
      <w:r w:rsidRPr="00D2140A">
        <w:rPr>
          <w:rFonts w:ascii="TimesLTStd-Roman" w:eastAsia="等线" w:hAnsi="TimesLTStd-Roman" w:cs="TimesLTStd-Roman"/>
          <w:spacing w:val="-2"/>
          <w:lang w:eastAsia="zh-CN"/>
        </w:rPr>
        <w:t xml:space="preserve"> 4.</w:t>
      </w:r>
    </w:p>
    <w:p w:rsidR="00D2140A" w:rsidRPr="00D2140A" w:rsidRDefault="00D2140A" w:rsidP="00D2140A">
      <w:pPr>
        <w:suppressAutoHyphens/>
        <w:autoSpaceDE w:val="0"/>
        <w:autoSpaceDN w:val="0"/>
        <w:adjustRightInd w:val="0"/>
        <w:spacing w:line="252" w:lineRule="auto"/>
        <w:ind w:firstLineChars="100" w:firstLine="199"/>
        <w:jc w:val="both"/>
        <w:rPr>
          <w:rFonts w:ascii="TimesLTStd-Roman" w:eastAsia="等线" w:hAnsi="TimesLTStd-Roman" w:cs="TimesLTStd-Roman"/>
          <w:spacing w:val="-2"/>
          <w:lang w:val="en" w:eastAsia="zh-CN"/>
        </w:rPr>
      </w:pPr>
      <w:r w:rsidRPr="00D2140A">
        <w:rPr>
          <w:rFonts w:ascii="TimesLTStd-Roman" w:eastAsia="等线" w:hAnsi="TimesLTStd-Roman" w:cs="TimesLTStd-Roman"/>
          <w:b/>
          <w:spacing w:val="-2"/>
          <w:lang w:eastAsia="zh-CN"/>
        </w:rPr>
        <w:t xml:space="preserve">Example 4: </w:t>
      </w:r>
      <w:r w:rsidRPr="00D2140A">
        <w:rPr>
          <w:rFonts w:ascii="TimesLTStd-Roman" w:eastAsia="等线" w:hAnsi="TimesLTStd-Roman" w:cs="TimesLTStd-Roman"/>
          <w:spacing w:val="-2"/>
          <w:lang w:eastAsia="zh-CN"/>
        </w:rPr>
        <w:t xml:space="preserve">Let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q</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p</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q</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h</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3</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q</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4</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p</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q</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5</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p</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q</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&gt;}is a complete log. </w:t>
      </w:r>
      <w:r w:rsidRPr="00D2140A">
        <w:rPr>
          <w:rFonts w:ascii="TimesLTStd-Roman" w:eastAsia="等线" w:hAnsi="TimesLTStd-Roman"/>
          <w:i/>
          <w:spacing w:val="-2"/>
        </w:rPr>
        <w:t>A</w:t>
      </w:r>
      <w:r w:rsidRPr="00D2140A">
        <w:rPr>
          <w:rFonts w:ascii="TimesLTStd-Roman" w:eastAsia="等线" w:hAnsi="TimesLTStd-Roman"/>
          <w:i/>
          <w:spacing w:val="-2"/>
          <w:vertAlign w:val="subscript"/>
        </w:rPr>
        <w:t>dir_</w:t>
      </w:r>
      <w:r w:rsidRPr="00D2140A">
        <w:rPr>
          <w:rFonts w:ascii="TimesLTStd-Roman" w:eastAsia="等线" w:hAnsi="TimesLTStd-Roman"/>
          <w:i/>
          <w:spacing w:val="-2"/>
          <w:vertAlign w:val="subscript"/>
          <w:lang w:eastAsia="zh-CN"/>
        </w:rPr>
        <w:t>set</w:t>
      </w:r>
      <w:r w:rsidRPr="00D2140A">
        <w:rPr>
          <w:rFonts w:ascii="TimesLTStd-Roman" w:eastAsia="等线" w:hAnsi="TimesLTStd-Roman"/>
          <w:spacing w:val="-2"/>
          <w:lang w:eastAsia="zh-CN"/>
        </w:rPr>
        <w:t xml:space="preserve"> =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p</w:t>
      </w:r>
      <w:r w:rsidRPr="00D2140A">
        <w:rPr>
          <w:rFonts w:ascii="TimesLTStd-Roman" w:eastAsia="等线" w:hAnsi="TimesLTStd-Roman" w:cs="TimesLTStd-Roman"/>
          <w:spacing w:val="-2"/>
          <w:lang w:val="en" w:eastAsia="zh-CN"/>
        </w:rPr>
        <w:t>), (</w:t>
      </w:r>
      <w:r w:rsidR="001C032F">
        <w:rPr>
          <w:rFonts w:ascii="TimesLTStd-Roman" w:eastAsia="等线" w:hAnsi="TimesLTStd-Roman" w:cs="TimesLTStd-Roman" w:hint="eastAsia"/>
          <w:i/>
          <w:spacing w:val="-2"/>
          <w:lang w:val="en" w:eastAsia="zh-CN"/>
        </w:rPr>
        <w:t>p</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q</w:t>
      </w:r>
      <w:r w:rsidRPr="00D2140A">
        <w:rPr>
          <w:rFonts w:ascii="TimesLTStd-Roman" w:eastAsia="等线" w:hAnsi="TimesLTStd-Roman" w:cs="TimesLTStd-Roman"/>
          <w:spacing w:val="-2"/>
          <w:lang w:val="en" w:eastAsia="zh-CN"/>
        </w:rPr>
        <w:t>), (</w:t>
      </w:r>
      <w:r w:rsidR="001C032F">
        <w:rPr>
          <w:rFonts w:ascii="TimesLTStd-Roman" w:eastAsia="等线" w:hAnsi="TimesLTStd-Roman" w:cs="TimesLTStd-Roman" w:hint="eastAsia"/>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001C032F">
        <w:rPr>
          <w:rFonts w:ascii="TimesLTStd-Roman" w:eastAsia="等线" w:hAnsi="TimesLTStd-Roman" w:cs="TimesLTStd-Roman" w:hint="eastAsia"/>
          <w:i/>
          <w:spacing w:val="-2"/>
          <w:lang w:val="en" w:eastAsia="zh-CN"/>
        </w:rPr>
        <w:t>q</w:t>
      </w:r>
      <w:r w:rsidRPr="00D2140A">
        <w:rPr>
          <w:rFonts w:ascii="TimesLTStd-Roman" w:eastAsia="等线" w:hAnsi="TimesLTStd-Roman" w:cs="TimesLTStd-Roman"/>
          <w:spacing w:val="-2"/>
          <w:lang w:val="en" w:eastAsia="zh-CN"/>
        </w:rPr>
        <w:t>), (</w:t>
      </w:r>
      <w:r w:rsidR="001C032F">
        <w:rPr>
          <w:rFonts w:ascii="TimesLTStd-Roman" w:eastAsia="等线" w:hAnsi="TimesLTStd-Roman" w:cs="TimesLTStd-Roman" w:hint="eastAsia"/>
          <w:i/>
          <w:spacing w:val="-2"/>
          <w:lang w:val="en" w:eastAsia="zh-CN"/>
        </w:rPr>
        <w:t>q</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w:t>
      </w:r>
      <w:r w:rsidR="001C032F">
        <w:rPr>
          <w:rFonts w:ascii="TimesLTStd-Roman" w:eastAsia="等线" w:hAnsi="TimesLTStd-Roman" w:cs="TimesLTStd-Roman" w:hint="eastAsia"/>
          <w:i/>
          <w:spacing w:val="-2"/>
          <w:lang w:val="en" w:eastAsia="zh-CN"/>
        </w:rPr>
        <w:t>q</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w:t>
      </w:r>
      <w:r w:rsidR="003B3B00">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h</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w:t>
      </w:r>
      <w:r w:rsidR="003B3B00">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 xml:space="preserve">,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h</w:t>
      </w:r>
      <w:r w:rsidRPr="00D2140A">
        <w:rPr>
          <w:rFonts w:ascii="TimesLTStd-Roman" w:eastAsia="等线" w:hAnsi="TimesLTStd-Roman" w:cs="TimesLTStd-Roman"/>
          <w:spacing w:val="-2"/>
          <w:lang w:val="en" w:eastAsia="zh-CN"/>
        </w:rPr>
        <w:t xml:space="preserve">,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 xml:space="preserve">,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w:t>
      </w:r>
      <w:r w:rsidR="00127874">
        <w:rPr>
          <w:rFonts w:ascii="TimesLTStd-Roman" w:eastAsia="等线" w:hAnsi="TimesLTStd-Roman" w:cs="TimesLTStd-Roman" w:hint="eastAsia"/>
          <w:i/>
          <w:spacing w:val="-2"/>
          <w:lang w:val="en" w:eastAsia="zh-CN"/>
        </w:rPr>
        <w:t>o</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h</w:t>
      </w:r>
      <w:r w:rsidRPr="00D2140A">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w:t>
      </w:r>
      <w:r w:rsidRPr="00D2140A">
        <w:rPr>
          <w:rFonts w:ascii="TimesLTStd-Roman" w:eastAsia="等线" w:hAnsi="TimesLTStd-Roman"/>
          <w:i/>
          <w:spacing w:val="-2"/>
          <w:lang w:val="en"/>
        </w:rPr>
        <w:t xml:space="preserve"> </w:t>
      </w:r>
      <w:r w:rsidRPr="00D2140A">
        <w:rPr>
          <w:rFonts w:ascii="TimesLTStd-Roman" w:eastAsia="等线" w:hAnsi="TimesLTStd-Roman"/>
          <w:i/>
          <w:spacing w:val="-2"/>
        </w:rPr>
        <w:t>A</w:t>
      </w:r>
      <w:r w:rsidRPr="00D2140A">
        <w:rPr>
          <w:rFonts w:ascii="TimesLTStd-Roman" w:eastAsia="等线" w:hAnsi="TimesLTStd-Roman"/>
          <w:i/>
          <w:spacing w:val="-2"/>
          <w:vertAlign w:val="subscript"/>
          <w:lang w:eastAsia="zh-CN"/>
        </w:rPr>
        <w:t>cs</w:t>
      </w:r>
      <w:r w:rsidRPr="00D2140A">
        <w:rPr>
          <w:rFonts w:ascii="TimesLTStd-Roman" w:eastAsia="等线" w:hAnsi="TimesLTStd-Roman"/>
          <w:spacing w:val="-2"/>
          <w:lang w:eastAsia="zh-CN"/>
        </w:rPr>
        <w:t xml:space="preserve"> = {</w:t>
      </w:r>
      <w:r w:rsidR="003B3B00">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003B3B00">
        <w:rPr>
          <w:rFonts w:ascii="TimesLTStd-Roman" w:eastAsia="等线" w:hAnsi="TimesLTStd-Roman" w:cs="TimesLTStd-Roman"/>
          <w:i/>
          <w:spacing w:val="-2"/>
          <w:lang w:val="en" w:eastAsia="zh-CN"/>
        </w:rPr>
        <w:t>s</w:t>
      </w:r>
      <w:r w:rsidRPr="00D2140A">
        <w:rPr>
          <w:rFonts w:ascii="TimesLTStd-Roman" w:eastAsia="等线" w:hAnsi="TimesLTStd-Roman"/>
          <w:spacing w:val="-2"/>
          <w:lang w:eastAsia="zh-CN"/>
        </w:rPr>
        <w:t xml:space="preserve">}, and </w:t>
      </w:r>
      <w:r w:rsidRPr="00D2140A">
        <w:rPr>
          <w:rFonts w:ascii="TimesLTStd-Roman" w:eastAsia="等线" w:hAnsi="TimesLTStd-Roman"/>
          <w:i/>
          <w:spacing w:val="-2"/>
        </w:rPr>
        <w:t>A</w:t>
      </w:r>
      <w:r w:rsidRPr="00D2140A">
        <w:rPr>
          <w:rFonts w:ascii="TimesLTStd-Roman" w:eastAsia="等线" w:hAnsi="TimesLTStd-Roman"/>
          <w:i/>
          <w:spacing w:val="-2"/>
          <w:vertAlign w:val="subscript"/>
          <w:lang w:eastAsia="zh-CN"/>
        </w:rPr>
        <w:t>es</w:t>
      </w:r>
      <w:r w:rsidRPr="00D2140A">
        <w:rPr>
          <w:rFonts w:ascii="TimesLTStd-Roman" w:eastAsia="等线" w:hAnsi="TimesLTStd-Roman"/>
          <w:spacing w:val="-2"/>
          <w:lang w:eastAsia="zh-CN"/>
        </w:rPr>
        <w:t xml:space="preserve"> = {</w:t>
      </w:r>
      <w:r w:rsidRPr="00D2140A">
        <w:rPr>
          <w:rFonts w:ascii="TimesLTStd-Roman" w:eastAsia="等线" w:hAnsi="TimesLTStd-Roman" w:cs="TimesLTStd-Roman"/>
          <w:i/>
          <w:spacing w:val="-2"/>
          <w:lang w:val="en" w:eastAsia="zh-CN"/>
        </w:rPr>
        <w:t>h</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spacing w:val="-2"/>
          <w:lang w:eastAsia="zh-CN"/>
        </w:rPr>
        <w:t xml:space="preserve">}can be obtained from </w:t>
      </w:r>
      <w:r w:rsidRPr="00D2140A">
        <w:rPr>
          <w:rFonts w:ascii="TimesLTStd-Roman" w:eastAsia="等线" w:hAnsi="TimesLTStd-Roman" w:cs="TimesLTStd-Roman"/>
          <w:spacing w:val="-2"/>
        </w:rPr>
        <w:t>Algorithm</w:t>
      </w:r>
      <w:r w:rsidRPr="00D2140A">
        <w:rPr>
          <w:rFonts w:ascii="TimesLTStd-Roman" w:eastAsia="等线" w:hAnsi="TimesLTStd-Roman" w:cs="TimesLTStd-Roman"/>
          <w:spacing w:val="-2"/>
          <w:lang w:eastAsia="zh-CN"/>
        </w:rPr>
        <w:t xml:space="preserve"> 1 and </w:t>
      </w:r>
      <w:r w:rsidRPr="00D2140A">
        <w:rPr>
          <w:rFonts w:ascii="TimesLTStd-Roman" w:eastAsia="等线" w:hAnsi="TimesLTStd-Roman" w:cs="TimesLTStd-Roman"/>
          <w:spacing w:val="-2"/>
        </w:rPr>
        <w:t>Algorithm</w:t>
      </w:r>
      <w:r w:rsidRPr="00D2140A">
        <w:rPr>
          <w:rFonts w:ascii="TimesLTStd-Roman" w:eastAsia="等线" w:hAnsi="TimesLTStd-Roman" w:cs="TimesLTStd-Roman"/>
          <w:spacing w:val="-2"/>
          <w:lang w:eastAsia="zh-CN"/>
        </w:rPr>
        <w:t xml:space="preserve"> 3. </w:t>
      </w:r>
      <w:proofErr w:type="gramStart"/>
      <w:r w:rsidRPr="00D2140A">
        <w:rPr>
          <w:rFonts w:ascii="TimesLTStd-Roman" w:eastAsia="等线" w:hAnsi="TimesLTStd-Roman" w:cs="TimesLTStd-Roman"/>
          <w:spacing w:val="-2"/>
          <w:lang w:eastAsia="zh-CN"/>
        </w:rPr>
        <w:t>Then ,we</w:t>
      </w:r>
      <w:proofErr w:type="gramEnd"/>
      <w:r w:rsidRPr="00D2140A">
        <w:rPr>
          <w:rFonts w:ascii="TimesLTStd-Roman" w:eastAsia="等线" w:hAnsi="TimesLTStd-Roman" w:cs="TimesLTStd-Roman"/>
          <w:spacing w:val="-2"/>
          <w:lang w:eastAsia="zh-CN"/>
        </w:rPr>
        <w:t xml:space="preserve"> can get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 &lt;</w:t>
      </w:r>
      <w:r w:rsidR="003B3B00">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h</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vertAlign w:val="subscript"/>
          <w:lang w:val="en" w:eastAsia="zh-CN"/>
        </w:rPr>
        <w:t>3</w:t>
      </w:r>
      <w:r w:rsidRPr="00D2140A">
        <w:rPr>
          <w:rFonts w:ascii="TimesLTStd-Roman" w:eastAsia="等线" w:hAnsi="TimesLTStd-Roman" w:cs="TimesLTStd-Roman"/>
          <w:spacing w:val="-2"/>
          <w:lang w:val="en" w:eastAsia="zh-CN"/>
        </w:rPr>
        <w:t xml:space="preserve"> = &lt;</w:t>
      </w:r>
      <w:r w:rsidR="003B3B00">
        <w:rPr>
          <w:rFonts w:ascii="TimesLTStd-Roman" w:eastAsia="等线" w:hAnsi="TimesLTStd-Roman" w:cs="TimesLTStd-Roman" w:hint="eastAsia"/>
          <w:i/>
          <w:spacing w:val="-2"/>
          <w:lang w:val="en" w:eastAsia="zh-CN"/>
        </w:rPr>
        <w:t>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 xml:space="preserve">&gt;, and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&gt;, &lt;</w:t>
      </w:r>
      <w:r w:rsidR="003B3B00">
        <w:rPr>
          <w:rFonts w:ascii="TimesLTStd-Roman" w:eastAsia="等线" w:hAnsi="TimesLTStd-Roman" w:cs="TimesLTStd-Roman"/>
          <w:i/>
          <w:spacing w:val="-2"/>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h</w:t>
      </w:r>
      <w:r w:rsidRPr="00D2140A">
        <w:rPr>
          <w:rFonts w:ascii="TimesLTStd-Roman" w:eastAsia="等线" w:hAnsi="TimesLTStd-Roman" w:cs="TimesLTStd-Roman"/>
          <w:spacing w:val="-2"/>
          <w:lang w:val="en" w:eastAsia="zh-CN"/>
        </w:rPr>
        <w:t>&gt;, &lt;</w:t>
      </w:r>
      <w:r w:rsidR="003B3B00">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&gt;}.</w:t>
      </w:r>
    </w:p>
    <w:p w:rsidR="00D2140A" w:rsidRPr="003B3B00"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D2140A" w:rsidRPr="00D2140A" w:rsidRDefault="00D2140A" w:rsidP="00D2140A">
      <w:pPr>
        <w:keepNext/>
        <w:numPr>
          <w:ilvl w:val="1"/>
          <w:numId w:val="1"/>
        </w:numPr>
        <w:spacing w:before="120" w:after="60"/>
        <w:ind w:firstLine="200"/>
        <w:outlineLvl w:val="1"/>
        <w:rPr>
          <w:rFonts w:eastAsia="等线"/>
          <w:i/>
          <w:iCs/>
        </w:rPr>
      </w:pPr>
      <w:r w:rsidRPr="00D2140A">
        <w:rPr>
          <w:rFonts w:eastAsia="等线"/>
          <w:i/>
          <w:iCs/>
          <w:lang w:eastAsia="zh-CN"/>
        </w:rPr>
        <w:t>Association Rules</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Discovering association rules is an important task in data mining. </w:t>
      </w:r>
      <w:r w:rsidR="00295989">
        <w:rPr>
          <w:rFonts w:ascii="TimesLTStd-Roman" w:eastAsia="等线" w:hAnsi="TimesLTStd-Roman" w:cs="TimesLTStd-Roman" w:hint="eastAsia"/>
          <w:spacing w:val="-2"/>
          <w:lang w:val="en" w:eastAsia="zh-CN"/>
        </w:rPr>
        <w:t xml:space="preserve">Now, </w:t>
      </w:r>
      <w:r w:rsidRPr="00D2140A">
        <w:rPr>
          <w:rFonts w:ascii="TimesLTStd-Roman" w:eastAsia="等线" w:hAnsi="TimesLTStd-Roman" w:cs="TimesLTStd-Roman"/>
          <w:spacing w:val="-2"/>
          <w:lang w:val="en" w:eastAsia="zh-CN"/>
        </w:rPr>
        <w:t>we apply association rules to process mining</w:t>
      </w:r>
      <w:r w:rsidR="00295989" w:rsidRPr="00D2140A">
        <w:rPr>
          <w:rFonts w:ascii="TimesLTStd-Roman" w:eastAsia="等线" w:hAnsi="TimesLTStd-Roman" w:cs="TimesLTStd-Roman"/>
          <w:spacing w:val="-2"/>
          <w:lang w:val="en" w:eastAsia="zh-CN"/>
        </w:rPr>
        <w:t xml:space="preserve"> </w:t>
      </w:r>
      <w:r w:rsidR="00295989">
        <w:rPr>
          <w:rFonts w:ascii="TimesLTStd-Roman" w:eastAsia="等线" w:hAnsi="TimesLTStd-Roman" w:cs="TimesLTStd-Roman" w:hint="eastAsia"/>
          <w:spacing w:val="-2"/>
          <w:lang w:val="en" w:eastAsia="zh-CN"/>
        </w:rPr>
        <w:t xml:space="preserve">in </w:t>
      </w:r>
      <w:r w:rsidR="00295989" w:rsidRPr="00D2140A">
        <w:rPr>
          <w:rFonts w:ascii="TimesLTStd-Roman" w:eastAsia="等线" w:hAnsi="TimesLTStd-Roman" w:cs="TimesLTStd-Roman"/>
          <w:spacing w:val="-2"/>
          <w:lang w:val="en" w:eastAsia="zh-CN"/>
        </w:rPr>
        <w:t>his section</w:t>
      </w:r>
      <w:proofErr w:type="gramStart"/>
      <w:r w:rsidR="00295989"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lang w:val="en" w:eastAsia="zh-CN"/>
        </w:rPr>
        <w:t>.</w:t>
      </w:r>
      <w:proofErr w:type="gramEnd"/>
      <w:r w:rsidRPr="00D2140A">
        <w:rPr>
          <w:rFonts w:ascii="TimesLTStd-Roman" w:eastAsia="等线" w:hAnsi="TimesLTStd-Roman" w:cs="TimesLTStd-Roman"/>
          <w:spacing w:val="-2"/>
          <w:lang w:val="en" w:eastAsia="zh-CN"/>
        </w:rPr>
        <w:t xml:space="preserve"> The association rules are used to discover indirect dependencies between activities or different structural sequences. Currently, most algorithms mine process models </w:t>
      </w:r>
      <w:r w:rsidR="00BD67C0">
        <w:rPr>
          <w:rFonts w:ascii="TimesLTStd-Roman" w:eastAsia="等线" w:hAnsi="TimesLTStd-Roman" w:cs="TimesLTStd-Roman" w:hint="eastAsia"/>
          <w:spacing w:val="-2"/>
          <w:lang w:val="en" w:eastAsia="zh-CN"/>
        </w:rPr>
        <w:t>through</w:t>
      </w:r>
      <w:r w:rsidRPr="00D2140A">
        <w:rPr>
          <w:rFonts w:ascii="TimesLTStd-Roman" w:eastAsia="等线" w:hAnsi="TimesLTStd-Roman" w:cs="TimesLTStd-Roman"/>
          <w:spacing w:val="-2"/>
          <w:lang w:val="en" w:eastAsia="zh-CN"/>
        </w:rPr>
        <w:t xml:space="preserve"> direct dependencies between activities. However, if the indirect dependencies can be found from the event log, we will get a more precise process model. </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rPr>
        <w:t xml:space="preserve">Definition </w:t>
      </w:r>
      <w:r w:rsidRPr="00D2140A">
        <w:rPr>
          <w:rFonts w:ascii="TimesLTStd-Roman" w:eastAsia="等线" w:hAnsi="TimesLTStd-Roman" w:cs="TimesLTStd-Roman"/>
          <w:i/>
          <w:spacing w:val="-2"/>
          <w:lang w:val="en" w:eastAsia="zh-CN"/>
        </w:rPr>
        <w:t xml:space="preserve">21 </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eastAsia="zh-CN"/>
        </w:rPr>
        <w:t>Association Pair</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 xml:space="preserve">Let </w:t>
      </w:r>
      <w:r w:rsidRPr="00D2140A">
        <w:rPr>
          <w:rFonts w:ascii="TimesLTStd-Roman" w:eastAsia="等线" w:hAnsi="TimesLTStd-Roman" w:cs="TimesLTStd-Roman"/>
          <w:i/>
          <w:spacing w:val="-2"/>
          <w:lang w:val="e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771C2A">
        <w:rPr>
          <w:rFonts w:ascii="TimesLTStd-Roman" w:eastAsia="等线" w:hAnsi="TimesLTStd-Roman" w:cs="TimesLTStd-Roman"/>
          <w:b/>
          <w:i/>
          <w:spacing w:val="-2"/>
          <w:lang w:val="en"/>
        </w:rPr>
        <w:t>B</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rPr>
        <w:t>A</w:t>
      </w:r>
      <w:r w:rsidRPr="00D2140A">
        <w:rPr>
          <w:rFonts w:ascii="TimesLTStd-Roman" w:eastAsia="等线" w:hAnsi="TimesLTStd-Roman" w:cs="TimesLTStd-Roman"/>
          <w:i/>
          <w:spacing w:val="-2"/>
          <w:vertAlign w:val="superscript"/>
          <w:lang w:val="en"/>
        </w:rPr>
        <w:sym w:font="Symbol" w:char="F02A"/>
      </w:r>
      <w:r w:rsidRPr="00D2140A">
        <w:rPr>
          <w:rFonts w:ascii="TimesLTStd-Roman" w:eastAsia="等线" w:hAnsi="TimesLTStd-Roman" w:cs="TimesLTStd-Roman"/>
          <w:spacing w:val="-2"/>
          <w:lang w:val="en"/>
        </w:rPr>
        <w:t xml:space="preserve">) be an event log </w:t>
      </w:r>
      <w:r w:rsidRPr="00D2140A">
        <w:rPr>
          <w:rFonts w:ascii="TimesLTStd-Roman" w:eastAsia="等线" w:hAnsi="TimesLTStd-Roman" w:cs="TimesLTStd-Roman"/>
          <w:spacing w:val="-2"/>
          <w:lang w:val="en" w:eastAsia="zh-CN"/>
        </w:rPr>
        <w:t>over</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 xml:space="preserve">be </w:t>
      </w:r>
      <w:r w:rsidRPr="00D2140A">
        <w:rPr>
          <w:rFonts w:ascii="TimesLTStd-Roman" w:eastAsia="等线" w:hAnsi="TimesLTStd-Roman" w:cs="TimesLTStd-Roman"/>
          <w:spacing w:val="-2"/>
          <w:lang w:val="en" w:eastAsia="zh-CN"/>
        </w:rPr>
        <w:t xml:space="preserve">loop sequences,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be a choice-branch sequence,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le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cs</w:t>
      </w:r>
      <w:r w:rsidR="007B7414">
        <w:rPr>
          <w:rFonts w:ascii="TimesLTStd-Roman" w:eastAsia="等线" w:hAnsi="TimesLTStd-Roman" w:cs="TimesLTStd-Roman" w:hint="eastAsia"/>
          <w:spacing w:val="-2"/>
          <w:lang w:val="en" w:eastAsia="zh-CN"/>
        </w:rPr>
        <w:t>,</w:t>
      </w:r>
      <w:r w:rsidR="007B7414" w:rsidRPr="007B7414">
        <w:rPr>
          <w:rFonts w:ascii="TimesLTStd-Roman" w:eastAsia="等线" w:hAnsi="TimesLTStd-Roman" w:cs="TimesLTStd-Roman"/>
          <w:spacing w:val="-2"/>
          <w:lang w:val="en" w:eastAsia="zh-CN"/>
        </w:rPr>
        <w:t xml:space="preserve"> </w:t>
      </w:r>
      <w:r w:rsidR="007B7414" w:rsidRPr="00D2140A">
        <w:rPr>
          <w:rFonts w:ascii="TimesLTStd-Roman" w:eastAsia="等线" w:hAnsi="TimesLTStd-Roman" w:cs="TimesLTStd-Roman"/>
          <w:spacing w:val="-2"/>
          <w:lang w:val="en" w:eastAsia="zh-CN"/>
        </w:rPr>
        <w:t>and</w:t>
      </w:r>
      <w:r w:rsidR="007B7414" w:rsidRPr="007B7414">
        <w:rPr>
          <w:rFonts w:ascii="TimesLTStd-Roman" w:eastAsia="等线" w:hAnsi="TimesLTStd-Roman" w:cs="TimesLTStd-Roman"/>
          <w:i/>
          <w:spacing w:val="-2"/>
          <w:lang w:val="en"/>
        </w:rPr>
        <w:t xml:space="preserve"> </w:t>
      </w:r>
      <w:r w:rsidR="007B7414" w:rsidRPr="00D2140A">
        <w:rPr>
          <w:rFonts w:ascii="TimesLTStd-Roman" w:eastAsia="等线" w:hAnsi="TimesLTStd-Roman" w:cs="TimesLTStd-Roman"/>
          <w:i/>
          <w:spacing w:val="-2"/>
          <w:lang w:val="en"/>
        </w:rPr>
        <w:t>σ</w:t>
      </w:r>
      <w:r w:rsidR="007B7414" w:rsidRPr="00D2140A">
        <w:rPr>
          <w:rFonts w:ascii="TimesLTStd-Roman" w:eastAsia="等线" w:hAnsi="TimesLTStd-Roman" w:cs="TimesLTStd-Roman"/>
          <w:spacing w:val="-2"/>
          <w:lang w:val="en"/>
        </w:rPr>
        <w:t xml:space="preserve"> </w:t>
      </w:r>
      <w:r w:rsidR="007B7414" w:rsidRPr="00D2140A">
        <w:rPr>
          <w:rFonts w:ascii="TimesLTStd-Roman" w:eastAsia="等线" w:hAnsi="TimesLTStd-Roman" w:cs="TimesLTStd-Roman"/>
          <w:spacing w:val="-2"/>
        </w:rPr>
        <w:sym w:font="Symbol" w:char="F0CE"/>
      </w:r>
      <w:r w:rsidR="007B7414" w:rsidRPr="00D2140A">
        <w:rPr>
          <w:rFonts w:ascii="TimesLTStd-Roman" w:eastAsia="等线" w:hAnsi="TimesLTStd-Roman" w:cs="TimesLTStd-Roman"/>
          <w:spacing w:val="-2"/>
          <w:lang w:eastAsia="zh-CN"/>
        </w:rPr>
        <w:t xml:space="preserve"> </w:t>
      </w:r>
      <w:r w:rsidR="007B7414" w:rsidRPr="00D2140A">
        <w:rPr>
          <w:rFonts w:ascii="TimesLTStd-Roman" w:eastAsia="等线" w:hAnsi="TimesLTStd-Roman" w:cs="TimesLTStd-Roman"/>
          <w:i/>
          <w:spacing w:val="-2"/>
          <w:lang w:val="en" w:eastAsia="zh-CN"/>
        </w:rPr>
        <w:t>L</w:t>
      </w:r>
      <w:r w:rsidR="007B7414" w:rsidRPr="00D2140A">
        <w:rPr>
          <w:rFonts w:ascii="TimesLTStd-Roman" w:eastAsia="等线" w:hAnsi="TimesLTStd-Roman" w:cs="TimesLTStd-Roman"/>
          <w:spacing w:val="-2"/>
          <w:lang w:val="en"/>
        </w:rPr>
        <w:t xml:space="preserve"> be a trace</w:t>
      </w:r>
      <w:r w:rsidR="00FB4859">
        <w:rPr>
          <w:rFonts w:ascii="TimesLTStd-Roman" w:eastAsia="等线" w:hAnsi="TimesLTStd-Roman" w:cs="TimesLTStd-Roman" w:hint="eastAsia"/>
          <w:spacing w:val="-2"/>
          <w:lang w:val="en" w:eastAsia="zh-CN"/>
        </w:rPr>
        <w:t xml:space="preserve">. </w:t>
      </w:r>
      <w:r w:rsidRPr="00D2140A">
        <w:rPr>
          <w:rFonts w:ascii="TimesLTStd-Roman" w:eastAsia="等线" w:hAnsi="TimesLTStd-Roman" w:cs="TimesLTStd-Roman"/>
          <w:spacing w:val="-2"/>
          <w:lang w:val="en" w:eastAsia="zh-CN"/>
        </w:rPr>
        <w:t xml:space="preserve">An association pair is </w:t>
      </w:r>
      <w:r w:rsidR="009A4CD0" w:rsidRPr="00D2140A">
        <w:rPr>
          <w:rFonts w:ascii="TimesLTStd-Roman" w:eastAsia="等线" w:hAnsi="TimesLTStd-Roman" w:cs="TimesLTStd-Roman"/>
          <w:spacing w:val="-2"/>
          <w:lang w:val="en" w:eastAsia="zh-CN"/>
        </w:rPr>
        <w:t>denoted</w:t>
      </w:r>
      <w:r w:rsidRPr="00D2140A">
        <w:rPr>
          <w:rFonts w:ascii="TimesLTStd-Roman" w:eastAsia="等线" w:hAnsi="TimesLTStd-Roman" w:cs="TimesLTStd-Roman"/>
          <w:spacing w:val="-2"/>
          <w:lang w:val="en" w:eastAsia="zh-CN"/>
        </w:rPr>
        <w:t xml:space="preserve"> as </w:t>
      </w:r>
      <w:r w:rsidRPr="00D2140A">
        <w:rPr>
          <w:rFonts w:ascii="TimesLTStd-Roman" w:eastAsia="等线" w:hAnsi="TimesLTStd-Roman" w:cs="TimesLTStd-Roman"/>
          <w:spacing w:val="-2"/>
          <w:lang w:val="en" w:eastAsia="zh-CN"/>
        </w:rPr>
        <w:sym w:font="Symbol" w:char="F077"/>
      </w:r>
      <w:r w:rsidRPr="00D2140A">
        <w:rPr>
          <w:rFonts w:ascii="TimesLTStd-Roman" w:eastAsia="等线" w:hAnsi="TimesLTStd-Roman" w:cs="TimesLTStd-Roman"/>
          <w:spacing w:val="-2"/>
          <w:lang w:val="en" w:eastAsia="zh-CN"/>
        </w:rPr>
        <w:t xml:space="preserve"> = (X, Y), where X = </w:t>
      </w:r>
      <w:r w:rsidRPr="00D2140A">
        <w:rPr>
          <w:rFonts w:ascii="TimesLTStd-Roman" w:eastAsia="等线" w:hAnsi="TimesLTStd-Roman" w:cs="TimesLTStd-Roman"/>
          <w:spacing w:val="-2"/>
          <w:lang w:val="en" w:eastAsia="zh-CN"/>
        </w:rPr>
        <w:sym w:font="Symbol" w:char="F0A6"/>
      </w:r>
      <w:proofErr w:type="gramStart"/>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proofErr w:type="gramEnd"/>
      <w:r w:rsidRPr="00D2140A">
        <w:rPr>
          <w:rFonts w:ascii="TimesLTStd-Roman" w:eastAsia="等线" w:hAnsi="TimesLTStd-Roman" w:cs="TimesLTStd-Roman"/>
          <w:i/>
          <w:spacing w:val="-2"/>
          <w:vertAlign w:val="superscript"/>
          <w:lang w:val="en" w:eastAsia="zh-CN"/>
        </w:rPr>
        <w:t>a</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lang w:val="en" w:eastAsia="zh-CN"/>
        </w:rPr>
        <w:sym w:font="Symbol" w:char="F0D9"/>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c</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Y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b</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The set of </w:t>
      </w:r>
      <w:r w:rsidRPr="00D2140A">
        <w:rPr>
          <w:rFonts w:ascii="TimesLTStd-Roman" w:eastAsia="等线" w:hAnsi="TimesLTStd-Roman" w:cs="TimesLTStd-Roman"/>
          <w:spacing w:val="-2"/>
          <w:lang w:val="en" w:eastAsia="zh-CN"/>
        </w:rPr>
        <w:sym w:font="Symbol" w:char="F077"/>
      </w:r>
      <w:r w:rsidRPr="00D2140A">
        <w:rPr>
          <w:rFonts w:ascii="TimesLTStd-Roman" w:eastAsia="等线" w:hAnsi="TimesLTStd-Roman" w:cs="TimesLTStd-Roman"/>
          <w:spacing w:val="-2"/>
          <w:lang w:val="en" w:eastAsia="zh-CN"/>
        </w:rPr>
        <w:t xml:space="preserve"> is denoted as </w:t>
      </w:r>
      <w:bookmarkStart w:id="22" w:name="OLE_LINK59"/>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bookmarkEnd w:id="22"/>
      <w:r w:rsidRPr="00D2140A">
        <w:rPr>
          <w:rFonts w:ascii="TimesLTStd-Roman" w:eastAsia="等线" w:hAnsi="TimesLTStd-Roman" w:cs="TimesLTStd-Roman"/>
          <w:spacing w:val="-2"/>
          <w:lang w:val="en" w:eastAsia="zh-CN"/>
        </w:rPr>
        <w:t>.</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According to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i/>
          <w:spacing w:val="-2"/>
          <w:lang w:val="en"/>
        </w:rPr>
        <w:t xml:space="preserve">efinition </w:t>
      </w:r>
      <w:r w:rsidRPr="00D2140A">
        <w:rPr>
          <w:rFonts w:ascii="TimesLTStd-Roman" w:eastAsia="等线" w:hAnsi="TimesLTStd-Roman" w:cs="TimesLTStd-Roman"/>
          <w:i/>
          <w:spacing w:val="-2"/>
          <w:lang w:val="en" w:eastAsia="zh-CN"/>
        </w:rPr>
        <w:t>21</w:t>
      </w:r>
      <w:r w:rsidRPr="00D2140A">
        <w:rPr>
          <w:rFonts w:ascii="TimesLTStd-Roman" w:eastAsia="等线" w:hAnsi="TimesLTStd-Roman" w:cs="TimesLTStd-Roman"/>
          <w:spacing w:val="-2"/>
          <w:lang w:val="en" w:eastAsia="zh-CN"/>
        </w:rPr>
        <w:t xml:space="preserve">, if consider the pair </w:t>
      </w:r>
      <w:proofErr w:type="gramStart"/>
      <w:r w:rsidRPr="00D2140A">
        <w:rPr>
          <w:rFonts w:ascii="TimesLTStd-Roman" w:eastAsia="等线" w:hAnsi="TimesLTStd-Roman" w:cs="TimesLTStd-Roman"/>
          <w:spacing w:val="-2"/>
          <w:lang w:val="en" w:eastAsia="zh-CN"/>
        </w:rPr>
        <w:t xml:space="preserve">of </w:t>
      </w:r>
      <w:proofErr w:type="gramEnd"/>
      <w:r w:rsidRPr="00D2140A">
        <w:rPr>
          <w:rFonts w:ascii="TimesLTStd-Roman" w:eastAsia="等线" w:hAnsi="TimesLTStd-Roman" w:cs="TimesLTStd-Roman"/>
          <w:spacing w:val="-2"/>
          <w:lang w:val="en" w:eastAsia="zh-CN"/>
        </w:rPr>
        <w:sym w:font="Symbol" w:char="F077"/>
      </w:r>
      <w:r w:rsidRPr="00D2140A">
        <w:rPr>
          <w:rFonts w:ascii="TimesLTStd-Roman" w:eastAsia="等线" w:hAnsi="TimesLTStd-Roman" w:cs="TimesLTStd-Roman"/>
          <w:spacing w:val="-2"/>
          <w:lang w:val="en" w:eastAsia="zh-CN"/>
        </w:rPr>
        <w:t xml:space="preserve">, X and Y, that are not directly connected, and there are other activities M between them. Then the pair of </w:t>
      </w:r>
      <w:r w:rsidRPr="00D2140A">
        <w:rPr>
          <w:rFonts w:ascii="TimesLTStd-Roman" w:eastAsia="等线" w:hAnsi="TimesLTStd-Roman" w:cs="TimesLTStd-Roman"/>
          <w:spacing w:val="-2"/>
          <w:lang w:val="en" w:eastAsia="zh-CN"/>
        </w:rPr>
        <w:sym w:font="Symbol" w:char="F077"/>
      </w:r>
      <w:r w:rsidRPr="00D2140A">
        <w:rPr>
          <w:rFonts w:ascii="TimesLTStd-Roman" w:eastAsia="等线" w:hAnsi="TimesLTStd-Roman" w:cs="TimesLTStd-Roman"/>
          <w:spacing w:val="-2"/>
          <w:lang w:val="en" w:eastAsia="zh-CN"/>
        </w:rPr>
        <w:t xml:space="preserve"> is said to be indirectly associated. Fig</w:t>
      </w:r>
      <w:r w:rsidRPr="00D2140A">
        <w:rPr>
          <w:rFonts w:ascii="TimesLTStd-Roman" w:eastAsia="等线" w:hAnsi="TimesLTStd-Roman" w:cs="TimesLTStd-Roman" w:hint="eastAsia"/>
          <w:spacing w:val="-2"/>
          <w:lang w:val="en" w:eastAsia="zh-CN"/>
        </w:rPr>
        <w:t>.</w:t>
      </w:r>
      <w:r w:rsidRPr="00D2140A">
        <w:rPr>
          <w:rFonts w:ascii="TimesLTStd-Roman" w:eastAsia="等线" w:hAnsi="TimesLTStd-Roman" w:cs="TimesLTStd-Roman"/>
          <w:spacing w:val="-2"/>
          <w:lang w:val="en" w:eastAsia="zh-CN"/>
        </w:rPr>
        <w:t xml:space="preserve"> 5 illustrates an indirect association.</w:t>
      </w:r>
    </w:p>
    <w:p w:rsidR="00D2140A" w:rsidRPr="00D2140A" w:rsidRDefault="00D2140A" w:rsidP="00D2140A">
      <w:pPr>
        <w:widowControl w:val="0"/>
        <w:spacing w:line="252" w:lineRule="auto"/>
        <w:ind w:firstLine="240"/>
        <w:jc w:val="both"/>
        <w:rPr>
          <w:rFonts w:eastAsia="等线"/>
          <w:lang w:val="en" w:eastAsia="zh-CN"/>
        </w:rPr>
      </w:pPr>
    </w:p>
    <w:p w:rsidR="00D2140A" w:rsidRPr="00D2140A" w:rsidRDefault="008302A7" w:rsidP="008302A7">
      <w:pPr>
        <w:widowControl w:val="0"/>
        <w:spacing w:line="252" w:lineRule="auto"/>
        <w:ind w:firstLine="200"/>
        <w:jc w:val="center"/>
        <w:rPr>
          <w:rFonts w:eastAsia="等线"/>
          <w:lang w:val="en" w:eastAsia="zh-CN"/>
        </w:rPr>
      </w:pPr>
      <w:r>
        <w:object w:dxaOrig="4458" w:dyaOrig="2100">
          <v:shape id="_x0000_i1037" type="#_x0000_t75" style="width:179.05pt;height:79.5pt;mso-position-vertical:absolute" o:ole="" o:allowoverlap="f">
            <v:imagedata r:id="rId34" o:title=""/>
          </v:shape>
          <o:OLEObject Type="Embed" ProgID="Visio.Drawing.11" ShapeID="_x0000_i1037" DrawAspect="Content" ObjectID="_1646392461" r:id="rId35"/>
        </w:object>
      </w:r>
    </w:p>
    <w:p w:rsidR="00D2140A" w:rsidRPr="00D2140A" w:rsidRDefault="00D2140A" w:rsidP="00D2140A">
      <w:pPr>
        <w:ind w:firstLine="160"/>
        <w:jc w:val="both"/>
        <w:rPr>
          <w:rFonts w:eastAsia="等线"/>
          <w:sz w:val="16"/>
          <w:szCs w:val="16"/>
          <w:lang w:eastAsia="zh-CN"/>
        </w:rPr>
      </w:pPr>
      <w:proofErr w:type="gramStart"/>
      <w:r w:rsidRPr="00D2140A">
        <w:rPr>
          <w:rFonts w:eastAsia="等线"/>
          <w:sz w:val="16"/>
          <w:szCs w:val="16"/>
        </w:rPr>
        <w:t xml:space="preserve">Fig. </w:t>
      </w:r>
      <w:r w:rsidRPr="00D2140A">
        <w:rPr>
          <w:rFonts w:eastAsia="等线" w:hint="eastAsia"/>
          <w:sz w:val="16"/>
          <w:szCs w:val="16"/>
          <w:lang w:eastAsia="zh-CN"/>
        </w:rPr>
        <w:t>5</w:t>
      </w:r>
      <w:r w:rsidRPr="00D2140A">
        <w:rPr>
          <w:rFonts w:eastAsia="等线"/>
          <w:sz w:val="16"/>
          <w:szCs w:val="16"/>
        </w:rPr>
        <w:t>.</w:t>
      </w:r>
      <w:proofErr w:type="gramEnd"/>
      <w:r w:rsidRPr="00D2140A">
        <w:rPr>
          <w:rFonts w:eastAsia="等线"/>
          <w:sz w:val="16"/>
          <w:szCs w:val="16"/>
        </w:rPr>
        <w:t xml:space="preserve">  </w:t>
      </w:r>
      <w:proofErr w:type="gramStart"/>
      <w:r w:rsidRPr="00D2140A">
        <w:rPr>
          <w:rFonts w:eastAsia="等线" w:hint="eastAsia"/>
          <w:sz w:val="16"/>
          <w:szCs w:val="16"/>
          <w:lang w:val="en" w:eastAsia="zh-CN"/>
        </w:rPr>
        <w:t>I</w:t>
      </w:r>
      <w:r w:rsidRPr="00D2140A">
        <w:rPr>
          <w:rFonts w:eastAsia="等线"/>
          <w:sz w:val="16"/>
          <w:szCs w:val="16"/>
          <w:lang w:val="en" w:eastAsia="zh-CN"/>
        </w:rPr>
        <w:t>ndirect association between X and Y</w:t>
      </w:r>
      <w:r w:rsidRPr="00D2140A">
        <w:rPr>
          <w:rFonts w:eastAsia="等线" w:hint="eastAsia"/>
          <w:sz w:val="16"/>
          <w:szCs w:val="16"/>
          <w:lang w:val="en" w:eastAsia="zh-CN"/>
        </w:rPr>
        <w:t>.</w:t>
      </w:r>
      <w:proofErr w:type="gramEnd"/>
      <w:r w:rsidRPr="00D2140A">
        <w:rPr>
          <w:rFonts w:eastAsia="等线"/>
          <w:sz w:val="16"/>
          <w:szCs w:val="16"/>
          <w:lang w:eastAsia="zh-CN"/>
        </w:rPr>
        <w:t xml:space="preserve"> </w:t>
      </w:r>
      <w:r w:rsidRPr="00D2140A">
        <w:rPr>
          <w:rFonts w:eastAsia="等线"/>
          <w:sz w:val="16"/>
          <w:szCs w:val="16"/>
          <w:lang w:val="en" w:eastAsia="zh-CN"/>
        </w:rPr>
        <w:t xml:space="preserve"> </w:t>
      </w:r>
    </w:p>
    <w:p w:rsidR="00D2140A" w:rsidRPr="00D2140A" w:rsidRDefault="007A711D" w:rsidP="00D2140A">
      <w:pPr>
        <w:suppressAutoHyphens/>
        <w:autoSpaceDE w:val="0"/>
        <w:autoSpaceDN w:val="0"/>
        <w:adjustRightInd w:val="0"/>
        <w:spacing w:before="260" w:line="252" w:lineRule="auto"/>
        <w:ind w:firstLineChars="100" w:firstLine="198"/>
        <w:jc w:val="both"/>
        <w:rPr>
          <w:rFonts w:ascii="TimesLTStd-Roman" w:eastAsia="等线" w:hAnsi="TimesLTStd-Roman" w:cs="TimesLTStd-Roman"/>
          <w:spacing w:val="-2"/>
          <w:lang w:val="en" w:eastAsia="zh-CN"/>
        </w:rPr>
      </w:pPr>
      <w:r>
        <w:rPr>
          <w:rFonts w:ascii="TimesLTStd-Roman" w:eastAsia="等线" w:hAnsi="TimesLTStd-Roman" w:cs="TimesLTStd-Roman"/>
          <w:spacing w:val="-2"/>
          <w:lang w:eastAsia="zh-CN"/>
        </w:rPr>
        <w:t>For instance</w:t>
      </w:r>
      <w:r w:rsidR="00D2140A" w:rsidRPr="00D2140A">
        <w:rPr>
          <w:rFonts w:ascii="TimesLTStd-Roman" w:eastAsia="等线" w:hAnsi="TimesLTStd-Roman" w:cs="TimesLTStd-Roman"/>
          <w:spacing w:val="-2"/>
          <w:lang w:eastAsia="zh-CN"/>
        </w:rPr>
        <w:t xml:space="preserve">, let </w:t>
      </w:r>
      <w:r w:rsidR="00D2140A" w:rsidRPr="00D2140A">
        <w:rPr>
          <w:rFonts w:ascii="TimesLTStd-Roman" w:eastAsia="等线" w:hAnsi="TimesLTStd-Roman" w:cs="TimesLTStd-Roman"/>
          <w:spacing w:val="-2"/>
          <w:lang w:val="en" w:eastAsia="zh-CN"/>
        </w:rPr>
        <w:sym w:font="Symbol" w:char="F077"/>
      </w:r>
      <w:r w:rsidR="00D2140A" w:rsidRPr="00D2140A">
        <w:rPr>
          <w:rFonts w:ascii="TimesLTStd-Roman" w:eastAsia="等线" w:hAnsi="TimesLTStd-Roman" w:cs="TimesLTStd-Roman"/>
          <w:spacing w:val="-2"/>
          <w:lang w:val="en" w:eastAsia="zh-CN"/>
        </w:rPr>
        <w:t xml:space="preserve"> = (&lt;</w:t>
      </w:r>
      <w:r w:rsidR="00D2140A" w:rsidRPr="00D2140A">
        <w:rPr>
          <w:rFonts w:ascii="TimesLTStd-Roman" w:eastAsia="等线" w:hAnsi="TimesLTStd-Roman" w:cs="TimesLTStd-Roman"/>
          <w:i/>
          <w:spacing w:val="-2"/>
          <w:lang w:val="en" w:eastAsia="zh-CN"/>
        </w:rPr>
        <w:t>a</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093FD8">
        <w:rPr>
          <w:rFonts w:ascii="TimesLTStd-Roman" w:eastAsia="等线" w:hAnsi="TimesLTStd-Roman" w:cs="TimesLTStd-Roman" w:hint="eastAsia"/>
          <w:i/>
          <w:spacing w:val="-2"/>
          <w:lang w:val="en" w:eastAsia="zh-CN"/>
        </w:rPr>
        <w:t>d</w:t>
      </w:r>
      <w:r w:rsidR="00D2140A" w:rsidRPr="00D2140A">
        <w:rPr>
          <w:rFonts w:ascii="TimesLTStd-Roman" w:eastAsia="等线" w:hAnsi="TimesLTStd-Roman" w:cs="TimesLTStd-Roman"/>
          <w:spacing w:val="-2"/>
          <w:lang w:val="en" w:eastAsia="zh-CN"/>
        </w:rPr>
        <w:t>&gt;</w:t>
      </w:r>
      <w:r w:rsidR="00B61126">
        <w:rPr>
          <w:rFonts w:ascii="TimesLTStd-Roman" w:eastAsia="等线" w:hAnsi="TimesLTStd-Roman" w:cs="TimesLTStd-Roman" w:hint="eastAsia"/>
          <w:spacing w:val="-2"/>
          <w:vertAlign w:val="superscript"/>
          <w:lang w:val="en" w:eastAsia="zh-CN"/>
        </w:rPr>
        <w:t>2</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lang w:val="en" w:eastAsia="zh-CN"/>
        </w:rPr>
        <w:sym w:font="Symbol" w:char="F0D9"/>
      </w:r>
      <w:r w:rsidR="00D2140A" w:rsidRPr="00D2140A">
        <w:rPr>
          <w:rFonts w:ascii="TimesLTStd-Roman" w:eastAsia="等线" w:hAnsi="TimesLTStd-Roman" w:cs="TimesLTStd-Roman"/>
          <w:spacing w:val="-2"/>
          <w:lang w:val="en" w:eastAsia="zh-CN"/>
        </w:rPr>
        <w:t xml:space="preserve"> &lt;</w:t>
      </w:r>
      <w:r w:rsidR="00D2140A" w:rsidRPr="00D2140A">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f</w:t>
      </w:r>
      <w:r w:rsidR="00D2140A" w:rsidRPr="00D2140A">
        <w:rPr>
          <w:rFonts w:ascii="TimesLTStd-Roman" w:eastAsia="等线" w:hAnsi="TimesLTStd-Roman" w:cs="TimesLTStd-Roman"/>
          <w:spacing w:val="-2"/>
          <w:lang w:val="en" w:eastAsia="zh-CN"/>
        </w:rPr>
        <w:t>&gt;</w:t>
      </w:r>
      <w:r w:rsidR="00D2140A" w:rsidRPr="00D2140A">
        <w:rPr>
          <w:rFonts w:ascii="TimesLTStd-Roman" w:eastAsia="等线" w:hAnsi="TimesLTStd-Roman" w:cs="TimesLTStd-Roman"/>
          <w:spacing w:val="-2"/>
          <w:vertAlign w:val="superscript"/>
          <w:lang w:val="en" w:eastAsia="zh-CN"/>
        </w:rPr>
        <w:t>1</w:t>
      </w:r>
      <w:r w:rsidR="00D2140A" w:rsidRPr="00D2140A">
        <w:rPr>
          <w:rFonts w:ascii="TimesLTStd-Roman" w:eastAsia="等线" w:hAnsi="TimesLTStd-Roman" w:cs="TimesLTStd-Roman"/>
          <w:spacing w:val="-2"/>
          <w:lang w:val="en" w:eastAsia="zh-CN"/>
        </w:rPr>
        <w:t>, &lt;</w:t>
      </w:r>
      <w:r w:rsidR="00093FD8">
        <w:rPr>
          <w:rFonts w:ascii="TimesLTStd-Roman" w:eastAsia="等线" w:hAnsi="TimesLTStd-Roman" w:cs="TimesLTStd-Roman" w:hint="eastAsia"/>
          <w:i/>
          <w:spacing w:val="-2"/>
          <w:lang w:val="en" w:eastAsia="zh-CN"/>
        </w:rPr>
        <w:t>l</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i</w:t>
      </w:r>
      <w:r w:rsidR="00D2140A" w:rsidRPr="00D2140A">
        <w:rPr>
          <w:rFonts w:ascii="TimesLTStd-Roman" w:eastAsia="等线" w:hAnsi="TimesLTStd-Roman" w:cs="TimesLTStd-Roman"/>
          <w:spacing w:val="-2"/>
          <w:lang w:val="en" w:eastAsia="zh-CN"/>
        </w:rPr>
        <w:t xml:space="preserve">, </w:t>
      </w:r>
      <w:r w:rsidR="00093FD8">
        <w:rPr>
          <w:rFonts w:ascii="TimesLTStd-Roman" w:eastAsia="等线" w:hAnsi="TimesLTStd-Roman" w:cs="TimesLTStd-Roman" w:hint="eastAsia"/>
          <w:i/>
          <w:spacing w:val="-2"/>
          <w:lang w:val="en" w:eastAsia="zh-CN"/>
        </w:rPr>
        <w:t>s</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k</w:t>
      </w:r>
      <w:r w:rsidR="00D2140A" w:rsidRPr="00D2140A">
        <w:rPr>
          <w:rFonts w:ascii="TimesLTStd-Roman" w:eastAsia="等线" w:hAnsi="TimesLTStd-Roman" w:cs="TimesLTStd-Roman"/>
          <w:spacing w:val="-2"/>
          <w:lang w:val="en" w:eastAsia="zh-CN"/>
        </w:rPr>
        <w:t>&gt;</w:t>
      </w:r>
      <w:r w:rsidR="00D2140A" w:rsidRPr="00D2140A">
        <w:rPr>
          <w:rFonts w:ascii="TimesLTStd-Roman" w:eastAsia="等线" w:hAnsi="TimesLTStd-Roman" w:cs="TimesLTStd-Roman"/>
          <w:spacing w:val="-2"/>
          <w:vertAlign w:val="superscript"/>
          <w:lang w:val="en" w:eastAsia="zh-CN"/>
        </w:rPr>
        <w:t>2</w:t>
      </w:r>
      <w:r w:rsidR="00D2140A" w:rsidRPr="00D2140A">
        <w:rPr>
          <w:rFonts w:ascii="TimesLTStd-Roman" w:eastAsia="等线" w:hAnsi="TimesLTStd-Roman" w:cs="TimesLTStd-Roman"/>
          <w:spacing w:val="-2"/>
          <w:lang w:val="en" w:eastAsia="zh-CN"/>
        </w:rPr>
        <w:t xml:space="preserve">) be an association pair. We can get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spacing w:val="-2"/>
          <w:vertAlign w:val="subscript"/>
          <w:lang w:val="en" w:eastAsia="zh-CN"/>
        </w:rPr>
        <w:t>1</w:t>
      </w:r>
      <w:r w:rsidR="00D2140A" w:rsidRPr="00D2140A">
        <w:rPr>
          <w:rFonts w:ascii="TimesLTStd-Roman" w:eastAsia="等线" w:hAnsi="TimesLTStd-Roman" w:cs="TimesLTStd-Roman"/>
          <w:spacing w:val="-2"/>
          <w:lang w:val="en" w:eastAsia="zh-CN"/>
        </w:rPr>
        <w:t xml:space="preserve"> = &lt;</w:t>
      </w:r>
      <w:r w:rsidR="00D2140A" w:rsidRPr="00D2140A">
        <w:rPr>
          <w:rFonts w:ascii="TimesLTStd-Roman" w:eastAsia="等线" w:hAnsi="TimesLTStd-Roman" w:cs="TimesLTStd-Roman"/>
          <w:i/>
          <w:spacing w:val="-2"/>
          <w:lang w:val="en" w:eastAsia="zh-CN"/>
        </w:rPr>
        <w:t>a</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093FD8">
        <w:rPr>
          <w:rFonts w:ascii="TimesLTStd-Roman" w:eastAsia="等线" w:hAnsi="TimesLTStd-Roman" w:cs="TimesLTStd-Roman" w:hint="eastAsia"/>
          <w:i/>
          <w:spacing w:val="-2"/>
          <w:lang w:val="en" w:eastAsia="zh-CN"/>
        </w:rPr>
        <w:t>d</w:t>
      </w:r>
      <w:r w:rsidR="00D2140A" w:rsidRPr="00D2140A">
        <w:rPr>
          <w:rFonts w:ascii="TimesLTStd-Roman" w:eastAsia="等线" w:hAnsi="TimesLTStd-Roman" w:cs="TimesLTStd-Roman"/>
          <w:spacing w:val="-2"/>
          <w:lang w:val="en" w:eastAsia="zh-CN"/>
        </w:rPr>
        <w:t xml:space="preserve">&gt;, </w:t>
      </w:r>
      <w:r w:rsidR="00D2140A" w:rsidRPr="00D2140A">
        <w:rPr>
          <w:rFonts w:ascii="TimesLTStd-Roman" w:eastAsia="等线" w:hAnsi="TimesLTStd-Roman" w:cs="TimesLTStd-Roman"/>
          <w:i/>
          <w:spacing w:val="-2"/>
          <w:lang w:val="en" w:eastAsia="zh-CN"/>
        </w:rPr>
        <w:sym w:font="Symbol" w:char="F067"/>
      </w:r>
      <w:r w:rsidR="00D2140A" w:rsidRPr="00D2140A">
        <w:rPr>
          <w:rFonts w:ascii="TimesLTStd-Roman" w:eastAsia="等线" w:hAnsi="TimesLTStd-Roman" w:cs="TimesLTStd-Roman"/>
          <w:spacing w:val="-2"/>
          <w:lang w:val="en" w:eastAsia="zh-CN"/>
        </w:rPr>
        <w:t xml:space="preserve"> = &lt;</w:t>
      </w:r>
      <w:r w:rsidR="00D2140A" w:rsidRPr="00D2140A">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f</w:t>
      </w:r>
      <w:r w:rsidR="00D2140A" w:rsidRPr="00D2140A">
        <w:rPr>
          <w:rFonts w:ascii="TimesLTStd-Roman" w:eastAsia="等线" w:hAnsi="TimesLTStd-Roman" w:cs="TimesLTStd-Roman"/>
          <w:spacing w:val="-2"/>
          <w:lang w:val="en" w:eastAsia="zh-CN"/>
        </w:rPr>
        <w:t xml:space="preserve">&gt;,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spacing w:val="-2"/>
          <w:vertAlign w:val="subscript"/>
          <w:lang w:val="en" w:eastAsia="zh-CN"/>
        </w:rPr>
        <w:t>2</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hint="eastAsia"/>
          <w:spacing w:val="-2"/>
          <w:lang w:val="en" w:eastAsia="zh-CN"/>
        </w:rPr>
        <w:t xml:space="preserve"> </w:t>
      </w:r>
      <w:r w:rsidR="00D2140A" w:rsidRPr="00D2140A">
        <w:rPr>
          <w:rFonts w:ascii="TimesLTStd-Roman" w:eastAsia="等线" w:hAnsi="TimesLTStd-Roman" w:cs="TimesLTStd-Roman"/>
          <w:spacing w:val="-2"/>
          <w:lang w:val="en" w:eastAsia="zh-CN"/>
        </w:rPr>
        <w:t>&lt;</w:t>
      </w:r>
      <w:r w:rsidR="00093FD8">
        <w:rPr>
          <w:rFonts w:ascii="TimesLTStd-Roman" w:eastAsia="等线" w:hAnsi="TimesLTStd-Roman" w:cs="TimesLTStd-Roman" w:hint="eastAsia"/>
          <w:i/>
          <w:spacing w:val="-2"/>
          <w:lang w:val="en" w:eastAsia="zh-CN"/>
        </w:rPr>
        <w:t>l</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i</w:t>
      </w:r>
      <w:r w:rsidR="00D2140A" w:rsidRPr="00D2140A">
        <w:rPr>
          <w:rFonts w:ascii="TimesLTStd-Roman" w:eastAsia="等线" w:hAnsi="TimesLTStd-Roman" w:cs="TimesLTStd-Roman"/>
          <w:spacing w:val="-2"/>
          <w:lang w:val="en" w:eastAsia="zh-CN"/>
        </w:rPr>
        <w:t xml:space="preserve">, </w:t>
      </w:r>
      <w:r w:rsidR="00093FD8">
        <w:rPr>
          <w:rFonts w:ascii="TimesLTStd-Roman" w:eastAsia="等线" w:hAnsi="TimesLTStd-Roman" w:cs="TimesLTStd-Roman" w:hint="eastAsia"/>
          <w:i/>
          <w:spacing w:val="-2"/>
          <w:lang w:val="en" w:eastAsia="zh-CN"/>
        </w:rPr>
        <w:t>s</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k</w:t>
      </w:r>
      <w:r w:rsidR="00D2140A" w:rsidRPr="00D2140A">
        <w:rPr>
          <w:rFonts w:ascii="TimesLTStd-Roman" w:eastAsia="等线" w:hAnsi="TimesLTStd-Roman" w:cs="TimesLTStd-Roman"/>
          <w:spacing w:val="-2"/>
          <w:lang w:val="en" w:eastAsia="zh-CN"/>
        </w:rPr>
        <w:t xml:space="preserve">&gt;, and </w:t>
      </w:r>
      <w:r w:rsidR="00093FD8">
        <w:rPr>
          <w:rFonts w:ascii="TimesLTStd-Roman" w:eastAsia="等线" w:hAnsi="TimesLTStd-Roman" w:cs="TimesLTStd-Roman" w:hint="eastAsia"/>
          <w:i/>
          <w:spacing w:val="-2"/>
          <w:lang w:val="en" w:eastAsia="zh-CN"/>
        </w:rPr>
        <w:t>d</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k</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rPr>
        <w:sym w:font="Symbol" w:char="F0CE"/>
      </w:r>
      <w:r w:rsidR="00D2140A" w:rsidRPr="00D2140A">
        <w:rPr>
          <w:rFonts w:ascii="TimesLTStd-Roman" w:eastAsia="等线" w:hAnsi="TimesLTStd-Roman" w:cs="TimesLTStd-Roman"/>
          <w:spacing w:val="-2"/>
          <w:lang w:eastAsia="zh-CN"/>
        </w:rPr>
        <w:t xml:space="preserve"> </w:t>
      </w:r>
      <w:r w:rsidR="00D2140A" w:rsidRPr="00D2140A">
        <w:rPr>
          <w:rFonts w:ascii="TimesLTStd-Roman" w:eastAsia="等线" w:hAnsi="TimesLTStd-Roman" w:cs="TimesLTStd-Roman"/>
          <w:i/>
          <w:spacing w:val="-2"/>
          <w:lang w:val="en" w:eastAsia="zh-CN"/>
        </w:rPr>
        <w:t>A</w:t>
      </w:r>
      <w:r w:rsidR="00D2140A" w:rsidRPr="00D2140A">
        <w:rPr>
          <w:rFonts w:ascii="TimesLTStd-Roman" w:eastAsia="等线" w:hAnsi="TimesLTStd-Roman" w:cs="TimesLTStd-Roman"/>
          <w:i/>
          <w:spacing w:val="-2"/>
          <w:vertAlign w:val="subscript"/>
          <w:lang w:val="en" w:eastAsia="zh-CN"/>
        </w:rPr>
        <w:t>le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rPr>
        <w:sym w:font="Symbol" w:char="F0CE"/>
      </w:r>
      <w:r w:rsidR="00D2140A" w:rsidRPr="00D2140A">
        <w:rPr>
          <w:rFonts w:ascii="TimesLTStd-Roman" w:eastAsia="等线" w:hAnsi="TimesLTStd-Roman" w:cs="TimesLTStd-Roman"/>
          <w:spacing w:val="-2"/>
          <w:lang w:eastAsia="zh-CN"/>
        </w:rPr>
        <w:t xml:space="preserve"> </w:t>
      </w:r>
      <w:proofErr w:type="gramStart"/>
      <w:r w:rsidR="00D2140A" w:rsidRPr="00D2140A">
        <w:rPr>
          <w:rFonts w:ascii="TimesLTStd-Roman" w:eastAsia="等线" w:hAnsi="TimesLTStd-Roman" w:cs="TimesLTStd-Roman"/>
          <w:i/>
          <w:spacing w:val="-2"/>
          <w:lang w:val="en" w:eastAsia="zh-CN"/>
        </w:rPr>
        <w:t>A</w:t>
      </w:r>
      <w:r w:rsidR="00D2140A" w:rsidRPr="00D2140A">
        <w:rPr>
          <w:rFonts w:ascii="TimesLTStd-Roman" w:eastAsia="等线" w:hAnsi="TimesLTStd-Roman" w:cs="TimesLTStd-Roman"/>
          <w:i/>
          <w:spacing w:val="-2"/>
          <w:vertAlign w:val="subscript"/>
          <w:lang w:val="en" w:eastAsia="zh-CN"/>
        </w:rPr>
        <w:t>cs</w:t>
      </w:r>
      <w:proofErr w:type="gramEnd"/>
      <w:r w:rsidR="00D2140A" w:rsidRPr="00D2140A">
        <w:rPr>
          <w:rFonts w:ascii="TimesLTStd-Roman" w:eastAsia="等线" w:hAnsi="TimesLTStd-Roman" w:cs="TimesLTStd-Roman"/>
          <w:spacing w:val="-2"/>
          <w:lang w:val="en" w:eastAsia="zh-CN"/>
        </w:rPr>
        <w:t xml:space="preserve">. The association pair of </w:t>
      </w:r>
      <w:r w:rsidR="00D2140A" w:rsidRPr="00D2140A">
        <w:rPr>
          <w:rFonts w:ascii="TimesLTStd-Roman" w:eastAsia="等线" w:hAnsi="TimesLTStd-Roman" w:cs="TimesLTStd-Roman"/>
          <w:spacing w:val="-2"/>
          <w:lang w:val="en" w:eastAsia="zh-CN"/>
        </w:rPr>
        <w:sym w:font="Symbol" w:char="F077"/>
      </w:r>
      <w:r w:rsidR="00D2140A" w:rsidRPr="00D2140A">
        <w:rPr>
          <w:rFonts w:ascii="TimesLTStd-Roman" w:eastAsia="等线" w:hAnsi="TimesLTStd-Roman" w:cs="TimesLTStd-Roman"/>
          <w:spacing w:val="-2"/>
          <w:lang w:val="en" w:eastAsia="zh-CN"/>
        </w:rPr>
        <w:t xml:space="preserve"> indicates that the loop sequence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spacing w:val="-2"/>
          <w:vertAlign w:val="subscript"/>
          <w:lang w:val="en" w:eastAsia="zh-CN"/>
        </w:rPr>
        <w:t>1</w:t>
      </w:r>
      <w:r w:rsidR="00D2140A" w:rsidRPr="00D2140A">
        <w:rPr>
          <w:rFonts w:ascii="TimesLTStd-Roman" w:eastAsia="等线" w:hAnsi="TimesLTStd-Roman" w:cs="TimesLTStd-Roman"/>
          <w:spacing w:val="-2"/>
          <w:lang w:val="en" w:eastAsia="zh-CN"/>
        </w:rPr>
        <w:t xml:space="preserve"> is executed </w:t>
      </w:r>
      <w:r w:rsidR="00B61126">
        <w:rPr>
          <w:rFonts w:ascii="TimesLTStd-Roman" w:eastAsia="等线" w:hAnsi="TimesLTStd-Roman" w:cs="TimesLTStd-Roman" w:hint="eastAsia"/>
          <w:spacing w:val="-2"/>
          <w:lang w:val="en" w:eastAsia="zh-CN"/>
        </w:rPr>
        <w:t>two</w:t>
      </w:r>
      <w:r w:rsidR="00D2140A" w:rsidRPr="00D2140A">
        <w:rPr>
          <w:rFonts w:ascii="TimesLTStd-Roman" w:eastAsia="等线" w:hAnsi="TimesLTStd-Roman" w:cs="TimesLTStd-Roman"/>
          <w:spacing w:val="-2"/>
          <w:lang w:val="en" w:eastAsia="zh-CN"/>
        </w:rPr>
        <w:t xml:space="preserve"> times and the choice-branch </w:t>
      </w:r>
      <w:r w:rsidR="00D2140A" w:rsidRPr="00D2140A">
        <w:rPr>
          <w:rFonts w:ascii="TimesLTStd-Roman" w:eastAsia="等线" w:hAnsi="TimesLTStd-Roman" w:cs="TimesLTStd-Roman"/>
          <w:i/>
          <w:spacing w:val="-2"/>
          <w:lang w:val="en" w:eastAsia="zh-CN"/>
        </w:rPr>
        <w:sym w:font="Symbol" w:char="F067"/>
      </w:r>
      <w:r w:rsidR="00D2140A" w:rsidRPr="00D2140A">
        <w:rPr>
          <w:rFonts w:ascii="TimesLTStd-Roman" w:eastAsia="等线" w:hAnsi="TimesLTStd-Roman" w:cs="TimesLTStd-Roman"/>
          <w:spacing w:val="-2"/>
          <w:lang w:val="en" w:eastAsia="zh-CN"/>
        </w:rPr>
        <w:t xml:space="preserve"> is executed one time, then the loop sequence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spacing w:val="-2"/>
          <w:vertAlign w:val="subscript"/>
          <w:lang w:val="en" w:eastAsia="zh-CN"/>
        </w:rPr>
        <w:t>2</w:t>
      </w:r>
      <w:r w:rsidR="00D2140A" w:rsidRPr="00D2140A">
        <w:rPr>
          <w:rFonts w:ascii="TimesLTStd-Roman" w:eastAsia="等线" w:hAnsi="TimesLTStd-Roman" w:cs="TimesLTStd-Roman"/>
          <w:spacing w:val="-2"/>
          <w:lang w:val="en" w:eastAsia="zh-CN"/>
        </w:rPr>
        <w:t xml:space="preserve"> will be executed two times.</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rPr>
        <w:t>Def</w:t>
      </w:r>
      <w:r w:rsidRPr="0058709F">
        <w:rPr>
          <w:rFonts w:ascii="TimesLTStd-Roman" w:eastAsia="等线" w:hAnsi="TimesLTStd-Roman" w:cs="TimesLTStd-Roman"/>
          <w:i/>
          <w:spacing w:val="-2"/>
          <w:lang w:val="en"/>
        </w:rPr>
        <w:t xml:space="preserve">inition </w:t>
      </w:r>
      <w:r w:rsidRPr="0058709F">
        <w:rPr>
          <w:rFonts w:ascii="TimesLTStd-Roman" w:eastAsia="等线" w:hAnsi="TimesLTStd-Roman" w:cs="TimesLTStd-Roman"/>
          <w:i/>
          <w:spacing w:val="-2"/>
          <w:lang w:val="en" w:eastAsia="zh-CN"/>
        </w:rPr>
        <w:t xml:space="preserve">22 </w:t>
      </w:r>
      <w:r w:rsidRPr="0058709F">
        <w:rPr>
          <w:rFonts w:ascii="TimesLTStd-Roman" w:eastAsia="等线" w:hAnsi="TimesLTStd-Roman" w:cs="TimesLTStd-Roman"/>
          <w:spacing w:val="-2"/>
          <w:lang w:val="en"/>
        </w:rPr>
        <w:t>(</w:t>
      </w:r>
      <w:bookmarkStart w:id="23" w:name="OLE_LINK25"/>
      <w:r w:rsidRPr="0058709F">
        <w:rPr>
          <w:rFonts w:ascii="TimesLTStd-Roman" w:eastAsia="等线" w:hAnsi="TimesLTStd-Roman" w:cs="TimesLTStd-Roman"/>
          <w:i/>
          <w:spacing w:val="-2"/>
          <w:lang w:val="en" w:eastAsia="zh-CN"/>
        </w:rPr>
        <w:t>Sub-tra</w:t>
      </w:r>
      <w:r w:rsidRPr="00D2140A">
        <w:rPr>
          <w:rFonts w:ascii="TimesLTStd-Roman" w:eastAsia="等线" w:hAnsi="TimesLTStd-Roman" w:cs="TimesLTStd-Roman"/>
          <w:i/>
          <w:spacing w:val="-2"/>
          <w:lang w:val="en" w:eastAsia="zh-CN"/>
        </w:rPr>
        <w:t>ce</w:t>
      </w:r>
      <w:bookmarkEnd w:id="23"/>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 xml:space="preserve">Let </w:t>
      </w:r>
      <w:r w:rsidRPr="00D2140A">
        <w:rPr>
          <w:rFonts w:ascii="TimesLTStd-Roman" w:eastAsia="等线" w:hAnsi="TimesLTStd-Roman" w:cs="TimesLTStd-Roman"/>
          <w:i/>
          <w:spacing w:val="-2"/>
          <w:lang w:val="e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proofErr w:type="gramStart"/>
      <w:r w:rsidRPr="00771C2A">
        <w:rPr>
          <w:rFonts w:ascii="TimesLTStd-Roman" w:eastAsia="等线" w:hAnsi="TimesLTStd-Roman" w:cs="TimesLTStd-Roman"/>
          <w:b/>
          <w:i/>
          <w:spacing w:val="-2"/>
          <w:lang w:val="en"/>
        </w:rPr>
        <w:t>B</w:t>
      </w:r>
      <w:r w:rsidRPr="00D2140A">
        <w:rPr>
          <w:rFonts w:ascii="TimesLTStd-Roman" w:eastAsia="等线" w:hAnsi="TimesLTStd-Roman" w:cs="TimesLTStd-Roman"/>
          <w:spacing w:val="-2"/>
          <w:lang w:val="en"/>
        </w:rPr>
        <w:t>(</w:t>
      </w:r>
      <w:proofErr w:type="gramEnd"/>
      <w:r w:rsidRPr="00D2140A">
        <w:rPr>
          <w:rFonts w:ascii="TimesLTStd-Roman" w:eastAsia="等线" w:hAnsi="TimesLTStd-Roman" w:cs="TimesLTStd-Roman"/>
          <w:i/>
          <w:spacing w:val="-2"/>
          <w:lang w:val="en"/>
        </w:rPr>
        <w:t>A</w:t>
      </w:r>
      <w:r w:rsidRPr="00D2140A">
        <w:rPr>
          <w:rFonts w:ascii="TimesLTStd-Roman" w:eastAsia="等线" w:hAnsi="TimesLTStd-Roman" w:cs="TimesLTStd-Roman"/>
          <w:i/>
          <w:spacing w:val="-2"/>
          <w:vertAlign w:val="superscript"/>
          <w:lang w:val="en"/>
        </w:rPr>
        <w:sym w:font="Symbol" w:char="F02A"/>
      </w:r>
      <w:r w:rsidRPr="00D2140A">
        <w:rPr>
          <w:rFonts w:ascii="TimesLTStd-Roman" w:eastAsia="等线" w:hAnsi="TimesLTStd-Roman" w:cs="TimesLTStd-Roman"/>
          <w:spacing w:val="-2"/>
          <w:lang w:val="en"/>
        </w:rPr>
        <w:t xml:space="preserve">) be an event log </w:t>
      </w:r>
      <w:r w:rsidRPr="00D2140A">
        <w:rPr>
          <w:rFonts w:ascii="TimesLTStd-Roman" w:eastAsia="等线" w:hAnsi="TimesLTStd-Roman" w:cs="TimesLTStd-Roman"/>
          <w:spacing w:val="-2"/>
          <w:lang w:val="en" w:eastAsia="zh-CN"/>
        </w:rPr>
        <w:t>over</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 xml:space="preserve">be </w:t>
      </w:r>
      <w:r w:rsidRPr="00D2140A">
        <w:rPr>
          <w:rFonts w:ascii="TimesLTStd-Roman" w:eastAsia="等线" w:hAnsi="TimesLTStd-Roman" w:cs="TimesLTStd-Roman"/>
          <w:spacing w:val="-2"/>
          <w:lang w:val="en" w:eastAsia="zh-CN"/>
        </w:rPr>
        <w:t xml:space="preserve">a loop sequence,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be a choice-branch sequence, </w:t>
      </w:r>
      <w:r w:rsidR="00423E05" w:rsidRPr="00D2140A">
        <w:rPr>
          <w:rFonts w:ascii="TimesLTStd-Roman" w:eastAsia="等线" w:hAnsi="TimesLTStd-Roman" w:cs="TimesLTStd-Roman"/>
          <w:i/>
          <w:spacing w:val="-2"/>
          <w:lang w:val="en"/>
        </w:rPr>
        <w:t>σ</w:t>
      </w:r>
      <w:r w:rsidR="00423E05" w:rsidRPr="00D2140A">
        <w:rPr>
          <w:rFonts w:ascii="TimesLTStd-Roman" w:eastAsia="等线" w:hAnsi="TimesLTStd-Roman" w:cs="TimesLTStd-Roman"/>
          <w:spacing w:val="-2"/>
          <w:lang w:val="en"/>
        </w:rPr>
        <w:t xml:space="preserve"> </w:t>
      </w:r>
      <w:r w:rsidR="00423E05" w:rsidRPr="00D2140A">
        <w:rPr>
          <w:rFonts w:ascii="TimesLTStd-Roman" w:eastAsia="等线" w:hAnsi="TimesLTStd-Roman" w:cs="TimesLTStd-Roman"/>
          <w:spacing w:val="-2"/>
        </w:rPr>
        <w:sym w:font="Symbol" w:char="F0CE"/>
      </w:r>
      <w:r w:rsidR="00423E05" w:rsidRPr="00D2140A">
        <w:rPr>
          <w:rFonts w:ascii="TimesLTStd-Roman" w:eastAsia="等线" w:hAnsi="TimesLTStd-Roman" w:cs="TimesLTStd-Roman"/>
          <w:spacing w:val="-2"/>
          <w:lang w:eastAsia="zh-CN"/>
        </w:rPr>
        <w:t xml:space="preserve"> </w:t>
      </w:r>
      <w:r w:rsidR="00423E05" w:rsidRPr="00D2140A">
        <w:rPr>
          <w:rFonts w:ascii="TimesLTStd-Roman" w:eastAsia="等线" w:hAnsi="TimesLTStd-Roman" w:cs="TimesLTStd-Roman"/>
          <w:i/>
          <w:spacing w:val="-2"/>
          <w:lang w:val="en" w:eastAsia="zh-CN"/>
        </w:rPr>
        <w:t>L</w:t>
      </w:r>
      <w:r w:rsidR="00423E05" w:rsidRPr="00D2140A">
        <w:rPr>
          <w:rFonts w:ascii="TimesLTStd-Roman" w:eastAsia="等线" w:hAnsi="TimesLTStd-Roman" w:cs="TimesLTStd-Roman"/>
          <w:spacing w:val="-2"/>
          <w:lang w:val="en"/>
        </w:rPr>
        <w:t xml:space="preserve"> be a trace</w:t>
      </w:r>
      <w:r w:rsidR="00423E05">
        <w:rPr>
          <w:rFonts w:ascii="TimesLTStd-Roman" w:eastAsia="等线" w:hAnsi="TimesLTStd-Roman" w:cs="TimesLTStd-Roman" w:hint="eastAsia"/>
          <w:spacing w:val="-2"/>
          <w:lang w:val="en" w:eastAsia="zh-CN"/>
        </w:rPr>
        <w:t xml:space="preserve">. </w:t>
      </w:r>
      <w:r w:rsidR="00022BAC" w:rsidRPr="00D2140A">
        <w:rPr>
          <w:rFonts w:ascii="TimesLTStd-Roman" w:eastAsia="等线" w:hAnsi="TimesLTStd-Roman" w:cs="TimesLTStd-Roman"/>
          <w:i/>
          <w:spacing w:val="-2"/>
          <w:lang w:val="en" w:eastAsia="zh-CN"/>
        </w:rPr>
        <w:sym w:font="Symbol" w:char="F067"/>
      </w:r>
      <w:r w:rsidR="00022BAC"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t xml:space="preserve"> </w:t>
      </w:r>
      <w:proofErr w:type="gramStart"/>
      <w:r w:rsidRPr="00D2140A">
        <w:rPr>
          <w:rFonts w:ascii="TimesLTStd-Roman" w:eastAsia="等线" w:hAnsi="TimesLTStd-Roman" w:cs="TimesLTStd-Roman"/>
          <w:spacing w:val="-2"/>
          <w:lang w:val="en" w:eastAsia="zh-CN"/>
        </w:rPr>
        <w:t>and</w:t>
      </w:r>
      <w:proofErr w:type="gramEnd"/>
      <w:r w:rsidRPr="00D2140A">
        <w:rPr>
          <w:rFonts w:ascii="TimesLTStd-Roman" w:eastAsia="等线" w:hAnsi="TimesLTStd-Roman" w:cs="TimesLTStd-Roman"/>
          <w:spacing w:val="-2"/>
          <w:lang w:val="en" w:eastAsia="zh-CN"/>
        </w:rPr>
        <w:t xml:space="preserve"> </w:t>
      </w:r>
      <w:r w:rsidR="00022BAC"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are called sub-trace of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if only if</w:t>
      </w:r>
      <w:r w:rsidR="00022BAC">
        <w:rPr>
          <w:rFonts w:ascii="TimesLTStd-Roman" w:eastAsia="等线" w:hAnsi="TimesLTStd-Roman" w:cs="TimesLTStd-Roman" w:hint="eastAsia"/>
          <w:spacing w:val="-2"/>
          <w:lang w:val="en" w:eastAsia="zh-CN"/>
        </w:rPr>
        <w:t xml:space="preserve"> </w:t>
      </w:r>
      <w:r w:rsidR="00022BAC" w:rsidRPr="00D2140A">
        <w:rPr>
          <w:rFonts w:ascii="TimesLTStd-Roman" w:eastAsia="等线" w:hAnsi="TimesLTStd-Roman" w:cs="TimesLTStd-Roman"/>
          <w:i/>
          <w:spacing w:val="-2"/>
          <w:lang w:val="en" w:eastAsia="zh-CN"/>
        </w:rPr>
        <w:sym w:font="Symbol" w:char="F067"/>
      </w:r>
      <w:r w:rsidR="00022BAC" w:rsidRPr="00D2140A">
        <w:rPr>
          <w:rFonts w:ascii="TimesLTStd-Roman" w:eastAsia="等线" w:hAnsi="TimesLTStd-Roman" w:cs="TimesLTStd-Roman"/>
          <w:spacing w:val="-2"/>
          <w:lang w:val="en" w:eastAsia="zh-CN"/>
        </w:rPr>
        <w:t xml:space="preserve"> </w:t>
      </w:r>
      <w:r w:rsidR="00022BAC" w:rsidRPr="00D2140A">
        <w:rPr>
          <w:rFonts w:ascii="TimesLTStd-Roman" w:eastAsia="等线" w:hAnsi="TimesLTStd-Roman" w:cs="TimesLTStd-Roman"/>
          <w:i/>
          <w:spacing w:val="-2"/>
          <w:lang w:val="en" w:eastAsia="zh-CN"/>
        </w:rPr>
        <w:t xml:space="preserve"> </w:t>
      </w:r>
      <w:r w:rsidR="00022BAC" w:rsidRPr="00D2140A">
        <w:rPr>
          <w:rFonts w:ascii="TimesLTStd-Roman" w:eastAsia="等线" w:hAnsi="TimesLTStd-Roman" w:cs="TimesLTStd-Roman"/>
          <w:spacing w:val="-2"/>
          <w:lang w:val="en" w:eastAsia="zh-CN"/>
        </w:rPr>
        <w:sym w:font="Symbol" w:char="F0CD"/>
      </w:r>
      <w:r w:rsidR="00022BAC" w:rsidRPr="00D2140A">
        <w:rPr>
          <w:rFonts w:ascii="TimesLTStd-Roman" w:eastAsia="等线" w:hAnsi="TimesLTStd-Roman" w:cs="TimesLTStd-Roman"/>
          <w:spacing w:val="-2"/>
          <w:lang w:val="en" w:eastAsia="zh-CN"/>
        </w:rPr>
        <w:t xml:space="preserve"> </w:t>
      </w:r>
      <w:r w:rsidR="00022BAC"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and </w:t>
      </w:r>
      <w:r w:rsidR="00022BAC" w:rsidRPr="00D2140A">
        <w:rPr>
          <w:rFonts w:ascii="TimesLTStd-Roman" w:eastAsia="等线" w:hAnsi="TimesLTStd-Roman" w:cs="TimesLTStd-Roman"/>
          <w:spacing w:val="-2"/>
          <w:lang w:val="en" w:eastAsia="zh-CN"/>
        </w:rPr>
        <w:sym w:font="Symbol" w:char="F0A6"/>
      </w:r>
      <w:r w:rsidR="00022BAC" w:rsidRPr="00D2140A">
        <w:rPr>
          <w:rFonts w:ascii="TimesLTStd-Roman" w:eastAsia="等线" w:hAnsi="TimesLTStd-Roman" w:cs="TimesLTStd-Roman"/>
          <w:spacing w:val="-2"/>
          <w:lang w:val="en" w:eastAsia="zh-CN"/>
        </w:rPr>
        <w:t xml:space="preserve"> </w:t>
      </w:r>
      <w:r w:rsidR="00022BAC" w:rsidRPr="00D2140A">
        <w:rPr>
          <w:rFonts w:ascii="TimesLTStd-Roman" w:eastAsia="等线" w:hAnsi="TimesLTStd-Roman" w:cs="TimesLTStd-Roman"/>
          <w:spacing w:val="-2"/>
          <w:lang w:val="en" w:eastAsia="zh-CN"/>
        </w:rPr>
        <w:sym w:font="Symbol" w:char="F0CD"/>
      </w:r>
      <w:r w:rsidR="00022BAC" w:rsidRPr="00D2140A">
        <w:rPr>
          <w:rFonts w:ascii="TimesLTStd-Roman" w:eastAsia="等线" w:hAnsi="TimesLTStd-Roman" w:cs="TimesLTStd-Roman"/>
          <w:spacing w:val="-2"/>
          <w:lang w:val="en" w:eastAsia="zh-CN"/>
        </w:rPr>
        <w:t xml:space="preserve"> </w:t>
      </w:r>
      <w:r w:rsidR="00022BAC"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w:t>
      </w:r>
    </w:p>
    <w:p w:rsidR="00D2140A" w:rsidRPr="00D2140A" w:rsidRDefault="007A711D"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Pr>
          <w:rFonts w:ascii="TimesLTStd-Roman" w:eastAsia="等线" w:hAnsi="TimesLTStd-Roman" w:cs="TimesLTStd-Roman"/>
          <w:spacing w:val="-2"/>
          <w:lang w:val="en" w:eastAsia="zh-CN"/>
        </w:rPr>
        <w:t>For instance</w:t>
      </w:r>
      <w:r w:rsidR="00D2140A" w:rsidRPr="00D2140A">
        <w:rPr>
          <w:rFonts w:ascii="TimesLTStd-Roman" w:eastAsia="等线" w:hAnsi="TimesLTStd-Roman" w:cs="TimesLTStd-Roman"/>
          <w:spacing w:val="-2"/>
          <w:lang w:eastAsia="zh-CN"/>
        </w:rPr>
        <w:t xml:space="preserve">, let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spacing w:val="-2"/>
          <w:lang w:val="en" w:eastAsia="zh-CN"/>
        </w:rPr>
        <w:t xml:space="preserve"> = &lt;</w:t>
      </w:r>
      <w:r w:rsidR="00D2140A" w:rsidRPr="00D2140A">
        <w:rPr>
          <w:rFonts w:ascii="TimesLTStd-Roman" w:eastAsia="等线" w:hAnsi="TimesLTStd-Roman" w:cs="TimesLTStd-Roman"/>
          <w:i/>
          <w:spacing w:val="-2"/>
          <w:lang w:val="en" w:eastAsia="zh-CN"/>
        </w:rPr>
        <w:t>a</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CE0D56">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d</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CE0D56">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d</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CE0D56">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g</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h</w:t>
      </w:r>
      <w:r w:rsidR="00D2140A" w:rsidRPr="00D2140A">
        <w:rPr>
          <w:rFonts w:ascii="TimesLTStd-Roman" w:eastAsia="等线" w:hAnsi="TimesLTStd-Roman" w:cs="TimesLTStd-Roman"/>
          <w:spacing w:val="-2"/>
          <w:lang w:val="en" w:eastAsia="zh-CN"/>
        </w:rPr>
        <w:t xml:space="preserve">, </w:t>
      </w:r>
      <w:r w:rsidR="00DA3788">
        <w:rPr>
          <w:rFonts w:ascii="TimesLTStd-Roman" w:eastAsia="等线" w:hAnsi="TimesLTStd-Roman" w:cs="TimesLTStd-Roman" w:hint="eastAsia"/>
          <w:i/>
          <w:spacing w:val="-2"/>
          <w:lang w:val="en" w:eastAsia="zh-CN"/>
        </w:rPr>
        <w:t>m</w:t>
      </w:r>
      <w:r w:rsidR="00D2140A" w:rsidRPr="00D2140A">
        <w:rPr>
          <w:rFonts w:ascii="TimesLTStd-Roman" w:eastAsia="等线" w:hAnsi="TimesLTStd-Roman" w:cs="TimesLTStd-Roman"/>
          <w:spacing w:val="-2"/>
          <w:lang w:val="en" w:eastAsia="zh-CN"/>
        </w:rPr>
        <w:t xml:space="preserve">, </w:t>
      </w:r>
      <w:r w:rsidR="00DA3788">
        <w:rPr>
          <w:rFonts w:ascii="TimesLTStd-Roman" w:eastAsia="等线" w:hAnsi="TimesLTStd-Roman" w:cs="TimesLTStd-Roman" w:hint="eastAsia"/>
          <w:i/>
          <w:spacing w:val="-2"/>
          <w:lang w:val="en" w:eastAsia="zh-CN"/>
        </w:rPr>
        <w:t>n</w:t>
      </w:r>
      <w:r w:rsidR="00D2140A" w:rsidRPr="00D2140A">
        <w:rPr>
          <w:rFonts w:ascii="TimesLTStd-Roman" w:eastAsia="等线" w:hAnsi="TimesLTStd-Roman" w:cs="TimesLTStd-Roman"/>
          <w:spacing w:val="-2"/>
          <w:lang w:val="en" w:eastAsia="zh-CN"/>
        </w:rPr>
        <w:t xml:space="preserve">, </w:t>
      </w:r>
      <w:proofErr w:type="gramStart"/>
      <w:r w:rsidR="00D2140A" w:rsidRPr="00D2140A">
        <w:rPr>
          <w:rFonts w:ascii="TimesLTStd-Roman" w:eastAsia="等线" w:hAnsi="TimesLTStd-Roman" w:cs="TimesLTStd-Roman"/>
          <w:i/>
          <w:spacing w:val="-2"/>
          <w:lang w:val="en" w:eastAsia="zh-CN"/>
        </w:rPr>
        <w:t>k</w:t>
      </w:r>
      <w:proofErr w:type="gramEnd"/>
      <w:r w:rsidR="00D2140A" w:rsidRPr="00D2140A">
        <w:rPr>
          <w:rFonts w:ascii="TimesLTStd-Roman" w:eastAsia="等线" w:hAnsi="TimesLTStd-Roman" w:cs="TimesLTStd-Roman"/>
          <w:spacing w:val="-2"/>
          <w:lang w:val="en" w:eastAsia="zh-CN"/>
        </w:rPr>
        <w:t xml:space="preserve">&gt; be a trace,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spacing w:val="-2"/>
          <w:lang w:val="en" w:eastAsia="zh-CN"/>
        </w:rPr>
        <w:t xml:space="preserve"> = &lt;</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CE0D56">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d</w:t>
      </w:r>
      <w:r w:rsidR="00D2140A" w:rsidRPr="00D2140A">
        <w:rPr>
          <w:rFonts w:ascii="TimesLTStd-Roman" w:eastAsia="等线" w:hAnsi="TimesLTStd-Roman" w:cs="TimesLTStd-Roman"/>
          <w:spacing w:val="-2"/>
          <w:lang w:val="en" w:eastAsia="zh-CN"/>
        </w:rPr>
        <w:t xml:space="preserve">&gt; be a loop sequence. Since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lang w:val="en" w:eastAsia="zh-CN"/>
        </w:rPr>
        <w:sym w:font="Symbol" w:char="F0CD"/>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spacing w:val="-2"/>
          <w:lang w:val="en" w:eastAsia="zh-CN"/>
        </w:rPr>
        <w:t>, we</w:t>
      </w:r>
      <w:r w:rsidR="001D226C">
        <w:rPr>
          <w:rFonts w:ascii="TimesLTStd-Roman" w:eastAsia="等线" w:hAnsi="TimesLTStd-Roman" w:cs="TimesLTStd-Roman" w:hint="eastAsia"/>
          <w:spacing w:val="-2"/>
          <w:lang w:val="en" w:eastAsia="zh-CN"/>
        </w:rPr>
        <w:t xml:space="preserve"> can </w:t>
      </w:r>
      <w:proofErr w:type="gramStart"/>
      <w:r w:rsidR="001D226C">
        <w:rPr>
          <w:rFonts w:ascii="TimesLTStd-Roman" w:eastAsia="等线" w:hAnsi="TimesLTStd-Roman" w:cs="TimesLTStd-Roman" w:hint="eastAsia"/>
          <w:spacing w:val="-2"/>
          <w:lang w:val="en" w:eastAsia="zh-CN"/>
        </w:rPr>
        <w:t xml:space="preserve">get </w:t>
      </w:r>
      <w:r w:rsidR="00D2140A" w:rsidRPr="00D2140A">
        <w:rPr>
          <w:rFonts w:ascii="TimesLTStd-Roman" w:eastAsia="等线" w:hAnsi="TimesLTStd-Roman" w:cs="TimesLTStd-Roman"/>
          <w:spacing w:val="-2"/>
          <w:lang w:val="en" w:eastAsia="zh-CN"/>
        </w:rPr>
        <w:t xml:space="preserve"> a</w:t>
      </w:r>
      <w:proofErr w:type="gramEnd"/>
      <w:r w:rsidR="00D2140A" w:rsidRPr="00D2140A">
        <w:rPr>
          <w:rFonts w:ascii="TimesLTStd-Roman" w:eastAsia="等线" w:hAnsi="TimesLTStd-Roman" w:cs="TimesLTStd-Roman"/>
          <w:spacing w:val="-2"/>
          <w:lang w:val="en" w:eastAsia="zh-CN"/>
        </w:rPr>
        <w:t xml:space="preserve"> sub-trace o</w:t>
      </w:r>
      <w:r w:rsidR="00886852">
        <w:rPr>
          <w:rFonts w:ascii="TimesLTStd-Roman" w:eastAsia="等线" w:hAnsi="TimesLTStd-Roman" w:cs="TimesLTStd-Roman" w:hint="eastAsia"/>
          <w:spacing w:val="-2"/>
          <w:lang w:val="en" w:eastAsia="zh-CN"/>
        </w:rPr>
        <w:t xml:space="preserve">ver </w:t>
      </w:r>
      <w:r w:rsidR="00D2140A" w:rsidRPr="00D2140A">
        <w:rPr>
          <w:rFonts w:ascii="TimesLTStd-Roman" w:eastAsia="等线" w:hAnsi="TimesLTStd-Roman" w:cs="TimesLTStd-Roman"/>
          <w:i/>
          <w:spacing w:val="-2"/>
          <w:lang w:val="en"/>
        </w:rPr>
        <w:t>σ</w:t>
      </w:r>
      <w:r w:rsidR="001D226C">
        <w:rPr>
          <w:rFonts w:ascii="TimesLTStd-Roman" w:eastAsia="等线" w:hAnsi="TimesLTStd-Roman" w:cs="TimesLTStd-Roman" w:hint="eastAsia"/>
          <w:i/>
          <w:spacing w:val="-2"/>
          <w:lang w:val="en" w:eastAsia="zh-CN"/>
        </w:rPr>
        <w:t xml:space="preserve"> </w:t>
      </w:r>
      <w:r w:rsidR="001D226C">
        <w:rPr>
          <w:rFonts w:ascii="TimesLTStd-Roman" w:eastAsia="等线" w:hAnsi="TimesLTStd-Roman" w:cs="TimesLTStd-Roman" w:hint="eastAsia"/>
          <w:spacing w:val="-2"/>
          <w:lang w:val="en" w:eastAsia="zh-CN"/>
        </w:rPr>
        <w:t xml:space="preserve">is </w:t>
      </w:r>
      <w:r w:rsidR="001D226C"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spacing w:val="-2"/>
          <w:lang w:val="en" w:eastAsia="zh-CN"/>
        </w:rPr>
        <w:t>.</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spacing w:val="-2"/>
          <w:lang w:val="en" w:eastAsia="zh-CN"/>
        </w:rPr>
      </w:pPr>
      <w:r w:rsidRPr="00D2140A">
        <w:rPr>
          <w:rFonts w:ascii="TimesLTStd-Roman" w:eastAsia="等线" w:hAnsi="TimesLTStd-Roman" w:cs="TimesLTStd-Roman"/>
          <w:i/>
          <w:spacing w:val="-2"/>
          <w:lang w:val="en"/>
        </w:rPr>
        <w:t xml:space="preserve">Definition </w:t>
      </w:r>
      <w:r w:rsidRPr="00D2140A">
        <w:rPr>
          <w:rFonts w:ascii="TimesLTStd-Roman" w:eastAsia="等线" w:hAnsi="TimesLTStd-Roman" w:cs="TimesLTStd-Roman"/>
          <w:i/>
          <w:spacing w:val="-2"/>
          <w:lang w:val="en" w:eastAsia="zh-CN"/>
        </w:rPr>
        <w:t xml:space="preserve">23 </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eastAsia="zh-CN"/>
        </w:rPr>
        <w:t>Sub-trace number</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 xml:space="preserve">Let </w:t>
      </w:r>
      <w:r w:rsidRPr="00D2140A">
        <w:rPr>
          <w:rFonts w:ascii="TimesLTStd-Roman" w:eastAsia="等线" w:hAnsi="TimesLTStd-Roman" w:cs="TimesLTStd-Roman"/>
          <w:i/>
          <w:spacing w:val="-2"/>
          <w:lang w:val="e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771C2A">
        <w:rPr>
          <w:rFonts w:ascii="TimesLTStd-Roman" w:eastAsia="等线" w:hAnsi="TimesLTStd-Roman" w:cs="TimesLTStd-Roman"/>
          <w:b/>
          <w:i/>
          <w:spacing w:val="-2"/>
          <w:lang w:val="en"/>
        </w:rPr>
        <w:t>B</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rPr>
        <w:t>A</w:t>
      </w:r>
      <w:r w:rsidRPr="00D2140A">
        <w:rPr>
          <w:rFonts w:ascii="TimesLTStd-Roman" w:eastAsia="等线" w:hAnsi="TimesLTStd-Roman" w:cs="TimesLTStd-Roman"/>
          <w:i/>
          <w:spacing w:val="-2"/>
          <w:vertAlign w:val="superscript"/>
          <w:lang w:val="en"/>
        </w:rPr>
        <w:sym w:font="Symbol" w:char="F02A"/>
      </w:r>
      <w:r w:rsidRPr="00D2140A">
        <w:rPr>
          <w:rFonts w:ascii="TimesLTStd-Roman" w:eastAsia="等线" w:hAnsi="TimesLTStd-Roman" w:cs="TimesLTStd-Roman"/>
          <w:spacing w:val="-2"/>
          <w:lang w:val="en"/>
        </w:rPr>
        <w:t xml:space="preserve">) be an event log </w:t>
      </w:r>
      <w:r w:rsidRPr="00D2140A">
        <w:rPr>
          <w:rFonts w:ascii="TimesLTStd-Roman" w:eastAsia="等线" w:hAnsi="TimesLTStd-Roman" w:cs="TimesLTStd-Roman"/>
          <w:spacing w:val="-2"/>
          <w:lang w:val="en" w:eastAsia="zh-CN"/>
        </w:rPr>
        <w:t>over</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 xml:space="preserve">be </w:t>
      </w:r>
      <w:r w:rsidRPr="00D2140A">
        <w:rPr>
          <w:rFonts w:ascii="TimesLTStd-Roman" w:eastAsia="等线" w:hAnsi="TimesLTStd-Roman" w:cs="TimesLTStd-Roman"/>
          <w:spacing w:val="-2"/>
          <w:lang w:val="en" w:eastAsia="zh-CN"/>
        </w:rPr>
        <w:t xml:space="preserve">a loop sequence, </w:t>
      </w:r>
      <w:r w:rsidR="00423E05" w:rsidRPr="00D2140A">
        <w:rPr>
          <w:rFonts w:ascii="TimesLTStd-Roman" w:eastAsia="等线" w:hAnsi="TimesLTStd-Roman" w:cs="TimesLTStd-Roman"/>
          <w:i/>
          <w:spacing w:val="-2"/>
          <w:lang w:val="en"/>
        </w:rPr>
        <w:t>σ</w:t>
      </w:r>
      <w:r w:rsidR="00423E05" w:rsidRPr="00D2140A">
        <w:rPr>
          <w:rFonts w:ascii="TimesLTStd-Roman" w:eastAsia="等线" w:hAnsi="TimesLTStd-Roman" w:cs="TimesLTStd-Roman"/>
          <w:spacing w:val="-2"/>
          <w:lang w:val="en"/>
        </w:rPr>
        <w:t xml:space="preserve"> </w:t>
      </w:r>
      <w:r w:rsidR="00423E05" w:rsidRPr="00D2140A">
        <w:rPr>
          <w:rFonts w:ascii="TimesLTStd-Roman" w:eastAsia="等线" w:hAnsi="TimesLTStd-Roman" w:cs="TimesLTStd-Roman"/>
          <w:spacing w:val="-2"/>
        </w:rPr>
        <w:sym w:font="Symbol" w:char="F0CE"/>
      </w:r>
      <w:r w:rsidR="00423E05" w:rsidRPr="00D2140A">
        <w:rPr>
          <w:rFonts w:ascii="TimesLTStd-Roman" w:eastAsia="等线" w:hAnsi="TimesLTStd-Roman" w:cs="TimesLTStd-Roman"/>
          <w:spacing w:val="-2"/>
          <w:lang w:eastAsia="zh-CN"/>
        </w:rPr>
        <w:t xml:space="preserve"> </w:t>
      </w:r>
      <w:r w:rsidR="00423E05" w:rsidRPr="00D2140A">
        <w:rPr>
          <w:rFonts w:ascii="TimesLTStd-Roman" w:eastAsia="等线" w:hAnsi="TimesLTStd-Roman" w:cs="TimesLTStd-Roman"/>
          <w:i/>
          <w:spacing w:val="-2"/>
          <w:lang w:val="en" w:eastAsia="zh-CN"/>
        </w:rPr>
        <w:t>L</w:t>
      </w:r>
      <w:r w:rsidR="00423E05" w:rsidRPr="00D2140A">
        <w:rPr>
          <w:rFonts w:ascii="TimesLTStd-Roman" w:eastAsia="等线" w:hAnsi="TimesLTStd-Roman" w:cs="TimesLTStd-Roman"/>
          <w:spacing w:val="-2"/>
          <w:lang w:val="en"/>
        </w:rPr>
        <w:t xml:space="preserve"> be a trace</w:t>
      </w:r>
      <w:r w:rsidR="00423E05" w:rsidRPr="00D2140A">
        <w:rPr>
          <w:rFonts w:ascii="TimesLTStd-Roman" w:eastAsia="等线" w:hAnsi="TimesLTStd-Roman" w:cs="TimesLTStd-Roman"/>
          <w:spacing w:val="-2"/>
          <w:lang w:val="en" w:eastAsia="zh-CN"/>
        </w:rPr>
        <w:t>,</w:t>
      </w:r>
      <w:r w:rsidR="00BA6475">
        <w:rPr>
          <w:rFonts w:ascii="TimesLTStd-Roman" w:eastAsia="等线" w:hAnsi="TimesLTStd-Roman" w:cs="TimesLTStd-Roman" w:hint="eastAsia"/>
          <w:spacing w:val="-2"/>
          <w:lang w:val="en" w:eastAsia="zh-CN"/>
        </w:rPr>
        <w:t xml:space="preserve"> </w:t>
      </w:r>
      <w:r w:rsidRPr="00D2140A">
        <w:rPr>
          <w:rFonts w:ascii="TimesLTStd-Roman" w:eastAsia="等线" w:hAnsi="TimesLTStd-Roman" w:cs="TimesLTStd-Roman"/>
          <w:spacing w:val="-2"/>
          <w:lang w:val="en" w:eastAsia="zh-CN"/>
        </w:rPr>
        <w:t xml:space="preserve">and </w:t>
      </w:r>
      <w:r w:rsidR="00642EFC">
        <w:rPr>
          <w:rFonts w:ascii="TimesLTStd-Roman" w:eastAsia="等线" w:hAnsi="TimesLTStd-Roman" w:cs="TimesLTStd-Roman" w:hint="eastAsia"/>
          <w:spacing w:val="-2"/>
          <w:lang w:val="en" w:eastAsia="zh-CN"/>
        </w:rPr>
        <w:t xml:space="preserve">if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CD"/>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 xml:space="preserve">, </w:t>
      </w:r>
      <w:r w:rsidR="00BA6475">
        <w:rPr>
          <w:rFonts w:ascii="TimesLTStd-Roman" w:eastAsia="等线" w:hAnsi="TimesLTStd-Roman" w:hint="eastAsia"/>
          <w:spacing w:val="-2"/>
          <w:lang w:val="en" w:eastAsia="zh-CN"/>
        </w:rPr>
        <w:t xml:space="preserve">then </w:t>
      </w:r>
      <w:r w:rsidRPr="00D2140A">
        <w:rPr>
          <w:rFonts w:ascii="TimesLTStd-Roman" w:eastAsia="等线" w:hAnsi="TimesLTStd-Roman"/>
          <w:spacing w:val="-2"/>
          <w:lang w:val="en" w:eastAsia="zh-CN"/>
        </w:rPr>
        <w:t xml:space="preserve">the number of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in </w:t>
      </w:r>
      <w:r w:rsidRPr="00D2140A">
        <w:rPr>
          <w:rFonts w:ascii="TimesLTStd-Roman" w:eastAsia="等线" w:hAnsi="TimesLTStd-Roman" w:cs="TimesLTStd-Roman"/>
          <w:i/>
          <w:spacing w:val="-2"/>
          <w:lang w:val="en"/>
        </w:rPr>
        <w:t>σ</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spacing w:val="-2"/>
          <w:lang w:val="en" w:eastAsia="zh-CN"/>
        </w:rPr>
        <w:t xml:space="preserve">is </w:t>
      </w:r>
      <w:r w:rsidR="00886852">
        <w:rPr>
          <w:rFonts w:ascii="TimesLTStd-Roman" w:eastAsia="等线" w:hAnsi="TimesLTStd-Roman" w:hint="eastAsia"/>
          <w:spacing w:val="-2"/>
          <w:lang w:val="en" w:eastAsia="zh-CN"/>
        </w:rPr>
        <w:t>represented</w:t>
      </w:r>
      <w:r w:rsidRPr="00D2140A">
        <w:rPr>
          <w:rFonts w:ascii="TimesLTStd-Roman" w:eastAsia="等线" w:hAnsi="TimesLTStd-Roman"/>
          <w:spacing w:val="-2"/>
          <w:lang w:val="en" w:eastAsia="zh-CN"/>
        </w:rPr>
        <w:t xml:space="preserve"> as </w:t>
      </w:r>
      <w:r w:rsidRPr="00D2140A">
        <w:rPr>
          <w:rFonts w:ascii="TimesLTStd-Roman" w:eastAsia="等线" w:hAnsi="TimesLTStd-Roman"/>
          <w:i/>
          <w:spacing w:val="-2"/>
          <w:lang w:val="en" w:eastAsia="zh-CN"/>
        </w:rPr>
        <w:t>num</w:t>
      </w:r>
      <w:r w:rsidRPr="00D2140A">
        <w:rPr>
          <w:rFonts w:ascii="TimesLTStd-Roman" w:eastAsia="等线" w:hAnsi="TimesLTStd-Roman"/>
          <w:spacing w:val="-2"/>
          <w:lang w:val="en" w:eastAsia="zh-CN"/>
        </w:rPr>
        <w:t>(</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spacing w:val="-2"/>
          <w:lang w:val="en" w:eastAsia="zh-CN"/>
        </w:rPr>
      </w:pPr>
      <w:r w:rsidRPr="00D2140A">
        <w:rPr>
          <w:rFonts w:ascii="TimesLTStd-Roman" w:eastAsia="等线" w:hAnsi="TimesLTStd-Roman" w:cs="TimesLTStd-Roman"/>
          <w:spacing w:val="-2"/>
          <w:lang w:val="en" w:eastAsia="zh-CN"/>
        </w:rPr>
        <w:t xml:space="preserve">For </w:t>
      </w:r>
      <w:r w:rsidR="00886852">
        <w:rPr>
          <w:rFonts w:ascii="TimesLTStd-Roman" w:eastAsia="等线" w:hAnsi="TimesLTStd-Roman" w:cs="TimesLTStd-Roman" w:hint="eastAsia"/>
          <w:spacing w:val="-2"/>
          <w:lang w:eastAsia="zh-CN"/>
        </w:rPr>
        <w:t>instance</w:t>
      </w:r>
      <w:r w:rsidRPr="00D2140A">
        <w:rPr>
          <w:rFonts w:ascii="TimesLTStd-Roman" w:eastAsia="等线" w:hAnsi="TimesLTStd-Roman" w:cs="TimesLTStd-Roman"/>
          <w:spacing w:val="-2"/>
          <w:lang w:eastAsia="zh-CN"/>
        </w:rPr>
        <w:t xml:space="preserve">, let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 &lt;</w:t>
      </w:r>
      <w:r w:rsidR="00886852">
        <w:rPr>
          <w:rFonts w:ascii="TimesLTStd-Roman" w:eastAsia="等线" w:hAnsi="TimesLTStd-Roman" w:cs="TimesLTStd-Roman" w:hint="eastAsia"/>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q</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q</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g</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h</w:t>
      </w:r>
      <w:r w:rsidRPr="00D2140A">
        <w:rPr>
          <w:rFonts w:ascii="TimesLTStd-Roman" w:eastAsia="等线" w:hAnsi="TimesLTStd-Roman" w:cs="TimesLTStd-Roman"/>
          <w:spacing w:val="-2"/>
          <w:lang w:val="en" w:eastAsia="zh-CN"/>
        </w:rPr>
        <w:t xml:space="preserve">, </w:t>
      </w:r>
      <w:r w:rsidR="004A45B1">
        <w:rPr>
          <w:rFonts w:ascii="TimesLTStd-Roman" w:eastAsia="等线" w:hAnsi="TimesLTStd-Roman" w:cs="TimesLTStd-Roman"/>
          <w:i/>
          <w:spacing w:val="-2"/>
          <w:lang w:val="en" w:eastAsia="zh-CN"/>
        </w:rPr>
        <w:t>s</w:t>
      </w:r>
      <w:r w:rsidRPr="00D2140A">
        <w:rPr>
          <w:rFonts w:ascii="TimesLTStd-Roman" w:eastAsia="等线" w:hAnsi="TimesLTStd-Roman" w:cs="TimesLTStd-Roman"/>
          <w:spacing w:val="-2"/>
          <w:lang w:val="en" w:eastAsia="zh-CN"/>
        </w:rPr>
        <w:t xml:space="preserve">, </w:t>
      </w:r>
      <w:r w:rsidR="004A45B1">
        <w:rPr>
          <w:rFonts w:ascii="TimesLTStd-Roman" w:eastAsia="等线" w:hAnsi="TimesLTStd-Roman" w:cs="TimesLTStd-Roman" w:hint="eastAsia"/>
          <w:i/>
          <w:spacing w:val="-2"/>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k</w:t>
      </w:r>
      <w:r w:rsidRPr="00D2140A">
        <w:rPr>
          <w:rFonts w:ascii="TimesLTStd-Roman" w:eastAsia="等线" w:hAnsi="TimesLTStd-Roman" w:cs="TimesLTStd-Roman"/>
          <w:spacing w:val="-2"/>
          <w:lang w:val="en" w:eastAsia="zh-CN"/>
        </w:rPr>
        <w:t xml:space="preserve">&gt; be a trace,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q</w:t>
      </w:r>
      <w:r w:rsidRPr="00D2140A">
        <w:rPr>
          <w:rFonts w:ascii="TimesLTStd-Roman" w:eastAsia="等线" w:hAnsi="TimesLTStd-Roman" w:cs="TimesLTStd-Roman"/>
          <w:spacing w:val="-2"/>
          <w:lang w:val="en" w:eastAsia="zh-CN"/>
        </w:rPr>
        <w:t xml:space="preserve">&gt; be a loop sequence, then </w:t>
      </w:r>
      <w:r w:rsidRPr="00D2140A">
        <w:rPr>
          <w:rFonts w:ascii="TimesLTStd-Roman" w:eastAsia="等线" w:hAnsi="TimesLTStd-Roman"/>
          <w:i/>
          <w:spacing w:val="-2"/>
          <w:lang w:val="en" w:eastAsia="zh-CN"/>
        </w:rPr>
        <w:t>num</w:t>
      </w:r>
      <w:r w:rsidRPr="00D2140A">
        <w:rPr>
          <w:rFonts w:ascii="TimesLTStd-Roman" w:eastAsia="等线" w:hAnsi="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 = 2.</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rPr>
        <w:t xml:space="preserve">Definition </w:t>
      </w:r>
      <w:r w:rsidRPr="00D2140A">
        <w:rPr>
          <w:rFonts w:ascii="TimesLTStd-Roman" w:eastAsia="等线" w:hAnsi="TimesLTStd-Roman" w:cs="TimesLTStd-Roman"/>
          <w:i/>
          <w:spacing w:val="-2"/>
          <w:lang w:val="en" w:eastAsia="zh-CN"/>
        </w:rPr>
        <w:t xml:space="preserve">24 </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 xml:space="preserve">Let </w:t>
      </w:r>
      <w:r w:rsidRPr="00D2140A">
        <w:rPr>
          <w:rFonts w:ascii="TimesLTStd-Roman" w:eastAsia="等线" w:hAnsi="TimesLTStd-Roman" w:cs="TimesLTStd-Roman"/>
          <w:i/>
          <w:spacing w:val="-2"/>
          <w:lang w:val="e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771C2A">
        <w:rPr>
          <w:rFonts w:ascii="TimesLTStd-Roman" w:eastAsia="等线" w:hAnsi="TimesLTStd-Roman" w:cs="TimesLTStd-Roman"/>
          <w:b/>
          <w:i/>
          <w:spacing w:val="-2"/>
          <w:lang w:val="en"/>
        </w:rPr>
        <w:t>B</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rPr>
        <w:t>A</w:t>
      </w:r>
      <w:r w:rsidRPr="00D2140A">
        <w:rPr>
          <w:rFonts w:ascii="TimesLTStd-Roman" w:eastAsia="等线" w:hAnsi="TimesLTStd-Roman" w:cs="TimesLTStd-Roman"/>
          <w:i/>
          <w:spacing w:val="-2"/>
          <w:vertAlign w:val="superscript"/>
          <w:lang w:val="en"/>
        </w:rPr>
        <w:sym w:font="Symbol" w:char="F02A"/>
      </w:r>
      <w:r w:rsidRPr="00D2140A">
        <w:rPr>
          <w:rFonts w:ascii="TimesLTStd-Roman" w:eastAsia="等线" w:hAnsi="TimesLTStd-Roman" w:cs="TimesLTStd-Roman"/>
          <w:spacing w:val="-2"/>
          <w:lang w:val="en"/>
        </w:rPr>
        <w:t xml:space="preserve">) be an event log </w:t>
      </w:r>
      <w:r w:rsidRPr="00D2140A">
        <w:rPr>
          <w:rFonts w:ascii="TimesLTStd-Roman" w:eastAsia="等线" w:hAnsi="TimesLTStd-Roman" w:cs="TimesLTStd-Roman"/>
          <w:spacing w:val="-2"/>
          <w:lang w:val="en" w:eastAsia="zh-CN"/>
        </w:rPr>
        <w:t>over</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lang w:val="en" w:eastAsia="zh-CN"/>
        </w:rPr>
        <w:t>= &lt;</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3</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4</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i/>
          <w:spacing w:val="-2"/>
          <w:vertAlign w:val="subscript"/>
          <w:lang w:val="en" w:eastAsia="zh-CN"/>
        </w:rPr>
        <w:t>n</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rPr>
        <w:t xml:space="preserve"> be a trace</w:t>
      </w:r>
      <w:r w:rsidRPr="00D2140A">
        <w:rPr>
          <w:rFonts w:ascii="TimesLTStd-Roman" w:eastAsia="等线" w:hAnsi="TimesLTStd-Roman" w:cs="TimesLTStd-Roman"/>
          <w:spacing w:val="-2"/>
          <w:lang w:val="en" w:eastAsia="zh-CN"/>
        </w:rPr>
        <w:t xml:space="preserve">. For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w:t>
      </w:r>
      <w:r w:rsidR="00DF692B">
        <w:rPr>
          <w:rFonts w:ascii="TimesLTStd-Roman" w:eastAsia="等线" w:hAnsi="TimesLTStd-Roman" w:cs="TimesLTStd-Roman" w:hint="eastAsia"/>
          <w:spacing w:val="-2"/>
          <w:lang w:val="en" w:eastAsia="zh-CN"/>
        </w:rPr>
        <w:t xml:space="preserve">if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CD"/>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{1, 2, …, </w:t>
      </w:r>
      <w:r w:rsidRPr="00D2140A">
        <w:rPr>
          <w:rFonts w:ascii="TimesLTStd-Roman" w:eastAsia="等线" w:hAnsi="TimesLTStd-Roman" w:cs="TimesLTStd-Roman"/>
          <w:i/>
          <w:spacing w:val="-2"/>
          <w:lang w:eastAsia="zh-CN"/>
        </w:rPr>
        <w:t>n</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t xml:space="preserve">then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delete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 {&lt;</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&gt;, &lt;</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3</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4</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i/>
          <w:spacing w:val="-2"/>
          <w:vertAlign w:val="subscript"/>
          <w:lang w:val="en" w:eastAsia="zh-CN"/>
        </w:rPr>
        <w:t>n</w:t>
      </w:r>
      <w:r w:rsidRPr="00D2140A">
        <w:rPr>
          <w:rFonts w:ascii="TimesLTStd-Roman" w:eastAsia="等线" w:hAnsi="TimesLTStd-Roman" w:cs="TimesLTStd-Roman"/>
          <w:spacing w:val="-2"/>
          <w:lang w:val="en" w:eastAsia="zh-CN"/>
        </w:rPr>
        <w:t>&gt;}.</w:t>
      </w:r>
      <w:r w:rsidRPr="00D2140A">
        <w:rPr>
          <w:rFonts w:ascii="TimesLTStd-Roman" w:eastAsia="等线" w:hAnsi="TimesLTStd-Roman" w:cs="TimesLTStd-Roman"/>
          <w:spacing w:val="-2"/>
          <w:lang w:val="en"/>
        </w:rPr>
        <w:t xml:space="preserve"> Similarly</w:t>
      </w:r>
      <w:r w:rsidRPr="00D2140A">
        <w:rPr>
          <w:rFonts w:ascii="TimesLTStd-Roman" w:eastAsia="等线" w:hAnsi="TimesLTStd-Roman" w:cs="TimesLTStd-Roman"/>
          <w:spacing w:val="-2"/>
          <w:lang w:val="en" w:eastAsia="zh-CN"/>
        </w:rPr>
        <w:t xml:space="preserve">, for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lang w:val="en" w:eastAsia="zh-CN"/>
        </w:rPr>
        <w:t>= &lt;</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3</w:t>
      </w:r>
      <w:proofErr w:type="gramStart"/>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proofErr w:type="gramEnd"/>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4</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i/>
          <w:spacing w:val="-2"/>
          <w:vertAlign w:val="subscript"/>
          <w:lang w:val="en" w:eastAsia="zh-CN"/>
        </w:rPr>
        <w:t>n</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then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delete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 {&lt;</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3</w:t>
      </w:r>
      <w:r w:rsidRPr="00D2140A">
        <w:rPr>
          <w:rFonts w:ascii="TimesLTStd-Roman" w:eastAsia="等线" w:hAnsi="TimesLTStd-Roman" w:cs="TimesLTStd-Roman"/>
          <w:spacing w:val="-2"/>
          <w:lang w:val="en" w:eastAsia="zh-CN"/>
        </w:rPr>
        <w:t>&gt;, &lt;</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spacing w:val="-2"/>
          <w:vertAlign w:val="subscript"/>
          <w:lang w:val="en" w:eastAsia="zh-CN"/>
        </w:rPr>
        <w:t>4</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2"/>
      </w:r>
      <w:r w:rsidRPr="00D2140A">
        <w:rPr>
          <w:rFonts w:ascii="TimesLTStd-Roman" w:eastAsia="等线" w:hAnsi="TimesLTStd-Roman" w:cs="TimesLTStd-Roman"/>
          <w:i/>
          <w:spacing w:val="-2"/>
          <w:vertAlign w:val="subscript"/>
          <w:lang w:val="en" w:eastAsia="zh-CN"/>
        </w:rPr>
        <w:t>n</w:t>
      </w:r>
      <w:r w:rsidRPr="00D2140A">
        <w:rPr>
          <w:rFonts w:ascii="TimesLTStd-Roman" w:eastAsia="等线" w:hAnsi="TimesLTStd-Roman" w:cs="TimesLTStd-Roman"/>
          <w:spacing w:val="-2"/>
          <w:lang w:val="en" w:eastAsia="zh-CN"/>
        </w:rPr>
        <w:t>&gt;}.</w:t>
      </w:r>
    </w:p>
    <w:p w:rsidR="00D2140A" w:rsidRPr="00D2140A" w:rsidRDefault="007A711D"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Pr>
          <w:rFonts w:ascii="TimesLTStd-Roman" w:eastAsia="等线" w:hAnsi="TimesLTStd-Roman" w:cs="TimesLTStd-Roman"/>
          <w:spacing w:val="-2"/>
          <w:lang w:eastAsia="zh-CN"/>
        </w:rPr>
        <w:t>For instance</w:t>
      </w:r>
      <w:r w:rsidR="00D2140A" w:rsidRPr="00D2140A">
        <w:rPr>
          <w:rFonts w:ascii="TimesLTStd-Roman" w:eastAsia="等线" w:hAnsi="TimesLTStd-Roman" w:cs="TimesLTStd-Roman"/>
          <w:spacing w:val="-2"/>
          <w:lang w:eastAsia="zh-CN"/>
        </w:rPr>
        <w:t xml:space="preserve">, let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spacing w:val="-2"/>
          <w:lang w:val="en" w:eastAsia="zh-CN"/>
        </w:rPr>
        <w:t xml:space="preserve"> = &lt;</w:t>
      </w:r>
      <w:r w:rsidR="00F57749">
        <w:rPr>
          <w:rFonts w:ascii="TimesLTStd-Roman" w:eastAsia="等线" w:hAnsi="TimesLTStd-Roman" w:cs="TimesLTStd-Roman"/>
          <w:i/>
          <w:spacing w:val="-2"/>
          <w:lang w:val="en" w:eastAsia="zh-CN"/>
        </w:rPr>
        <w:t>m</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F57749">
        <w:rPr>
          <w:rFonts w:ascii="TimesLTStd-Roman" w:eastAsia="等线" w:hAnsi="TimesLTStd-Roman" w:cs="TimesLTStd-Roman" w:hint="eastAsia"/>
          <w:i/>
          <w:spacing w:val="-2"/>
          <w:lang w:val="en" w:eastAsia="zh-CN"/>
        </w:rPr>
        <w:t>n</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d</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F57749">
        <w:rPr>
          <w:rFonts w:ascii="TimesLTStd-Roman" w:eastAsia="等线" w:hAnsi="TimesLTStd-Roman" w:cs="TimesLTStd-Roman"/>
          <w:i/>
          <w:spacing w:val="-2"/>
          <w:lang w:val="en" w:eastAsia="zh-CN"/>
        </w:rPr>
        <w:t>n</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d</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F57749">
        <w:rPr>
          <w:rFonts w:ascii="TimesLTStd-Roman" w:eastAsia="等线" w:hAnsi="TimesLTStd-Roman" w:cs="TimesLTStd-Roman"/>
          <w:i/>
          <w:spacing w:val="-2"/>
          <w:lang w:val="en" w:eastAsia="zh-CN"/>
        </w:rPr>
        <w:t>n</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f</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i</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j</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k</w:t>
      </w:r>
      <w:r w:rsidR="00D2140A" w:rsidRPr="00D2140A">
        <w:rPr>
          <w:rFonts w:ascii="TimesLTStd-Roman" w:eastAsia="等线" w:hAnsi="TimesLTStd-Roman" w:cs="TimesLTStd-Roman"/>
          <w:spacing w:val="-2"/>
          <w:lang w:val="en" w:eastAsia="zh-CN"/>
        </w:rPr>
        <w:t xml:space="preserve">&gt; be a trace, if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spacing w:val="-2"/>
          <w:lang w:val="en" w:eastAsia="zh-CN"/>
        </w:rPr>
        <w:t xml:space="preserve"> = &lt;</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F57749">
        <w:rPr>
          <w:rFonts w:ascii="TimesLTStd-Roman" w:eastAsia="等线" w:hAnsi="TimesLTStd-Roman" w:cs="TimesLTStd-Roman"/>
          <w:i/>
          <w:spacing w:val="-2"/>
          <w:lang w:val="en" w:eastAsia="zh-CN"/>
        </w:rPr>
        <w:t>n</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d</w:t>
      </w:r>
      <w:r w:rsidR="00D2140A" w:rsidRPr="00D2140A">
        <w:rPr>
          <w:rFonts w:ascii="TimesLTStd-Roman" w:eastAsia="等线" w:hAnsi="TimesLTStd-Roman" w:cs="TimesLTStd-Roman"/>
          <w:spacing w:val="-2"/>
          <w:lang w:val="en" w:eastAsia="zh-CN"/>
        </w:rPr>
        <w:t xml:space="preserve">&gt; </w:t>
      </w:r>
      <w:r w:rsidR="00D2140A" w:rsidRPr="00D2140A">
        <w:rPr>
          <w:rFonts w:ascii="TimesLTStd-Roman" w:eastAsia="等线" w:hAnsi="TimesLTStd-Roman" w:cs="TimesLTStd-Roman"/>
          <w:spacing w:val="-2"/>
          <w:lang w:val="en" w:eastAsia="zh-CN"/>
        </w:rPr>
        <w:sym w:font="Symbol" w:char="F0CD"/>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spacing w:val="-2"/>
          <w:lang w:val="en" w:eastAsia="zh-CN"/>
        </w:rPr>
        <w:t xml:space="preserve"> be a loop sequence, then </w:t>
      </w:r>
      <w:r w:rsidR="00D2140A" w:rsidRPr="00D2140A">
        <w:rPr>
          <w:rFonts w:ascii="TimesLTStd-Roman" w:eastAsia="等线" w:hAnsi="TimesLTStd-Roman" w:cs="TimesLTStd-Roman"/>
          <w:i/>
          <w:spacing w:val="-2"/>
          <w:lang w:val="en" w:eastAsia="zh-CN"/>
        </w:rPr>
        <w:t>delete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spacing w:val="-2"/>
          <w:lang w:val="en" w:eastAsia="zh-CN"/>
        </w:rPr>
        <w:t>) = {&lt;</w:t>
      </w:r>
      <w:r w:rsidR="00F57749">
        <w:rPr>
          <w:rFonts w:ascii="TimesLTStd-Roman" w:eastAsia="等线" w:hAnsi="TimesLTStd-Roman" w:cs="TimesLTStd-Roman"/>
          <w:i/>
          <w:spacing w:val="-2"/>
          <w:lang w:val="en" w:eastAsia="zh-CN"/>
        </w:rPr>
        <w:t>m</w:t>
      </w:r>
      <w:r w:rsidR="00D2140A" w:rsidRPr="00D2140A">
        <w:rPr>
          <w:rFonts w:ascii="TimesLTStd-Roman" w:eastAsia="等线" w:hAnsi="TimesLTStd-Roman" w:cs="TimesLTStd-Roman"/>
          <w:spacing w:val="-2"/>
          <w:lang w:val="en" w:eastAsia="zh-CN"/>
        </w:rPr>
        <w:t>&gt;, &lt;</w:t>
      </w:r>
      <w:r w:rsidR="00D2140A" w:rsidRPr="00D2140A">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f</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i</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j</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k</w:t>
      </w:r>
      <w:r w:rsidR="00D2140A" w:rsidRPr="00D2140A">
        <w:rPr>
          <w:rFonts w:ascii="TimesLTStd-Roman" w:eastAsia="等线" w:hAnsi="TimesLTStd-Roman" w:cs="TimesLTStd-Roman"/>
          <w:spacing w:val="-2"/>
          <w:lang w:val="en" w:eastAsia="zh-CN"/>
        </w:rPr>
        <w:t xml:space="preserve">&gt;}, and if </w:t>
      </w:r>
      <w:r w:rsidR="00D2140A" w:rsidRPr="00D2140A">
        <w:rPr>
          <w:rFonts w:ascii="TimesLTStd-Roman" w:eastAsia="等线" w:hAnsi="TimesLTStd-Roman" w:cs="TimesLTStd-Roman"/>
          <w:i/>
          <w:spacing w:val="-2"/>
          <w:lang w:val="en" w:eastAsia="zh-CN"/>
        </w:rPr>
        <w:sym w:font="Symbol" w:char="F067"/>
      </w:r>
      <w:r w:rsidR="00D2140A" w:rsidRPr="00D2140A">
        <w:rPr>
          <w:rFonts w:ascii="TimesLTStd-Roman" w:eastAsia="等线" w:hAnsi="TimesLTStd-Roman" w:cs="TimesLTStd-Roman"/>
          <w:spacing w:val="-2"/>
          <w:lang w:val="en" w:eastAsia="zh-CN"/>
        </w:rPr>
        <w:t xml:space="preserve">  = &lt;</w:t>
      </w:r>
      <w:r w:rsidR="00D2140A" w:rsidRPr="00D2140A">
        <w:rPr>
          <w:rFonts w:ascii="TimesLTStd-Roman" w:eastAsia="等线" w:hAnsi="TimesLTStd-Roman" w:cs="TimesLTStd-Roman"/>
          <w:i/>
          <w:spacing w:val="-2"/>
          <w:lang w:val="en" w:eastAsia="zh-CN"/>
        </w:rPr>
        <w:t>i</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j</w:t>
      </w:r>
      <w:r w:rsidR="00D2140A" w:rsidRPr="00D2140A">
        <w:rPr>
          <w:rFonts w:ascii="TimesLTStd-Roman" w:eastAsia="等线" w:hAnsi="TimesLTStd-Roman" w:cs="TimesLTStd-Roman"/>
          <w:spacing w:val="-2"/>
          <w:lang w:val="en" w:eastAsia="zh-CN"/>
        </w:rPr>
        <w:t xml:space="preserve">&gt; </w:t>
      </w:r>
      <w:r w:rsidR="00D2140A" w:rsidRPr="00D2140A">
        <w:rPr>
          <w:rFonts w:ascii="TimesLTStd-Roman" w:eastAsia="等线" w:hAnsi="TimesLTStd-Roman" w:cs="TimesLTStd-Roman"/>
          <w:spacing w:val="-2"/>
          <w:lang w:val="en" w:eastAsia="zh-CN"/>
        </w:rPr>
        <w:sym w:font="Symbol" w:char="F0CD"/>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spacing w:val="-2"/>
          <w:lang w:val="en" w:eastAsia="zh-CN"/>
        </w:rPr>
        <w:t xml:space="preserve"> be a choice-branch  sequence, then </w:t>
      </w:r>
      <w:r w:rsidR="00D2140A" w:rsidRPr="00D2140A">
        <w:rPr>
          <w:rFonts w:ascii="TimesLTStd-Roman" w:eastAsia="等线" w:hAnsi="TimesLTStd-Roman" w:cs="TimesLTStd-Roman"/>
          <w:i/>
          <w:spacing w:val="-2"/>
          <w:lang w:val="en" w:eastAsia="zh-CN"/>
        </w:rPr>
        <w:t>delete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sym w:font="Symbol" w:char="F067"/>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spacing w:val="-2"/>
          <w:lang w:val="en" w:eastAsia="zh-CN"/>
        </w:rPr>
        <w:t>) = {&lt;</w:t>
      </w:r>
      <w:r w:rsidR="00F57749">
        <w:rPr>
          <w:rFonts w:ascii="TimesLTStd-Roman" w:eastAsia="等线" w:hAnsi="TimesLTStd-Roman" w:cs="TimesLTStd-Roman"/>
          <w:i/>
          <w:spacing w:val="-2"/>
          <w:lang w:val="en" w:eastAsia="zh-CN"/>
        </w:rPr>
        <w:t>m</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F57749">
        <w:rPr>
          <w:rFonts w:ascii="TimesLTStd-Roman" w:eastAsia="等线" w:hAnsi="TimesLTStd-Roman" w:cs="TimesLTStd-Roman"/>
          <w:i/>
          <w:spacing w:val="-2"/>
          <w:lang w:val="en" w:eastAsia="zh-CN"/>
        </w:rPr>
        <w:t>n</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d</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b</w:t>
      </w:r>
      <w:r w:rsidR="00D2140A" w:rsidRPr="00D2140A">
        <w:rPr>
          <w:rFonts w:ascii="TimesLTStd-Roman" w:eastAsia="等线" w:hAnsi="TimesLTStd-Roman" w:cs="TimesLTStd-Roman"/>
          <w:spacing w:val="-2"/>
          <w:lang w:val="en" w:eastAsia="zh-CN"/>
        </w:rPr>
        <w:t xml:space="preserve">, </w:t>
      </w:r>
      <w:r w:rsidR="00F57749">
        <w:rPr>
          <w:rFonts w:ascii="TimesLTStd-Roman" w:eastAsia="等线" w:hAnsi="TimesLTStd-Roman" w:cs="TimesLTStd-Roman"/>
          <w:i/>
          <w:spacing w:val="-2"/>
          <w:lang w:val="en" w:eastAsia="zh-CN"/>
        </w:rPr>
        <w:t>n</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d</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e</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eastAsia="zh-CN"/>
        </w:rPr>
        <w:t>f</w:t>
      </w:r>
      <w:r w:rsidR="00D2140A" w:rsidRPr="00D2140A">
        <w:rPr>
          <w:rFonts w:ascii="TimesLTStd-Roman" w:eastAsia="等线" w:hAnsi="TimesLTStd-Roman" w:cs="TimesLTStd-Roman"/>
          <w:spacing w:val="-2"/>
          <w:lang w:val="en" w:eastAsia="zh-CN"/>
        </w:rPr>
        <w:t xml:space="preserve"> &gt;, &lt;</w:t>
      </w:r>
      <w:r w:rsidR="00D2140A" w:rsidRPr="00D2140A">
        <w:rPr>
          <w:rFonts w:ascii="TimesLTStd-Roman" w:eastAsia="等线" w:hAnsi="TimesLTStd-Roman" w:cs="TimesLTStd-Roman"/>
          <w:i/>
          <w:spacing w:val="-2"/>
          <w:lang w:val="en" w:eastAsia="zh-CN"/>
        </w:rPr>
        <w:t>k</w:t>
      </w:r>
      <w:r w:rsidR="00D2140A" w:rsidRPr="00D2140A">
        <w:rPr>
          <w:rFonts w:ascii="TimesLTStd-Roman" w:eastAsia="等线" w:hAnsi="TimesLTStd-Roman" w:cs="TimesLTStd-Roman"/>
          <w:spacing w:val="-2"/>
          <w:lang w:val="en" w:eastAsia="zh-CN"/>
        </w:rPr>
        <w:t>&gt;}.</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eastAsia="zh-CN"/>
        </w:rPr>
        <w:t>Theorem 1</w:t>
      </w:r>
      <w:r w:rsidRPr="00D2140A">
        <w:rPr>
          <w:rFonts w:ascii="TimesLTStd-Roman" w:eastAsia="等线" w:hAnsi="TimesLTStd-Roman" w:cs="TimesLTStd-Roman"/>
          <w:spacing w:val="-2"/>
          <w:lang w:val="en" w:eastAsia="zh-CN"/>
        </w:rPr>
        <w:t xml:space="preserve">: For </w:t>
      </w:r>
      <w:r w:rsidRPr="00D2140A">
        <w:rPr>
          <w:rFonts w:ascii="TimesLTStd-Roman" w:eastAsia="等线" w:hAnsi="TimesLTStd-Roman" w:cs="TimesLTStd-Roman"/>
          <w:spacing w:val="-2"/>
          <w:lang w:val="en" w:eastAsia="zh-CN"/>
        </w:rPr>
        <w:sym w:font="Symbol" w:char="F022"/>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22"/>
      </w:r>
      <w:r w:rsidRPr="00D2140A">
        <w:rPr>
          <w:rFonts w:ascii="TimesLTStd-Roman" w:eastAsia="等线" w:hAnsi="TimesLTStd-Roman" w:cs="TimesLTStd-Roman"/>
          <w:spacing w:val="-2"/>
          <w:lang w:val="en" w:eastAsia="zh-CN"/>
        </w:rPr>
        <w:sym w:font="Symbol" w:char="F0A6"/>
      </w:r>
      <w:r w:rsidR="004D77D3">
        <w:rPr>
          <w:rFonts w:ascii="TimesLTStd-Roman" w:eastAsia="等线" w:hAnsi="TimesLTStd-Roman" w:cs="TimesLTStd-Roman" w:hint="eastAsia"/>
          <w:i/>
          <w:spacing w:val="-2"/>
          <w:vertAlign w:val="subscript"/>
          <w:lang w:val="en" w:eastAsia="zh-CN"/>
        </w:rPr>
        <w:t>m</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004D77D3">
        <w:rPr>
          <w:rFonts w:ascii="TimesLTStd-Roman" w:eastAsia="等线" w:hAnsi="TimesLTStd-Roman" w:cs="TimesLTStd-Roman" w:hint="eastAsia"/>
          <w:i/>
          <w:spacing w:val="-2"/>
          <w:vertAlign w:val="subscript"/>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CD"/>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and </w:t>
      </w:r>
      <w:r w:rsidRPr="00D2140A">
        <w:rPr>
          <w:rFonts w:ascii="TimesLTStd-Roman" w:eastAsia="等线" w:hAnsi="TimesLTStd-Roman" w:cs="TimesLTStd-Roman"/>
          <w:spacing w:val="-2"/>
          <w:lang w:val="en" w:eastAsia="zh-CN"/>
        </w:rPr>
        <w:sym w:font="Symbol" w:char="F0A6"/>
      </w:r>
      <w:r w:rsidR="004D77D3">
        <w:rPr>
          <w:rFonts w:ascii="TimesLTStd-Roman" w:eastAsia="等线" w:hAnsi="TimesLTStd-Roman" w:cs="TimesLTStd-Roman" w:hint="eastAsia"/>
          <w:i/>
          <w:spacing w:val="-2"/>
          <w:vertAlign w:val="subscript"/>
          <w:lang w:val="en" w:eastAsia="zh-CN"/>
        </w:rPr>
        <w:t>m</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004D77D3">
        <w:rPr>
          <w:rFonts w:ascii="TimesLTStd-Roman" w:eastAsia="等线" w:hAnsi="TimesLTStd-Roman" w:cs="TimesLTStd-Roman" w:hint="eastAsia"/>
          <w:i/>
          <w:spacing w:val="-2"/>
          <w:vertAlign w:val="subscript"/>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if </w:t>
      </w:r>
      <w:r w:rsidRPr="00D2140A">
        <w:rPr>
          <w:rFonts w:ascii="TimesLTStd-Roman" w:eastAsia="等线" w:hAnsi="TimesLTStd-Roman" w:cs="TimesLTStd-Roman"/>
          <w:spacing w:val="-2"/>
          <w:lang w:val="en" w:eastAsia="zh-CN"/>
        </w:rPr>
        <w:sym w:font="Symbol" w:char="F024"/>
      </w:r>
      <w:r w:rsidR="00DA578E">
        <w:rPr>
          <w:rFonts w:ascii="TimesLTStd-Roman" w:eastAsia="等线" w:hAnsi="TimesLTStd-Roman" w:cs="TimesLTStd-Roman" w:hint="eastAsia"/>
          <w:i/>
          <w:spacing w:val="-2"/>
          <w:lang w:val="en" w:eastAsia="zh-CN"/>
        </w:rPr>
        <w:t>c</w:t>
      </w:r>
      <w:r w:rsidRPr="00D2140A">
        <w:rPr>
          <w:rFonts w:ascii="TimesLTStd-Roman" w:eastAsia="等线" w:hAnsi="TimesLTStd-Roman" w:cs="TimesLTStd-Roman"/>
          <w:spacing w:val="-2"/>
          <w:lang w:val="en" w:eastAsia="zh-CN"/>
        </w:rPr>
        <w:t xml:space="preserve">, </w:t>
      </w:r>
      <w:r w:rsidR="00DA578E">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le</w:t>
      </w:r>
      <w:r w:rsidRPr="00D2140A">
        <w:rPr>
          <w:rFonts w:ascii="TimesLTStd-Roman" w:eastAsia="等线" w:hAnsi="TimesLTStd-Roman" w:cs="TimesLTStd-Roman"/>
          <w:spacing w:val="-2"/>
          <w:lang w:eastAsia="zh-CN"/>
        </w:rPr>
        <w:t xml:space="preserve">, </w:t>
      </w:r>
      <w:r w:rsidR="00DA578E">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sym w:font="Symbol" w:char="F0A6"/>
      </w:r>
      <w:r w:rsidR="004D77D3">
        <w:rPr>
          <w:rFonts w:ascii="TimesLTStd-Roman" w:eastAsia="等线" w:hAnsi="TimesLTStd-Roman" w:cs="TimesLTStd-Roman" w:hint="eastAsia"/>
          <w:i/>
          <w:spacing w:val="-2"/>
          <w:vertAlign w:val="subscript"/>
          <w:lang w:val="en" w:eastAsia="zh-CN"/>
        </w:rPr>
        <w:t>m</w:t>
      </w:r>
      <w:r w:rsidRPr="00D2140A">
        <w:rPr>
          <w:rFonts w:ascii="TimesLTStd-Roman" w:eastAsia="等线" w:hAnsi="TimesLTStd-Roman" w:cs="TimesLTStd-Roman"/>
          <w:spacing w:val="-2"/>
          <w:lang w:val="en" w:eastAsia="zh-CN"/>
        </w:rPr>
        <w:t xml:space="preserve">, </w:t>
      </w:r>
      <w:r w:rsidR="00DA578E">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sym w:font="Symbol" w:char="F0A6"/>
      </w:r>
      <w:r w:rsidR="004D77D3">
        <w:rPr>
          <w:rFonts w:ascii="TimesLTStd-Roman" w:eastAsia="等线" w:hAnsi="TimesLTStd-Roman" w:cs="TimesLTStd-Roman" w:hint="eastAsia"/>
          <w:i/>
          <w:spacing w:val="-2"/>
          <w:vertAlign w:val="subscript"/>
          <w:lang w:val="en" w:eastAsia="zh-CN"/>
        </w:rPr>
        <w:t>n</w:t>
      </w:r>
      <w:r w:rsidRPr="00D2140A">
        <w:rPr>
          <w:rFonts w:ascii="TimesLTStd-Roman" w:eastAsia="等线" w:hAnsi="TimesLTStd-Roman" w:cs="TimesLTStd-Roman"/>
          <w:spacing w:val="-2"/>
          <w:lang w:val="en" w:eastAsia="zh-CN"/>
        </w:rPr>
        <w:t xml:space="preserve">, and </w:t>
      </w:r>
      <w:r w:rsidR="00DA578E">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w:t>
      </w:r>
      <w:r w:rsidRPr="00D2140A">
        <w:rPr>
          <w:rFonts w:ascii="TimesLTStd-Roman" w:eastAsia="等线" w:hAnsi="TimesLTStd-Roman" w:cs="TimesLTStd-Roman"/>
          <w:i/>
          <w:spacing w:val="-2"/>
          <w:vertAlign w:val="subscript"/>
          <w:lang w:val="en" w:eastAsia="zh-CN"/>
        </w:rPr>
        <w:t>L</w:t>
      </w:r>
      <w:r w:rsidRPr="00D2140A">
        <w:rPr>
          <w:rFonts w:ascii="TimesLTStd-Roman" w:eastAsia="等线" w:hAnsi="TimesLTStd-Roman" w:cs="TimesLTStd-Roman"/>
          <w:spacing w:val="-2"/>
          <w:lang w:val="en" w:eastAsia="zh-CN"/>
        </w:rPr>
        <w:t xml:space="preserve"> </w:t>
      </w:r>
      <w:r w:rsidR="00DA578E">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then </w:t>
      </w:r>
      <w:r w:rsidRPr="00D2140A">
        <w:rPr>
          <w:rFonts w:ascii="TimesLTStd-Roman" w:eastAsia="等线" w:hAnsi="TimesLTStd-Roman"/>
          <w:i/>
          <w:spacing w:val="-2"/>
          <w:lang w:val="en" w:eastAsia="zh-CN"/>
        </w:rPr>
        <w:t>num</w:t>
      </w:r>
      <w:r w:rsidRPr="00D2140A">
        <w:rPr>
          <w:rFonts w:ascii="TimesLTStd-Roman" w:eastAsia="等线" w:hAnsi="TimesLTStd-Roman"/>
          <w:spacing w:val="-2"/>
          <w:lang w:val="en" w:eastAsia="zh-CN"/>
        </w:rPr>
        <w:t>(</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 xml:space="preserve">) = </w:t>
      </w:r>
      <w:r w:rsidRPr="00D2140A">
        <w:rPr>
          <w:rFonts w:ascii="TimesLTStd-Roman" w:eastAsia="等线" w:hAnsi="TimesLTStd-Roman"/>
          <w:i/>
          <w:spacing w:val="-2"/>
          <w:lang w:val="en" w:eastAsia="zh-CN"/>
        </w:rPr>
        <w:t>num</w:t>
      </w:r>
      <w:r w:rsidRPr="00D2140A">
        <w:rPr>
          <w:rFonts w:ascii="TimesLTStd-Roman" w:eastAsia="等线" w:hAnsi="TimesLTStd-Roman"/>
          <w:spacing w:val="-2"/>
          <w:lang w:val="en" w:eastAsia="zh-CN"/>
        </w:rPr>
        <w:t>(</w:t>
      </w:r>
      <w:r w:rsidR="00DA578E">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 xml:space="preserve">), and </w:t>
      </w:r>
      <w:r w:rsidRPr="00D2140A">
        <w:rPr>
          <w:rFonts w:ascii="TimesLTStd-Roman" w:eastAsia="等线" w:hAnsi="TimesLTStd-Roman"/>
          <w:i/>
          <w:spacing w:val="-2"/>
          <w:lang w:val="en" w:eastAsia="zh-CN"/>
        </w:rPr>
        <w:t>num</w:t>
      </w:r>
      <w:r w:rsidRPr="00D2140A">
        <w:rPr>
          <w:rFonts w:ascii="TimesLTStd-Roman" w:eastAsia="等线" w:hAnsi="TimesLTStd-Roman"/>
          <w:spacing w:val="-2"/>
          <w:lang w:val="en" w:eastAsia="zh-CN"/>
        </w:rPr>
        <w:t>(</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 xml:space="preserve">) = </w:t>
      </w:r>
      <w:r w:rsidRPr="00D2140A">
        <w:rPr>
          <w:rFonts w:ascii="TimesLTStd-Roman" w:eastAsia="等线" w:hAnsi="TimesLTStd-Roman"/>
          <w:i/>
          <w:spacing w:val="-2"/>
          <w:lang w:val="en" w:eastAsia="zh-CN"/>
        </w:rPr>
        <w:t>num</w:t>
      </w:r>
      <w:r w:rsidRPr="00D2140A">
        <w:rPr>
          <w:rFonts w:ascii="TimesLTStd-Roman" w:eastAsia="等线" w:hAnsi="TimesLTStd-Roman"/>
          <w:spacing w:val="-2"/>
          <w:lang w:val="en" w:eastAsia="zh-CN"/>
        </w:rPr>
        <w:t>(</w:t>
      </w:r>
      <w:r w:rsidR="00DA578E">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eastAsia="zh-CN"/>
        </w:rPr>
        <w:t>Proof</w:t>
      </w:r>
      <w:r w:rsidRPr="00D2140A">
        <w:rPr>
          <w:rFonts w:ascii="TimesLTStd-Roman" w:eastAsia="等线" w:hAnsi="TimesLTStd-Roman" w:cs="TimesLTStd-Roman"/>
          <w:spacing w:val="-2"/>
          <w:lang w:val="en" w:eastAsia="zh-CN"/>
        </w:rPr>
        <w:t xml:space="preserve">: When the loop structures exist in a </w:t>
      </w:r>
      <w:r w:rsidRPr="00D2140A">
        <w:rPr>
          <w:rFonts w:ascii="TimesLTStd-Roman" w:eastAsia="等线" w:hAnsi="TimesLTStd-Roman" w:cs="TimesLTStd-Roman"/>
          <w:spacing w:val="-2"/>
          <w:lang w:val="en"/>
        </w:rPr>
        <w:t>s</w:t>
      </w:r>
      <w:r w:rsidRPr="00D2140A">
        <w:rPr>
          <w:rFonts w:ascii="TimesLTStd-Roman" w:eastAsia="等线" w:hAnsi="TimesLTStd-Roman" w:cs="TimesLTStd-Roman"/>
          <w:spacing w:val="-2"/>
          <w:lang w:val="en" w:eastAsia="zh-CN"/>
        </w:rPr>
        <w:t>equential</w:t>
      </w:r>
      <w:r w:rsidRPr="00D2140A">
        <w:rPr>
          <w:rFonts w:ascii="TimesLTStd-Roman" w:eastAsia="等线" w:hAnsi="TimesLTStd-Roman" w:cs="TimesLTStd-Roman"/>
          <w:spacing w:val="-2"/>
          <w:lang w:val="en"/>
        </w:rPr>
        <w:t xml:space="preserve"> structure</w:t>
      </w:r>
      <w:r w:rsidRPr="00D2140A">
        <w:rPr>
          <w:rFonts w:ascii="TimesLTStd-Roman" w:eastAsia="等线" w:hAnsi="TimesLTStd-Roman" w:cs="TimesLTStd-Roman"/>
          <w:spacing w:val="-2"/>
          <w:lang w:val="en" w:eastAsia="zh-CN"/>
        </w:rPr>
        <w:t>, and there is no loop nesting. In fig</w:t>
      </w:r>
      <w:r w:rsidRPr="00D2140A">
        <w:rPr>
          <w:rFonts w:ascii="TimesLTStd-Roman" w:eastAsia="等线" w:hAnsi="TimesLTStd-Roman" w:cs="TimesLTStd-Roman" w:hint="eastAsia"/>
          <w:spacing w:val="-2"/>
          <w:lang w:val="en" w:eastAsia="zh-CN"/>
        </w:rPr>
        <w:t>.</w:t>
      </w:r>
      <w:r w:rsidRPr="00D2140A">
        <w:rPr>
          <w:rFonts w:ascii="TimesLTStd-Roman" w:eastAsia="等线" w:hAnsi="TimesLTStd-Roman" w:cs="TimesLTStd-Roman"/>
          <w:spacing w:val="-2"/>
          <w:lang w:val="en" w:eastAsia="zh-CN"/>
        </w:rPr>
        <w:t xml:space="preserve"> 2(a), a </w:t>
      </w:r>
      <w:r w:rsidRPr="00D2140A">
        <w:rPr>
          <w:rFonts w:ascii="TimesLTStd-Roman" w:eastAsia="等线" w:hAnsi="TimesLTStd-Roman" w:cs="TimesLTStd-Roman"/>
          <w:spacing w:val="-2"/>
          <w:lang w:eastAsia="zh-CN"/>
        </w:rPr>
        <w:t xml:space="preserve">loop structure contains the main loop structure and the callback loop structure. A loop sequence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c</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d</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proofErr w:type="gramStart"/>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ls</w:t>
      </w:r>
      <w:proofErr w:type="gramEnd"/>
      <w:r w:rsidRPr="00D2140A">
        <w:rPr>
          <w:rFonts w:ascii="TimesLTStd-Roman" w:eastAsia="等线" w:hAnsi="TimesLTStd-Roman" w:cs="TimesLTStd-Roman"/>
          <w:spacing w:val="-2"/>
          <w:lang w:val="en" w:eastAsia="zh-CN"/>
        </w:rPr>
        <w:t xml:space="preserve">, and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we can find that if </w:t>
      </w:r>
      <w:r w:rsidRPr="00D2140A">
        <w:rPr>
          <w:rFonts w:ascii="TimesLTStd-Roman" w:eastAsia="等线" w:hAnsi="TimesLTStd-Roman" w:cs="TimesLTStd-Roman"/>
          <w:spacing w:val="-2"/>
          <w:lang w:val="en" w:eastAsia="zh-CN"/>
        </w:rPr>
        <w:sym w:font="Symbol" w:char="F024"/>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 xml:space="preserve">1 </w:t>
      </w:r>
      <w:r w:rsidRPr="00D2140A">
        <w:rPr>
          <w:rFonts w:ascii="TimesLTStd-Roman" w:eastAsia="等线" w:hAnsi="TimesLTStd-Roman" w:cs="TimesLTStd-Roman"/>
          <w:spacing w:val="-2"/>
          <w:lang w:val="en" w:eastAsia="zh-CN"/>
        </w:rPr>
        <w:sym w:font="Symbol" w:char="F0CD"/>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may not exist, however, if </w:t>
      </w:r>
      <w:r w:rsidRPr="00D2140A">
        <w:rPr>
          <w:rFonts w:ascii="TimesLTStd-Roman" w:eastAsia="等线" w:hAnsi="TimesLTStd-Roman" w:cs="TimesLTStd-Roman"/>
          <w:spacing w:val="-2"/>
          <w:lang w:val="en" w:eastAsia="zh-CN"/>
        </w:rPr>
        <w:sym w:font="Symbol" w:char="F024"/>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 xml:space="preserve">1 </w:t>
      </w:r>
      <w:r w:rsidRPr="00D2140A">
        <w:rPr>
          <w:rFonts w:ascii="TimesLTStd-Roman" w:eastAsia="等线" w:hAnsi="TimesLTStd-Roman" w:cs="TimesLTStd-Roman"/>
          <w:spacing w:val="-2"/>
          <w:lang w:val="en" w:eastAsia="zh-CN"/>
        </w:rPr>
        <w:sym w:font="Symbol" w:char="F0CD"/>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must exist. </w:t>
      </w:r>
      <w:r w:rsidRPr="00D2140A">
        <w:rPr>
          <w:rFonts w:ascii="TimesLTStd-Roman" w:eastAsia="等线" w:hAnsi="TimesLTStd-Roman" w:cs="TimesLTStd-Roman"/>
          <w:spacing w:val="-2"/>
          <w:lang w:val="en"/>
        </w:rPr>
        <w:t>Similarly</w:t>
      </w:r>
      <w:r w:rsidRPr="00D2140A">
        <w:rPr>
          <w:rFonts w:ascii="TimesLTStd-Roman" w:eastAsia="等线" w:hAnsi="TimesLTStd-Roman" w:cs="TimesLTStd-Roman"/>
          <w:spacing w:val="-2"/>
          <w:lang w:val="en" w:eastAsia="zh-CN"/>
        </w:rPr>
        <w:t xml:space="preserve">, </w:t>
      </w:r>
      <w:proofErr w:type="gramStart"/>
      <w:r w:rsidRPr="00D2140A">
        <w:rPr>
          <w:rFonts w:ascii="TimesLTStd-Roman" w:eastAsia="等线" w:hAnsi="TimesLTStd-Roman" w:cs="TimesLTStd-Roman"/>
          <w:spacing w:val="-2"/>
          <w:lang w:val="en" w:eastAsia="zh-CN"/>
        </w:rPr>
        <w:t>fig</w:t>
      </w:r>
      <w:r w:rsidRPr="00D2140A">
        <w:rPr>
          <w:rFonts w:ascii="TimesLTStd-Roman" w:eastAsia="等线" w:hAnsi="TimesLTStd-Roman" w:cs="TimesLTStd-Roman" w:hint="eastAsia"/>
          <w:spacing w:val="-2"/>
          <w:lang w:val="en" w:eastAsia="zh-CN"/>
        </w:rPr>
        <w:t>.</w:t>
      </w:r>
      <w:r w:rsidRPr="00D2140A">
        <w:rPr>
          <w:rFonts w:ascii="TimesLTStd-Roman" w:eastAsia="等线" w:hAnsi="TimesLTStd-Roman" w:cs="TimesLTStd-Roman"/>
          <w:spacing w:val="-2"/>
          <w:lang w:val="en" w:eastAsia="zh-CN"/>
        </w:rPr>
        <w:t>2(</w:t>
      </w:r>
      <w:proofErr w:type="gramEnd"/>
      <w:r w:rsidRPr="00D2140A">
        <w:rPr>
          <w:rFonts w:ascii="TimesLTStd-Roman" w:eastAsia="等线" w:hAnsi="TimesLTStd-Roman" w:cs="TimesLTStd-Roman"/>
          <w:spacing w:val="-2"/>
          <w:lang w:val="en" w:eastAsia="zh-CN"/>
        </w:rPr>
        <w:t>b) and fig</w:t>
      </w:r>
      <w:r w:rsidRPr="00D2140A">
        <w:rPr>
          <w:rFonts w:ascii="TimesLTStd-Roman" w:eastAsia="等线" w:hAnsi="TimesLTStd-Roman" w:cs="TimesLTStd-Roman" w:hint="eastAsia"/>
          <w:spacing w:val="-2"/>
          <w:lang w:val="en" w:eastAsia="zh-CN"/>
        </w:rPr>
        <w:t>.</w:t>
      </w:r>
      <w:r w:rsidRPr="00D2140A">
        <w:rPr>
          <w:rFonts w:ascii="TimesLTStd-Roman" w:eastAsia="等线" w:hAnsi="TimesLTStd-Roman" w:cs="TimesLTStd-Roman"/>
          <w:spacing w:val="-2"/>
          <w:lang w:val="en" w:eastAsia="zh-CN"/>
        </w:rPr>
        <w:t xml:space="preserve"> 2(c) are special cases of fig</w:t>
      </w:r>
      <w:r w:rsidRPr="00D2140A">
        <w:rPr>
          <w:rFonts w:ascii="TimesLTStd-Roman" w:eastAsia="等线" w:hAnsi="TimesLTStd-Roman" w:cs="TimesLTStd-Roman" w:hint="eastAsia"/>
          <w:spacing w:val="-2"/>
          <w:lang w:val="en" w:eastAsia="zh-CN"/>
        </w:rPr>
        <w:t>.</w:t>
      </w:r>
      <w:r w:rsidRPr="00D2140A">
        <w:rPr>
          <w:rFonts w:ascii="TimesLTStd-Roman" w:eastAsia="等线" w:hAnsi="TimesLTStd-Roman" w:cs="TimesLTStd-Roman"/>
          <w:spacing w:val="-2"/>
          <w:lang w:val="en" w:eastAsia="zh-CN"/>
        </w:rPr>
        <w:t xml:space="preserve"> 2(a), therefore, in </w:t>
      </w:r>
      <w:r w:rsidRPr="00D2140A">
        <w:rPr>
          <w:rFonts w:ascii="TimesLTStd-Roman" w:eastAsia="等线" w:hAnsi="TimesLTStd-Roman" w:cs="TimesLTStd-Roman"/>
          <w:spacing w:val="-2"/>
          <w:lang w:val="en" w:eastAsia="zh-CN"/>
        </w:rPr>
        <w:sym w:font="Symbol" w:char="F022"/>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we can use the number of loop end activities to represent the number of loop sequences.</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By analyzing the existing mining algorithms, we find that most mining algorithms rely on direct following relationships to mine process models. There are also a few algorithms that can mine indirect dependencies between </w:t>
      </w:r>
      <w:proofErr w:type="gramStart"/>
      <w:r w:rsidRPr="00D2140A">
        <w:rPr>
          <w:rFonts w:ascii="TimesLTStd-Roman" w:eastAsia="等线" w:hAnsi="TimesLTStd-Roman" w:cs="TimesLTStd-Roman"/>
          <w:spacing w:val="-2"/>
          <w:lang w:val="en" w:eastAsia="zh-CN"/>
        </w:rPr>
        <w:t>activities,</w:t>
      </w:r>
      <w:proofErr w:type="gramEnd"/>
      <w:r w:rsidRPr="00D2140A">
        <w:rPr>
          <w:rFonts w:ascii="TimesLTStd-Roman" w:eastAsia="等线" w:hAnsi="TimesLTStd-Roman" w:cs="TimesLTStd-Roman"/>
          <w:spacing w:val="-2"/>
          <w:lang w:val="en" w:eastAsia="zh-CN"/>
        </w:rPr>
        <w:t xml:space="preserve"> however, no algorithm has been used to mine indirect dependencies between multiple conditions and a result. For instance, a loop sequence count and a choice branch count decide anther loop sequence </w:t>
      </w:r>
      <w:r w:rsidRPr="00D2140A">
        <w:rPr>
          <w:rFonts w:ascii="TimesLTStd-Roman" w:eastAsia="等线" w:hAnsi="TimesLTStd-Roman" w:cs="TimesLTStd-Roman"/>
          <w:spacing w:val="-2"/>
          <w:lang w:val="en" w:eastAsia="zh-CN"/>
        </w:rPr>
        <w:lastRenderedPageBreak/>
        <w:t xml:space="preserve">count. With above in mind, </w:t>
      </w:r>
      <w:r w:rsidR="00191838">
        <w:rPr>
          <w:rFonts w:ascii="TimesLTStd-Roman" w:eastAsia="等线" w:hAnsi="TimesLTStd-Roman" w:cs="TimesLTStd-Roman" w:hint="eastAsia"/>
          <w:spacing w:val="-2"/>
          <w:lang w:val="en" w:eastAsia="zh-CN"/>
        </w:rPr>
        <w:t xml:space="preserve">we propose </w:t>
      </w:r>
      <w:r w:rsidRPr="00D2140A">
        <w:rPr>
          <w:rFonts w:ascii="TimesLTStd-Roman" w:eastAsia="等线" w:hAnsi="TimesLTStd-Roman" w:cs="TimesLTStd-Roman"/>
          <w:spacing w:val="-2"/>
          <w:lang w:val="en" w:eastAsia="zh-CN"/>
        </w:rPr>
        <w:t>an algorithm</w:t>
      </w:r>
      <w:r w:rsidR="00191838">
        <w:rPr>
          <w:rFonts w:ascii="TimesLTStd-Roman" w:eastAsia="等线" w:hAnsi="TimesLTStd-Roman" w:cs="TimesLTStd-Roman" w:hint="eastAsia"/>
          <w:spacing w:val="-2"/>
          <w:lang w:val="en" w:eastAsia="zh-CN"/>
        </w:rPr>
        <w:t xml:space="preserve"> </w:t>
      </w:r>
      <w:proofErr w:type="gramStart"/>
      <w:r w:rsidR="00191838">
        <w:rPr>
          <w:rFonts w:ascii="TimesLTStd-Roman" w:eastAsia="等线" w:hAnsi="TimesLTStd-Roman" w:cs="TimesLTStd-Roman" w:hint="eastAsia"/>
          <w:spacing w:val="-2"/>
          <w:lang w:val="en" w:eastAsia="zh-CN"/>
        </w:rPr>
        <w:t xml:space="preserve">to </w:t>
      </w:r>
      <w:r w:rsidRPr="00D2140A">
        <w:rPr>
          <w:rFonts w:ascii="TimesLTStd-Roman" w:eastAsia="等线" w:hAnsi="TimesLTStd-Roman" w:cs="TimesLTStd-Roman"/>
          <w:spacing w:val="-2"/>
          <w:lang w:val="en" w:eastAsia="zh-CN"/>
        </w:rPr>
        <w:t xml:space="preserve"> min</w:t>
      </w:r>
      <w:r w:rsidR="00191838">
        <w:rPr>
          <w:rFonts w:ascii="TimesLTStd-Roman" w:eastAsia="等线" w:hAnsi="TimesLTStd-Roman" w:cs="TimesLTStd-Roman" w:hint="eastAsia"/>
          <w:spacing w:val="-2"/>
          <w:lang w:val="en" w:eastAsia="zh-CN"/>
        </w:rPr>
        <w:t>e</w:t>
      </w:r>
      <w:proofErr w:type="gramEnd"/>
      <w:r w:rsidRPr="00D2140A">
        <w:rPr>
          <w:rFonts w:ascii="TimesLTStd-Roman" w:eastAsia="等线" w:hAnsi="TimesLTStd-Roman" w:cs="TimesLTStd-Roman"/>
          <w:spacing w:val="-2"/>
          <w:lang w:val="en" w:eastAsia="zh-CN"/>
        </w:rPr>
        <w:t xml:space="preserve"> loop and choice branch</w:t>
      </w:r>
      <w:r w:rsidR="00191838">
        <w:rPr>
          <w:rFonts w:ascii="TimesLTStd-Roman" w:eastAsia="等线" w:hAnsi="TimesLTStd-Roman" w:cs="TimesLTStd-Roman" w:hint="eastAsia"/>
          <w:spacing w:val="-2"/>
          <w:lang w:val="en" w:eastAsia="zh-CN"/>
        </w:rPr>
        <w:t xml:space="preserve"> </w:t>
      </w:r>
      <w:r w:rsidRPr="00D2140A">
        <w:rPr>
          <w:rFonts w:ascii="TimesLTStd-Roman" w:eastAsia="等线" w:hAnsi="TimesLTStd-Roman" w:cs="TimesLTStd-Roman"/>
          <w:spacing w:val="-2"/>
          <w:lang w:val="en" w:eastAsia="zh-CN"/>
        </w:rPr>
        <w:t>driven - loop structures</w:t>
      </w:r>
      <w:r w:rsidR="00191838">
        <w:rPr>
          <w:rFonts w:ascii="TimesLTStd-Roman" w:eastAsia="等线" w:hAnsi="TimesLTStd-Roman" w:cs="TimesLTStd-Roman" w:hint="eastAsia"/>
          <w:spacing w:val="-2"/>
          <w:lang w:val="en" w:eastAsia="zh-CN"/>
        </w:rPr>
        <w:t xml:space="preserve"> </w:t>
      </w:r>
      <w:r w:rsidRPr="00D2140A">
        <w:rPr>
          <w:rFonts w:ascii="TimesLTStd-Roman" w:eastAsia="等线" w:hAnsi="TimesLTStd-Roman" w:cs="TimesLTStd-Roman"/>
          <w:spacing w:val="-2"/>
          <w:lang w:val="en" w:eastAsia="zh-CN"/>
        </w:rPr>
        <w:t xml:space="preserve">as follows. </w:t>
      </w:r>
    </w:p>
    <w:tbl>
      <w:tblPr>
        <w:tblpPr w:leftFromText="180" w:rightFromText="180" w:vertAnchor="text" w:horzAnchor="margin" w:tblpY="62"/>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786"/>
      </w:tblGrid>
      <w:tr w:rsidR="00D2140A" w:rsidRPr="00D2140A" w:rsidTr="00D2140A">
        <w:trPr>
          <w:trHeight w:val="285"/>
        </w:trPr>
        <w:tc>
          <w:tcPr>
            <w:tcW w:w="4786" w:type="dxa"/>
            <w:tcBorders>
              <w:top w:val="single" w:sz="8" w:space="0" w:color="auto"/>
              <w:left w:val="nil"/>
              <w:bottom w:val="single" w:sz="4" w:space="0" w:color="auto"/>
              <w:right w:val="nil"/>
            </w:tcBorders>
            <w:hideMark/>
          </w:tcPr>
          <w:p w:rsidR="00D2140A" w:rsidRPr="00D2140A" w:rsidRDefault="00D2140A" w:rsidP="00D2140A">
            <w:pPr>
              <w:suppressAutoHyphens/>
              <w:autoSpaceDE w:val="0"/>
              <w:autoSpaceDN w:val="0"/>
              <w:adjustRightInd w:val="0"/>
              <w:spacing w:line="240" w:lineRule="exact"/>
              <w:ind w:firstLine="199"/>
              <w:jc w:val="both"/>
              <w:rPr>
                <w:rFonts w:ascii="TimesLTStd-Roman" w:eastAsia="等线" w:hAnsi="TimesLTStd-Roman" w:cs="TimesLTStd-Roman"/>
                <w:b/>
                <w:spacing w:val="-2"/>
                <w:lang w:eastAsia="zh-CN"/>
              </w:rPr>
            </w:pPr>
            <w:r w:rsidRPr="00D2140A">
              <w:rPr>
                <w:rFonts w:ascii="TimesLTStd-Roman" w:eastAsia="等线" w:hAnsi="TimesLTStd-Roman" w:cs="TimesLTStd-Roman"/>
                <w:b/>
                <w:spacing w:val="-2"/>
              </w:rPr>
              <w:t>Algorithm</w:t>
            </w:r>
            <w:r w:rsidRPr="00D2140A">
              <w:rPr>
                <w:rFonts w:ascii="TimesLTStd-Roman" w:eastAsia="等线" w:hAnsi="TimesLTStd-Roman" w:cs="TimesLTStd-Roman"/>
                <w:b/>
                <w:spacing w:val="-2"/>
                <w:lang w:eastAsia="zh-CN"/>
              </w:rPr>
              <w:t xml:space="preserve"> 5 </w:t>
            </w:r>
            <w:r w:rsidRPr="00D2140A">
              <w:rPr>
                <w:rFonts w:ascii="TimesLTStd-Roman" w:eastAsia="等线" w:hAnsi="TimesLTStd-Roman" w:cs="TimesLTStd-Roman"/>
                <w:spacing w:val="-2"/>
                <w:lang w:val="en" w:eastAsia="zh-CN"/>
              </w:rPr>
              <w:t xml:space="preserve"> Loop and Choice Branch  Driven loop</w:t>
            </w:r>
          </w:p>
        </w:tc>
      </w:tr>
      <w:tr w:rsidR="00D2140A" w:rsidRPr="00D2140A" w:rsidTr="00D2140A">
        <w:trPr>
          <w:trHeight w:val="347"/>
        </w:trPr>
        <w:tc>
          <w:tcPr>
            <w:tcW w:w="4786" w:type="dxa"/>
            <w:tcBorders>
              <w:top w:val="single" w:sz="4" w:space="0" w:color="auto"/>
              <w:left w:val="nil"/>
              <w:bottom w:val="nil"/>
              <w:right w:val="nil"/>
            </w:tcBorders>
            <w:hideMark/>
          </w:tcPr>
          <w:p w:rsidR="00D2140A" w:rsidRPr="00D2140A" w:rsidRDefault="00D2140A" w:rsidP="00D2140A">
            <w:pPr>
              <w:suppressAutoHyphens/>
              <w:autoSpaceDE w:val="0"/>
              <w:autoSpaceDN w:val="0"/>
              <w:adjustRightInd w:val="0"/>
              <w:spacing w:line="240" w:lineRule="exact"/>
              <w:ind w:firstLineChars="100" w:firstLine="199"/>
              <w:jc w:val="both"/>
              <w:rPr>
                <w:rFonts w:ascii="TimesLTStd-Roman" w:eastAsia="等线" w:hAnsi="TimesLTStd-Roman" w:cs="TimesLTStd-Roman"/>
                <w:spacing w:val="-2"/>
                <w:lang w:eastAsia="zh-CN"/>
              </w:rPr>
            </w:pPr>
            <w:r w:rsidRPr="00D2140A">
              <w:rPr>
                <w:rFonts w:ascii="TimesLTStd-Roman" w:eastAsia="等线" w:hAnsi="TimesLTStd-Roman" w:cs="TimesLTStd-Roman"/>
                <w:b/>
                <w:spacing w:val="-2"/>
              </w:rPr>
              <w:t>Input</w:t>
            </w:r>
            <w:r w:rsidRPr="00D2140A">
              <w:rPr>
                <w:rFonts w:ascii="TimesLTStd-Roman" w:eastAsia="等线" w:hAnsi="TimesLTStd-Roman" w:cs="TimesLTStd-Roman"/>
                <w:b/>
                <w:spacing w:val="-2"/>
                <w:lang w:eastAsia="zh-CN"/>
              </w:rPr>
              <w:t>:</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t xml:space="preserve">A loop </w:t>
            </w:r>
            <w:r w:rsidRPr="00D2140A">
              <w:rPr>
                <w:rFonts w:ascii="TimesLTStd-Roman" w:eastAsia="等线" w:hAnsi="TimesLTStd-Roman" w:cs="TimesLTStd-Roman"/>
                <w:spacing w:val="-2"/>
                <w:lang w:val="en"/>
              </w:rPr>
              <w:t>completeness</w:t>
            </w:r>
            <w:r w:rsidRPr="00D2140A">
              <w:rPr>
                <w:rFonts w:ascii="TimesLTStd-Roman" w:eastAsia="等线" w:hAnsi="TimesLTStd-Roman" w:cs="TimesLTStd-Roman"/>
                <w:spacing w:val="-2"/>
                <w:lang w:val="en" w:eastAsia="zh-CN"/>
              </w:rPr>
              <w:t xml:space="preserve"> log </w:t>
            </w:r>
            <w:r w:rsidRPr="00D2140A">
              <w:rPr>
                <w:rFonts w:ascii="TimesLTStd-Roman" w:eastAsia="等线" w:hAnsi="TimesLTStd-Roman" w:cs="TimesLTStd-Roman"/>
                <w:i/>
                <w:spacing w:val="-2"/>
                <w:lang w:eastAsia="zh-CN"/>
              </w:rPr>
              <w:t>L</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rPr>
              <w:t xml:space="preserve"> </w:t>
            </w:r>
            <w:r w:rsidRPr="00D2140A">
              <w:rPr>
                <w:rFonts w:ascii="TimesLTStd-Roman" w:eastAsia="等线" w:hAnsi="TimesLTStd-Roman" w:cs="TimesLTStd-Roman"/>
                <w:i/>
                <w:spacing w:val="-2"/>
              </w:rPr>
              <w:t>B</w:t>
            </w:r>
            <w:r w:rsidRPr="00D2140A">
              <w:rPr>
                <w:rFonts w:ascii="TimesLTStd-Roman" w:eastAsia="等线" w:hAnsi="TimesLTStd-Roman" w:cs="TimesLTStd-Roman"/>
                <w:spacing w:val="-2"/>
              </w:rPr>
              <w:t>(</w:t>
            </w:r>
            <w:r w:rsidRPr="00D2140A">
              <w:rPr>
                <w:rFonts w:ascii="TimesLTStd-Roman" w:eastAsia="等线" w:hAnsi="TimesLTStd-Roman" w:cs="TimesLTStd-Roman"/>
                <w:i/>
                <w:spacing w:val="-2"/>
              </w:rPr>
              <w:t>A</w:t>
            </w:r>
            <w:r w:rsidRPr="00D2140A">
              <w:rPr>
                <w:rFonts w:ascii="Cambria Math" w:eastAsia="等线" w:hAnsi="Cambria Math" w:cs="Cambria Math"/>
                <w:spacing w:val="-2"/>
                <w:vertAlign w:val="superscript"/>
                <w:lang w:val="en" w:eastAsia="zh-CN"/>
              </w:rPr>
              <w:t>∗</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i/>
                <w:spacing w:val="-2"/>
              </w:rPr>
              <w:t>A</w:t>
            </w:r>
            <w:r w:rsidRPr="00D2140A">
              <w:rPr>
                <w:rFonts w:ascii="TimesLTStd-Roman" w:eastAsia="等线" w:hAnsi="TimesLTStd-Roman"/>
                <w:i/>
                <w:spacing w:val="-2"/>
                <w:vertAlign w:val="subscript"/>
                <w:lang w:eastAsia="zh-CN"/>
              </w:rPr>
              <w:t>le</w:t>
            </w:r>
            <w:r w:rsidRPr="00D2140A">
              <w:rPr>
                <w:rFonts w:ascii="TimesLTStd-Roman" w:eastAsia="等线" w:hAnsi="TimesLTStd-Roman"/>
                <w:spacing w:val="-2"/>
                <w:lang w:eastAsia="zh-CN"/>
              </w:rPr>
              <w:t>,</w:t>
            </w:r>
            <w:r w:rsidRPr="00D2140A">
              <w:rPr>
                <w:rFonts w:ascii="TimesLTStd-Roman" w:eastAsia="等线" w:hAnsi="TimesLTStd-Roman"/>
                <w:i/>
                <w:spacing w:val="-2"/>
              </w:rPr>
              <w:t xml:space="preserve"> A</w:t>
            </w:r>
            <w:r w:rsidRPr="00D2140A">
              <w:rPr>
                <w:rFonts w:ascii="TimesLTStd-Roman" w:eastAsia="等线" w:hAnsi="TimesLTStd-Roman"/>
                <w:i/>
                <w:spacing w:val="-2"/>
                <w:vertAlign w:val="subscript"/>
                <w:lang w:eastAsia="zh-CN"/>
              </w:rPr>
              <w:t>cs</w:t>
            </w:r>
            <w:r w:rsidRPr="00D2140A">
              <w:rPr>
                <w:rFonts w:ascii="TimesLTStd-Roman" w:eastAsia="等线" w:hAnsi="TimesLTStd-Roman" w:cs="TimesLTStd-Roman"/>
                <w:spacing w:val="-2"/>
                <w:lang w:eastAsia="zh-CN"/>
              </w:rPr>
              <w:t>,</w:t>
            </w:r>
            <w:r w:rsidRPr="00D2140A">
              <w:rPr>
                <w:rFonts w:ascii="TimesLTStd-Roman" w:eastAsia="等线" w:hAnsi="TimesLTStd-Roman" w:cs="TimesLTStd-Roman"/>
                <w:i/>
                <w:spacing w:val="-2"/>
                <w:lang w:val="en" w:eastAsia="zh-CN"/>
              </w:rPr>
              <w:t xml:space="preserve"> 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p>
          <w:p w:rsidR="00D2140A" w:rsidRPr="00D2140A" w:rsidRDefault="00D2140A" w:rsidP="00D2140A">
            <w:pPr>
              <w:suppressAutoHyphens/>
              <w:autoSpaceDE w:val="0"/>
              <w:autoSpaceDN w:val="0"/>
              <w:adjustRightInd w:val="0"/>
              <w:spacing w:line="240" w:lineRule="exact"/>
              <w:ind w:firstLineChars="100" w:firstLine="199"/>
              <w:jc w:val="both"/>
              <w:rPr>
                <w:rFonts w:ascii="TimesLTStd-Roman" w:eastAsia="等线" w:hAnsi="TimesLTStd-Roman" w:cs="TimesLTStd-Roman"/>
                <w:i/>
                <w:spacing w:val="-2"/>
                <w:lang w:eastAsia="zh-CN"/>
              </w:rPr>
            </w:pPr>
            <w:r w:rsidRPr="00D2140A">
              <w:rPr>
                <w:rFonts w:ascii="TimesLTStd-Roman" w:eastAsia="等线" w:hAnsi="TimesLTStd-Roman" w:cs="TimesLTStd-Roman"/>
                <w:b/>
                <w:spacing w:val="-2"/>
              </w:rPr>
              <w:t>Output:</w:t>
            </w:r>
            <w:r w:rsidRPr="00D2140A">
              <w:rPr>
                <w:rFonts w:ascii="TimesLTStd-Roman" w:eastAsia="等线" w:hAnsi="TimesLTStd-Roman" w:cs="TimesLTStd-Roman"/>
                <w:spacing w:val="-2"/>
              </w:rPr>
              <w:t xml:space="preserve"> </w:t>
            </w:r>
            <w:r w:rsidRPr="00D2140A">
              <w:rPr>
                <w:rFonts w:ascii="TimesLTStd-Roman" w:eastAsia="等线" w:hAnsi="TimesLTStd-Roman" w:cs="TimesLTStd-Roman"/>
                <w:spacing w:val="-2"/>
                <w:lang w:val="en" w:eastAsia="zh-CN"/>
              </w:rPr>
              <w:sym w:font="Symbol Tiger" w:char="F042"/>
            </w:r>
            <w:r w:rsidRPr="00D2140A">
              <w:rPr>
                <w:rFonts w:ascii="TimesLTStd-Roman" w:eastAsia="华文楷体" w:hAnsi="TimesLTStd-Roman"/>
                <w:spacing w:val="-2"/>
                <w:vertAlign w:val="subscript"/>
                <w:lang w:val="en" w:eastAsia="zh-CN"/>
              </w:rPr>
              <w:t xml:space="preserve"> </w:t>
            </w:r>
          </w:p>
        </w:tc>
      </w:tr>
      <w:tr w:rsidR="00D2140A" w:rsidRPr="00D2140A" w:rsidTr="00D2140A">
        <w:trPr>
          <w:trHeight w:val="56"/>
        </w:trPr>
        <w:tc>
          <w:tcPr>
            <w:tcW w:w="4786" w:type="dxa"/>
            <w:tcBorders>
              <w:top w:val="nil"/>
              <w:left w:val="nil"/>
              <w:bottom w:val="single" w:sz="4" w:space="0" w:color="auto"/>
              <w:right w:val="nil"/>
            </w:tcBorders>
            <w:hideMark/>
          </w:tcPr>
          <w:p w:rsidR="00D2140A" w:rsidRPr="00D2140A" w:rsidRDefault="00D2140A" w:rsidP="00D2140A">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D2140A">
              <w:rPr>
                <w:rFonts w:ascii="TimesLTStd-Roman" w:eastAsia="等线" w:hAnsi="TimesLTStd-Roman"/>
                <w:spacing w:val="-2"/>
              </w:rPr>
              <w:t>1</w:t>
            </w:r>
            <w:r w:rsidRPr="00D2140A">
              <w:rPr>
                <w:rFonts w:ascii="TimesLTStd-Roman" w:eastAsia="等线" w:hAnsi="TimesLTStd-Roman"/>
                <w:spacing w:val="-2"/>
                <w:lang w:eastAsia="zh-CN"/>
              </w:rPr>
              <w:t>.</w:t>
            </w:r>
            <w:r w:rsidRPr="00D2140A">
              <w:rPr>
                <w:rFonts w:ascii="TimesLTStd-Roman" w:eastAsia="等线" w:hAnsi="TimesLTStd-Roman"/>
                <w:spacing w:val="-2"/>
              </w:rPr>
              <w:t xml:space="preserve"> </w:t>
            </w:r>
            <w:r w:rsidRPr="00D2140A">
              <w:rPr>
                <w:rFonts w:ascii="TimesLTStd-Roman" w:eastAsia="等线" w:hAnsi="TimesLTStd-Roman" w:cs="TimesLTStd-Roman"/>
                <w:spacing w:val="-2"/>
                <w:lang w:val="en" w:eastAsia="zh-CN"/>
              </w:rPr>
              <w:sym w:font="Symbol" w:char="F077"/>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6"/>
            </w:r>
            <w:r w:rsidRPr="00D2140A">
              <w:rPr>
                <w:rFonts w:ascii="TimesLTStd-Roman" w:eastAsia="等线" w:hAnsi="TimesLTStd-Roman"/>
                <w:spacing w:val="-2"/>
                <w:lang w:eastAsia="zh-CN"/>
              </w:rPr>
              <w:t xml:space="preserve">,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6"/>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华文楷体" w:hAnsi="TimesLTStd-Roman"/>
                <w:spacing w:val="-2"/>
                <w:vertAlign w:val="subscript"/>
                <w:lang w:val="en" w:eastAsia="zh-CN"/>
              </w:rPr>
              <w:t xml:space="preserve">  </w:t>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6"/>
            </w:r>
          </w:p>
          <w:p w:rsidR="00D2140A" w:rsidRPr="00D2140A" w:rsidRDefault="00D2140A" w:rsidP="00D2140A">
            <w:pPr>
              <w:suppressAutoHyphens/>
              <w:autoSpaceDE w:val="0"/>
              <w:autoSpaceDN w:val="0"/>
              <w:adjustRightInd w:val="0"/>
              <w:spacing w:line="240" w:lineRule="exact"/>
              <w:ind w:firstLineChars="150" w:firstLine="297"/>
              <w:jc w:val="both"/>
              <w:rPr>
                <w:rFonts w:ascii="TimesLTStd-Roman" w:eastAsia="等线" w:hAnsi="TimesLTStd-Roman"/>
                <w:b/>
                <w:spacing w:val="-2"/>
                <w:lang w:eastAsia="zh-CN"/>
              </w:rPr>
            </w:pPr>
            <w:r w:rsidRPr="00D2140A">
              <w:rPr>
                <w:rFonts w:ascii="TimesLTStd-Roman" w:eastAsia="等线" w:hAnsi="TimesLTStd-Roman"/>
                <w:spacing w:val="-2"/>
              </w:rPr>
              <w:t>2</w:t>
            </w:r>
            <w:r w:rsidRPr="00D2140A">
              <w:rPr>
                <w:rFonts w:ascii="TimesLTStd-Roman" w:eastAsia="等线" w:hAnsi="TimesLTStd-Roman"/>
                <w:spacing w:val="-2"/>
                <w:lang w:eastAsia="zh-CN"/>
              </w:rPr>
              <w:t>.</w:t>
            </w:r>
            <w:r w:rsidRPr="00D2140A">
              <w:rPr>
                <w:rFonts w:ascii="TimesLTStd-Roman" w:eastAsia="等线" w:hAnsi="TimesLTStd-Roman"/>
                <w:spacing w:val="-2"/>
              </w:rPr>
              <w:t xml:space="preserve"> </w:t>
            </w:r>
            <w:r w:rsidRPr="00D2140A">
              <w:rPr>
                <w:rFonts w:ascii="TimesLTStd-Roman" w:eastAsia="等线" w:hAnsi="TimesLTStd-Roman"/>
                <w:b/>
                <w:spacing w:val="-2"/>
              </w:rPr>
              <w:t xml:space="preserve">for </w:t>
            </w:r>
            <w:r w:rsidRPr="00D2140A">
              <w:rPr>
                <w:rFonts w:ascii="TimesLTStd-Roman" w:eastAsia="等线" w:hAnsi="TimesLTStd-Roman"/>
                <w:spacing w:val="-2"/>
              </w:rPr>
              <w:t xml:space="preserve">each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 xml:space="preserve">i </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spacing w:val="-2"/>
                <w:lang w:val="en"/>
              </w:rPr>
              <w:t xml:space="preserve">  </w:t>
            </w:r>
            <w:r w:rsidRPr="00D2140A">
              <w:rPr>
                <w:rFonts w:ascii="TimesLTStd-Roman" w:eastAsia="等线" w:hAnsi="TimesLTStd-Roman"/>
                <w:b/>
                <w:spacing w:val="-2"/>
              </w:rPr>
              <w:t>do</w:t>
            </w:r>
          </w:p>
          <w:p w:rsidR="00D2140A" w:rsidRPr="00D2140A" w:rsidRDefault="00D2140A" w:rsidP="00D2140A">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D2140A">
              <w:rPr>
                <w:rFonts w:ascii="TimesLTStd-Roman" w:eastAsia="等线" w:hAnsi="TimesLTStd-Roman"/>
                <w:spacing w:val="-2"/>
                <w:lang w:eastAsia="zh-CN"/>
              </w:rPr>
              <w:t xml:space="preserve">3. </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 xml:space="preserve">for </w:t>
            </w:r>
            <w:r w:rsidRPr="00D2140A">
              <w:rPr>
                <w:rFonts w:ascii="TimesLTStd-Roman" w:eastAsia="等线" w:hAnsi="TimesLTStd-Roman"/>
                <w:spacing w:val="-2"/>
              </w:rPr>
              <w:t>each</w:t>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i/>
                <w:spacing w:val="-2"/>
              </w:rPr>
              <w:t>L</w:t>
            </w:r>
            <w:r w:rsidRPr="00D2140A">
              <w:rPr>
                <w:rFonts w:ascii="TimesLTStd-Roman" w:eastAsia="等线" w:hAnsi="TimesLTStd-Roman"/>
                <w:spacing w:val="-2"/>
              </w:rPr>
              <w:t xml:space="preserve"> </w:t>
            </w:r>
            <w:r w:rsidRPr="00D2140A">
              <w:rPr>
                <w:rFonts w:ascii="TimesLTStd-Roman" w:eastAsia="等线" w:hAnsi="TimesLTStd-Roman"/>
                <w:b/>
                <w:spacing w:val="-2"/>
              </w:rPr>
              <w:t>do</w:t>
            </w:r>
          </w:p>
          <w:p w:rsidR="00D2140A" w:rsidRPr="00D2140A" w:rsidRDefault="00D2140A" w:rsidP="00D2140A">
            <w:pPr>
              <w:suppressAutoHyphens/>
              <w:autoSpaceDE w:val="0"/>
              <w:autoSpaceDN w:val="0"/>
              <w:adjustRightInd w:val="0"/>
              <w:spacing w:line="240" w:lineRule="exact"/>
              <w:ind w:firstLineChars="150" w:firstLine="297"/>
              <w:jc w:val="both"/>
              <w:rPr>
                <w:rFonts w:ascii="TimesLTStd-Roman" w:eastAsia="等线" w:hAnsi="TimesLTStd-Roman" w:cs="TimesLTStd-Roman"/>
                <w:i/>
                <w:spacing w:val="-2"/>
                <w:lang w:val="en" w:eastAsia="zh-CN"/>
              </w:rPr>
            </w:pPr>
            <w:r w:rsidRPr="00D2140A">
              <w:rPr>
                <w:rFonts w:ascii="TimesLTStd-Roman" w:eastAsia="等线" w:hAnsi="TimesLTStd-Roman"/>
                <w:spacing w:val="-2"/>
                <w:lang w:eastAsia="zh-CN"/>
              </w:rPr>
              <w:t>4.</w:t>
            </w:r>
            <w:r w:rsidRPr="00D2140A">
              <w:rPr>
                <w:rFonts w:ascii="TimesLTStd-Roman" w:eastAsia="等线" w:hAnsi="TimesLTStd-Roman"/>
                <w:spacing w:val="-2"/>
              </w:rPr>
              <w:t xml:space="preserve">   </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b/>
                <w:spacing w:val="-2"/>
                <w:lang w:val="en"/>
              </w:rPr>
              <w:t xml:space="preserve"> </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if</w:t>
            </w:r>
            <w:r w:rsidRPr="00D2140A">
              <w:rPr>
                <w:rFonts w:ascii="TimesLTStd-Roman" w:eastAsia="等线" w:hAnsi="TimesLTStd-Roman"/>
                <w:spacing w:val="-2"/>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CB"/>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b/>
                <w:spacing w:val="-2"/>
              </w:rPr>
              <w:t xml:space="preserve"> then</w:t>
            </w:r>
          </w:p>
          <w:p w:rsidR="00D2140A" w:rsidRPr="00D2140A" w:rsidRDefault="00D2140A" w:rsidP="00D2140A">
            <w:pPr>
              <w:suppressAutoHyphens/>
              <w:autoSpaceDE w:val="0"/>
              <w:autoSpaceDN w:val="0"/>
              <w:adjustRightInd w:val="0"/>
              <w:spacing w:line="240" w:lineRule="exact"/>
              <w:ind w:firstLineChars="150" w:firstLine="297"/>
              <w:jc w:val="both"/>
              <w:rPr>
                <w:rFonts w:ascii="TimesLTStd-Roman" w:eastAsia="等线" w:hAnsi="TimesLTStd-Roman"/>
                <w:b/>
                <w:spacing w:val="-2"/>
                <w:lang w:val="en" w:eastAsia="zh-CN"/>
              </w:rPr>
            </w:pPr>
            <w:r w:rsidRPr="00D2140A">
              <w:rPr>
                <w:rFonts w:ascii="TimesLTStd-Roman" w:eastAsia="等线" w:hAnsi="TimesLTStd-Roman" w:cs="TimesLTStd-Roman"/>
                <w:spacing w:val="-2"/>
                <w:lang w:val="en" w:eastAsia="zh-CN"/>
              </w:rPr>
              <w:t xml:space="preserve">5.                  </w:t>
            </w:r>
            <w:r w:rsidRPr="00D2140A">
              <w:rPr>
                <w:rFonts w:ascii="TimesLTStd-Roman" w:eastAsia="等线" w:hAnsi="TimesLTStd-Roman"/>
                <w:b/>
                <w:spacing w:val="-2"/>
                <w:lang w:val="en" w:eastAsia="zh-CN"/>
              </w:rPr>
              <w:t xml:space="preserve"> continue</w:t>
            </w:r>
            <w:r w:rsidRPr="00D2140A">
              <w:rPr>
                <w:rFonts w:ascii="TimesLTStd-Roman" w:eastAsia="等线" w:hAnsi="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Chars="150" w:firstLine="297"/>
              <w:jc w:val="both"/>
              <w:rPr>
                <w:rFonts w:ascii="TimesLTStd-Roman" w:eastAsia="等线" w:hAnsi="TimesLTStd-Roman"/>
                <w:spacing w:val="-2"/>
                <w:lang w:val="en" w:eastAsia="zh-CN"/>
              </w:rPr>
            </w:pPr>
            <w:r w:rsidRPr="00D2140A">
              <w:rPr>
                <w:rFonts w:ascii="TimesLTStd-Roman" w:eastAsia="等线" w:hAnsi="TimesLTStd-Roman"/>
                <w:spacing w:val="-2"/>
                <w:lang w:val="en" w:eastAsia="zh-CN"/>
              </w:rPr>
              <w:t xml:space="preserve">6.  </w:t>
            </w:r>
            <w:r w:rsidRPr="00D2140A">
              <w:rPr>
                <w:rFonts w:ascii="TimesLTStd-Roman" w:eastAsia="等线" w:hAnsi="TimesLTStd-Roman"/>
                <w:b/>
                <w:spacing w:val="-2"/>
                <w:lang w:val="en" w:eastAsia="zh-CN"/>
              </w:rPr>
              <w:t xml:space="preserve">            </w:t>
            </w:r>
            <w:r w:rsidRPr="00D2140A">
              <w:rPr>
                <w:rFonts w:ascii="TimesLTStd-Roman" w:eastAsia="等线" w:hAnsi="TimesLTStd-Roman"/>
                <w:b/>
                <w:spacing w:val="-2"/>
              </w:rPr>
              <w:t xml:space="preserve">end </w:t>
            </w:r>
            <w:r w:rsidRPr="00D2140A">
              <w:rPr>
                <w:rFonts w:ascii="TimesLTStd-Roman" w:eastAsia="等线" w:hAnsi="TimesLTStd-Roman"/>
                <w:b/>
                <w:spacing w:val="-2"/>
                <w:lang w:eastAsia="zh-CN"/>
              </w:rPr>
              <w:t>if</w:t>
            </w:r>
          </w:p>
          <w:p w:rsidR="00D2140A" w:rsidRPr="00D2140A" w:rsidRDefault="00D2140A" w:rsidP="00D2140A">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D2140A">
              <w:rPr>
                <w:rFonts w:ascii="TimesLTStd-Roman" w:eastAsia="等线" w:hAnsi="TimesLTStd-Roman"/>
                <w:spacing w:val="-2"/>
                <w:lang w:val="en" w:eastAsia="zh-CN"/>
              </w:rPr>
              <w:t xml:space="preserve">7.             </w:t>
            </w:r>
            <w:r w:rsidRPr="00D2140A">
              <w:rPr>
                <w:rFonts w:ascii="TimesLTStd-Roman" w:eastAsia="等线" w:hAnsi="TimesLTStd-Roman"/>
                <w:b/>
                <w:spacing w:val="-2"/>
              </w:rPr>
              <w:t xml:space="preserve"> if</w:t>
            </w:r>
            <w:r w:rsidRPr="00D2140A">
              <w:rPr>
                <w:rFonts w:ascii="TimesLTStd-Roman" w:eastAsia="等线" w:hAnsi="TimesLTStd-Roman"/>
                <w:spacing w:val="-2"/>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CD"/>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b/>
                <w:spacing w:val="-2"/>
              </w:rPr>
              <w:t xml:space="preserve"> then</w:t>
            </w:r>
          </w:p>
          <w:p w:rsidR="00D2140A" w:rsidRPr="00D2140A" w:rsidRDefault="00D2140A" w:rsidP="00D2140A">
            <w:pPr>
              <w:suppressAutoHyphens/>
              <w:autoSpaceDE w:val="0"/>
              <w:autoSpaceDN w:val="0"/>
              <w:adjustRightInd w:val="0"/>
              <w:spacing w:line="240" w:lineRule="exact"/>
              <w:ind w:firstLineChars="150" w:firstLine="297"/>
              <w:jc w:val="both"/>
              <w:rPr>
                <w:rFonts w:ascii="TimesLTStd-Roman" w:eastAsia="等线" w:hAnsi="TimesLTStd-Roman"/>
                <w:spacing w:val="-2"/>
              </w:rPr>
            </w:pPr>
            <w:r w:rsidRPr="00D2140A">
              <w:rPr>
                <w:rFonts w:ascii="TimesLTStd-Roman" w:eastAsia="等线" w:hAnsi="TimesLTStd-Roman"/>
                <w:spacing w:val="-2"/>
                <w:lang w:eastAsia="zh-CN"/>
              </w:rPr>
              <w:t>8.</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if</w:t>
            </w:r>
            <w:r w:rsidRPr="00D2140A">
              <w:rPr>
                <w:rFonts w:ascii="TimesLTStd-Roman" w:eastAsia="等线" w:hAnsi="TimesLTStd-Roman"/>
                <w:spacing w:val="-2"/>
              </w:rPr>
              <w:t xml:space="preserve"> </w:t>
            </w:r>
            <w:r w:rsidRPr="00D2140A">
              <w:rPr>
                <w:rFonts w:ascii="TimesLTStd-Roman" w:eastAsia="等线" w:hAnsi="TimesLTStd-Roman"/>
                <w:i/>
                <w:spacing w:val="-2"/>
              </w:rPr>
              <w:t>a</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spacing w:val="-2"/>
                <w:lang w:eastAsia="zh-CN"/>
              </w:rPr>
              <w:t>,</w:t>
            </w:r>
            <w:r w:rsidRPr="00D2140A">
              <w:rPr>
                <w:rFonts w:ascii="TimesLTStd-Roman" w:eastAsia="等线" w:hAnsi="TimesLTStd-Roman"/>
                <w:b/>
                <w:spacing w:val="-2"/>
                <w:lang w:eastAsia="zh-CN"/>
              </w:rPr>
              <w:t xml:space="preserve"> </w:t>
            </w:r>
            <w:r w:rsidRPr="00D2140A">
              <w:rPr>
                <w:rFonts w:ascii="TimesLTStd-Roman" w:eastAsia="等线" w:hAnsi="TimesLTStd-Roman"/>
                <w:spacing w:val="-2"/>
                <w:lang w:eastAsia="zh-CN"/>
              </w:rPr>
              <w:t xml:space="preserve">and </w:t>
            </w:r>
            <w:r w:rsidRPr="00D2140A">
              <w:rPr>
                <w:rFonts w:ascii="TimesLTStd-Roman" w:eastAsia="等线" w:hAnsi="TimesLTStd-Roman"/>
                <w:i/>
                <w:spacing w:val="-2"/>
              </w:rPr>
              <w:t xml:space="preserve"> a</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i/>
                <w:spacing w:val="-2"/>
              </w:rPr>
              <w:t>A</w:t>
            </w:r>
            <w:r w:rsidRPr="00D2140A">
              <w:rPr>
                <w:rFonts w:ascii="TimesLTStd-Roman" w:eastAsia="等线" w:hAnsi="TimesLTStd-Roman"/>
                <w:i/>
                <w:spacing w:val="-2"/>
                <w:vertAlign w:val="subscript"/>
                <w:lang w:eastAsia="zh-CN"/>
              </w:rPr>
              <w:t>le</w:t>
            </w:r>
            <w:r w:rsidRPr="00D2140A">
              <w:rPr>
                <w:rFonts w:ascii="TimesLTStd-Roman" w:eastAsia="等线" w:hAnsi="TimesLTStd-Roman"/>
                <w:b/>
                <w:spacing w:val="-2"/>
              </w:rPr>
              <w:t xml:space="preserve"> then</w:t>
            </w:r>
          </w:p>
          <w:p w:rsidR="00D2140A" w:rsidRPr="00D2140A" w:rsidRDefault="00D2140A" w:rsidP="00D2140A">
            <w:pPr>
              <w:suppressAutoHyphens/>
              <w:autoSpaceDE w:val="0"/>
              <w:autoSpaceDN w:val="0"/>
              <w:adjustRightInd w:val="0"/>
              <w:spacing w:line="240" w:lineRule="exact"/>
              <w:ind w:firstLineChars="150" w:firstLine="297"/>
              <w:jc w:val="both"/>
              <w:rPr>
                <w:rFonts w:ascii="TimesLTStd-Roman" w:eastAsia="等线" w:hAnsi="TimesLTStd-Roman"/>
                <w:spacing w:val="-2"/>
                <w:lang w:eastAsia="zh-CN"/>
              </w:rPr>
            </w:pPr>
            <w:r w:rsidRPr="00D2140A">
              <w:rPr>
                <w:rFonts w:ascii="TimesLTStd-Roman" w:eastAsia="等线" w:hAnsi="TimesLTStd-Roman"/>
                <w:spacing w:val="-2"/>
                <w:lang w:eastAsia="zh-CN"/>
              </w:rPr>
              <w:t>9.</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i/>
                <w:spacing w:val="-2"/>
                <w:lang w:val="en" w:eastAsia="zh-CN"/>
              </w:rPr>
              <w:t xml:space="preserve"> num</w:t>
            </w:r>
            <w:r w:rsidRPr="00D2140A">
              <w:rPr>
                <w:rFonts w:ascii="TimesLTStd-Roman" w:eastAsia="等线" w:hAnsi="TimesLTStd-Roman"/>
                <w:spacing w:val="-2"/>
                <w:lang w:val="en" w:eastAsia="zh-CN"/>
              </w:rPr>
              <w:t>(</w:t>
            </w:r>
            <w:r w:rsidRPr="00D2140A">
              <w:rPr>
                <w:rFonts w:ascii="TimesLTStd-Roman" w:eastAsia="等线" w:hAnsi="TimesLTStd-Roman"/>
                <w:i/>
                <w:spacing w:val="-2"/>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10.</w:t>
            </w:r>
            <w:r w:rsidRPr="00D2140A">
              <w:rPr>
                <w:rFonts w:ascii="TimesLTStd-Roman" w:eastAsia="等线" w:hAnsi="TimesLTStd-Roman"/>
                <w:spacing w:val="-2"/>
              </w:rPr>
              <w:t xml:space="preserve">          </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b/>
                <w:spacing w:val="-2"/>
              </w:rPr>
              <w:t>end if</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11.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 xml:space="preserve"> delete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12.</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 xml:space="preserve"> for </w:t>
            </w:r>
            <w:r w:rsidRPr="00D2140A">
              <w:rPr>
                <w:rFonts w:ascii="TimesLTStd-Roman" w:eastAsia="等线" w:hAnsi="TimesLTStd-Roman"/>
                <w:spacing w:val="-2"/>
              </w:rPr>
              <w:t xml:space="preserve">each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b/>
                <w:spacing w:val="-2"/>
              </w:rPr>
              <w:t>do</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 xml:space="preserve">13.                        </w:t>
            </w:r>
            <w:r w:rsidRPr="00D2140A">
              <w:rPr>
                <w:rFonts w:ascii="TimesLTStd-Roman" w:eastAsia="等线" w:hAnsi="TimesLTStd-Roman"/>
                <w:spacing w:val="-2"/>
              </w:rPr>
              <w:t xml:space="preserve"> </w:t>
            </w:r>
            <w:r w:rsidRPr="00D2140A">
              <w:rPr>
                <w:rFonts w:ascii="TimesLTStd-Roman" w:eastAsia="等线" w:hAnsi="TimesLTStd-Roman"/>
                <w:b/>
                <w:spacing w:val="-2"/>
              </w:rPr>
              <w:t>if</w:t>
            </w:r>
            <w:r w:rsidRPr="00D2140A">
              <w:rPr>
                <w:rFonts w:ascii="TimesLTStd-Roman" w:eastAsia="等线" w:hAnsi="TimesLTStd-Roman"/>
                <w:b/>
                <w:spacing w:val="-2"/>
                <w:lang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b/>
                <w:spacing w:val="-2"/>
                <w:lang w:val="en"/>
              </w:rPr>
              <w:t xml:space="preserve"> </w:t>
            </w:r>
            <w:r w:rsidRPr="00D2140A">
              <w:rPr>
                <w:rFonts w:ascii="TimesLTStd-Roman" w:eastAsia="等线" w:hAnsi="TimesLTStd-Roman"/>
                <w:spacing w:val="-2"/>
              </w:rPr>
              <w:sym w:font="Symbol" w:char="F0CB"/>
            </w:r>
            <w:r w:rsidRPr="00D2140A">
              <w:rPr>
                <w:rFonts w:ascii="TimesLTStd-Roman" w:eastAsia="等线" w:hAnsi="TimesLTStd-Roman"/>
                <w:spacing w:val="-2"/>
                <w:lang w:eastAsia="zh-CN"/>
              </w:rPr>
              <w:t xml:space="preserve">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cs="TimesLTStd-Roman"/>
                <w:spacing w:val="-2"/>
                <w:lang w:val="en" w:eastAsia="zh-CN"/>
              </w:rPr>
              <w:t>[2]</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b/>
                <w:spacing w:val="-2"/>
              </w:rPr>
              <w:t>then</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 xml:space="preserve">14.                            </w:t>
            </w:r>
            <w:r w:rsidRPr="00D2140A">
              <w:rPr>
                <w:rFonts w:ascii="TimesLTStd-Roman" w:eastAsia="等线" w:hAnsi="TimesLTStd-Roman"/>
                <w:b/>
                <w:spacing w:val="-2"/>
                <w:lang w:val="en" w:eastAsia="zh-CN"/>
              </w:rPr>
              <w:t xml:space="preserve"> continue</w:t>
            </w:r>
            <w:r w:rsidRPr="00D2140A">
              <w:rPr>
                <w:rFonts w:ascii="TimesLTStd-Roman" w:eastAsia="等线" w:hAnsi="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15.</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 xml:space="preserve">end </w:t>
            </w:r>
            <w:r w:rsidRPr="00D2140A">
              <w:rPr>
                <w:rFonts w:ascii="TimesLTStd-Roman" w:eastAsia="等线" w:hAnsi="TimesLTStd-Roman"/>
                <w:b/>
                <w:spacing w:val="-2"/>
                <w:lang w:eastAsia="zh-CN"/>
              </w:rPr>
              <w:t>if</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16.</w:t>
            </w:r>
            <w:r w:rsidRPr="00D2140A">
              <w:rPr>
                <w:rFonts w:ascii="TimesLTStd-Roman" w:eastAsia="等线" w:hAnsi="TimesLTStd-Roman"/>
                <w:spacing w:val="-2"/>
              </w:rPr>
              <w:t xml:space="preserve"> </w:t>
            </w:r>
            <w:r w:rsidRPr="00D2140A">
              <w:rPr>
                <w:rFonts w:ascii="TimesLTStd-Roman" w:eastAsia="等线" w:hAnsi="TimesLTStd-Roman"/>
                <w:b/>
                <w:spacing w:val="-2"/>
              </w:rPr>
              <w:t xml:space="preserve"> </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if</w:t>
            </w:r>
            <w:r w:rsidRPr="00D2140A">
              <w:rPr>
                <w:rFonts w:ascii="TimesLTStd-Roman" w:eastAsia="等线" w:hAnsi="TimesLTStd-Roman"/>
                <w:spacing w:val="-2"/>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CD"/>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cs="TimesLTStd-Roman"/>
                <w:spacing w:val="-2"/>
                <w:lang w:val="en" w:eastAsia="zh-CN"/>
              </w:rPr>
              <w:t xml:space="preserve">[2] </w:t>
            </w:r>
            <w:r w:rsidRPr="00D2140A">
              <w:rPr>
                <w:rFonts w:ascii="TimesLTStd-Roman" w:eastAsia="等线" w:hAnsi="TimesLTStd-Roman"/>
                <w:b/>
                <w:spacing w:val="-2"/>
              </w:rPr>
              <w:t>then</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17.</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if</w:t>
            </w:r>
            <w:r w:rsidRPr="00D2140A">
              <w:rPr>
                <w:rFonts w:ascii="TimesLTStd-Roman" w:eastAsia="等线" w:hAnsi="TimesLTStd-Roman"/>
                <w:spacing w:val="-2"/>
              </w:rPr>
              <w:t xml:space="preserve"> </w:t>
            </w:r>
            <w:r w:rsidRPr="00D2140A">
              <w:rPr>
                <w:rFonts w:ascii="TimesLTStd-Roman" w:eastAsia="等线" w:hAnsi="TimesLTStd-Roman"/>
                <w:i/>
                <w:spacing w:val="-2"/>
                <w:lang w:eastAsia="zh-CN"/>
              </w:rPr>
              <w:t>b</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spacing w:val="-2"/>
                <w:lang w:eastAsia="zh-CN"/>
              </w:rPr>
              <w:t>,</w:t>
            </w:r>
            <w:r w:rsidRPr="00D2140A">
              <w:rPr>
                <w:rFonts w:ascii="TimesLTStd-Roman" w:eastAsia="等线" w:hAnsi="TimesLTStd-Roman"/>
                <w:b/>
                <w:spacing w:val="-2"/>
                <w:lang w:eastAsia="zh-CN"/>
              </w:rPr>
              <w:t xml:space="preserve"> </w:t>
            </w:r>
            <w:r w:rsidRPr="00D2140A">
              <w:rPr>
                <w:rFonts w:ascii="TimesLTStd-Roman" w:eastAsia="等线" w:hAnsi="TimesLTStd-Roman"/>
                <w:spacing w:val="-2"/>
                <w:lang w:eastAsia="zh-CN"/>
              </w:rPr>
              <w:t xml:space="preserve">and </w:t>
            </w:r>
            <w:r w:rsidRPr="00D2140A">
              <w:rPr>
                <w:rFonts w:ascii="TimesLTStd-Roman" w:eastAsia="等线" w:hAnsi="TimesLTStd-Roman"/>
                <w:i/>
                <w:spacing w:val="-2"/>
              </w:rPr>
              <w:t xml:space="preserve"> </w:t>
            </w:r>
            <w:r w:rsidRPr="00D2140A">
              <w:rPr>
                <w:rFonts w:ascii="TimesLTStd-Roman" w:eastAsia="等线" w:hAnsi="TimesLTStd-Roman"/>
                <w:i/>
                <w:spacing w:val="-2"/>
                <w:lang w:eastAsia="zh-CN"/>
              </w:rPr>
              <w:t>b</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i/>
                <w:spacing w:val="-2"/>
              </w:rPr>
              <w:t>A</w:t>
            </w:r>
            <w:r w:rsidRPr="00D2140A">
              <w:rPr>
                <w:rFonts w:ascii="TimesLTStd-Roman" w:eastAsia="等线" w:hAnsi="TimesLTStd-Roman"/>
                <w:i/>
                <w:spacing w:val="-2"/>
                <w:vertAlign w:val="subscript"/>
                <w:lang w:eastAsia="zh-CN"/>
              </w:rPr>
              <w:t>cs</w:t>
            </w:r>
            <w:r w:rsidRPr="00D2140A">
              <w:rPr>
                <w:rFonts w:ascii="TimesLTStd-Roman" w:eastAsia="等线" w:hAnsi="TimesLTStd-Roman"/>
                <w:b/>
                <w:spacing w:val="-2"/>
              </w:rPr>
              <w:t xml:space="preserve"> then</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18.</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i/>
                <w:spacing w:val="-2"/>
                <w:lang w:val="en" w:eastAsia="zh-CN"/>
              </w:rPr>
              <w:t xml:space="preserve">       num</w:t>
            </w:r>
            <w:r w:rsidRPr="00D2140A">
              <w:rPr>
                <w:rFonts w:ascii="TimesLTStd-Roman" w:eastAsia="等线" w:hAnsi="TimesLTStd-Roman"/>
                <w:spacing w:val="-2"/>
                <w:lang w:val="en" w:eastAsia="zh-CN"/>
              </w:rPr>
              <w:t>(</w:t>
            </w:r>
            <w:r w:rsidRPr="00D2140A">
              <w:rPr>
                <w:rFonts w:ascii="TimesLTStd-Roman" w:eastAsia="等线" w:hAnsi="TimesLTStd-Roman"/>
                <w:i/>
                <w:spacing w:val="-2"/>
                <w:lang w:eastAsia="zh-CN"/>
              </w:rPr>
              <w:t>b</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19.</w:t>
            </w:r>
            <w:r w:rsidRPr="00D2140A">
              <w:rPr>
                <w:rFonts w:ascii="TimesLTStd-Roman" w:eastAsia="等线" w:hAnsi="TimesLTStd-Roman"/>
                <w:spacing w:val="-2"/>
              </w:rPr>
              <w:t xml:space="preserve">          </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b/>
                <w:spacing w:val="-2"/>
              </w:rPr>
              <w:t>end if</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20.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delete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cs="TimesLTStd-Roman"/>
                <w:spacing w:val="-2"/>
                <w:lang w:val="en" w:eastAsia="zh-CN"/>
              </w:rPr>
              <w:t>[2]);</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 xml:space="preserve">21.       </w:t>
            </w:r>
            <w:r w:rsidRPr="00D2140A">
              <w:rPr>
                <w:rFonts w:ascii="TimesLTStd-Roman" w:eastAsia="等线" w:hAnsi="TimesLTStd-Roman"/>
                <w:b/>
                <w:spacing w:val="-2"/>
              </w:rPr>
              <w:t xml:space="preserve"> </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 xml:space="preserve">for </w:t>
            </w:r>
            <w:r w:rsidRPr="00D2140A">
              <w:rPr>
                <w:rFonts w:ascii="TimesLTStd-Roman" w:eastAsia="等线" w:hAnsi="TimesLTStd-Roman"/>
                <w:spacing w:val="-2"/>
              </w:rPr>
              <w:t xml:space="preserve">each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j</w:t>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b/>
                <w:spacing w:val="-2"/>
              </w:rPr>
              <w:t>do</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 xml:space="preserve">22.                                </w:t>
            </w:r>
            <w:r w:rsidRPr="00D2140A">
              <w:rPr>
                <w:rFonts w:ascii="TimesLTStd-Roman" w:eastAsia="等线" w:hAnsi="TimesLTStd-Roman"/>
                <w:spacing w:val="-2"/>
              </w:rPr>
              <w:t xml:space="preserve"> </w:t>
            </w:r>
            <w:r w:rsidRPr="00D2140A">
              <w:rPr>
                <w:rFonts w:ascii="TimesLTStd-Roman" w:eastAsia="等线" w:hAnsi="TimesLTStd-Roman"/>
                <w:b/>
                <w:spacing w:val="-2"/>
              </w:rPr>
              <w:t>if</w:t>
            </w:r>
            <w:r w:rsidRPr="00D2140A">
              <w:rPr>
                <w:rFonts w:ascii="TimesLTStd-Roman" w:eastAsia="等线" w:hAnsi="TimesLTStd-Roman"/>
                <w:b/>
                <w:spacing w:val="-2"/>
                <w:lang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j</w:t>
            </w:r>
            <w:r w:rsidRPr="00D2140A">
              <w:rPr>
                <w:rFonts w:ascii="TimesLTStd-Roman" w:eastAsia="等线" w:hAnsi="TimesLTStd-Roman"/>
                <w:b/>
                <w:spacing w:val="-2"/>
                <w:lang w:val="en" w:eastAsia="zh-CN"/>
              </w:rPr>
              <w:t xml:space="preserve"> </w:t>
            </w:r>
            <w:r w:rsidRPr="00D2140A">
              <w:rPr>
                <w:rFonts w:ascii="TimesLTStd-Roman" w:eastAsia="等线" w:hAnsi="TimesLTStd-Roman"/>
                <w:spacing w:val="-2"/>
              </w:rPr>
              <w:sym w:font="Symbol" w:char="F0CB"/>
            </w:r>
            <w:r w:rsidRPr="00D2140A">
              <w:rPr>
                <w:rFonts w:ascii="TimesLTStd-Roman" w:eastAsia="等线" w:hAnsi="TimesLTStd-Roman"/>
                <w:spacing w:val="-2"/>
                <w:lang w:eastAsia="zh-CN"/>
              </w:rPr>
              <w:t xml:space="preserve">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[2]</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b/>
                <w:spacing w:val="-2"/>
              </w:rPr>
              <w:t>then</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 xml:space="preserve">23.                                   </w:t>
            </w:r>
            <w:r w:rsidRPr="00D2140A">
              <w:rPr>
                <w:rFonts w:ascii="TimesLTStd-Roman" w:eastAsia="等线" w:hAnsi="TimesLTStd-Roman"/>
                <w:b/>
                <w:spacing w:val="-2"/>
                <w:lang w:val="en" w:eastAsia="zh-CN"/>
              </w:rPr>
              <w:t xml:space="preserve"> continue</w:t>
            </w:r>
            <w:r w:rsidRPr="00D2140A">
              <w:rPr>
                <w:rFonts w:ascii="TimesLTStd-Roman" w:eastAsia="等线" w:hAnsi="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24.</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 xml:space="preserve">end </w:t>
            </w:r>
            <w:r w:rsidRPr="00D2140A">
              <w:rPr>
                <w:rFonts w:ascii="TimesLTStd-Roman" w:eastAsia="等线" w:hAnsi="TimesLTStd-Roman"/>
                <w:b/>
                <w:spacing w:val="-2"/>
                <w:lang w:eastAsia="zh-CN"/>
              </w:rPr>
              <w:t>if</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25.</w:t>
            </w:r>
            <w:r w:rsidRPr="00D2140A">
              <w:rPr>
                <w:rFonts w:ascii="TimesLTStd-Roman" w:eastAsia="等线" w:hAnsi="TimesLTStd-Roman"/>
                <w:spacing w:val="-2"/>
              </w:rPr>
              <w:t xml:space="preserve"> </w:t>
            </w:r>
            <w:r w:rsidRPr="00D2140A">
              <w:rPr>
                <w:rFonts w:ascii="TimesLTStd-Roman" w:eastAsia="等线" w:hAnsi="TimesLTStd-Roman"/>
                <w:b/>
                <w:spacing w:val="-2"/>
              </w:rPr>
              <w:t xml:space="preserve"> </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if</w:t>
            </w:r>
            <w:r w:rsidRPr="00D2140A">
              <w:rPr>
                <w:rFonts w:ascii="TimesLTStd-Roman" w:eastAsia="等线" w:hAnsi="TimesLTStd-Roman"/>
                <w:spacing w:val="-2"/>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CD"/>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sym w:font="Symbol" w:char="F068"/>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[2] </w:t>
            </w:r>
            <w:r w:rsidRPr="00D2140A">
              <w:rPr>
                <w:rFonts w:ascii="TimesLTStd-Roman" w:eastAsia="等线" w:hAnsi="TimesLTStd-Roman"/>
                <w:b/>
                <w:spacing w:val="-2"/>
              </w:rPr>
              <w:t>then</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26.</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if</w:t>
            </w:r>
            <w:r w:rsidRPr="00D2140A">
              <w:rPr>
                <w:rFonts w:ascii="TimesLTStd-Roman" w:eastAsia="等线" w:hAnsi="TimesLTStd-Roman"/>
                <w:spacing w:val="-2"/>
              </w:rPr>
              <w:t xml:space="preserve"> </w:t>
            </w:r>
            <w:r w:rsidR="00191838">
              <w:rPr>
                <w:rFonts w:ascii="TimesLTStd-Roman" w:eastAsia="等线" w:hAnsi="TimesLTStd-Roman" w:hint="eastAsia"/>
                <w:i/>
                <w:spacing w:val="-2"/>
                <w:lang w:eastAsia="zh-CN"/>
              </w:rPr>
              <w:t>e</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j</w:t>
            </w:r>
            <w:r w:rsidRPr="00D2140A">
              <w:rPr>
                <w:rFonts w:ascii="TimesLTStd-Roman" w:eastAsia="等线" w:hAnsi="TimesLTStd-Roman"/>
                <w:spacing w:val="-2"/>
                <w:lang w:eastAsia="zh-CN"/>
              </w:rPr>
              <w:t>,</w:t>
            </w:r>
            <w:r w:rsidRPr="00D2140A">
              <w:rPr>
                <w:rFonts w:ascii="TimesLTStd-Roman" w:eastAsia="等线" w:hAnsi="TimesLTStd-Roman"/>
                <w:b/>
                <w:spacing w:val="-2"/>
                <w:lang w:eastAsia="zh-CN"/>
              </w:rPr>
              <w:t xml:space="preserve"> </w:t>
            </w:r>
            <w:r w:rsidRPr="00D2140A">
              <w:rPr>
                <w:rFonts w:ascii="TimesLTStd-Roman" w:eastAsia="等线" w:hAnsi="TimesLTStd-Roman"/>
                <w:spacing w:val="-2"/>
                <w:lang w:eastAsia="zh-CN"/>
              </w:rPr>
              <w:t xml:space="preserve">and </w:t>
            </w:r>
            <w:r w:rsidRPr="00D2140A">
              <w:rPr>
                <w:rFonts w:ascii="TimesLTStd-Roman" w:eastAsia="等线" w:hAnsi="TimesLTStd-Roman"/>
                <w:i/>
                <w:spacing w:val="-2"/>
              </w:rPr>
              <w:t xml:space="preserve"> </w:t>
            </w:r>
            <w:r w:rsidR="00191838">
              <w:rPr>
                <w:rFonts w:ascii="TimesLTStd-Roman" w:eastAsia="等线" w:hAnsi="TimesLTStd-Roman" w:hint="eastAsia"/>
                <w:i/>
                <w:spacing w:val="-2"/>
                <w:lang w:eastAsia="zh-CN"/>
              </w:rPr>
              <w:t>e</w:t>
            </w:r>
            <w:r w:rsidRPr="00D2140A">
              <w:rPr>
                <w:rFonts w:ascii="TimesLTStd-Roman" w:eastAsia="等线" w:hAnsi="TimesLTStd-Roman"/>
                <w:spacing w:val="-2"/>
                <w:lang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i/>
                <w:spacing w:val="-2"/>
              </w:rPr>
              <w:t>A</w:t>
            </w:r>
            <w:r w:rsidRPr="00D2140A">
              <w:rPr>
                <w:rFonts w:ascii="TimesLTStd-Roman" w:eastAsia="等线" w:hAnsi="TimesLTStd-Roman"/>
                <w:i/>
                <w:spacing w:val="-2"/>
                <w:vertAlign w:val="subscript"/>
                <w:lang w:eastAsia="zh-CN"/>
              </w:rPr>
              <w:t>le</w:t>
            </w:r>
            <w:r w:rsidRPr="00D2140A">
              <w:rPr>
                <w:rFonts w:ascii="TimesLTStd-Roman" w:eastAsia="等线" w:hAnsi="TimesLTStd-Roman"/>
                <w:b/>
                <w:spacing w:val="-2"/>
              </w:rPr>
              <w:t xml:space="preserve"> then</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27.</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i/>
                <w:spacing w:val="-2"/>
                <w:lang w:val="en" w:eastAsia="zh-CN"/>
              </w:rPr>
              <w:t xml:space="preserve">                 num</w:t>
            </w:r>
            <w:r w:rsidRPr="00D2140A">
              <w:rPr>
                <w:rFonts w:ascii="TimesLTStd-Roman" w:eastAsia="等线" w:hAnsi="TimesLTStd-Roman"/>
                <w:spacing w:val="-2"/>
                <w:lang w:val="en" w:eastAsia="zh-CN"/>
              </w:rPr>
              <w:t>(</w:t>
            </w:r>
            <w:r w:rsidR="00191838">
              <w:rPr>
                <w:rFonts w:ascii="TimesLTStd-Roman" w:eastAsia="等线" w:hAnsi="TimesLTStd-Roman" w:hint="eastAsia"/>
                <w:i/>
                <w:spacing w:val="-2"/>
                <w:lang w:eastAsia="zh-CN"/>
              </w:rPr>
              <w:t>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D2140A">
              <w:rPr>
                <w:rFonts w:ascii="TimesLTStd-Roman" w:eastAsia="等线" w:hAnsi="TimesLTStd-Roman"/>
                <w:spacing w:val="-2"/>
                <w:lang w:eastAsia="zh-CN"/>
              </w:rPr>
              <w:t>28.</w:t>
            </w:r>
            <w:r w:rsidRPr="00D2140A">
              <w:rPr>
                <w:rFonts w:ascii="TimesLTStd-Roman" w:eastAsia="等线" w:hAnsi="TimesLTStd-Roman"/>
                <w:spacing w:val="-2"/>
              </w:rPr>
              <w:t xml:space="preserve">          </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b/>
                <w:spacing w:val="-2"/>
              </w:rPr>
              <w:t>end if</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spacing w:val="-2"/>
                <w:lang w:eastAsia="zh-CN"/>
              </w:rPr>
              <w:t xml:space="preserve">29.           </w:t>
            </w:r>
            <w:r w:rsidRPr="00D2140A">
              <w:rPr>
                <w:rFonts w:ascii="TimesLTStd-Roman" w:eastAsia="等线" w:hAnsi="TimesLTStd-Roman" w:cs="TimesLTStd-Roman"/>
                <w:spacing w:val="-2"/>
                <w:lang w:val="en" w:eastAsia="zh-CN"/>
              </w:rPr>
              <w:sym w:font="Symbol" w:char="F077"/>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D2140A">
              <w:rPr>
                <w:rFonts w:ascii="TimesLTStd-Roman" w:eastAsia="等线" w:hAnsi="TimesLTStd-Roman" w:cs="TimesLTStd-Roman"/>
                <w:spacing w:val="-2"/>
                <w:lang w:val="en" w:eastAsia="zh-CN"/>
              </w:rPr>
              <w:sym w:font="Symbol" w:char="F077"/>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i/>
                <w:spacing w:val="-2"/>
                <w:vertAlign w:val="superscript"/>
                <w:lang w:val="en" w:eastAsia="zh-CN"/>
              </w:rPr>
              <w:t>num</w:t>
            </w:r>
            <w:r w:rsidRPr="00D2140A">
              <w:rPr>
                <w:rFonts w:ascii="TimesLTStd-Roman" w:eastAsia="等线" w:hAnsi="TimesLTStd-Roman"/>
                <w:spacing w:val="-2"/>
                <w:vertAlign w:val="superscript"/>
                <w:lang w:val="en" w:eastAsia="zh-CN"/>
              </w:rPr>
              <w:t>(</w:t>
            </w:r>
            <w:r w:rsidRPr="00D2140A">
              <w:rPr>
                <w:rFonts w:ascii="TimesLTStd-Roman" w:eastAsia="等线" w:hAnsi="TimesLTStd-Roman"/>
                <w:i/>
                <w:spacing w:val="-2"/>
                <w:vertAlign w:val="superscript"/>
              </w:rPr>
              <w:t xml:space="preserve"> a</w:t>
            </w:r>
            <w:r w:rsidRPr="00D2140A">
              <w:rPr>
                <w:rFonts w:ascii="TimesLTStd-Roman" w:eastAsia="等线" w:hAnsi="TimesLTStd-Roman" w:cs="TimesLTStd-Roman"/>
                <w:spacing w:val="-2"/>
                <w:vertAlign w:val="superscript"/>
                <w:lang w:val="en" w:eastAsia="zh-CN"/>
              </w:rPr>
              <w:t xml:space="preserve"> ,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spacing w:val="-2"/>
                <w:vertAlign w:val="superscript"/>
                <w:lang w:val="en" w:eastAsia="zh-CN"/>
              </w:rPr>
              <w:t>)</w:t>
            </w:r>
            <w:r w:rsidRPr="00D2140A">
              <w:rPr>
                <w:rFonts w:ascii="TimesLTStd-Roman" w:eastAsia="等线" w:hAnsi="TimesLTStd-Roman"/>
                <w:spacing w:val="-2"/>
                <w:lang w:val="en" w:eastAsia="zh-CN"/>
              </w:rPr>
              <w:t xml:space="preserve"> </w:t>
            </w:r>
            <w:r w:rsidRPr="00D2140A">
              <w:rPr>
                <w:rFonts w:ascii="TimesLTStd-Roman" w:eastAsia="等线" w:hAnsi="TimesLTStd-Roman"/>
                <w:spacing w:val="-2"/>
                <w:lang w:val="en" w:eastAsia="zh-CN"/>
              </w:rPr>
              <w:sym w:font="Symbol" w:char="F0D9"/>
            </w:r>
            <w:r w:rsidRPr="00D2140A">
              <w:rPr>
                <w:rFonts w:ascii="TimesLTStd-Roman" w:eastAsia="等线" w:hAnsi="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b/>
                <w:spacing w:val="-2"/>
                <w:lang w:val="en"/>
              </w:rPr>
              <w:t xml:space="preserve"> </w:t>
            </w:r>
            <w:r w:rsidRPr="00D2140A">
              <w:rPr>
                <w:rFonts w:ascii="TimesLTStd-Roman" w:eastAsia="等线" w:hAnsi="TimesLTStd-Roman"/>
                <w:i/>
                <w:spacing w:val="-2"/>
                <w:vertAlign w:val="superscript"/>
                <w:lang w:val="en" w:eastAsia="zh-CN"/>
              </w:rPr>
              <w:t>num</w:t>
            </w:r>
            <w:r w:rsidRPr="00D2140A">
              <w:rPr>
                <w:rFonts w:ascii="TimesLTStd-Roman" w:eastAsia="等线" w:hAnsi="TimesLTStd-Roman"/>
                <w:spacing w:val="-2"/>
                <w:vertAlign w:val="superscript"/>
                <w:lang w:val="en" w:eastAsia="zh-CN"/>
              </w:rPr>
              <w:t>(</w:t>
            </w:r>
            <w:r w:rsidRPr="00D2140A">
              <w:rPr>
                <w:rFonts w:ascii="TimesLTStd-Roman" w:eastAsia="等线" w:hAnsi="TimesLTStd-Roman"/>
                <w:i/>
                <w:spacing w:val="-2"/>
                <w:vertAlign w:val="superscript"/>
                <w:lang w:val="en"/>
              </w:rPr>
              <w:t xml:space="preserve"> </w:t>
            </w:r>
            <w:r w:rsidRPr="00D2140A">
              <w:rPr>
                <w:rFonts w:ascii="TimesLTStd-Roman" w:eastAsia="等线" w:hAnsi="TimesLTStd-Roman"/>
                <w:i/>
                <w:spacing w:val="-2"/>
                <w:vertAlign w:val="superscript"/>
                <w:lang w:eastAsia="zh-CN"/>
              </w:rPr>
              <w:t>b</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spacing w:val="-2"/>
                <w:vertAlign w:val="superscript"/>
                <w:lang w:val="en" w:eastAsia="zh-CN"/>
              </w:rPr>
              <w:t>)</w:t>
            </w:r>
            <w:r w:rsidRPr="00D2140A">
              <w:rPr>
                <w:rFonts w:ascii="TimesLTStd-Roman" w:eastAsia="等线" w:hAnsi="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i/>
                <w:spacing w:val="-2"/>
                <w:vertAlign w:val="superscript"/>
                <w:lang w:val="en" w:eastAsia="zh-CN"/>
              </w:rPr>
              <w:t>num</w:t>
            </w:r>
            <w:r w:rsidRPr="00D2140A">
              <w:rPr>
                <w:rFonts w:ascii="TimesLTStd-Roman" w:eastAsia="等线" w:hAnsi="TimesLTStd-Roman"/>
                <w:spacing w:val="-2"/>
                <w:vertAlign w:val="superscript"/>
                <w:lang w:val="en" w:eastAsia="zh-CN"/>
              </w:rPr>
              <w:t>(</w:t>
            </w:r>
            <w:r w:rsidRPr="00D2140A">
              <w:rPr>
                <w:rFonts w:ascii="TimesLTStd-Roman" w:eastAsia="等线" w:hAnsi="TimesLTStd-Roman"/>
                <w:i/>
                <w:spacing w:val="-2"/>
                <w:vertAlign w:val="superscript"/>
                <w:lang w:val="en"/>
              </w:rPr>
              <w:t xml:space="preserve"> </w:t>
            </w:r>
            <w:r w:rsidR="00191838">
              <w:rPr>
                <w:rFonts w:ascii="TimesLTStd-Roman" w:eastAsia="等线" w:hAnsi="TimesLTStd-Roman" w:hint="eastAsia"/>
                <w:i/>
                <w:spacing w:val="-2"/>
                <w:vertAlign w:val="superscript"/>
                <w:lang w:eastAsia="zh-CN"/>
              </w:rPr>
              <w:t>e</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spacing w:val="-2"/>
                <w:vertAlign w:val="superscript"/>
                <w:lang w:val="en" w:eastAsia="zh-CN"/>
              </w:rPr>
              <w:t>)</w:t>
            </w:r>
            <w:r w:rsidRPr="00D2140A">
              <w:rPr>
                <w:rFonts w:ascii="TimesLTStd-Roman" w:eastAsia="等线" w:hAnsi="TimesLTStd-Roman" w:cs="TimesLTStd-Roman"/>
                <w:spacing w:val="-2"/>
                <w:lang w:val="en" w:eastAsia="zh-CN"/>
              </w:rPr>
              <w:t>&gt;;</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cs="TimesLTStd-Roman"/>
                <w:spacing w:val="-2"/>
                <w:lang w:val="en" w:eastAsia="zh-CN"/>
              </w:rPr>
              <w:t xml:space="preserve">30.                                   </w:t>
            </w:r>
            <w:r w:rsidRPr="0020470A">
              <w:rPr>
                <w:rFonts w:ascii="TimesLTStd-Roman" w:eastAsia="等线" w:hAnsi="TimesLTStd-Roman" w:cs="TimesLTStd-Roman"/>
                <w:i/>
                <w:spacing w:val="-2"/>
                <w:lang w:val="en" w:eastAsia="zh-CN"/>
              </w:rPr>
              <w:t>A</w:t>
            </w:r>
            <w:r w:rsidRPr="002047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AC"/>
            </w:r>
            <w:r w:rsidRPr="00D2140A">
              <w:rPr>
                <w:rFonts w:ascii="TimesLTStd-Roman" w:eastAsia="等线" w:hAnsi="TimesLTStd-Roman"/>
                <w:spacing w:val="-2"/>
                <w:lang w:eastAsia="zh-CN"/>
              </w:rPr>
              <w:t xml:space="preserve"> </w:t>
            </w:r>
            <w:r w:rsidRPr="0020470A">
              <w:rPr>
                <w:rFonts w:ascii="TimesLTStd-Roman" w:eastAsia="等线" w:hAnsi="TimesLTStd-Roman" w:cs="TimesLTStd-Roman"/>
                <w:i/>
                <w:spacing w:val="-2"/>
                <w:lang w:val="en" w:eastAsia="zh-CN"/>
              </w:rPr>
              <w:t>A</w:t>
            </w:r>
            <w:r w:rsidRPr="002047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77"/>
            </w:r>
            <w:r w:rsidRPr="00D2140A">
              <w:rPr>
                <w:rFonts w:ascii="TimesLTStd-Roman" w:eastAsia="等线" w:hAnsi="TimesLTStd-Roman" w:cs="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31.</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end if</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rPr>
            </w:pPr>
            <w:r w:rsidRPr="00D2140A">
              <w:rPr>
                <w:rFonts w:ascii="TimesLTStd-Roman" w:eastAsia="等线" w:hAnsi="TimesLTStd-Roman"/>
                <w:spacing w:val="-2"/>
                <w:lang w:eastAsia="zh-CN"/>
              </w:rPr>
              <w:t>32.</w:t>
            </w:r>
            <w:r w:rsidRPr="00D2140A">
              <w:rPr>
                <w:rFonts w:ascii="TimesLTStd-Roman" w:eastAsia="等线" w:hAnsi="TimesLTStd-Roman"/>
                <w:spacing w:val="-2"/>
              </w:rPr>
              <w:t xml:space="preserve">    </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end for</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D2140A">
              <w:rPr>
                <w:rFonts w:ascii="TimesLTStd-Roman" w:eastAsia="等线" w:hAnsi="TimesLTStd-Roman"/>
                <w:spacing w:val="-2"/>
                <w:lang w:eastAsia="zh-CN"/>
              </w:rPr>
              <w:t>33.</w:t>
            </w:r>
            <w:r w:rsidRPr="00D2140A">
              <w:rPr>
                <w:rFonts w:ascii="TimesLTStd-Roman" w:eastAsia="等线" w:hAnsi="TimesLTStd-Roman"/>
                <w:spacing w:val="-2"/>
              </w:rPr>
              <w:t xml:space="preserve">  </w:t>
            </w:r>
            <w:r w:rsidRPr="00D2140A">
              <w:rPr>
                <w:rFonts w:ascii="TimesLTStd-Roman" w:eastAsia="等线" w:hAnsi="TimesLTStd-Roman"/>
                <w:spacing w:val="-2"/>
                <w:lang w:eastAsia="zh-CN"/>
              </w:rPr>
              <w:t xml:space="preserve">                      </w:t>
            </w:r>
            <w:r w:rsidRPr="00D2140A">
              <w:rPr>
                <w:rFonts w:ascii="TimesLTStd-Roman" w:eastAsia="等线" w:hAnsi="TimesLTStd-Roman"/>
                <w:b/>
                <w:spacing w:val="-2"/>
              </w:rPr>
              <w:t>end</w:t>
            </w:r>
            <w:r w:rsidRPr="00D2140A">
              <w:rPr>
                <w:rFonts w:ascii="TimesLTStd-Roman" w:eastAsia="等线" w:hAnsi="TimesLTStd-Roman"/>
                <w:b/>
                <w:spacing w:val="-2"/>
                <w:lang w:eastAsia="zh-CN"/>
              </w:rPr>
              <w:t xml:space="preserve"> if</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D2140A">
              <w:rPr>
                <w:rFonts w:ascii="TimesLTStd-Roman" w:eastAsia="等线" w:hAnsi="TimesLTStd-Roman"/>
                <w:spacing w:val="-2"/>
                <w:lang w:eastAsia="zh-CN"/>
              </w:rPr>
              <w:t xml:space="preserve">34.                  </w:t>
            </w:r>
            <w:r w:rsidRPr="00D2140A">
              <w:rPr>
                <w:rFonts w:ascii="TimesLTStd-Roman" w:eastAsia="等线" w:hAnsi="TimesLTStd-Roman"/>
                <w:b/>
                <w:spacing w:val="-2"/>
              </w:rPr>
              <w:t>end for</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D2140A">
              <w:rPr>
                <w:rFonts w:ascii="TimesLTStd-Roman" w:eastAsia="等线" w:hAnsi="TimesLTStd-Roman"/>
                <w:spacing w:val="-2"/>
                <w:lang w:eastAsia="zh-CN"/>
              </w:rPr>
              <w:t xml:space="preserve">35.             </w:t>
            </w:r>
            <w:r w:rsidRPr="00D2140A">
              <w:rPr>
                <w:rFonts w:ascii="TimesLTStd-Roman" w:eastAsia="等线" w:hAnsi="TimesLTStd-Roman"/>
                <w:b/>
                <w:spacing w:val="-2"/>
              </w:rPr>
              <w:t>end</w:t>
            </w:r>
            <w:r w:rsidRPr="00D2140A">
              <w:rPr>
                <w:rFonts w:ascii="TimesLTStd-Roman" w:eastAsia="等线" w:hAnsi="TimesLTStd-Roman"/>
                <w:b/>
                <w:spacing w:val="-2"/>
                <w:lang w:eastAsia="zh-CN"/>
              </w:rPr>
              <w:t xml:space="preserve"> if</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b/>
                <w:spacing w:val="-2"/>
                <w:lang w:eastAsia="zh-CN"/>
              </w:rPr>
            </w:pPr>
            <w:r w:rsidRPr="00D2140A">
              <w:rPr>
                <w:rFonts w:ascii="TimesLTStd-Roman" w:eastAsia="等线" w:hAnsi="TimesLTStd-Roman"/>
                <w:spacing w:val="-2"/>
                <w:lang w:eastAsia="zh-CN"/>
              </w:rPr>
              <w:t>36.</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end for</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37.</w:t>
            </w:r>
            <w:r w:rsidRPr="00D2140A">
              <w:rPr>
                <w:rFonts w:ascii="TimesLTStd-Roman" w:eastAsia="等线" w:hAnsi="TimesLTStd-Roman"/>
                <w:b/>
                <w:spacing w:val="-2"/>
                <w:lang w:eastAsia="zh-CN"/>
              </w:rPr>
              <w:t xml:space="preserve">  </w:t>
            </w:r>
            <w:r w:rsidRPr="00D2140A">
              <w:rPr>
                <w:rFonts w:ascii="TimesLTStd-Roman" w:eastAsia="等线" w:hAnsi="TimesLTStd-Roman"/>
                <w:b/>
                <w:spacing w:val="-2"/>
              </w:rPr>
              <w:t xml:space="preserve"> end for</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spacing w:val="-2"/>
                <w:lang w:eastAsia="zh-CN"/>
              </w:rPr>
            </w:pPr>
            <w:r w:rsidRPr="00D2140A">
              <w:rPr>
                <w:rFonts w:ascii="TimesLTStd-Roman" w:eastAsia="等线" w:hAnsi="TimesLTStd-Roman"/>
                <w:spacing w:val="-2"/>
                <w:lang w:eastAsia="zh-CN"/>
              </w:rPr>
              <w:t xml:space="preserve">38.  </w:t>
            </w:r>
            <w:r w:rsidRPr="00D2140A">
              <w:rPr>
                <w:rFonts w:ascii="TimesLTStd-Roman" w:eastAsia="等线" w:hAnsi="TimesLTStd-Roman"/>
                <w:b/>
                <w:spacing w:val="-2"/>
              </w:rPr>
              <w:t xml:space="preserve">return </w:t>
            </w:r>
            <w:r w:rsidRPr="00D2140A">
              <w:rPr>
                <w:rFonts w:ascii="TimesLTStd-Roman" w:eastAsia="等线" w:hAnsi="TimesLTStd-Roman" w:cs="TimesLTStd-Roman"/>
                <w:spacing w:val="-2"/>
                <w:lang w:val="en" w:eastAsia="zh-CN"/>
              </w:rPr>
              <w:t xml:space="preserve"> </w:t>
            </w:r>
            <w:r w:rsidRPr="0020470A">
              <w:rPr>
                <w:rFonts w:ascii="TimesLTStd-Roman" w:eastAsia="等线" w:hAnsi="TimesLTStd-Roman" w:cs="TimesLTStd-Roman"/>
                <w:i/>
                <w:spacing w:val="-2"/>
                <w:lang w:val="en" w:eastAsia="zh-CN"/>
              </w:rPr>
              <w:t>A</w:t>
            </w:r>
            <w:r w:rsidRPr="0020470A">
              <w:rPr>
                <w:rFonts w:ascii="TimesLTStd-Roman" w:eastAsia="等线" w:hAnsi="TimesLTStd-Roman" w:cs="TimesLTStd-Roman"/>
                <w:i/>
                <w:spacing w:val="-2"/>
                <w:vertAlign w:val="subscript"/>
                <w:lang w:val="en" w:eastAsia="zh-CN"/>
              </w:rPr>
              <w:t>ps</w:t>
            </w:r>
          </w:p>
        </w:tc>
      </w:tr>
    </w:tbl>
    <w:p w:rsidR="00D2140A" w:rsidRPr="004F7847" w:rsidRDefault="004D3916" w:rsidP="00D2140A">
      <w:pPr>
        <w:suppressAutoHyphens/>
        <w:autoSpaceDE w:val="0"/>
        <w:autoSpaceDN w:val="0"/>
        <w:adjustRightInd w:val="0"/>
        <w:spacing w:before="260" w:line="252" w:lineRule="auto"/>
        <w:ind w:firstLineChars="100" w:firstLine="198"/>
        <w:jc w:val="both"/>
        <w:rPr>
          <w:rFonts w:ascii="TimesLTStd-Roman" w:eastAsia="等线" w:hAnsi="TimesLTStd-Roman" w:cs="TimesLTStd-Roman"/>
          <w:spacing w:val="-2"/>
          <w:lang w:val="en" w:eastAsia="zh-CN"/>
        </w:rPr>
      </w:pPr>
      <w:r>
        <w:rPr>
          <w:rFonts w:ascii="TimesLTStd-Roman" w:eastAsia="等线" w:hAnsi="TimesLTStd-Roman" w:cs="TimesLTStd-Roman" w:hint="eastAsia"/>
          <w:spacing w:val="-2"/>
          <w:lang w:eastAsia="zh-CN"/>
        </w:rPr>
        <w:t xml:space="preserve">In </w:t>
      </w:r>
      <w:r w:rsidR="00D2140A" w:rsidRPr="00D2140A">
        <w:rPr>
          <w:rFonts w:ascii="TimesLTStd-Roman" w:eastAsia="等线" w:hAnsi="TimesLTStd-Roman" w:cs="TimesLTStd-Roman"/>
          <w:spacing w:val="-2"/>
        </w:rPr>
        <w:t>Algorithm</w:t>
      </w:r>
      <w:r w:rsidR="00D2140A" w:rsidRPr="00D2140A">
        <w:rPr>
          <w:rFonts w:ascii="TimesLTStd-Roman" w:eastAsia="等线" w:hAnsi="TimesLTStd-Roman" w:cs="TimesLTStd-Roman"/>
          <w:spacing w:val="-2"/>
          <w:lang w:eastAsia="zh-CN"/>
        </w:rPr>
        <w:t xml:space="preserve"> 5</w:t>
      </w:r>
      <w:r>
        <w:rPr>
          <w:rFonts w:ascii="TimesLTStd-Roman" w:eastAsia="等线" w:hAnsi="TimesLTStd-Roman" w:cs="TimesLTStd-Roman" w:hint="eastAsia"/>
          <w:spacing w:val="-2"/>
          <w:lang w:eastAsia="zh-CN"/>
        </w:rPr>
        <w:t>,</w:t>
      </w:r>
      <w:r w:rsidR="00D2140A" w:rsidRPr="00D2140A">
        <w:rPr>
          <w:rFonts w:ascii="TimesLTStd-Roman" w:eastAsia="等线" w:hAnsi="TimesLTStd-Roman" w:cs="TimesLTStd-Roman"/>
          <w:spacing w:val="-2"/>
          <w:lang w:eastAsia="zh-CN"/>
        </w:rPr>
        <w:t xml:space="preserve"> </w:t>
      </w:r>
      <w:r>
        <w:rPr>
          <w:rFonts w:ascii="TimesLTStd-Roman" w:eastAsia="等线" w:hAnsi="TimesLTStd-Roman" w:cs="TimesLTStd-Roman" w:hint="eastAsia"/>
          <w:spacing w:val="-2"/>
          <w:lang w:eastAsia="zh-CN"/>
        </w:rPr>
        <w:t>s</w:t>
      </w:r>
      <w:r w:rsidR="00D2140A" w:rsidRPr="00D2140A">
        <w:rPr>
          <w:rFonts w:ascii="TimesLTStd-Roman" w:eastAsia="等线" w:hAnsi="TimesLTStd-Roman" w:cs="TimesLTStd-Roman"/>
          <w:spacing w:val="-2"/>
          <w:lang w:eastAsia="zh-CN"/>
        </w:rPr>
        <w:t xml:space="preserve">tep 1 initializes </w:t>
      </w:r>
      <w:proofErr w:type="gramStart"/>
      <w:r w:rsidR="00D2140A" w:rsidRPr="00D2140A">
        <w:rPr>
          <w:rFonts w:ascii="TimesLTStd-Roman" w:eastAsia="等线" w:hAnsi="TimesLTStd-Roman" w:cs="TimesLTStd-Roman"/>
          <w:spacing w:val="-2"/>
          <w:lang w:eastAsia="zh-CN"/>
        </w:rPr>
        <w:t xml:space="preserve">variable </w:t>
      </w:r>
      <w:proofErr w:type="gramEnd"/>
      <w:r w:rsidR="00D2140A" w:rsidRPr="00D2140A">
        <w:rPr>
          <w:rFonts w:ascii="TimesLTStd-Roman" w:eastAsia="等线" w:hAnsi="TimesLTStd-Roman" w:cs="TimesLTStd-Roman"/>
          <w:spacing w:val="-2"/>
          <w:lang w:val="en" w:eastAsia="zh-CN"/>
        </w:rPr>
        <w:sym w:font="Symbol" w:char="F077"/>
      </w:r>
      <w:r w:rsidR="00D2140A" w:rsidRPr="00D2140A">
        <w:rPr>
          <w:rFonts w:ascii="TimesLTStd-Roman" w:eastAsia="等线" w:hAnsi="TimesLTStd-Roman" w:cs="TimesLTStd-Roman"/>
          <w:spacing w:val="-2"/>
          <w:lang w:eastAsia="zh-CN"/>
        </w:rPr>
        <w:t xml:space="preserve">, </w:t>
      </w:r>
      <w:r w:rsidR="00D2140A" w:rsidRPr="00D2140A">
        <w:rPr>
          <w:rFonts w:ascii="TimesLTStd-Roman" w:eastAsia="等线" w:hAnsi="TimesLTStd-Roman" w:cs="TimesLTStd-Roman"/>
          <w:spacing w:val="-2"/>
          <w:lang w:val="en" w:eastAsia="zh-CN"/>
        </w:rPr>
        <w:sym w:font="Symbol" w:char="F068"/>
      </w:r>
      <w:r w:rsidR="00D2140A" w:rsidRPr="00D2140A">
        <w:rPr>
          <w:rFonts w:ascii="TimesLTStd-Roman" w:eastAsia="等线" w:hAnsi="TimesLTStd-Roman" w:cs="TimesLTStd-Roman"/>
          <w:spacing w:val="-2"/>
          <w:lang w:eastAsia="zh-CN"/>
        </w:rPr>
        <w:t xml:space="preserve">, and </w:t>
      </w:r>
      <w:r w:rsidR="00D2140A" w:rsidRPr="00D2140A">
        <w:rPr>
          <w:rFonts w:ascii="TimesLTStd-Roman" w:eastAsia="等线" w:hAnsi="TimesLTStd-Roman" w:cs="TimesLTStd-Roman"/>
          <w:i/>
          <w:spacing w:val="-2"/>
          <w:lang w:val="en" w:eastAsia="zh-CN"/>
        </w:rPr>
        <w:t>A</w:t>
      </w:r>
      <w:r w:rsidR="00D2140A" w:rsidRPr="00D2140A">
        <w:rPr>
          <w:rFonts w:ascii="TimesLTStd-Roman" w:eastAsia="等线" w:hAnsi="TimesLTStd-Roman" w:cs="TimesLTStd-Roman"/>
          <w:i/>
          <w:spacing w:val="-2"/>
          <w:vertAlign w:val="subscript"/>
          <w:lang w:val="en" w:eastAsia="zh-CN"/>
        </w:rPr>
        <w:t>ps</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lang w:eastAsia="zh-CN"/>
        </w:rPr>
        <w:t>Steps 2-11 traverse t</w:t>
      </w:r>
      <w:r w:rsidR="00D2140A" w:rsidRPr="00D2140A">
        <w:rPr>
          <w:rFonts w:ascii="TimesLTStd-Roman" w:eastAsia="等线" w:hAnsi="TimesLTStd-Roman" w:cs="TimesLTStd-Roman"/>
          <w:spacing w:val="-2"/>
          <w:lang w:val="en" w:eastAsia="zh-CN"/>
        </w:rPr>
        <w:t xml:space="preserve">he set of loop sequences </w:t>
      </w:r>
      <w:r w:rsidR="00D2140A" w:rsidRPr="00D2140A">
        <w:rPr>
          <w:rFonts w:ascii="TimesLTStd-Roman" w:eastAsia="等线" w:hAnsi="TimesLTStd-Roman" w:cs="TimesLTStd-Roman"/>
          <w:i/>
          <w:spacing w:val="-2"/>
          <w:lang w:val="en" w:eastAsia="zh-CN"/>
        </w:rPr>
        <w:t>S</w:t>
      </w:r>
      <w:r w:rsidR="00D2140A" w:rsidRPr="00D2140A">
        <w:rPr>
          <w:rFonts w:ascii="TimesLTStd-Roman" w:eastAsia="等线" w:hAnsi="TimesLTStd-Roman" w:cs="TimesLTStd-Roman"/>
          <w:i/>
          <w:spacing w:val="-2"/>
          <w:vertAlign w:val="subscript"/>
          <w:lang w:val="en" w:eastAsia="zh-CN"/>
        </w:rPr>
        <w:t>LS</w:t>
      </w:r>
      <w:r w:rsidR="00D2140A" w:rsidRPr="00D2140A">
        <w:rPr>
          <w:rFonts w:ascii="TimesLTStd-Roman" w:eastAsia="等线" w:hAnsi="TimesLTStd-Roman" w:cs="TimesLTStd-Roman"/>
          <w:spacing w:val="-2"/>
          <w:lang w:val="en" w:eastAsia="zh-CN"/>
        </w:rPr>
        <w:t xml:space="preserve">, and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spacing w:val="-2"/>
          <w:lang w:val="en" w:eastAsia="zh-CN"/>
        </w:rPr>
        <w:t xml:space="preserve">. If a loop sequence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i/>
          <w:spacing w:val="-2"/>
          <w:vertAlign w:val="subscript"/>
          <w:lang w:val="en" w:eastAsia="zh-CN"/>
        </w:rPr>
        <w:t>i</w:t>
      </w:r>
      <w:r w:rsidR="00D2140A" w:rsidRPr="00D2140A">
        <w:rPr>
          <w:rFonts w:ascii="TimesLTStd-Roman" w:eastAsia="等线" w:hAnsi="TimesLTStd-Roman" w:cs="TimesLTStd-Roman"/>
          <w:i/>
          <w:spacing w:val="-2"/>
          <w:lang w:val="en" w:eastAsia="zh-CN"/>
        </w:rPr>
        <w:softHyphen/>
      </w:r>
      <w:r w:rsidR="00D2140A" w:rsidRPr="00D2140A">
        <w:rPr>
          <w:rFonts w:ascii="TimesLTStd-Roman" w:eastAsia="等线" w:hAnsi="TimesLTStd-Roman" w:cs="TimesLTStd-Roman"/>
          <w:spacing w:val="-2"/>
          <w:lang w:val="en" w:eastAsia="zh-CN"/>
        </w:rPr>
        <w:t xml:space="preserve"> is a sub-trace of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spacing w:val="-2"/>
          <w:lang w:val="en" w:eastAsia="zh-CN"/>
        </w:rPr>
        <w:t xml:space="preserve">, then a trace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cs="TimesLTStd-Roman"/>
          <w:i/>
          <w:spacing w:val="-2"/>
          <w:lang w:val="en" w:eastAsia="zh-CN"/>
        </w:rPr>
        <w:t xml:space="preserve"> </w:t>
      </w:r>
      <w:r w:rsidR="00D2140A" w:rsidRPr="00D2140A">
        <w:rPr>
          <w:rFonts w:ascii="TimesLTStd-Roman" w:eastAsia="等线" w:hAnsi="TimesLTStd-Roman" w:cs="TimesLTStd-Roman"/>
          <w:spacing w:val="-2"/>
          <w:lang w:val="en" w:eastAsia="zh-CN"/>
        </w:rPr>
        <w:t>is divided into two sub-</w:t>
      </w:r>
      <w:proofErr w:type="gramStart"/>
      <w:r w:rsidR="00D2140A" w:rsidRPr="00D2140A">
        <w:rPr>
          <w:rFonts w:ascii="TimesLTStd-Roman" w:eastAsia="等线" w:hAnsi="TimesLTStd-Roman" w:cs="TimesLTStd-Roman"/>
          <w:spacing w:val="-2"/>
          <w:lang w:val="en" w:eastAsia="zh-CN"/>
        </w:rPr>
        <w:t xml:space="preserve">traces </w:t>
      </w:r>
      <w:proofErr w:type="gramEnd"/>
      <w:r w:rsidR="00D2140A" w:rsidRPr="00D2140A">
        <w:rPr>
          <w:rFonts w:ascii="TimesLTStd-Roman" w:eastAsia="等线" w:hAnsi="TimesLTStd-Roman" w:cs="TimesLTStd-Roman"/>
          <w:spacing w:val="-2"/>
          <w:lang w:val="en" w:eastAsia="zh-CN"/>
        </w:rPr>
        <w:sym w:font="Symbol" w:char="F068"/>
      </w:r>
      <w:r w:rsidR="00D2140A" w:rsidRPr="00D2140A">
        <w:rPr>
          <w:rFonts w:ascii="TimesLTStd-Roman" w:eastAsia="等线" w:hAnsi="TimesLTStd-Roman" w:cs="TimesLTStd-Roman"/>
          <w:spacing w:val="-2"/>
          <w:lang w:val="en" w:eastAsia="zh-CN"/>
        </w:rPr>
        <w:t xml:space="preserve">, and the number of the loop sequence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i/>
          <w:spacing w:val="-2"/>
          <w:vertAlign w:val="subscript"/>
          <w:lang w:val="en" w:eastAsia="zh-CN"/>
        </w:rPr>
        <w:t>i</w:t>
      </w:r>
      <w:r w:rsidR="00D2140A" w:rsidRPr="00D2140A">
        <w:rPr>
          <w:rFonts w:ascii="TimesLTStd-Roman" w:eastAsia="等线" w:hAnsi="TimesLTStd-Roman" w:cs="TimesLTStd-Roman"/>
          <w:i/>
          <w:spacing w:val="-2"/>
          <w:lang w:val="en" w:eastAsia="zh-CN"/>
        </w:rPr>
        <w:softHyphen/>
      </w:r>
      <w:r w:rsidR="00D2140A" w:rsidRPr="00D2140A">
        <w:rPr>
          <w:rFonts w:ascii="TimesLTStd-Roman" w:eastAsia="等线" w:hAnsi="TimesLTStd-Roman" w:cs="TimesLTStd-Roman"/>
          <w:spacing w:val="-2"/>
          <w:lang w:val="en" w:eastAsia="zh-CN"/>
        </w:rPr>
        <w:t xml:space="preserve"> can be obtained from </w:t>
      </w:r>
      <w:r w:rsidR="00D2140A" w:rsidRPr="00D2140A">
        <w:rPr>
          <w:rFonts w:ascii="TimesLTStd-Roman" w:eastAsia="等线" w:hAnsi="TimesLTStd-Roman"/>
          <w:i/>
          <w:spacing w:val="-2"/>
          <w:lang w:val="en" w:eastAsia="zh-CN"/>
        </w:rPr>
        <w:t>num</w:t>
      </w:r>
      <w:r w:rsidR="00D2140A" w:rsidRPr="00D2140A">
        <w:rPr>
          <w:rFonts w:ascii="TimesLTStd-Roman" w:eastAsia="等线" w:hAnsi="TimesLTStd-Roman"/>
          <w:spacing w:val="-2"/>
          <w:lang w:val="en" w:eastAsia="zh-CN"/>
        </w:rPr>
        <w:t>(</w:t>
      </w:r>
      <w:r w:rsidR="00D2140A" w:rsidRPr="00D2140A">
        <w:rPr>
          <w:rFonts w:ascii="TimesLTStd-Roman" w:eastAsia="等线" w:hAnsi="TimesLTStd-Roman"/>
          <w:i/>
          <w:spacing w:val="-2"/>
        </w:rPr>
        <w:t>a</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i/>
          <w:spacing w:val="-2"/>
          <w:lang w:val="en"/>
        </w:rPr>
        <w:t>σ</w:t>
      </w:r>
      <w:r w:rsidR="00D2140A" w:rsidRPr="00D2140A">
        <w:rPr>
          <w:rFonts w:ascii="TimesLTStd-Roman" w:eastAsia="等线" w:hAnsi="TimesLTStd-Roman"/>
          <w:spacing w:val="-2"/>
          <w:lang w:val="en" w:eastAsia="zh-CN"/>
        </w:rPr>
        <w:t xml:space="preserve">), where </w:t>
      </w:r>
      <w:r w:rsidR="00D2140A" w:rsidRPr="00D2140A">
        <w:rPr>
          <w:rFonts w:ascii="TimesLTStd-Roman" w:eastAsia="等线" w:hAnsi="TimesLTStd-Roman"/>
          <w:i/>
          <w:spacing w:val="-2"/>
        </w:rPr>
        <w:t>a</w:t>
      </w:r>
      <w:r w:rsidR="00D2140A" w:rsidRPr="00D2140A">
        <w:rPr>
          <w:rFonts w:ascii="TimesLTStd-Roman" w:eastAsia="等线" w:hAnsi="TimesLTStd-Roman"/>
          <w:spacing w:val="-2"/>
          <w:lang w:eastAsia="zh-CN"/>
        </w:rPr>
        <w:t xml:space="preserve"> </w:t>
      </w:r>
      <w:r w:rsidR="00D2140A" w:rsidRPr="00D2140A">
        <w:rPr>
          <w:rFonts w:ascii="TimesLTStd-Roman" w:eastAsia="等线" w:hAnsi="TimesLTStd-Roman"/>
          <w:spacing w:val="-2"/>
        </w:rPr>
        <w:sym w:font="Symbol" w:char="F0CE"/>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i/>
          <w:spacing w:val="-2"/>
          <w:vertAlign w:val="subscript"/>
          <w:lang w:val="en" w:eastAsia="zh-CN"/>
        </w:rPr>
        <w:t>i</w:t>
      </w:r>
      <w:r w:rsidR="00D2140A" w:rsidRPr="00D2140A">
        <w:rPr>
          <w:rFonts w:ascii="TimesLTStd-Roman" w:eastAsia="等线" w:hAnsi="TimesLTStd-Roman"/>
          <w:spacing w:val="-2"/>
          <w:lang w:eastAsia="zh-CN"/>
        </w:rPr>
        <w:t>,</w:t>
      </w:r>
      <w:r w:rsidR="00D2140A" w:rsidRPr="00D2140A">
        <w:rPr>
          <w:rFonts w:ascii="TimesLTStd-Roman" w:eastAsia="等线" w:hAnsi="TimesLTStd-Roman"/>
          <w:b/>
          <w:spacing w:val="-2"/>
          <w:lang w:eastAsia="zh-CN"/>
        </w:rPr>
        <w:t xml:space="preserve"> </w:t>
      </w:r>
      <w:r w:rsidR="00D2140A" w:rsidRPr="00D2140A">
        <w:rPr>
          <w:rFonts w:ascii="TimesLTStd-Roman" w:eastAsia="等线" w:hAnsi="TimesLTStd-Roman"/>
          <w:spacing w:val="-2"/>
          <w:lang w:eastAsia="zh-CN"/>
        </w:rPr>
        <w:t xml:space="preserve">and </w:t>
      </w:r>
      <w:r w:rsidR="00D2140A" w:rsidRPr="00D2140A">
        <w:rPr>
          <w:rFonts w:ascii="TimesLTStd-Roman" w:eastAsia="等线" w:hAnsi="TimesLTStd-Roman"/>
          <w:i/>
          <w:spacing w:val="-2"/>
        </w:rPr>
        <w:t>a</w:t>
      </w:r>
      <w:r w:rsidR="00D2140A" w:rsidRPr="00D2140A">
        <w:rPr>
          <w:rFonts w:ascii="TimesLTStd-Roman" w:eastAsia="等线" w:hAnsi="TimesLTStd-Roman"/>
          <w:spacing w:val="-2"/>
          <w:lang w:eastAsia="zh-CN"/>
        </w:rPr>
        <w:t xml:space="preserve"> </w:t>
      </w:r>
      <w:r w:rsidR="00D2140A" w:rsidRPr="00D2140A">
        <w:rPr>
          <w:rFonts w:ascii="TimesLTStd-Roman" w:eastAsia="等线" w:hAnsi="TimesLTStd-Roman"/>
          <w:spacing w:val="-2"/>
        </w:rPr>
        <w:sym w:font="Symbol" w:char="F0CE"/>
      </w:r>
      <w:r w:rsidR="00D2140A" w:rsidRPr="00D2140A">
        <w:rPr>
          <w:rFonts w:ascii="TimesLTStd-Roman" w:eastAsia="等线" w:hAnsi="TimesLTStd-Roman"/>
          <w:spacing w:val="-2"/>
          <w:lang w:eastAsia="zh-CN"/>
        </w:rPr>
        <w:t xml:space="preserve"> </w:t>
      </w:r>
      <w:r w:rsidR="00D2140A" w:rsidRPr="00D2140A">
        <w:rPr>
          <w:rFonts w:ascii="TimesLTStd-Roman" w:eastAsia="等线" w:hAnsi="TimesLTStd-Roman"/>
          <w:i/>
          <w:spacing w:val="-2"/>
        </w:rPr>
        <w:t>A</w:t>
      </w:r>
      <w:r w:rsidR="00D2140A" w:rsidRPr="00D2140A">
        <w:rPr>
          <w:rFonts w:ascii="TimesLTStd-Roman" w:eastAsia="等线" w:hAnsi="TimesLTStd-Roman"/>
          <w:i/>
          <w:spacing w:val="-2"/>
          <w:vertAlign w:val="subscript"/>
          <w:lang w:eastAsia="zh-CN"/>
        </w:rPr>
        <w:t>le</w:t>
      </w:r>
      <w:r w:rsidR="00D2140A" w:rsidRPr="00D2140A">
        <w:rPr>
          <w:rFonts w:ascii="TimesLTStd-Roman" w:eastAsia="等线" w:hAnsi="TimesLTStd-Roman"/>
          <w:spacing w:val="-2"/>
          <w:lang w:val="en" w:eastAsia="zh-CN"/>
        </w:rPr>
        <w:t>.</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lang w:eastAsia="zh-CN"/>
        </w:rPr>
        <w:t>Steps 12-20 traverse t</w:t>
      </w:r>
      <w:r w:rsidR="00D2140A" w:rsidRPr="00D2140A">
        <w:rPr>
          <w:rFonts w:ascii="TimesLTStd-Roman" w:eastAsia="等线" w:hAnsi="TimesLTStd-Roman" w:cs="TimesLTStd-Roman"/>
          <w:spacing w:val="-2"/>
          <w:lang w:val="en" w:eastAsia="zh-CN"/>
        </w:rPr>
        <w:t xml:space="preserve">he set of choice-branch sequences </w:t>
      </w:r>
      <w:r w:rsidR="00D2140A" w:rsidRPr="00D2140A">
        <w:rPr>
          <w:rFonts w:ascii="TimesLTStd-Roman" w:eastAsia="等线" w:hAnsi="TimesLTStd-Roman" w:cs="TimesLTStd-Roman"/>
          <w:i/>
          <w:spacing w:val="-2"/>
          <w:lang w:val="en" w:eastAsia="zh-CN"/>
        </w:rPr>
        <w:t>S</w:t>
      </w:r>
      <w:r w:rsidR="00D2140A" w:rsidRPr="00D2140A">
        <w:rPr>
          <w:rFonts w:ascii="TimesLTStd-Roman" w:eastAsia="等线" w:hAnsi="TimesLTStd-Roman" w:cs="TimesLTStd-Roman"/>
          <w:i/>
          <w:spacing w:val="-2"/>
          <w:vertAlign w:val="subscript"/>
          <w:lang w:val="en" w:eastAsia="zh-CN"/>
        </w:rPr>
        <w:t>CS</w:t>
      </w:r>
      <w:r w:rsidR="00D2140A" w:rsidRPr="00D2140A">
        <w:rPr>
          <w:rFonts w:ascii="TimesLTStd-Roman" w:eastAsia="等线" w:hAnsi="TimesLTStd-Roman" w:cs="TimesLTStd-Roman"/>
          <w:i/>
          <w:spacing w:val="-2"/>
          <w:vertAlign w:val="subscript"/>
          <w:lang w:val="en" w:eastAsia="zh-CN"/>
        </w:rPr>
        <w:softHyphen/>
      </w:r>
      <w:r w:rsidR="00D2140A" w:rsidRPr="00D2140A">
        <w:rPr>
          <w:rFonts w:ascii="TimesLTStd-Roman" w:eastAsia="等线" w:hAnsi="TimesLTStd-Roman" w:cs="TimesLTStd-Roman"/>
          <w:spacing w:val="-2"/>
          <w:lang w:val="en" w:eastAsia="zh-CN"/>
        </w:rPr>
        <w:t xml:space="preserve">, and get the choice-branch sequence </w:t>
      </w:r>
      <w:r w:rsidR="00D2140A" w:rsidRPr="00D2140A">
        <w:rPr>
          <w:rFonts w:ascii="TimesLTStd-Roman" w:eastAsia="等线" w:hAnsi="TimesLTStd-Roman" w:cs="TimesLTStd-Roman"/>
          <w:i/>
          <w:spacing w:val="-2"/>
          <w:lang w:val="en" w:eastAsia="zh-CN"/>
        </w:rPr>
        <w:sym w:font="Symbol" w:char="F067"/>
      </w:r>
      <w:r w:rsidR="00D2140A" w:rsidRPr="00D2140A">
        <w:rPr>
          <w:rFonts w:ascii="TimesLTStd-Roman" w:eastAsia="等线" w:hAnsi="TimesLTStd-Roman" w:cs="TimesLTStd-Roman"/>
          <w:i/>
          <w:color w:val="FF0000"/>
          <w:spacing w:val="-2"/>
          <w:lang w:val="en" w:eastAsia="zh-CN"/>
        </w:rPr>
        <w:t xml:space="preserve"> </w:t>
      </w:r>
      <w:r w:rsidR="00D2140A" w:rsidRPr="00D2140A">
        <w:rPr>
          <w:rFonts w:ascii="TimesLTStd-Roman" w:eastAsia="等线" w:hAnsi="TimesLTStd-Roman" w:cs="TimesLTStd-Roman"/>
          <w:spacing w:val="-2"/>
          <w:lang w:val="en" w:eastAsia="zh-CN"/>
        </w:rPr>
        <w:t xml:space="preserve">behind the loop sequence </w:t>
      </w:r>
      <w:r w:rsidR="00D2140A" w:rsidRPr="00D2140A">
        <w:rPr>
          <w:rFonts w:ascii="TimesLTStd-Roman" w:eastAsia="等线" w:hAnsi="TimesLTStd-Roman" w:cs="TimesLTStd-Roman"/>
          <w:spacing w:val="-2"/>
          <w:lang w:val="en" w:eastAsia="zh-CN"/>
        </w:rPr>
        <w:sym w:font="Symbol" w:char="F0A6"/>
      </w:r>
      <w:r w:rsidR="00D2140A" w:rsidRPr="00D2140A">
        <w:rPr>
          <w:rFonts w:ascii="TimesLTStd-Roman" w:eastAsia="等线" w:hAnsi="TimesLTStd-Roman" w:cs="TimesLTStd-Roman"/>
          <w:i/>
          <w:spacing w:val="-2"/>
          <w:vertAlign w:val="subscript"/>
          <w:lang w:val="en" w:eastAsia="zh-CN"/>
        </w:rPr>
        <w:t>i</w:t>
      </w:r>
      <w:r w:rsidR="00D2140A" w:rsidRPr="00D2140A">
        <w:rPr>
          <w:rFonts w:ascii="TimesLTStd-Roman" w:eastAsia="等线" w:hAnsi="TimesLTStd-Roman" w:cs="TimesLTStd-Roman"/>
          <w:i/>
          <w:spacing w:val="-2"/>
          <w:lang w:val="en" w:eastAsia="zh-CN"/>
        </w:rPr>
        <w:softHyphen/>
      </w:r>
      <w:r w:rsidR="00D2140A" w:rsidRPr="00D2140A">
        <w:rPr>
          <w:rFonts w:ascii="TimesLTStd-Roman" w:eastAsia="等线" w:hAnsi="TimesLTStd-Roman" w:cs="TimesLTStd-Roman"/>
          <w:spacing w:val="-2"/>
          <w:lang w:val="en" w:eastAsia="zh-CN"/>
        </w:rPr>
        <w:t xml:space="preserve">. If a choice-branch sequence </w:t>
      </w:r>
      <w:r w:rsidR="00D2140A" w:rsidRPr="00D2140A">
        <w:rPr>
          <w:rFonts w:ascii="TimesLTStd-Roman" w:eastAsia="等线" w:hAnsi="TimesLTStd-Roman" w:cs="TimesLTStd-Roman"/>
          <w:i/>
          <w:spacing w:val="-2"/>
          <w:lang w:val="en" w:eastAsia="zh-CN"/>
        </w:rPr>
        <w:sym w:font="Symbol" w:char="F067"/>
      </w:r>
      <w:r w:rsidR="00D2140A" w:rsidRPr="00D2140A">
        <w:rPr>
          <w:rFonts w:ascii="TimesLTStd-Roman" w:eastAsia="等线" w:hAnsi="TimesLTStd-Roman" w:cs="TimesLTStd-Roman"/>
          <w:spacing w:val="-2"/>
          <w:lang w:val="en" w:eastAsia="zh-CN"/>
        </w:rPr>
        <w:t xml:space="preserve"> a sub-trace of </w:t>
      </w:r>
      <w:r w:rsidR="00D2140A" w:rsidRPr="00D2140A">
        <w:rPr>
          <w:rFonts w:ascii="TimesLTStd-Roman" w:eastAsia="等线" w:hAnsi="TimesLTStd-Roman" w:cs="TimesLTStd-Roman"/>
          <w:spacing w:val="-2"/>
          <w:lang w:val="en" w:eastAsia="zh-CN"/>
        </w:rPr>
        <w:sym w:font="Symbol" w:char="F068"/>
      </w:r>
      <w:r w:rsidR="00D2140A" w:rsidRPr="00D2140A">
        <w:rPr>
          <w:rFonts w:ascii="TimesLTStd-Roman" w:eastAsia="等线" w:hAnsi="TimesLTStd-Roman" w:cs="TimesLTStd-Roman"/>
          <w:spacing w:val="-2"/>
          <w:lang w:val="en" w:eastAsia="zh-CN"/>
        </w:rPr>
        <w:t xml:space="preserve">[2], then a sub-trace </w:t>
      </w:r>
      <w:r w:rsidR="00D2140A" w:rsidRPr="00D2140A">
        <w:rPr>
          <w:rFonts w:ascii="TimesLTStd-Roman" w:eastAsia="等线" w:hAnsi="TimesLTStd-Roman" w:cs="TimesLTStd-Roman"/>
          <w:spacing w:val="-2"/>
          <w:lang w:val="en" w:eastAsia="zh-CN"/>
        </w:rPr>
        <w:sym w:font="Symbol" w:char="F068"/>
      </w:r>
      <w:r w:rsidR="00D2140A" w:rsidRPr="00D2140A">
        <w:rPr>
          <w:rFonts w:ascii="TimesLTStd-Roman" w:eastAsia="等线" w:hAnsi="TimesLTStd-Roman" w:cs="TimesLTStd-Roman"/>
          <w:spacing w:val="-2"/>
          <w:lang w:val="en" w:eastAsia="zh-CN"/>
        </w:rPr>
        <w:t xml:space="preserve">[2] is divided into two sub-traces </w:t>
      </w:r>
      <w:r w:rsidR="00D2140A" w:rsidRPr="00D2140A">
        <w:rPr>
          <w:rFonts w:ascii="TimesLTStd-Roman" w:eastAsia="等线" w:hAnsi="TimesLTStd-Roman" w:cs="TimesLTStd-Roman"/>
          <w:spacing w:val="-2"/>
          <w:lang w:val="en" w:eastAsia="zh-CN"/>
        </w:rPr>
        <w:sym w:font="Symbol" w:char="F068"/>
      </w:r>
      <w:r w:rsidR="00D2140A" w:rsidRPr="00D2140A">
        <w:rPr>
          <w:rFonts w:ascii="TimesLTStd-Roman" w:eastAsia="等线" w:hAnsi="TimesLTStd-Roman" w:cs="TimesLTStd-Roman"/>
          <w:spacing w:val="-2"/>
          <w:vertAlign w:val="subscript"/>
          <w:lang w:val="en" w:eastAsia="zh-CN"/>
        </w:rPr>
        <w:t>1</w:t>
      </w:r>
      <w:r w:rsidR="00D2140A" w:rsidRPr="00D2140A">
        <w:rPr>
          <w:rFonts w:ascii="TimesLTStd-Roman" w:eastAsia="等线" w:hAnsi="TimesLTStd-Roman" w:cs="TimesLTStd-Roman"/>
          <w:spacing w:val="-2"/>
          <w:lang w:val="en" w:eastAsia="zh-CN"/>
        </w:rPr>
        <w:t xml:space="preserve">, and the number of the choice-branch sequence </w:t>
      </w:r>
      <w:r w:rsidR="00D2140A" w:rsidRPr="00D2140A">
        <w:rPr>
          <w:rFonts w:ascii="TimesLTStd-Roman" w:eastAsia="等线" w:hAnsi="TimesLTStd-Roman" w:cs="TimesLTStd-Roman"/>
          <w:i/>
          <w:spacing w:val="-2"/>
          <w:lang w:val="en" w:eastAsia="zh-CN"/>
        </w:rPr>
        <w:sym w:font="Symbol" w:char="F067"/>
      </w:r>
      <w:r w:rsidR="00D2140A" w:rsidRPr="00D2140A">
        <w:rPr>
          <w:rFonts w:ascii="TimesLTStd-Roman" w:eastAsia="等线" w:hAnsi="TimesLTStd-Roman" w:cs="TimesLTStd-Roman"/>
          <w:i/>
          <w:spacing w:val="-2"/>
          <w:lang w:val="en" w:eastAsia="zh-CN"/>
        </w:rPr>
        <w:t xml:space="preserve"> </w:t>
      </w:r>
      <w:r w:rsidR="00D2140A" w:rsidRPr="00D2140A">
        <w:rPr>
          <w:rFonts w:ascii="TimesLTStd-Roman" w:eastAsia="等线" w:hAnsi="TimesLTStd-Roman" w:cs="TimesLTStd-Roman"/>
          <w:spacing w:val="-2"/>
          <w:lang w:val="en" w:eastAsia="zh-CN"/>
        </w:rPr>
        <w:t xml:space="preserve">can be obtained from </w:t>
      </w:r>
      <w:r w:rsidR="00D2140A" w:rsidRPr="00D2140A">
        <w:rPr>
          <w:rFonts w:ascii="TimesLTStd-Roman" w:eastAsia="等线" w:hAnsi="TimesLTStd-Roman"/>
          <w:i/>
          <w:spacing w:val="-2"/>
          <w:lang w:val="en" w:eastAsia="zh-CN"/>
        </w:rPr>
        <w:t>num</w:t>
      </w:r>
      <w:r w:rsidR="00D2140A" w:rsidRPr="00D2140A">
        <w:rPr>
          <w:rFonts w:ascii="TimesLTStd-Roman" w:eastAsia="等线" w:hAnsi="TimesLTStd-Roman"/>
          <w:spacing w:val="-2"/>
          <w:lang w:val="en" w:eastAsia="zh-CN"/>
        </w:rPr>
        <w:t>(</w:t>
      </w:r>
      <w:r w:rsidR="00D2140A" w:rsidRPr="00D2140A">
        <w:rPr>
          <w:rFonts w:ascii="TimesLTStd-Roman" w:eastAsia="等线" w:hAnsi="TimesLTStd-Roman"/>
          <w:i/>
          <w:spacing w:val="-2"/>
          <w:lang w:eastAsia="zh-CN"/>
        </w:rPr>
        <w:t>b</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lang w:val="en" w:eastAsia="zh-CN"/>
        </w:rPr>
        <w:sym w:font="Symbol" w:char="F068"/>
      </w:r>
      <w:r w:rsidR="00D2140A" w:rsidRPr="00D2140A">
        <w:rPr>
          <w:rFonts w:ascii="TimesLTStd-Roman" w:eastAsia="等线" w:hAnsi="TimesLTStd-Roman" w:cs="TimesLTStd-Roman"/>
          <w:spacing w:val="-2"/>
          <w:lang w:val="en" w:eastAsia="zh-CN"/>
        </w:rPr>
        <w:t>[2]</w:t>
      </w:r>
      <w:r w:rsidR="00D2140A" w:rsidRPr="00D2140A">
        <w:rPr>
          <w:rFonts w:ascii="TimesLTStd-Roman" w:eastAsia="等线" w:hAnsi="TimesLTStd-Roman"/>
          <w:spacing w:val="-2"/>
          <w:lang w:val="en" w:eastAsia="zh-CN"/>
        </w:rPr>
        <w:t xml:space="preserve">), where </w:t>
      </w:r>
      <w:r w:rsidR="00D2140A" w:rsidRPr="00D2140A">
        <w:rPr>
          <w:rFonts w:ascii="TimesLTStd-Roman" w:eastAsia="等线" w:hAnsi="TimesLTStd-Roman"/>
          <w:i/>
          <w:spacing w:val="-2"/>
          <w:lang w:eastAsia="zh-CN"/>
        </w:rPr>
        <w:t>b</w:t>
      </w:r>
      <w:r w:rsidR="00D2140A" w:rsidRPr="00D2140A">
        <w:rPr>
          <w:rFonts w:ascii="TimesLTStd-Roman" w:eastAsia="等线" w:hAnsi="TimesLTStd-Roman"/>
          <w:spacing w:val="-2"/>
          <w:lang w:eastAsia="zh-CN"/>
        </w:rPr>
        <w:t xml:space="preserve"> </w:t>
      </w:r>
      <w:r w:rsidR="00D2140A" w:rsidRPr="00D2140A">
        <w:rPr>
          <w:rFonts w:ascii="TimesLTStd-Roman" w:eastAsia="等线" w:hAnsi="TimesLTStd-Roman"/>
          <w:spacing w:val="-2"/>
        </w:rPr>
        <w:sym w:font="Symbol" w:char="F0CE"/>
      </w:r>
      <w:r w:rsidR="00D2140A" w:rsidRPr="00D2140A">
        <w:rPr>
          <w:rFonts w:ascii="TimesLTStd-Roman" w:eastAsia="等线" w:hAnsi="TimesLTStd-Roman"/>
          <w:spacing w:val="-2"/>
          <w:lang w:eastAsia="zh-CN"/>
        </w:rPr>
        <w:t xml:space="preserve"> </w:t>
      </w:r>
      <w:r w:rsidR="00D2140A" w:rsidRPr="00D2140A">
        <w:rPr>
          <w:rFonts w:ascii="TimesLTStd-Roman" w:eastAsia="等线" w:hAnsi="TimesLTStd-Roman" w:cs="TimesLTStd-Roman"/>
          <w:i/>
          <w:spacing w:val="-2"/>
          <w:lang w:val="en" w:eastAsia="zh-CN"/>
        </w:rPr>
        <w:sym w:font="Symbol" w:char="F067"/>
      </w:r>
      <w:r w:rsidR="00D2140A" w:rsidRPr="00D2140A">
        <w:rPr>
          <w:rFonts w:ascii="TimesLTStd-Roman" w:eastAsia="等线" w:hAnsi="TimesLTStd-Roman"/>
          <w:spacing w:val="-2"/>
          <w:lang w:eastAsia="zh-CN"/>
        </w:rPr>
        <w:t>,</w:t>
      </w:r>
      <w:r w:rsidR="00D2140A" w:rsidRPr="00D2140A">
        <w:rPr>
          <w:rFonts w:ascii="TimesLTStd-Roman" w:eastAsia="等线" w:hAnsi="TimesLTStd-Roman"/>
          <w:b/>
          <w:spacing w:val="-2"/>
          <w:lang w:eastAsia="zh-CN"/>
        </w:rPr>
        <w:t xml:space="preserve"> </w:t>
      </w:r>
      <w:r w:rsidR="00D2140A" w:rsidRPr="00D2140A">
        <w:rPr>
          <w:rFonts w:ascii="TimesLTStd-Roman" w:eastAsia="等线" w:hAnsi="TimesLTStd-Roman"/>
          <w:spacing w:val="-2"/>
          <w:lang w:eastAsia="zh-CN"/>
        </w:rPr>
        <w:t xml:space="preserve">and </w:t>
      </w:r>
      <w:r w:rsidR="00D2140A" w:rsidRPr="00D2140A">
        <w:rPr>
          <w:rFonts w:ascii="TimesLTStd-Roman" w:eastAsia="等线" w:hAnsi="TimesLTStd-Roman"/>
          <w:i/>
          <w:spacing w:val="-2"/>
          <w:lang w:eastAsia="zh-CN"/>
        </w:rPr>
        <w:t>b</w:t>
      </w:r>
      <w:r w:rsidR="00D2140A" w:rsidRPr="00D2140A">
        <w:rPr>
          <w:rFonts w:ascii="TimesLTStd-Roman" w:eastAsia="等线" w:hAnsi="TimesLTStd-Roman"/>
          <w:spacing w:val="-2"/>
          <w:lang w:eastAsia="zh-CN"/>
        </w:rPr>
        <w:t xml:space="preserve"> </w:t>
      </w:r>
      <w:r w:rsidR="00D2140A" w:rsidRPr="00D2140A">
        <w:rPr>
          <w:rFonts w:ascii="TimesLTStd-Roman" w:eastAsia="等线" w:hAnsi="TimesLTStd-Roman"/>
          <w:spacing w:val="-2"/>
        </w:rPr>
        <w:sym w:font="Symbol" w:char="F0CE"/>
      </w:r>
      <w:r w:rsidR="00D2140A" w:rsidRPr="00D2140A">
        <w:rPr>
          <w:rFonts w:ascii="TimesLTStd-Roman" w:eastAsia="等线" w:hAnsi="TimesLTStd-Roman"/>
          <w:spacing w:val="-2"/>
          <w:lang w:eastAsia="zh-CN"/>
        </w:rPr>
        <w:t xml:space="preserve"> </w:t>
      </w:r>
      <w:r w:rsidR="00D2140A" w:rsidRPr="00D2140A">
        <w:rPr>
          <w:rFonts w:ascii="TimesLTStd-Roman" w:eastAsia="等线" w:hAnsi="TimesLTStd-Roman"/>
          <w:i/>
          <w:spacing w:val="-2"/>
        </w:rPr>
        <w:t>A</w:t>
      </w:r>
      <w:r w:rsidR="00D2140A" w:rsidRPr="00D2140A">
        <w:rPr>
          <w:rFonts w:ascii="TimesLTStd-Roman" w:eastAsia="等线" w:hAnsi="TimesLTStd-Roman"/>
          <w:i/>
          <w:spacing w:val="-2"/>
          <w:vertAlign w:val="subscript"/>
          <w:lang w:eastAsia="zh-CN"/>
        </w:rPr>
        <w:t>cs</w:t>
      </w:r>
      <w:r w:rsidR="00D2140A" w:rsidRPr="00D2140A">
        <w:rPr>
          <w:rFonts w:ascii="TimesLTStd-Roman" w:eastAsia="等线" w:hAnsi="TimesLTStd-Roman"/>
          <w:spacing w:val="-2"/>
          <w:lang w:val="en" w:eastAsia="zh-CN"/>
        </w:rPr>
        <w:t>.</w:t>
      </w:r>
      <w:r w:rsidR="00D2140A"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spacing w:val="-2"/>
          <w:lang w:eastAsia="zh-CN"/>
        </w:rPr>
        <w:t>Steps 21-28 traverse t</w:t>
      </w:r>
      <w:r w:rsidR="00D2140A" w:rsidRPr="00D2140A">
        <w:rPr>
          <w:rFonts w:ascii="TimesLTStd-Roman" w:eastAsia="等线" w:hAnsi="TimesLTStd-Roman" w:cs="TimesLTStd-Roman"/>
          <w:spacing w:val="-2"/>
          <w:lang w:val="en" w:eastAsia="zh-CN"/>
        </w:rPr>
        <w:t xml:space="preserve">he set of loop </w:t>
      </w:r>
      <w:r w:rsidR="00D2140A" w:rsidRPr="004F7847">
        <w:rPr>
          <w:rFonts w:ascii="TimesLTStd-Roman" w:eastAsia="等线" w:hAnsi="TimesLTStd-Roman" w:cs="TimesLTStd-Roman"/>
          <w:spacing w:val="-2"/>
          <w:lang w:val="en" w:eastAsia="zh-CN"/>
        </w:rPr>
        <w:lastRenderedPageBreak/>
        <w:t xml:space="preserve">sequences </w:t>
      </w:r>
      <w:r w:rsidR="00D2140A"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i/>
          <w:spacing w:val="-2"/>
          <w:vertAlign w:val="subscript"/>
          <w:lang w:val="en" w:eastAsia="zh-CN"/>
        </w:rPr>
        <w:t>LS</w:t>
      </w:r>
      <w:r w:rsidR="00D2140A" w:rsidRPr="004F7847">
        <w:rPr>
          <w:rFonts w:ascii="TimesLTStd-Roman" w:eastAsia="等线" w:hAnsi="TimesLTStd-Roman" w:cs="TimesLTStd-Roman"/>
          <w:spacing w:val="-2"/>
          <w:lang w:val="en" w:eastAsia="zh-CN"/>
        </w:rPr>
        <w:t xml:space="preserve">. If a loop sequence </w:t>
      </w:r>
      <w:r w:rsidR="00D2140A" w:rsidRPr="004F7847">
        <w:rPr>
          <w:rFonts w:ascii="TimesLTStd-Roman" w:eastAsia="等线" w:hAnsi="TimesLTStd-Roman" w:cs="TimesLTStd-Roman"/>
          <w:spacing w:val="-2"/>
          <w:lang w:val="en" w:eastAsia="zh-CN"/>
        </w:rPr>
        <w:sym w:font="Symbol" w:char="F0A6"/>
      </w:r>
      <w:r w:rsidR="00D2140A" w:rsidRPr="004F7847">
        <w:rPr>
          <w:rFonts w:ascii="TimesLTStd-Roman" w:eastAsia="等线" w:hAnsi="TimesLTStd-Roman" w:cs="TimesLTStd-Roman"/>
          <w:i/>
          <w:spacing w:val="-2"/>
          <w:vertAlign w:val="subscript"/>
          <w:lang w:val="en" w:eastAsia="zh-CN"/>
        </w:rPr>
        <w:t>j</w:t>
      </w:r>
      <w:r w:rsidR="00D2140A" w:rsidRPr="004F7847">
        <w:rPr>
          <w:rFonts w:ascii="TimesLTStd-Roman" w:eastAsia="等线" w:hAnsi="TimesLTStd-Roman" w:cs="TimesLTStd-Roman"/>
          <w:spacing w:val="-2"/>
          <w:lang w:val="en" w:eastAsia="zh-CN"/>
        </w:rPr>
        <w:t xml:space="preserve"> is a sub-trace of </w:t>
      </w:r>
      <w:r w:rsidR="00D2140A" w:rsidRPr="004F7847">
        <w:rPr>
          <w:rFonts w:ascii="TimesLTStd-Roman" w:eastAsia="等线" w:hAnsi="TimesLTStd-Roman" w:cs="TimesLTStd-Roman"/>
          <w:spacing w:val="-2"/>
          <w:lang w:val="en" w:eastAsia="zh-CN"/>
        </w:rPr>
        <w:sym w:font="Symbol" w:char="F068"/>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spacing w:val="-2"/>
          <w:lang w:val="en" w:eastAsia="zh-CN"/>
        </w:rPr>
        <w:t xml:space="preserve">[2], and the number of the loop sequence </w:t>
      </w:r>
      <w:r w:rsidR="00D2140A" w:rsidRPr="004F7847">
        <w:rPr>
          <w:rFonts w:ascii="TimesLTStd-Roman" w:eastAsia="等线" w:hAnsi="TimesLTStd-Roman" w:cs="TimesLTStd-Roman"/>
          <w:spacing w:val="-2"/>
          <w:lang w:val="en" w:eastAsia="zh-CN"/>
        </w:rPr>
        <w:sym w:font="Symbol" w:char="F0A6"/>
      </w:r>
      <w:r w:rsidR="00D2140A" w:rsidRPr="004F7847">
        <w:rPr>
          <w:rFonts w:ascii="TimesLTStd-Roman" w:eastAsia="等线" w:hAnsi="TimesLTStd-Roman" w:cs="TimesLTStd-Roman"/>
          <w:i/>
          <w:spacing w:val="-2"/>
          <w:vertAlign w:val="subscript"/>
          <w:lang w:val="en" w:eastAsia="zh-CN"/>
        </w:rPr>
        <w:t>j</w:t>
      </w:r>
      <w:r w:rsidR="00D2140A" w:rsidRPr="004F7847">
        <w:rPr>
          <w:rFonts w:ascii="TimesLTStd-Roman" w:eastAsia="等线" w:hAnsi="TimesLTStd-Roman" w:cs="TimesLTStd-Roman"/>
          <w:spacing w:val="-2"/>
          <w:lang w:val="en" w:eastAsia="zh-CN"/>
        </w:rPr>
        <w:t xml:space="preserve"> can be obtained from </w:t>
      </w:r>
      <w:proofErr w:type="gramStart"/>
      <w:r w:rsidR="00D2140A" w:rsidRPr="004F7847">
        <w:rPr>
          <w:rFonts w:ascii="TimesLTStd-Roman" w:eastAsia="等线" w:hAnsi="TimesLTStd-Roman"/>
          <w:i/>
          <w:spacing w:val="-2"/>
          <w:lang w:val="en" w:eastAsia="zh-CN"/>
        </w:rPr>
        <w:t>num</w:t>
      </w:r>
      <w:r w:rsidR="00D2140A" w:rsidRPr="004F7847">
        <w:rPr>
          <w:rFonts w:ascii="TimesLTStd-Roman" w:eastAsia="等线" w:hAnsi="TimesLTStd-Roman"/>
          <w:spacing w:val="-2"/>
          <w:lang w:val="en" w:eastAsia="zh-CN"/>
        </w:rPr>
        <w:t>(</w:t>
      </w:r>
      <w:proofErr w:type="gramEnd"/>
      <w:r w:rsidR="00191838" w:rsidRPr="004F7847">
        <w:rPr>
          <w:rFonts w:ascii="TimesLTStd-Roman" w:eastAsia="等线" w:hAnsi="TimesLTStd-Roman" w:hint="eastAsia"/>
          <w:i/>
          <w:spacing w:val="-2"/>
          <w:lang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spacing w:val="-2"/>
          <w:lang w:val="en" w:eastAsia="zh-CN"/>
        </w:rPr>
        <w:t xml:space="preserve">), where </w:t>
      </w:r>
      <w:r w:rsidR="00191838" w:rsidRPr="004F7847">
        <w:rPr>
          <w:rFonts w:ascii="TimesLTStd-Roman" w:eastAsia="等线" w:hAnsi="TimesLTStd-Roman" w:hint="eastAsia"/>
          <w:i/>
          <w:spacing w:val="-2"/>
          <w:lang w:eastAsia="zh-CN"/>
        </w:rPr>
        <w:t>e</w:t>
      </w:r>
      <w:r w:rsidR="00D2140A" w:rsidRPr="004F7847">
        <w:rPr>
          <w:rFonts w:ascii="TimesLTStd-Roman" w:eastAsia="等线" w:hAnsi="TimesLTStd-Roman"/>
          <w:spacing w:val="-2"/>
          <w:lang w:eastAsia="zh-CN"/>
        </w:rPr>
        <w:t xml:space="preserve"> </w:t>
      </w:r>
      <w:r w:rsidR="00D2140A" w:rsidRPr="004F7847">
        <w:rPr>
          <w:rFonts w:ascii="TimesLTStd-Roman" w:eastAsia="等线" w:hAnsi="TimesLTStd-Roman"/>
          <w:spacing w:val="-2"/>
        </w:rPr>
        <w:sym w:font="Symbol" w:char="F0CE"/>
      </w:r>
      <w:r w:rsidR="00D2140A" w:rsidRPr="004F7847">
        <w:rPr>
          <w:rFonts w:ascii="TimesLTStd-Roman" w:eastAsia="等线" w:hAnsi="TimesLTStd-Roman" w:cs="TimesLTStd-Roman"/>
          <w:i/>
          <w:spacing w:val="-2"/>
          <w:lang w:val="en" w:eastAsia="zh-CN"/>
        </w:rPr>
        <w:t xml:space="preserve"> </w:t>
      </w:r>
      <w:r w:rsidR="00D2140A" w:rsidRPr="004F7847">
        <w:rPr>
          <w:rFonts w:ascii="TimesLTStd-Roman" w:eastAsia="等线" w:hAnsi="TimesLTStd-Roman" w:cs="TimesLTStd-Roman"/>
          <w:spacing w:val="-2"/>
          <w:lang w:val="en" w:eastAsia="zh-CN"/>
        </w:rPr>
        <w:sym w:font="Symbol" w:char="F0A6"/>
      </w:r>
      <w:r w:rsidR="00D2140A" w:rsidRPr="004F7847">
        <w:rPr>
          <w:rFonts w:ascii="TimesLTStd-Roman" w:eastAsia="等线" w:hAnsi="TimesLTStd-Roman" w:cs="TimesLTStd-Roman"/>
          <w:i/>
          <w:spacing w:val="-2"/>
          <w:vertAlign w:val="subscript"/>
          <w:lang w:val="en" w:eastAsia="zh-CN"/>
        </w:rPr>
        <w:t>j</w:t>
      </w:r>
      <w:r w:rsidR="00D2140A" w:rsidRPr="004F7847">
        <w:rPr>
          <w:rFonts w:ascii="TimesLTStd-Roman" w:eastAsia="等线" w:hAnsi="TimesLTStd-Roman"/>
          <w:spacing w:val="-2"/>
          <w:lang w:eastAsia="zh-CN"/>
        </w:rPr>
        <w:t>,</w:t>
      </w:r>
      <w:r w:rsidR="00D2140A" w:rsidRPr="004F7847">
        <w:rPr>
          <w:rFonts w:ascii="TimesLTStd-Roman" w:eastAsia="等线" w:hAnsi="TimesLTStd-Roman"/>
          <w:b/>
          <w:spacing w:val="-2"/>
          <w:lang w:eastAsia="zh-CN"/>
        </w:rPr>
        <w:t xml:space="preserve"> </w:t>
      </w:r>
      <w:r w:rsidR="00D2140A" w:rsidRPr="004F7847">
        <w:rPr>
          <w:rFonts w:ascii="TimesLTStd-Roman" w:eastAsia="等线" w:hAnsi="TimesLTStd-Roman"/>
          <w:spacing w:val="-2"/>
          <w:lang w:eastAsia="zh-CN"/>
        </w:rPr>
        <w:t xml:space="preserve">and </w:t>
      </w:r>
      <w:r w:rsidR="00D2140A" w:rsidRPr="004F7847">
        <w:rPr>
          <w:rFonts w:ascii="TimesLTStd-Roman" w:eastAsia="等线" w:hAnsi="TimesLTStd-Roman"/>
          <w:i/>
          <w:spacing w:val="-2"/>
        </w:rPr>
        <w:t>a</w:t>
      </w:r>
      <w:r w:rsidR="00D2140A" w:rsidRPr="004F7847">
        <w:rPr>
          <w:rFonts w:ascii="TimesLTStd-Roman" w:eastAsia="等线" w:hAnsi="TimesLTStd-Roman"/>
          <w:spacing w:val="-2"/>
          <w:lang w:eastAsia="zh-CN"/>
        </w:rPr>
        <w:t xml:space="preserve"> </w:t>
      </w:r>
      <w:r w:rsidR="00D2140A" w:rsidRPr="004F7847">
        <w:rPr>
          <w:rFonts w:ascii="TimesLTStd-Roman" w:eastAsia="等线" w:hAnsi="TimesLTStd-Roman"/>
          <w:spacing w:val="-2"/>
        </w:rPr>
        <w:sym w:font="Symbol" w:char="F0CE"/>
      </w:r>
      <w:r w:rsidR="00D2140A" w:rsidRPr="004F7847">
        <w:rPr>
          <w:rFonts w:ascii="TimesLTStd-Roman" w:eastAsia="等线" w:hAnsi="TimesLTStd-Roman"/>
          <w:spacing w:val="-2"/>
          <w:lang w:eastAsia="zh-CN"/>
        </w:rPr>
        <w:t xml:space="preserve"> </w:t>
      </w:r>
      <w:r w:rsidR="00D2140A" w:rsidRPr="004F7847">
        <w:rPr>
          <w:rFonts w:ascii="TimesLTStd-Roman" w:eastAsia="等线" w:hAnsi="TimesLTStd-Roman"/>
          <w:i/>
          <w:spacing w:val="-2"/>
        </w:rPr>
        <w:t>A</w:t>
      </w:r>
      <w:r w:rsidR="00D2140A" w:rsidRPr="004F7847">
        <w:rPr>
          <w:rFonts w:ascii="TimesLTStd-Roman" w:eastAsia="等线" w:hAnsi="TimesLTStd-Roman"/>
          <w:i/>
          <w:spacing w:val="-2"/>
          <w:vertAlign w:val="subscript"/>
          <w:lang w:eastAsia="zh-CN"/>
        </w:rPr>
        <w:t>le</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eastAsia="zh-CN"/>
        </w:rPr>
        <w:t xml:space="preserve">Steps 29-30 indicate that according to </w:t>
      </w:r>
      <w:r w:rsidR="00D2140A" w:rsidRPr="004F7847">
        <w:rPr>
          <w:rFonts w:ascii="TimesLTStd-Roman" w:eastAsia="等线" w:hAnsi="TimesLTStd-Roman" w:cs="TimesLTStd-Roman"/>
          <w:i/>
          <w:spacing w:val="-2"/>
          <w:lang w:eastAsia="zh-CN"/>
        </w:rPr>
        <w:t>Definition 21</w:t>
      </w:r>
      <w:r w:rsidR="00D2140A" w:rsidRPr="004F7847">
        <w:rPr>
          <w:rFonts w:ascii="TimesLTStd-Roman" w:eastAsia="等线" w:hAnsi="TimesLTStd-Roman" w:cs="TimesLTStd-Roman"/>
          <w:spacing w:val="-2"/>
          <w:lang w:eastAsia="zh-CN"/>
        </w:rPr>
        <w:t xml:space="preserve">, we can get the </w:t>
      </w:r>
      <w:r w:rsidR="00D2140A" w:rsidRPr="004F7847">
        <w:rPr>
          <w:rFonts w:ascii="TimesLTStd-Roman" w:eastAsia="等线" w:hAnsi="TimesLTStd-Roman" w:cs="TimesLTStd-Roman"/>
          <w:spacing w:val="-2"/>
          <w:lang w:val="en" w:eastAsia="zh-CN"/>
        </w:rPr>
        <w:t xml:space="preserve">association pairs </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lang w:val="en" w:eastAsia="zh-CN"/>
        </w:rPr>
        <w:t xml:space="preserve"> and the set of association pairs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 xml:space="preserve">. </w:t>
      </w:r>
      <w:proofErr w:type="gramStart"/>
      <w:r w:rsidR="00D2140A" w:rsidRPr="004F7847">
        <w:rPr>
          <w:rFonts w:ascii="TimesLTStd-Roman" w:eastAsia="等线" w:hAnsi="TimesLTStd-Roman" w:cs="TimesLTStd-Roman"/>
          <w:spacing w:val="-2"/>
          <w:lang w:eastAsia="zh-CN"/>
        </w:rPr>
        <w:t>Steps 38 returns</w:t>
      </w:r>
      <w:proofErr w:type="gramEnd"/>
      <w:r w:rsidR="00D2140A" w:rsidRPr="004F7847">
        <w:rPr>
          <w:rFonts w:ascii="TimesLTStd-Roman" w:eastAsia="等线" w:hAnsi="TimesLTStd-Roman" w:cs="TimesLTStd-Roman"/>
          <w:spacing w:val="-2"/>
          <w:lang w:eastAsia="zh-CN"/>
        </w:rPr>
        <w:t xml:space="preserve">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 xml:space="preserve"> at last.</w:t>
      </w:r>
    </w:p>
    <w:p w:rsidR="00D2140A" w:rsidRPr="004F7847" w:rsidRDefault="00EB6C62" w:rsidP="00071242">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4F7847">
        <w:rPr>
          <w:rFonts w:ascii="TimesLTStd-Roman" w:eastAsia="等线" w:hAnsi="TimesLTStd-Roman" w:cs="TimesLTStd-Roman"/>
          <w:spacing w:val="-2"/>
          <w:lang w:val="en" w:eastAsia="zh-CN"/>
        </w:rPr>
        <w:t>Now,</w:t>
      </w:r>
      <w:r w:rsidRPr="004F7847">
        <w:rPr>
          <w:rFonts w:ascii="TimesLTStd-Roman" w:eastAsia="等线" w:hAnsi="TimesLTStd-Roman" w:cs="TimesLTStd-Roman" w:hint="eastAsia"/>
          <w:spacing w:val="-2"/>
          <w:lang w:val="en" w:eastAsia="zh-CN"/>
        </w:rPr>
        <w:t xml:space="preserve"> </w:t>
      </w:r>
      <w:r w:rsidR="00071242" w:rsidRPr="004F7847">
        <w:rPr>
          <w:rFonts w:ascii="TimesLTStd-Roman" w:eastAsia="等线" w:hAnsi="TimesLTStd-Roman" w:cs="TimesLTStd-Roman" w:hint="eastAsia"/>
          <w:spacing w:val="-2"/>
          <w:lang w:val="en" w:eastAsia="zh-CN"/>
        </w:rPr>
        <w:t>a</w:t>
      </w:r>
      <w:r w:rsidRPr="004F7847">
        <w:rPr>
          <w:rFonts w:ascii="TimesLTStd-Roman" w:eastAsia="等线" w:hAnsi="TimesLTStd-Roman" w:cs="TimesLTStd-Roman"/>
          <w:spacing w:val="-2"/>
          <w:lang w:val="en" w:eastAsia="zh-CN"/>
        </w:rPr>
        <w:t xml:space="preserve">n example is given to illustrate the execution process </w:t>
      </w:r>
      <w:proofErr w:type="gramStart"/>
      <w:r w:rsidRPr="004F7847">
        <w:rPr>
          <w:rFonts w:ascii="TimesLTStd-Roman" w:eastAsia="等线" w:hAnsi="TimesLTStd-Roman" w:cs="TimesLTStd-Roman"/>
          <w:spacing w:val="-2"/>
          <w:lang w:val="en" w:eastAsia="zh-CN"/>
        </w:rPr>
        <w:t xml:space="preserve">of  </w:t>
      </w:r>
      <w:r w:rsidRPr="004F7847">
        <w:rPr>
          <w:rFonts w:ascii="TimesLTStd-Roman" w:eastAsia="等线" w:hAnsi="TimesLTStd-Roman" w:cs="TimesLTStd-Roman"/>
          <w:spacing w:val="-2"/>
          <w:lang w:eastAsia="zh-CN"/>
        </w:rPr>
        <w:t>A</w:t>
      </w:r>
      <w:r w:rsidRPr="004F7847">
        <w:rPr>
          <w:rFonts w:ascii="TimesLTStd-Roman" w:eastAsia="等线" w:hAnsi="TimesLTStd-Roman" w:cs="TimesLTStd-Roman"/>
          <w:spacing w:val="-2"/>
        </w:rPr>
        <w:t>lgorithm</w:t>
      </w:r>
      <w:proofErr w:type="gramEnd"/>
      <w:r w:rsidRPr="004F7847">
        <w:rPr>
          <w:rFonts w:ascii="TimesLTStd-Roman" w:eastAsia="等线" w:hAnsi="TimesLTStd-Roman" w:cs="TimesLTStd-Roman"/>
          <w:spacing w:val="-2"/>
          <w:lang w:eastAsia="zh-CN"/>
        </w:rPr>
        <w:t xml:space="preserve"> </w:t>
      </w:r>
      <w:r w:rsidR="00071242" w:rsidRPr="004F7847">
        <w:rPr>
          <w:rFonts w:ascii="TimesLTStd-Roman" w:eastAsia="等线" w:hAnsi="TimesLTStd-Roman" w:cs="TimesLTStd-Roman" w:hint="eastAsia"/>
          <w:spacing w:val="-2"/>
          <w:lang w:eastAsia="zh-CN"/>
        </w:rPr>
        <w:t>5</w:t>
      </w:r>
      <w:r w:rsidR="00D2140A" w:rsidRPr="004F7847">
        <w:rPr>
          <w:rFonts w:ascii="TimesLTStd-Roman" w:eastAsia="等线" w:hAnsi="TimesLTStd-Roman" w:cs="TimesLTStd-Roman"/>
          <w:spacing w:val="-2"/>
          <w:lang w:val="en" w:eastAsia="zh-CN"/>
        </w:rPr>
        <w:t xml:space="preserve"> </w:t>
      </w:r>
    </w:p>
    <w:p w:rsidR="00D2140A" w:rsidRPr="004F7847" w:rsidRDefault="00D2140A" w:rsidP="00D2140A">
      <w:pPr>
        <w:suppressAutoHyphens/>
        <w:autoSpaceDE w:val="0"/>
        <w:autoSpaceDN w:val="0"/>
        <w:adjustRightInd w:val="0"/>
        <w:spacing w:line="252" w:lineRule="auto"/>
        <w:ind w:firstLineChars="100" w:firstLine="199"/>
        <w:jc w:val="both"/>
        <w:rPr>
          <w:rFonts w:ascii="TimesLTStd-Roman" w:eastAsia="等线" w:hAnsi="TimesLTStd-Roman" w:cs="TimesLTStd-Roman"/>
          <w:spacing w:val="-2"/>
          <w:lang w:val="en" w:eastAsia="zh-CN"/>
        </w:rPr>
      </w:pPr>
      <w:r w:rsidRPr="004F7847">
        <w:rPr>
          <w:rFonts w:ascii="TimesLTStd-Roman" w:eastAsia="等线" w:hAnsi="TimesLTStd-Roman" w:cs="TimesLTStd-Roman"/>
          <w:b/>
          <w:spacing w:val="-2"/>
          <w:lang w:eastAsia="zh-CN"/>
        </w:rPr>
        <w:t xml:space="preserve">Example 5: </w:t>
      </w:r>
      <w:r w:rsidRPr="004F7847">
        <w:rPr>
          <w:rFonts w:ascii="TimesLTStd-Roman" w:eastAsia="等线" w:hAnsi="TimesLTStd-Roman" w:cs="TimesLTStd-Roman"/>
          <w:spacing w:val="-2"/>
          <w:lang w:eastAsia="zh-CN"/>
        </w:rPr>
        <w:t xml:space="preserve">Let </w:t>
      </w:r>
      <w:r w:rsidRPr="004F7847">
        <w:rPr>
          <w:rFonts w:ascii="TimesLTStd-Roman" w:eastAsia="等线" w:hAnsi="TimesLTStd-Roman" w:cs="TimesLTStd-Roman"/>
          <w:i/>
          <w:spacing w:val="-2"/>
          <w:lang w:val="en" w:eastAsia="zh-CN"/>
        </w:rPr>
        <w:t>L</w:t>
      </w:r>
      <w:r w:rsidRPr="004F7847">
        <w:rPr>
          <w:rFonts w:ascii="TimesLTStd-Roman" w:eastAsia="等线" w:hAnsi="TimesLTStd-Roman" w:cs="TimesLTStd-Roman"/>
          <w:spacing w:val="-2"/>
          <w:lang w:val="en" w:eastAsia="zh-CN"/>
        </w:rPr>
        <w:t xml:space="preserve"> =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vertAlign w:val="subscript"/>
          <w:lang w:val="en" w:eastAsia="zh-CN"/>
        </w:rPr>
        <w:t>1</w:t>
      </w:r>
      <w:r w:rsidRPr="004F7847">
        <w:rPr>
          <w:rFonts w:ascii="TimesLTStd-Roman" w:eastAsia="等线" w:hAnsi="TimesLTStd-Roman" w:cs="TimesLTStd-Roman"/>
          <w:spacing w:val="-2"/>
          <w:lang w:val="en" w:eastAsia="zh-CN"/>
        </w:rPr>
        <w:t xml:space="preserve"> = &lt;</w:t>
      </w:r>
      <w:r w:rsidRPr="004F7847">
        <w:rPr>
          <w:rFonts w:ascii="TimesLTStd-Roman" w:eastAsia="等线" w:hAnsi="TimesLTStd-Roman" w:cs="TimesLTStd-Roman"/>
          <w:i/>
          <w:spacing w:val="-2"/>
          <w:lang w:val="en" w:eastAsia="zh-CN"/>
        </w:rPr>
        <w:t>a</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f</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g</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t</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p</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vertAlign w:val="subscript"/>
          <w:lang w:val="en" w:eastAsia="zh-CN"/>
        </w:rPr>
        <w:t>2</w:t>
      </w:r>
      <w:r w:rsidRPr="004F7847">
        <w:rPr>
          <w:rFonts w:ascii="TimesLTStd-Roman" w:eastAsia="等线" w:hAnsi="TimesLTStd-Roman" w:cs="TimesLTStd-Roman"/>
          <w:spacing w:val="-2"/>
          <w:lang w:val="en" w:eastAsia="zh-CN"/>
        </w:rPr>
        <w:t xml:space="preserve"> = &lt;</w:t>
      </w:r>
      <w:r w:rsidRPr="004F7847">
        <w:rPr>
          <w:rFonts w:ascii="TimesLTStd-Roman" w:eastAsia="等线" w:hAnsi="TimesLTStd-Roman" w:cs="TimesLTStd-Roman"/>
          <w:i/>
          <w:spacing w:val="-2"/>
          <w:lang w:val="en" w:eastAsia="zh-CN"/>
        </w:rPr>
        <w:t>a</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f</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w:t>
      </w:r>
      <w:r w:rsidR="00914F40"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t</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p</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vertAlign w:val="subscript"/>
          <w:lang w:val="en" w:eastAsia="zh-CN"/>
        </w:rPr>
        <w:t>3</w:t>
      </w:r>
      <w:r w:rsidRPr="004F7847">
        <w:rPr>
          <w:rFonts w:ascii="TimesLTStd-Roman" w:eastAsia="等线" w:hAnsi="TimesLTStd-Roman" w:cs="TimesLTStd-Roman"/>
          <w:spacing w:val="-2"/>
          <w:lang w:val="en" w:eastAsia="zh-CN"/>
        </w:rPr>
        <w:t xml:space="preserve"> = &lt;</w:t>
      </w:r>
      <w:r w:rsidRPr="004F7847">
        <w:rPr>
          <w:rFonts w:ascii="TimesLTStd-Roman" w:eastAsia="等线" w:hAnsi="TimesLTStd-Roman" w:cs="TimesLTStd-Roman"/>
          <w:i/>
          <w:spacing w:val="-2"/>
          <w:lang w:val="en" w:eastAsia="zh-CN"/>
        </w:rPr>
        <w:t>a</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f</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p</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vertAlign w:val="subscript"/>
          <w:lang w:val="en" w:eastAsia="zh-CN"/>
        </w:rPr>
        <w:t>4</w:t>
      </w:r>
      <w:r w:rsidRPr="004F7847">
        <w:rPr>
          <w:rFonts w:ascii="TimesLTStd-Roman" w:eastAsia="等线" w:hAnsi="TimesLTStd-Roman" w:cs="TimesLTStd-Roman"/>
          <w:spacing w:val="-2"/>
          <w:lang w:val="en" w:eastAsia="zh-CN"/>
        </w:rPr>
        <w:t xml:space="preserve"> = &lt;</w:t>
      </w:r>
      <w:r w:rsidRPr="004F7847">
        <w:rPr>
          <w:rFonts w:ascii="TimesLTStd-Roman" w:eastAsia="等线" w:hAnsi="TimesLTStd-Roman" w:cs="TimesLTStd-Roman"/>
          <w:i/>
          <w:spacing w:val="-2"/>
          <w:lang w:val="en" w:eastAsia="zh-CN"/>
        </w:rPr>
        <w:t>a</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f</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j</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k</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w:t>
      </w:r>
      <w:r w:rsidR="00914F40" w:rsidRPr="004F7847">
        <w:rPr>
          <w:rFonts w:ascii="TimesLTStd-Roman" w:eastAsia="等线" w:hAnsi="TimesLTStd-Roman" w:cs="TimesLTStd-Roman"/>
          <w:i/>
          <w:spacing w:val="-2"/>
          <w:lang w:val="en" w:eastAsia="zh-CN"/>
        </w:rPr>
        <w:t>t</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p</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vertAlign w:val="subscript"/>
          <w:lang w:val="en" w:eastAsia="zh-CN"/>
        </w:rPr>
        <w:t>5</w:t>
      </w:r>
      <w:r w:rsidRPr="004F7847">
        <w:rPr>
          <w:rFonts w:ascii="TimesLTStd-Roman" w:eastAsia="等线" w:hAnsi="TimesLTStd-Roman" w:cs="TimesLTStd-Roman"/>
          <w:spacing w:val="-2"/>
          <w:lang w:val="en" w:eastAsia="zh-CN"/>
        </w:rPr>
        <w:t xml:space="preserve"> = &lt;</w:t>
      </w:r>
      <w:r w:rsidRPr="004F7847">
        <w:rPr>
          <w:rFonts w:ascii="TimesLTStd-Roman" w:eastAsia="等线" w:hAnsi="TimesLTStd-Roman" w:cs="TimesLTStd-Roman"/>
          <w:i/>
          <w:spacing w:val="-2"/>
          <w:lang w:val="en" w:eastAsia="zh-CN"/>
        </w:rPr>
        <w:t>a</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e</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f</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g</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t</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o</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o</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p</w:t>
      </w:r>
      <w:r w:rsidRPr="004F7847">
        <w:rPr>
          <w:rFonts w:ascii="TimesLTStd-Roman" w:eastAsia="等线" w:hAnsi="TimesLTStd-Roman" w:cs="TimesLTStd-Roman"/>
          <w:spacing w:val="-2"/>
          <w:lang w:val="en" w:eastAsia="zh-CN"/>
        </w:rPr>
        <w:t xml:space="preserve">&gt;}is a complete log. According to algorithm 1 - 4, we can </w:t>
      </w:r>
      <w:r w:rsidR="00913F85" w:rsidRPr="004F7847">
        <w:rPr>
          <w:rFonts w:ascii="TimesLTStd-Roman" w:eastAsia="等线" w:hAnsi="TimesLTStd-Roman" w:cs="TimesLTStd-Roman" w:hint="eastAsia"/>
          <w:spacing w:val="-2"/>
          <w:lang w:val="en" w:eastAsia="zh-CN"/>
        </w:rPr>
        <w:t>obtain</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i/>
          <w:spacing w:val="-2"/>
          <w:vertAlign w:val="subscript"/>
          <w:lang w:val="en" w:eastAsia="zh-CN"/>
        </w:rPr>
        <w:t>LS</w:t>
      </w:r>
      <w:r w:rsidRPr="004F7847">
        <w:rPr>
          <w:rFonts w:ascii="TimesLTStd-Roman" w:eastAsia="等线" w:hAnsi="TimesLTStd-Roman" w:cs="TimesLTStd-Roman"/>
          <w:spacing w:val="-2"/>
          <w:lang w:val="en" w:eastAsia="zh-CN"/>
        </w:rPr>
        <w:t xml:space="preserve"> = {&lt;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&gt;, &lt;</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i/>
          <w:spacing w:val="-2"/>
          <w:vertAlign w:val="subscript"/>
          <w:lang w:val="en" w:eastAsia="zh-CN"/>
        </w:rPr>
        <w:t>CS</w:t>
      </w:r>
      <w:r w:rsidRPr="004F7847">
        <w:rPr>
          <w:rFonts w:ascii="TimesLTStd-Roman" w:eastAsia="等线" w:hAnsi="TimesLTStd-Roman" w:cs="TimesLTStd-Roman"/>
          <w:spacing w:val="-2"/>
          <w:lang w:val="en" w:eastAsia="zh-CN"/>
        </w:rPr>
        <w:t xml:space="preserve"> = {&lt;</w:t>
      </w:r>
      <w:r w:rsidRPr="004F7847">
        <w:rPr>
          <w:rFonts w:ascii="TimesLTStd-Roman" w:eastAsia="等线" w:hAnsi="TimesLTStd-Roman" w:cs="TimesLTStd-Roman"/>
          <w:i/>
          <w:spacing w:val="-2"/>
          <w:lang w:val="en" w:eastAsia="zh-CN"/>
        </w:rPr>
        <w:t>g</w:t>
      </w:r>
      <w:r w:rsidRPr="004F7847">
        <w:rPr>
          <w:rFonts w:ascii="TimesLTStd-Roman" w:eastAsia="等线" w:hAnsi="TimesLTStd-Roman" w:cs="TimesLTStd-Roman"/>
          <w:spacing w:val="-2"/>
          <w:lang w:val="en" w:eastAsia="zh-CN"/>
        </w:rPr>
        <w:t>&gt;, &lt;</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spacing w:val="-2"/>
          <w:lang w:val="en" w:eastAsia="zh-CN"/>
        </w:rPr>
        <w:t>&gt;, &lt;</w:t>
      </w:r>
      <w:r w:rsidRPr="004F7847">
        <w:rPr>
          <w:rFonts w:ascii="TimesLTStd-Roman" w:eastAsia="等线" w:hAnsi="TimesLTStd-Roman" w:cs="TimesLTStd-Roman"/>
          <w:i/>
          <w:spacing w:val="-2"/>
          <w:lang w:val="en" w:eastAsia="zh-CN"/>
        </w:rPr>
        <w:t>j</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k</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i/>
          <w:spacing w:val="-2"/>
        </w:rPr>
        <w:t>A</w:t>
      </w:r>
      <w:r w:rsidRPr="004F7847">
        <w:rPr>
          <w:rFonts w:ascii="TimesLTStd-Roman" w:eastAsia="等线" w:hAnsi="TimesLTStd-Roman"/>
          <w:i/>
          <w:spacing w:val="-2"/>
          <w:vertAlign w:val="subscript"/>
          <w:lang w:eastAsia="zh-CN"/>
        </w:rPr>
        <w:t>le</w:t>
      </w:r>
      <w:r w:rsidRPr="004F7847">
        <w:rPr>
          <w:rFonts w:ascii="TimesLTStd-Roman" w:eastAsia="等线" w:hAnsi="TimesLTStd-Roman"/>
          <w:spacing w:val="-2"/>
          <w:lang w:eastAsia="zh-CN"/>
        </w:rPr>
        <w:t xml:space="preserve"> =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o</w:t>
      </w:r>
      <w:r w:rsidRPr="004F7847">
        <w:rPr>
          <w:rFonts w:ascii="TimesLTStd-Roman" w:eastAsia="等线" w:hAnsi="TimesLTStd-Roman"/>
          <w:spacing w:val="-2"/>
          <w:lang w:eastAsia="zh-CN"/>
        </w:rPr>
        <w:t xml:space="preserve">}, and </w:t>
      </w:r>
      <w:proofErr w:type="gramStart"/>
      <w:r w:rsidRPr="004F7847">
        <w:rPr>
          <w:rFonts w:ascii="TimesLTStd-Roman" w:eastAsia="等线" w:hAnsi="TimesLTStd-Roman"/>
          <w:i/>
          <w:spacing w:val="-2"/>
        </w:rPr>
        <w:t>A</w:t>
      </w:r>
      <w:r w:rsidRPr="004F7847">
        <w:rPr>
          <w:rFonts w:ascii="TimesLTStd-Roman" w:eastAsia="等线" w:hAnsi="TimesLTStd-Roman"/>
          <w:i/>
          <w:spacing w:val="-2"/>
          <w:vertAlign w:val="subscript"/>
          <w:lang w:eastAsia="zh-CN"/>
        </w:rPr>
        <w:t>cs</w:t>
      </w:r>
      <w:proofErr w:type="gramEnd"/>
      <w:r w:rsidRPr="004F7847">
        <w:rPr>
          <w:rFonts w:ascii="TimesLTStd-Roman" w:eastAsia="等线" w:hAnsi="TimesLTStd-Roman"/>
          <w:spacing w:val="-2"/>
          <w:lang w:eastAsia="zh-CN"/>
        </w:rPr>
        <w:t xml:space="preserve"> = {</w:t>
      </w:r>
      <w:r w:rsidRPr="004F7847">
        <w:rPr>
          <w:rFonts w:ascii="TimesLTStd-Roman" w:eastAsia="等线" w:hAnsi="TimesLTStd-Roman" w:cs="TimesLTStd-Roman"/>
          <w:i/>
          <w:spacing w:val="-2"/>
          <w:lang w:val="en" w:eastAsia="zh-CN"/>
        </w:rPr>
        <w:t>g</w:t>
      </w:r>
      <w:r w:rsidRPr="004F7847">
        <w:rPr>
          <w:rFonts w:ascii="TimesLTStd-Roman" w:eastAsia="等线" w:hAnsi="TimesLTStd-Roman"/>
          <w:spacing w:val="-2"/>
          <w:lang w:eastAsia="zh-CN"/>
        </w:rPr>
        <w:t xml:space="preserve">, </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j</w:t>
      </w:r>
      <w:r w:rsidRPr="004F7847">
        <w:rPr>
          <w:rFonts w:ascii="TimesLTStd-Roman" w:eastAsia="等线" w:hAnsi="TimesLTStd-Roman"/>
          <w:spacing w:val="-2"/>
          <w:lang w:eastAsia="zh-CN"/>
        </w:rPr>
        <w:t xml:space="preserve">}. First, </w:t>
      </w:r>
      <w:r w:rsidRPr="004F7847">
        <w:rPr>
          <w:rFonts w:ascii="TimesLTStd-Roman" w:eastAsia="等线" w:hAnsi="TimesLTStd-Roman" w:cs="TimesLTStd-Roman"/>
          <w:spacing w:val="-2"/>
          <w:lang w:val="en" w:eastAsia="zh-CN"/>
        </w:rPr>
        <w:sym w:font="Symbol" w:char="F0A6"/>
      </w:r>
      <w:r w:rsidRPr="004F7847">
        <w:rPr>
          <w:rFonts w:ascii="TimesLTStd-Roman" w:eastAsia="等线" w:hAnsi="TimesLTStd-Roman" w:cs="TimesLTStd-Roman"/>
          <w:spacing w:val="-2"/>
          <w:vertAlign w:val="subscript"/>
          <w:lang w:val="en" w:eastAsia="zh-CN"/>
        </w:rPr>
        <w:t>1</w:t>
      </w:r>
      <w:r w:rsidRPr="004F7847">
        <w:rPr>
          <w:rFonts w:ascii="TimesLTStd-Roman" w:eastAsia="等线" w:hAnsi="TimesLTStd-Roman" w:cs="TimesLTStd-Roman"/>
          <w:spacing w:val="-2"/>
          <w:lang w:val="en" w:eastAsia="zh-CN"/>
        </w:rPr>
        <w:t xml:space="preserve"> = &lt;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cs="TimesLTStd-Roman"/>
          <w:spacing w:val="-2"/>
          <w:lang w:val="en" w:eastAsia="zh-CN"/>
        </w:rPr>
        <w:sym w:font="Symbol" w:char="F0A6"/>
      </w:r>
      <w:r w:rsidRPr="004F7847">
        <w:rPr>
          <w:rFonts w:ascii="TimesLTStd-Roman" w:eastAsia="等线" w:hAnsi="TimesLTStd-Roman" w:cs="TimesLTStd-Roman"/>
          <w:spacing w:val="-2"/>
          <w:vertAlign w:val="sub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spacing w:val="-2"/>
        </w:rPr>
        <w:sym w:font="Symbol" w:char="F0CD"/>
      </w:r>
      <w:r w:rsidRPr="004F7847">
        <w:rPr>
          <w:rFonts w:ascii="TimesLTStd-Roman" w:eastAsia="等线" w:hAnsi="TimesLTStd-Roman"/>
          <w:spacing w:val="-2"/>
          <w:lang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vertAlign w:val="subscript"/>
          <w:lang w:val="en" w:eastAsia="zh-CN"/>
        </w:rPr>
        <w:t>2</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i/>
          <w:spacing w:val="-2"/>
          <w:lang w:eastAsia="zh-CN"/>
        </w:rPr>
        <w:t>e</w:t>
      </w:r>
      <w:r w:rsidRPr="004F7847">
        <w:rPr>
          <w:rFonts w:ascii="TimesLTStd-Roman" w:eastAsia="等线" w:hAnsi="TimesLTStd-Roman"/>
          <w:spacing w:val="-2"/>
          <w:lang w:eastAsia="zh-CN"/>
        </w:rPr>
        <w:t xml:space="preserve"> </w:t>
      </w:r>
      <w:r w:rsidRPr="004F7847">
        <w:rPr>
          <w:rFonts w:ascii="TimesLTStd-Roman" w:eastAsia="等线" w:hAnsi="TimesLTStd-Roman"/>
          <w:spacing w:val="-2"/>
        </w:rPr>
        <w:sym w:font="Symbol" w:char="F0CE"/>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spacing w:val="-2"/>
          <w:lang w:val="en" w:eastAsia="zh-CN"/>
        </w:rPr>
        <w:sym w:font="Symbol" w:char="F0A6"/>
      </w:r>
      <w:r w:rsidRPr="004F7847">
        <w:rPr>
          <w:rFonts w:ascii="TimesLTStd-Roman" w:eastAsia="等线" w:hAnsi="TimesLTStd-Roman" w:cs="TimesLTStd-Roman"/>
          <w:spacing w:val="-2"/>
          <w:vertAlign w:val="subscript"/>
          <w:lang w:val="en" w:eastAsia="zh-CN"/>
        </w:rPr>
        <w:t>1</w:t>
      </w:r>
      <w:r w:rsidRPr="004F7847">
        <w:rPr>
          <w:rFonts w:ascii="TimesLTStd-Roman" w:eastAsia="等线" w:hAnsi="TimesLTStd-Roman"/>
          <w:spacing w:val="-2"/>
          <w:lang w:eastAsia="zh-CN"/>
        </w:rPr>
        <w:t>,</w:t>
      </w:r>
      <w:r w:rsidRPr="004F7847">
        <w:rPr>
          <w:rFonts w:ascii="TimesLTStd-Roman" w:eastAsia="等线" w:hAnsi="TimesLTStd-Roman"/>
          <w:b/>
          <w:spacing w:val="-2"/>
          <w:lang w:eastAsia="zh-CN"/>
        </w:rPr>
        <w:t xml:space="preserve"> </w:t>
      </w:r>
      <w:proofErr w:type="gramStart"/>
      <w:r w:rsidRPr="004F7847">
        <w:rPr>
          <w:rFonts w:ascii="TimesLTStd-Roman" w:eastAsia="等线" w:hAnsi="TimesLTStd-Roman"/>
          <w:spacing w:val="-2"/>
          <w:lang w:eastAsia="zh-CN"/>
        </w:rPr>
        <w:t xml:space="preserve">and </w:t>
      </w:r>
      <w:r w:rsidRPr="004F7847">
        <w:rPr>
          <w:rFonts w:ascii="TimesLTStd-Roman" w:eastAsia="等线" w:hAnsi="TimesLTStd-Roman"/>
          <w:i/>
          <w:spacing w:val="-2"/>
        </w:rPr>
        <w:t xml:space="preserve"> </w:t>
      </w:r>
      <w:r w:rsidRPr="004F7847">
        <w:rPr>
          <w:rFonts w:ascii="TimesLTStd-Roman" w:eastAsia="等线" w:hAnsi="TimesLTStd-Roman"/>
          <w:i/>
          <w:spacing w:val="-2"/>
          <w:lang w:eastAsia="zh-CN"/>
        </w:rPr>
        <w:t>e</w:t>
      </w:r>
      <w:proofErr w:type="gramEnd"/>
      <w:r w:rsidRPr="004F7847">
        <w:rPr>
          <w:rFonts w:ascii="TimesLTStd-Roman" w:eastAsia="等线" w:hAnsi="TimesLTStd-Roman"/>
          <w:spacing w:val="-2"/>
          <w:lang w:eastAsia="zh-CN"/>
        </w:rPr>
        <w:t xml:space="preserve"> </w:t>
      </w:r>
      <w:r w:rsidRPr="004F7847">
        <w:rPr>
          <w:rFonts w:ascii="TimesLTStd-Roman" w:eastAsia="等线" w:hAnsi="TimesLTStd-Roman"/>
          <w:spacing w:val="-2"/>
        </w:rPr>
        <w:sym w:font="Symbol" w:char="F0CE"/>
      </w:r>
      <w:r w:rsidRPr="004F7847">
        <w:rPr>
          <w:rFonts w:ascii="TimesLTStd-Roman" w:eastAsia="等线" w:hAnsi="TimesLTStd-Roman"/>
          <w:spacing w:val="-2"/>
          <w:lang w:eastAsia="zh-CN"/>
        </w:rPr>
        <w:t xml:space="preserve"> </w:t>
      </w:r>
      <w:r w:rsidRPr="004F7847">
        <w:rPr>
          <w:rFonts w:ascii="TimesLTStd-Roman" w:eastAsia="等线" w:hAnsi="TimesLTStd-Roman"/>
          <w:i/>
          <w:spacing w:val="-2"/>
        </w:rPr>
        <w:t>A</w:t>
      </w:r>
      <w:r w:rsidRPr="004F7847">
        <w:rPr>
          <w:rFonts w:ascii="TimesLTStd-Roman" w:eastAsia="等线" w:hAnsi="TimesLTStd-Roman"/>
          <w:i/>
          <w:spacing w:val="-2"/>
          <w:vertAlign w:val="subscript"/>
          <w:lang w:eastAsia="zh-CN"/>
        </w:rPr>
        <w:t>le</w:t>
      </w:r>
      <w:r w:rsidRPr="004F7847">
        <w:rPr>
          <w:rFonts w:ascii="TimesLTStd-Roman" w:eastAsia="等线" w:hAnsi="TimesLTStd-Roman"/>
          <w:spacing w:val="-2"/>
          <w:lang w:eastAsia="zh-CN"/>
        </w:rPr>
        <w:t xml:space="preserve">, then we can get </w:t>
      </w:r>
      <w:r w:rsidRPr="004F7847">
        <w:rPr>
          <w:rFonts w:ascii="TimesLTStd-Roman" w:eastAsia="等线" w:hAnsi="TimesLTStd-Roman"/>
          <w:i/>
          <w:spacing w:val="-2"/>
          <w:lang w:val="en" w:eastAsia="zh-CN"/>
        </w:rPr>
        <w:t>num</w:t>
      </w:r>
      <w:r w:rsidRPr="004F7847">
        <w:rPr>
          <w:rFonts w:ascii="TimesLTStd-Roman" w:eastAsia="等线" w:hAnsi="TimesLTStd-Roman"/>
          <w:spacing w:val="-2"/>
          <w:lang w:val="en" w:eastAsia="zh-CN"/>
        </w:rPr>
        <w:t>(</w:t>
      </w:r>
      <w:r w:rsidR="00913F85" w:rsidRPr="004F7847">
        <w:rPr>
          <w:rFonts w:ascii="TimesLTStd-Roman" w:eastAsia="等线" w:hAnsi="TimesLTStd-Roman" w:hint="eastAsia"/>
          <w:i/>
          <w:spacing w:val="-2"/>
          <w:lang w:eastAsia="zh-CN"/>
        </w:rPr>
        <w:t>q</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vertAlign w:val="subscript"/>
          <w:lang w:val="en" w:eastAsia="zh-CN"/>
        </w:rPr>
        <w:t>2</w:t>
      </w:r>
      <w:r w:rsidRPr="004F7847">
        <w:rPr>
          <w:rFonts w:ascii="TimesLTStd-Roman" w:eastAsia="等线" w:hAnsi="TimesLTStd-Roman"/>
          <w:spacing w:val="-2"/>
          <w:lang w:val="en" w:eastAsia="zh-CN"/>
        </w:rPr>
        <w:t xml:space="preserve">) = 1, and </w:t>
      </w:r>
      <w:r w:rsidRPr="004F7847">
        <w:rPr>
          <w:rFonts w:ascii="TimesLTStd-Roman" w:eastAsia="等线" w:hAnsi="TimesLTStd-Roman" w:cs="TimesLTStd-Roman"/>
          <w:spacing w:val="-2"/>
          <w:lang w:val="en" w:eastAsia="zh-CN"/>
        </w:rPr>
        <w:sym w:font="Symbol" w:char="F068"/>
      </w:r>
      <w:r w:rsidRPr="004F7847">
        <w:rPr>
          <w:rFonts w:ascii="TimesLTStd-Roman" w:eastAsia="等线" w:hAnsi="TimesLTStd-Roman" w:cs="TimesLTStd-Roman"/>
          <w:spacing w:val="-2"/>
          <w:lang w:val="en" w:eastAsia="zh-CN"/>
        </w:rPr>
        <w:t xml:space="preserve"> = {&lt;</w:t>
      </w:r>
      <w:r w:rsidRPr="004F7847">
        <w:rPr>
          <w:rFonts w:ascii="TimesLTStd-Roman" w:eastAsia="等线" w:hAnsi="TimesLTStd-Roman" w:cs="TimesLTStd-Roman"/>
          <w:i/>
          <w:spacing w:val="-2"/>
          <w:lang w:val="en" w:eastAsia="zh-CN"/>
        </w:rPr>
        <w:t>a&gt;</w:t>
      </w:r>
      <w:r w:rsidRPr="004F7847">
        <w:rPr>
          <w:rFonts w:ascii="TimesLTStd-Roman" w:eastAsia="等线" w:hAnsi="TimesLTStd-Roman" w:cs="TimesLTStd-Roman"/>
          <w:spacing w:val="-2"/>
          <w:lang w:val="en" w:eastAsia="zh-CN"/>
        </w:rPr>
        <w:t>, &lt;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f</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w:t>
      </w:r>
      <w:r w:rsidR="00914F40"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t</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p&gt;</w:t>
      </w:r>
      <w:r w:rsidRPr="004F7847">
        <w:rPr>
          <w:rFonts w:ascii="TimesLTStd-Roman" w:eastAsia="等线" w:hAnsi="TimesLTStd-Roman" w:cs="TimesLTStd-Roman"/>
          <w:spacing w:val="-2"/>
          <w:lang w:val="en" w:eastAsia="zh-CN"/>
        </w:rPr>
        <w:t xml:space="preserve">}. Next, since </w:t>
      </w:r>
      <w:r w:rsidRPr="004F7847">
        <w:rPr>
          <w:rFonts w:ascii="TimesLTStd-Roman" w:eastAsia="等线" w:hAnsi="TimesLTStd-Roman" w:cs="TimesLTStd-Roman"/>
          <w:i/>
          <w:spacing w:val="-2"/>
          <w:lang w:val="en" w:eastAsia="zh-CN"/>
        </w:rPr>
        <w:sym w:font="Symbol" w:char="F067"/>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spacing w:val="-2"/>
          <w:lang w:val="en" w:eastAsia="zh-CN"/>
        </w:rPr>
        <w:t xml:space="preserve"> &lt;</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w:t>
      </w:r>
      <w:r w:rsidR="00914F40"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cs="TimesLTStd-Roman"/>
          <w:i/>
          <w:spacing w:val="-2"/>
          <w:lang w:val="en" w:eastAsia="zh-CN"/>
        </w:rPr>
        <w:sym w:font="Symbol" w:char="F067"/>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spacing w:val="-2"/>
        </w:rPr>
        <w:sym w:font="Symbol" w:char="F0CD"/>
      </w:r>
      <w:r w:rsidRPr="004F7847">
        <w:rPr>
          <w:rFonts w:ascii="TimesLTStd-Roman" w:eastAsia="等线" w:hAnsi="TimesLTStd-Roman"/>
          <w:spacing w:val="-2"/>
          <w:lang w:eastAsia="zh-CN"/>
        </w:rPr>
        <w:t xml:space="preserve"> </w:t>
      </w:r>
      <w:r w:rsidRPr="004F7847">
        <w:rPr>
          <w:rFonts w:ascii="TimesLTStd-Roman" w:eastAsia="等线" w:hAnsi="TimesLTStd-Roman" w:cs="TimesLTStd-Roman"/>
          <w:spacing w:val="-2"/>
          <w:lang w:val="en" w:eastAsia="zh-CN"/>
        </w:rPr>
        <w:sym w:font="Symbol" w:char="F068"/>
      </w:r>
      <w:r w:rsidRPr="004F7847">
        <w:rPr>
          <w:rFonts w:ascii="TimesLTStd-Roman" w:eastAsia="等线" w:hAnsi="TimesLTStd-Roman" w:cs="TimesLTStd-Roman"/>
          <w:spacing w:val="-2"/>
          <w:lang w:val="en" w:eastAsia="zh-CN"/>
        </w:rPr>
        <w:t>[2] = &lt;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f</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w:t>
      </w:r>
      <w:r w:rsidR="00914F40"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t</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p</w:t>
      </w:r>
      <w:r w:rsidRPr="004F7847">
        <w:rPr>
          <w:rFonts w:ascii="TimesLTStd-Roman" w:eastAsia="等线" w:hAnsi="TimesLTStd-Roman" w:cs="TimesLTStd-Roman"/>
          <w:spacing w:val="-2"/>
          <w:lang w:val="en" w:eastAsia="zh-CN"/>
        </w:rPr>
        <w:t xml:space="preserve">&gt;, </w:t>
      </w:r>
      <w:proofErr w:type="gramStart"/>
      <w:r w:rsidRPr="004F7847">
        <w:rPr>
          <w:rFonts w:ascii="TimesLTStd-Roman" w:eastAsia="等线" w:hAnsi="TimesLTStd-Roman"/>
          <w:i/>
          <w:spacing w:val="-2"/>
          <w:lang w:eastAsia="zh-CN"/>
        </w:rPr>
        <w:t>h</w:t>
      </w:r>
      <w:r w:rsidRPr="004F7847">
        <w:rPr>
          <w:rFonts w:ascii="TimesLTStd-Roman" w:eastAsia="等线" w:hAnsi="TimesLTStd-Roman"/>
          <w:spacing w:val="-2"/>
          <w:lang w:eastAsia="zh-CN"/>
        </w:rPr>
        <w:t xml:space="preserve"> </w:t>
      </w:r>
      <w:r w:rsidRPr="004F7847">
        <w:rPr>
          <w:rFonts w:ascii="TimesLTStd-Roman" w:eastAsia="等线" w:hAnsi="TimesLTStd-Roman"/>
          <w:spacing w:val="-2"/>
        </w:rPr>
        <w:sym w:font="Symbol" w:char="F0CE"/>
      </w:r>
      <w:proofErr w:type="gramEnd"/>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i/>
          <w:spacing w:val="-2"/>
          <w:lang w:val="en" w:eastAsia="zh-CN"/>
        </w:rPr>
        <w:sym w:font="Symbol" w:char="F067"/>
      </w:r>
      <w:r w:rsidRPr="004F7847">
        <w:rPr>
          <w:rFonts w:ascii="TimesLTStd-Roman" w:eastAsia="等线" w:hAnsi="TimesLTStd-Roman"/>
          <w:spacing w:val="-2"/>
          <w:lang w:eastAsia="zh-CN"/>
        </w:rPr>
        <w:t>,</w:t>
      </w:r>
      <w:r w:rsidRPr="004F7847">
        <w:rPr>
          <w:rFonts w:ascii="TimesLTStd-Roman" w:eastAsia="等线" w:hAnsi="TimesLTStd-Roman"/>
          <w:b/>
          <w:spacing w:val="-2"/>
          <w:lang w:eastAsia="zh-CN"/>
        </w:rPr>
        <w:t xml:space="preserve"> </w:t>
      </w:r>
      <w:r w:rsidRPr="004F7847">
        <w:rPr>
          <w:rFonts w:ascii="TimesLTStd-Roman" w:eastAsia="等线" w:hAnsi="TimesLTStd-Roman"/>
          <w:spacing w:val="-2"/>
          <w:lang w:eastAsia="zh-CN"/>
        </w:rPr>
        <w:t xml:space="preserve">and </w:t>
      </w:r>
      <w:r w:rsidRPr="004F7847">
        <w:rPr>
          <w:rFonts w:ascii="TimesLTStd-Roman" w:eastAsia="等线" w:hAnsi="TimesLTStd-Roman"/>
          <w:i/>
          <w:spacing w:val="-2"/>
          <w:lang w:eastAsia="zh-CN"/>
        </w:rPr>
        <w:t>h</w:t>
      </w:r>
      <w:r w:rsidRPr="004F7847">
        <w:rPr>
          <w:rFonts w:ascii="TimesLTStd-Roman" w:eastAsia="等线" w:hAnsi="TimesLTStd-Roman"/>
          <w:spacing w:val="-2"/>
          <w:lang w:eastAsia="zh-CN"/>
        </w:rPr>
        <w:t xml:space="preserve"> </w:t>
      </w:r>
      <w:r w:rsidRPr="004F7847">
        <w:rPr>
          <w:rFonts w:ascii="TimesLTStd-Roman" w:eastAsia="等线" w:hAnsi="TimesLTStd-Roman"/>
          <w:spacing w:val="-2"/>
        </w:rPr>
        <w:sym w:font="Symbol" w:char="F0CE"/>
      </w:r>
      <w:r w:rsidRPr="004F7847">
        <w:rPr>
          <w:rFonts w:ascii="TimesLTStd-Roman" w:eastAsia="等线" w:hAnsi="TimesLTStd-Roman"/>
          <w:spacing w:val="-2"/>
          <w:lang w:eastAsia="zh-CN"/>
        </w:rPr>
        <w:t xml:space="preserve"> </w:t>
      </w:r>
      <w:r w:rsidRPr="004F7847">
        <w:rPr>
          <w:rFonts w:ascii="TimesLTStd-Roman" w:eastAsia="等线" w:hAnsi="TimesLTStd-Roman"/>
          <w:i/>
          <w:spacing w:val="-2"/>
        </w:rPr>
        <w:t>A</w:t>
      </w:r>
      <w:r w:rsidRPr="004F7847">
        <w:rPr>
          <w:rFonts w:ascii="TimesLTStd-Roman" w:eastAsia="等线" w:hAnsi="TimesLTStd-Roman"/>
          <w:i/>
          <w:spacing w:val="-2"/>
          <w:vertAlign w:val="subscript"/>
          <w:lang w:eastAsia="zh-CN"/>
        </w:rPr>
        <w:t>cs</w:t>
      </w:r>
      <w:r w:rsidRPr="004F7847">
        <w:rPr>
          <w:rFonts w:ascii="TimesLTStd-Roman" w:eastAsia="等线" w:hAnsi="TimesLTStd-Roman"/>
          <w:spacing w:val="-2"/>
          <w:lang w:eastAsia="zh-CN"/>
        </w:rPr>
        <w:t xml:space="preserve">, we can get </w:t>
      </w:r>
      <w:r w:rsidRPr="004F7847">
        <w:rPr>
          <w:rFonts w:ascii="TimesLTStd-Roman" w:eastAsia="等线" w:hAnsi="TimesLTStd-Roman"/>
          <w:i/>
          <w:spacing w:val="-2"/>
          <w:lang w:val="en" w:eastAsia="zh-CN"/>
        </w:rPr>
        <w:t>num</w:t>
      </w:r>
      <w:r w:rsidRPr="004F7847">
        <w:rPr>
          <w:rFonts w:ascii="TimesLTStd-Roman" w:eastAsia="等线" w:hAnsi="TimesLTStd-Roman"/>
          <w:spacing w:val="-2"/>
          <w:lang w:val="en" w:eastAsia="zh-CN"/>
        </w:rPr>
        <w:t>(</w:t>
      </w:r>
      <w:r w:rsidRPr="004F7847">
        <w:rPr>
          <w:rFonts w:ascii="TimesLTStd-Roman" w:eastAsia="等线" w:hAnsi="TimesLTStd-Roman"/>
          <w:i/>
          <w:spacing w:val="-2"/>
          <w:lang w:eastAsia="zh-CN"/>
        </w:rPr>
        <w:t>h</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vertAlign w:val="subscript"/>
          <w:lang w:val="en" w:eastAsia="zh-CN"/>
        </w:rPr>
        <w:t>2</w:t>
      </w:r>
      <w:r w:rsidRPr="004F7847">
        <w:rPr>
          <w:rFonts w:ascii="TimesLTStd-Roman" w:eastAsia="等线" w:hAnsi="TimesLTStd-Roman"/>
          <w:spacing w:val="-2"/>
          <w:lang w:val="en" w:eastAsia="zh-CN"/>
        </w:rPr>
        <w:t xml:space="preserve">) = 1, and </w:t>
      </w:r>
      <w:r w:rsidRPr="004F7847">
        <w:rPr>
          <w:rFonts w:ascii="TimesLTStd-Roman" w:eastAsia="等线" w:hAnsi="TimesLTStd-Roman" w:cs="TimesLTStd-Roman"/>
          <w:spacing w:val="-2"/>
          <w:lang w:val="en" w:eastAsia="zh-CN"/>
        </w:rPr>
        <w:sym w:font="Symbol" w:char="F068"/>
      </w:r>
      <w:r w:rsidRPr="004F7847">
        <w:rPr>
          <w:rFonts w:ascii="TimesLTStd-Roman" w:eastAsia="等线" w:hAnsi="TimesLTStd-Roman" w:cs="TimesLTStd-Roman"/>
          <w:spacing w:val="-2"/>
          <w:vertAlign w:val="subscript"/>
          <w:lang w:val="en" w:eastAsia="zh-CN"/>
        </w:rPr>
        <w:t>1</w:t>
      </w:r>
      <w:r w:rsidRPr="004F7847">
        <w:rPr>
          <w:rFonts w:ascii="TimesLTStd-Roman" w:eastAsia="等线" w:hAnsi="TimesLTStd-Roman" w:cs="TimesLTStd-Roman"/>
          <w:spacing w:val="-2"/>
          <w:lang w:val="en" w:eastAsia="zh-CN"/>
        </w:rPr>
        <w:t xml:space="preserve"> = {&lt;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f</w:t>
      </w:r>
      <w:r w:rsidRPr="004F7847">
        <w:rPr>
          <w:rFonts w:ascii="TimesLTStd-Roman" w:eastAsia="等线" w:hAnsi="TimesLTStd-Roman" w:cs="TimesLTStd-Roman"/>
          <w:spacing w:val="-2"/>
          <w:lang w:val="en" w:eastAsia="zh-CN"/>
        </w:rPr>
        <w:t>&gt;, &lt;</w:t>
      </w:r>
      <w:r w:rsidR="00914F40" w:rsidRPr="004F7847">
        <w:rPr>
          <w:rFonts w:ascii="TimesLTStd-Roman" w:eastAsia="等线" w:hAnsi="TimesLTStd-Roman" w:cs="TimesLTStd-Roman"/>
          <w:i/>
          <w:spacing w:val="-2"/>
          <w:lang w:val="en" w:eastAsia="zh-CN"/>
        </w:rPr>
        <w:t>t</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p&gt;</w:t>
      </w:r>
      <w:r w:rsidRPr="004F7847">
        <w:rPr>
          <w:rFonts w:ascii="TimesLTStd-Roman" w:eastAsia="等线" w:hAnsi="TimesLTStd-Roman" w:cs="TimesLTStd-Roman"/>
          <w:spacing w:val="-2"/>
          <w:lang w:val="en" w:eastAsia="zh-CN"/>
        </w:rPr>
        <w:t xml:space="preserve">}. Then, </w:t>
      </w:r>
      <w:r w:rsidRPr="004F7847">
        <w:rPr>
          <w:rFonts w:ascii="TimesLTStd-Roman" w:eastAsia="等线" w:hAnsi="TimesLTStd-Roman" w:cs="TimesLTStd-Roman"/>
          <w:spacing w:val="-2"/>
          <w:lang w:val="en" w:eastAsia="zh-CN"/>
        </w:rPr>
        <w:sym w:font="Symbol" w:char="F0A6"/>
      </w:r>
      <w:r w:rsidRPr="004F7847">
        <w:rPr>
          <w:rFonts w:ascii="TimesLTStd-Roman" w:eastAsia="等线" w:hAnsi="TimesLTStd-Roman" w:cs="TimesLTStd-Roman"/>
          <w:spacing w:val="-2"/>
          <w:vertAlign w:val="subscript"/>
          <w:lang w:val="en" w:eastAsia="zh-CN"/>
        </w:rPr>
        <w:t>2</w:t>
      </w:r>
      <w:r w:rsidRPr="004F7847">
        <w:rPr>
          <w:rFonts w:ascii="TimesLTStd-Roman" w:eastAsia="等线" w:hAnsi="TimesLTStd-Roman" w:cs="TimesLTStd-Roman"/>
          <w:spacing w:val="-2"/>
          <w:lang w:val="en" w:eastAsia="zh-CN"/>
        </w:rPr>
        <w:t xml:space="preserve"> = &lt;</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cs="TimesLTStd-Roman"/>
          <w:spacing w:val="-2"/>
          <w:lang w:val="en" w:eastAsia="zh-CN"/>
        </w:rPr>
        <w:sym w:font="Symbol" w:char="F0A6"/>
      </w:r>
      <w:r w:rsidRPr="004F7847">
        <w:rPr>
          <w:rFonts w:ascii="TimesLTStd-Roman" w:eastAsia="等线" w:hAnsi="TimesLTStd-Roman" w:cs="TimesLTStd-Roman"/>
          <w:spacing w:val="-2"/>
          <w:vertAlign w:val="subscript"/>
          <w:lang w:val="en" w:eastAsia="zh-CN"/>
        </w:rPr>
        <w:t>2</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spacing w:val="-2"/>
        </w:rPr>
        <w:sym w:font="Symbol" w:char="F0CD"/>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spacing w:val="-2"/>
          <w:lang w:val="en" w:eastAsia="zh-CN"/>
        </w:rPr>
        <w:sym w:font="Symbol" w:char="F068"/>
      </w:r>
      <w:r w:rsidRPr="004F7847">
        <w:rPr>
          <w:rFonts w:ascii="TimesLTStd-Roman" w:eastAsia="等线" w:hAnsi="TimesLTStd-Roman" w:cs="TimesLTStd-Roman"/>
          <w:spacing w:val="-2"/>
          <w:vertAlign w:val="subscript"/>
          <w:lang w:val="en" w:eastAsia="zh-CN"/>
        </w:rPr>
        <w:t>1</w:t>
      </w:r>
      <w:r w:rsidRPr="004F7847">
        <w:rPr>
          <w:rFonts w:ascii="TimesLTStd-Roman" w:eastAsia="等线" w:hAnsi="TimesLTStd-Roman" w:cs="TimesLTStd-Roman"/>
          <w:spacing w:val="-2"/>
          <w:lang w:val="en" w:eastAsia="zh-CN"/>
        </w:rPr>
        <w:t>[2] = &lt;</w:t>
      </w:r>
      <w:r w:rsidR="00914F40" w:rsidRPr="004F7847">
        <w:rPr>
          <w:rFonts w:ascii="TimesLTStd-Roman" w:eastAsia="等线" w:hAnsi="TimesLTStd-Roman" w:cs="TimesLTStd-Roman"/>
          <w:i/>
          <w:spacing w:val="-2"/>
          <w:lang w:val="en" w:eastAsia="zh-CN"/>
        </w:rPr>
        <w:t>t</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p&gt;</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i/>
          <w:spacing w:val="-2"/>
          <w:lang w:eastAsia="zh-CN"/>
        </w:rPr>
        <w:t>o</w:t>
      </w:r>
      <w:r w:rsidRPr="004F7847">
        <w:rPr>
          <w:rFonts w:ascii="TimesLTStd-Roman" w:eastAsia="等线" w:hAnsi="TimesLTStd-Roman"/>
          <w:spacing w:val="-2"/>
          <w:lang w:eastAsia="zh-CN"/>
        </w:rPr>
        <w:t xml:space="preserve"> </w:t>
      </w:r>
      <w:r w:rsidRPr="004F7847">
        <w:rPr>
          <w:rFonts w:ascii="TimesLTStd-Roman" w:eastAsia="等线" w:hAnsi="TimesLTStd-Roman"/>
          <w:spacing w:val="-2"/>
        </w:rPr>
        <w:sym w:font="Symbol" w:char="F0CE"/>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spacing w:val="-2"/>
          <w:lang w:val="en" w:eastAsia="zh-CN"/>
        </w:rPr>
        <w:sym w:font="Symbol" w:char="F0A6"/>
      </w:r>
      <w:r w:rsidRPr="004F7847">
        <w:rPr>
          <w:rFonts w:ascii="TimesLTStd-Roman" w:eastAsia="等线" w:hAnsi="TimesLTStd-Roman" w:cs="TimesLTStd-Roman"/>
          <w:spacing w:val="-2"/>
          <w:vertAlign w:val="subscript"/>
          <w:lang w:val="en" w:eastAsia="zh-CN"/>
        </w:rPr>
        <w:t>2</w:t>
      </w:r>
      <w:r w:rsidRPr="004F7847">
        <w:rPr>
          <w:rFonts w:ascii="TimesLTStd-Roman" w:eastAsia="等线" w:hAnsi="TimesLTStd-Roman"/>
          <w:spacing w:val="-2"/>
          <w:lang w:eastAsia="zh-CN"/>
        </w:rPr>
        <w:t>,</w:t>
      </w:r>
      <w:r w:rsidRPr="004F7847">
        <w:rPr>
          <w:rFonts w:ascii="TimesLTStd-Roman" w:eastAsia="等线" w:hAnsi="TimesLTStd-Roman"/>
          <w:b/>
          <w:spacing w:val="-2"/>
          <w:lang w:eastAsia="zh-CN"/>
        </w:rPr>
        <w:t xml:space="preserve"> </w:t>
      </w:r>
      <w:r w:rsidRPr="004F7847">
        <w:rPr>
          <w:rFonts w:ascii="TimesLTStd-Roman" w:eastAsia="等线" w:hAnsi="TimesLTStd-Roman"/>
          <w:spacing w:val="-2"/>
          <w:lang w:eastAsia="zh-CN"/>
        </w:rPr>
        <w:t xml:space="preserve">and </w:t>
      </w:r>
      <w:r w:rsidRPr="004F7847">
        <w:rPr>
          <w:rFonts w:ascii="TimesLTStd-Roman" w:eastAsia="等线" w:hAnsi="TimesLTStd-Roman"/>
          <w:i/>
          <w:spacing w:val="-2"/>
          <w:lang w:eastAsia="zh-CN"/>
        </w:rPr>
        <w:t>o</w:t>
      </w:r>
      <w:r w:rsidRPr="004F7847">
        <w:rPr>
          <w:rFonts w:ascii="TimesLTStd-Roman" w:eastAsia="等线" w:hAnsi="TimesLTStd-Roman"/>
          <w:spacing w:val="-2"/>
          <w:lang w:eastAsia="zh-CN"/>
        </w:rPr>
        <w:t xml:space="preserve"> </w:t>
      </w:r>
      <w:r w:rsidRPr="004F7847">
        <w:rPr>
          <w:rFonts w:ascii="TimesLTStd-Roman" w:eastAsia="等线" w:hAnsi="TimesLTStd-Roman"/>
          <w:spacing w:val="-2"/>
        </w:rPr>
        <w:sym w:font="Symbol" w:char="F0CE"/>
      </w:r>
      <w:r w:rsidRPr="004F7847">
        <w:rPr>
          <w:rFonts w:ascii="TimesLTStd-Roman" w:eastAsia="等线" w:hAnsi="TimesLTStd-Roman"/>
          <w:spacing w:val="-2"/>
          <w:lang w:eastAsia="zh-CN"/>
        </w:rPr>
        <w:t xml:space="preserve"> </w:t>
      </w:r>
      <w:r w:rsidRPr="004F7847">
        <w:rPr>
          <w:rFonts w:ascii="TimesLTStd-Roman" w:eastAsia="等线" w:hAnsi="TimesLTStd-Roman"/>
          <w:i/>
          <w:spacing w:val="-2"/>
        </w:rPr>
        <w:t>A</w:t>
      </w:r>
      <w:r w:rsidRPr="004F7847">
        <w:rPr>
          <w:rFonts w:ascii="TimesLTStd-Roman" w:eastAsia="等线" w:hAnsi="TimesLTStd-Roman"/>
          <w:i/>
          <w:spacing w:val="-2"/>
          <w:vertAlign w:val="subscript"/>
          <w:lang w:eastAsia="zh-CN"/>
        </w:rPr>
        <w:t>le</w:t>
      </w:r>
      <w:r w:rsidRPr="004F7847">
        <w:rPr>
          <w:rFonts w:ascii="TimesLTStd-Roman" w:eastAsia="等线" w:hAnsi="TimesLTStd-Roman" w:cs="TimesLTStd-Roman"/>
          <w:spacing w:val="-2"/>
          <w:lang w:val="en" w:eastAsia="zh-CN"/>
        </w:rPr>
        <w:t xml:space="preserve">, we can get </w:t>
      </w:r>
      <w:r w:rsidRPr="004F7847">
        <w:rPr>
          <w:rFonts w:ascii="TimesLTStd-Roman" w:eastAsia="等线" w:hAnsi="TimesLTStd-Roman"/>
          <w:i/>
          <w:spacing w:val="-2"/>
          <w:lang w:val="en" w:eastAsia="zh-CN"/>
        </w:rPr>
        <w:t>num</w:t>
      </w:r>
      <w:r w:rsidRPr="004F7847">
        <w:rPr>
          <w:rFonts w:ascii="TimesLTStd-Roman" w:eastAsia="等线" w:hAnsi="TimesLTStd-Roman"/>
          <w:spacing w:val="-2"/>
          <w:lang w:val="en" w:eastAsia="zh-CN"/>
        </w:rPr>
        <w:t>(</w:t>
      </w:r>
      <w:r w:rsidRPr="004F7847">
        <w:rPr>
          <w:rFonts w:ascii="TimesLTStd-Roman" w:eastAsia="等线" w:hAnsi="TimesLTStd-Roman"/>
          <w:i/>
          <w:spacing w:val="-2"/>
          <w:lang w:eastAsia="zh-CN"/>
        </w:rPr>
        <w:t>m</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vertAlign w:val="subscript"/>
          <w:lang w:val="en" w:eastAsia="zh-CN"/>
        </w:rPr>
        <w:t>2</w:t>
      </w:r>
      <w:r w:rsidRPr="004F7847">
        <w:rPr>
          <w:rFonts w:ascii="TimesLTStd-Roman" w:eastAsia="等线" w:hAnsi="TimesLTStd-Roman"/>
          <w:spacing w:val="-2"/>
          <w:lang w:val="en" w:eastAsia="zh-CN"/>
        </w:rPr>
        <w:t xml:space="preserve">) = 1, </w:t>
      </w:r>
      <w:r w:rsidRPr="004F7847">
        <w:rPr>
          <w:rFonts w:ascii="TimesLTStd-Roman" w:eastAsia="等线" w:hAnsi="TimesLTStd-Roman" w:cs="TimesLTStd-Roman"/>
          <w:spacing w:val="-2"/>
          <w:lang w:val="en" w:eastAsia="zh-CN"/>
        </w:rPr>
        <w:sym w:font="Symbol" w:char="F077"/>
      </w:r>
      <w:r w:rsidRPr="004F7847">
        <w:rPr>
          <w:rFonts w:ascii="TimesLTStd-Roman" w:eastAsia="等线" w:hAnsi="TimesLTStd-Roman" w:cs="TimesLTStd-Roman"/>
          <w:spacing w:val="-2"/>
          <w:lang w:val="en" w:eastAsia="zh-CN"/>
        </w:rPr>
        <w:t xml:space="preserve"> = &lt;&lt;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spacing w:val="-2"/>
          <w:lang w:val="en" w:eastAsia="zh-CN"/>
        </w:rPr>
        <w:sym w:font="Symbol" w:char="F0D9"/>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cs="TimesLTStd-Roman"/>
          <w:spacing w:val="-2"/>
          <w:lang w:val="en" w:eastAsia="zh-CN"/>
        </w:rPr>
        <w:t xml:space="preserve">&gt;, </w:t>
      </w:r>
      <w:r w:rsidRPr="004F7847">
        <w:rPr>
          <w:rFonts w:ascii="TimesLTStd-Roman" w:eastAsia="等线" w:hAnsi="TimesLTStd-Roman"/>
          <w:spacing w:val="-2"/>
          <w:lang w:val="en" w:eastAsia="zh-CN"/>
        </w:rPr>
        <w:t xml:space="preserve">and </w:t>
      </w:r>
      <w:r w:rsidRPr="004F7847">
        <w:rPr>
          <w:rFonts w:ascii="TimesLTStd-Roman" w:eastAsia="等线" w:hAnsi="TimesLTStd-Roman" w:cs="TimesLTStd-Roman"/>
          <w:i/>
          <w:spacing w:val="-2"/>
          <w:lang w:val="en" w:eastAsia="zh-CN"/>
        </w:rPr>
        <w:t>A</w:t>
      </w:r>
      <w:r w:rsidRPr="004F7847">
        <w:rPr>
          <w:rFonts w:ascii="TimesLTStd-Roman" w:eastAsia="等线" w:hAnsi="TimesLTStd-Roman" w:cs="TimesLTStd-Roman"/>
          <w:i/>
          <w:spacing w:val="-2"/>
          <w:vertAlign w:val="subscript"/>
          <w:lang w:val="en" w:eastAsia="zh-CN"/>
        </w:rPr>
        <w:t>ps</w:t>
      </w:r>
      <w:r w:rsidRPr="004F7847">
        <w:rPr>
          <w:rFonts w:ascii="TimesLTStd-Roman" w:eastAsia="等线" w:hAnsi="TimesLTStd-Roman" w:cs="TimesLTStd-Roman"/>
          <w:spacing w:val="-2"/>
          <w:lang w:val="en" w:eastAsia="zh-CN"/>
        </w:rPr>
        <w:t xml:space="preserve"> = {</w:t>
      </w:r>
      <w:r w:rsidRPr="004F7847">
        <w:rPr>
          <w:rFonts w:ascii="TimesLTStd-Roman" w:eastAsia="等线" w:hAnsi="TimesLTStd-Roman" w:cs="TimesLTStd-Roman"/>
          <w:spacing w:val="-2"/>
          <w:lang w:val="en" w:eastAsia="zh-CN"/>
        </w:rPr>
        <w:sym w:font="Symbol" w:char="F077"/>
      </w:r>
      <w:r w:rsidRPr="004F7847">
        <w:rPr>
          <w:rFonts w:ascii="TimesLTStd-Roman" w:eastAsia="等线" w:hAnsi="TimesLTStd-Roman" w:cs="TimesLTStd-Roman"/>
          <w:spacing w:val="-2"/>
          <w:lang w:val="en" w:eastAsia="zh-CN"/>
        </w:rPr>
        <w:t xml:space="preserve"> = &lt;&lt;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spacing w:val="-2"/>
          <w:lang w:val="en" w:eastAsia="zh-CN"/>
        </w:rPr>
        <w:sym w:font="Symbol" w:char="F0D9"/>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cs="TimesLTStd-Roman"/>
          <w:spacing w:val="-2"/>
          <w:lang w:val="en" w:eastAsia="zh-CN"/>
        </w:rPr>
        <w:t>&gt;}.</w:t>
      </w:r>
      <w:r w:rsidRPr="004F7847">
        <w:rPr>
          <w:rFonts w:ascii="TimesLTStd-Roman" w:eastAsia="等线" w:hAnsi="TimesLTStd-Roman" w:cs="TimesLTStd-Roman"/>
          <w:spacing w:val="-2"/>
          <w:lang w:val="en"/>
        </w:rPr>
        <w:t xml:space="preserve"> Similarly</w:t>
      </w:r>
      <w:r w:rsidRPr="004F7847">
        <w:rPr>
          <w:rFonts w:ascii="TimesLTStd-Roman" w:eastAsia="等线" w:hAnsi="TimesLTStd-Roman" w:cs="TimesLTStd-Roman"/>
          <w:spacing w:val="-2"/>
          <w:lang w:val="en" w:eastAsia="zh-CN"/>
        </w:rPr>
        <w:t xml:space="preserve">, we obtain </w:t>
      </w:r>
      <w:r w:rsidRPr="004F7847">
        <w:rPr>
          <w:rFonts w:ascii="TimesLTStd-Roman" w:eastAsia="等线" w:hAnsi="TimesLTStd-Roman" w:cs="TimesLTStd-Roman"/>
          <w:i/>
          <w:spacing w:val="-2"/>
          <w:lang w:val="en" w:eastAsia="zh-CN"/>
        </w:rPr>
        <w:t>A</w:t>
      </w:r>
      <w:r w:rsidRPr="004F7847">
        <w:rPr>
          <w:rFonts w:ascii="TimesLTStd-Roman" w:eastAsia="等线" w:hAnsi="TimesLTStd-Roman" w:cs="TimesLTStd-Roman"/>
          <w:i/>
          <w:spacing w:val="-2"/>
          <w:vertAlign w:val="subscript"/>
          <w:lang w:val="en" w:eastAsia="zh-CN"/>
        </w:rPr>
        <w:t>ps</w:t>
      </w:r>
      <w:r w:rsidRPr="004F7847">
        <w:rPr>
          <w:rFonts w:ascii="TimesLTStd-Roman" w:eastAsia="等线" w:hAnsi="TimesLTStd-Roman" w:cs="TimesLTStd-Roman"/>
          <w:spacing w:val="-2"/>
          <w:lang w:val="en" w:eastAsia="zh-CN"/>
        </w:rPr>
        <w:t xml:space="preserve"> ={&lt;&lt;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spacing w:val="-2"/>
          <w:lang w:val="en" w:eastAsia="zh-CN"/>
        </w:rPr>
        <w:sym w:font="Symbol" w:char="F0D9"/>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h</w:t>
      </w:r>
      <w:r w:rsidRPr="004F7847">
        <w:rPr>
          <w:rFonts w:ascii="TimesLTStd-Roman" w:eastAsia="等线" w:hAnsi="TimesLTStd-Roman" w:cs="TimesLTStd-Roman"/>
          <w:spacing w:val="-2"/>
          <w:lang w:val="en" w:eastAsia="zh-CN"/>
        </w:rPr>
        <w:t xml:space="preserve">, </w:t>
      </w:r>
      <w:r w:rsidR="00914F40"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cs="TimesLTStd-Roman"/>
          <w:spacing w:val="-2"/>
          <w:lang w:val="en" w:eastAsia="zh-CN"/>
        </w:rPr>
        <w:t>&gt;, &lt;&lt;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spacing w:val="-2"/>
          <w:lang w:val="en" w:eastAsia="zh-CN"/>
        </w:rPr>
        <w:sym w:font="Symbol" w:char="F0D9"/>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g</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k</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2</w:t>
      </w:r>
      <w:r w:rsidRPr="004F7847">
        <w:rPr>
          <w:rFonts w:ascii="TimesLTStd-Roman" w:eastAsia="等线" w:hAnsi="TimesLTStd-Roman" w:cs="TimesLTStd-Roman"/>
          <w:spacing w:val="-2"/>
          <w:lang w:val="en" w:eastAsia="zh-CN"/>
        </w:rPr>
        <w:t>&gt;, &lt;&lt;</w:t>
      </w:r>
      <w:r w:rsidR="0026205B" w:rsidRPr="004F7847">
        <w:rPr>
          <w:rFonts w:ascii="TimesLTStd-Roman" w:eastAsia="等线" w:hAnsi="TimesLTStd-Roman" w:cs="TimesLTStd-Roman"/>
          <w:i/>
          <w:spacing w:val="-2"/>
          <w:lang w:val="en" w:eastAsia="zh-CN"/>
        </w:rPr>
        <w:t>u</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w:t>
      </w:r>
      <w:r w:rsidRPr="004F7847">
        <w:rPr>
          <w:rFonts w:ascii="TimesLTStd-Roman" w:eastAsia="等线" w:hAnsi="TimesLTStd-Roman" w:cs="TimesLTStd-Roman"/>
          <w:spacing w:val="-2"/>
          <w:lang w:val="en" w:eastAsia="zh-CN"/>
        </w:rPr>
        <w:t xml:space="preserve">, </w:t>
      </w:r>
      <w:r w:rsidR="008E2234" w:rsidRPr="004F7847">
        <w:rPr>
          <w:rFonts w:ascii="TimesLTStd-Roman" w:eastAsia="等线" w:hAnsi="TimesLTStd-Roman" w:cs="TimesLTStd-Roman"/>
          <w:i/>
          <w:spacing w:val="-2"/>
          <w:lang w:val="en" w:eastAsia="zh-CN"/>
        </w:rPr>
        <w:t>s</w:t>
      </w:r>
      <w:r w:rsidRPr="004F7847">
        <w:rPr>
          <w:rFonts w:ascii="TimesLTStd-Roman" w:eastAsia="等线" w:hAnsi="TimesLTStd-Roman" w:cs="TimesLTStd-Roman"/>
          <w:spacing w:val="-2"/>
          <w:lang w:val="en" w:eastAsia="zh-CN"/>
        </w:rPr>
        <w:t xml:space="preserve">, </w:t>
      </w:r>
      <w:r w:rsidR="00913F85" w:rsidRPr="004F7847">
        <w:rPr>
          <w:rFonts w:ascii="TimesLTStd-Roman" w:eastAsia="等线" w:hAnsi="TimesLTStd-Roman" w:cs="TimesLTStd-Roman" w:hint="eastAsia"/>
          <w:i/>
          <w:spacing w:val="-2"/>
          <w:lang w:val="en" w:eastAsia="zh-CN"/>
        </w:rPr>
        <w:t>q</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2</w:t>
      </w:r>
      <w:r w:rsidRPr="004F7847">
        <w:rPr>
          <w:rFonts w:ascii="TimesLTStd-Roman" w:eastAsia="等线" w:hAnsi="TimesLTStd-Roman"/>
          <w:spacing w:val="-2"/>
          <w:lang w:val="en" w:eastAsia="zh-CN"/>
        </w:rPr>
        <w:t xml:space="preserve"> </w:t>
      </w:r>
      <w:r w:rsidRPr="004F7847">
        <w:rPr>
          <w:rFonts w:ascii="TimesLTStd-Roman" w:eastAsia="等线" w:hAnsi="TimesLTStd-Roman"/>
          <w:spacing w:val="-2"/>
          <w:lang w:val="en" w:eastAsia="zh-CN"/>
        </w:rPr>
        <w:sym w:font="Symbol" w:char="F0D9"/>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g</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cs="TimesLTStd-Roman"/>
          <w:spacing w:val="-2"/>
          <w:lang w:val="en" w:eastAsia="zh-CN"/>
        </w:rPr>
        <w:t>&lt;</w:t>
      </w:r>
      <w:r w:rsidRPr="004F7847">
        <w:rPr>
          <w:rFonts w:ascii="TimesLTStd-Roman" w:eastAsia="等线" w:hAnsi="TimesLTStd-Roman" w:cs="TimesLTStd-Roman"/>
          <w:i/>
          <w:spacing w:val="-2"/>
          <w:lang w:val="en" w:eastAsia="zh-CN"/>
        </w:rPr>
        <w:t>m</w:t>
      </w:r>
      <w:r w:rsidRPr="004F7847">
        <w:rPr>
          <w:rFonts w:ascii="TimesLTStd-Roman" w:eastAsia="等线" w:hAnsi="TimesLTStd-Roman" w:cs="TimesLTStd-Roman"/>
          <w:spacing w:val="-2"/>
          <w:lang w:val="en" w:eastAsia="zh-CN"/>
        </w:rPr>
        <w:t xml:space="preserve">, </w:t>
      </w:r>
      <w:r w:rsidR="0026205B" w:rsidRPr="004F7847">
        <w:rPr>
          <w:rFonts w:ascii="TimesLTStd-Roman" w:eastAsia="等线" w:hAnsi="TimesLTStd-Roman" w:cs="TimesLTStd-Roman"/>
          <w:i/>
          <w:spacing w:val="-2"/>
          <w:lang w:val="en" w:eastAsia="zh-CN"/>
        </w:rPr>
        <w:t>v</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o</w:t>
      </w:r>
      <w:r w:rsidRPr="004F7847">
        <w:rPr>
          <w:rFonts w:ascii="TimesLTStd-Roman" w:eastAsia="等线" w:hAnsi="TimesLTStd-Roman" w:cs="TimesLTStd-Roman"/>
          <w:spacing w:val="-2"/>
          <w:lang w:val="en" w:eastAsia="zh-CN"/>
        </w:rPr>
        <w:t>&gt;</w:t>
      </w:r>
      <w:r w:rsidRPr="004F7847">
        <w:rPr>
          <w:rFonts w:ascii="TimesLTStd-Roman" w:eastAsia="等线" w:hAnsi="TimesLTStd-Roman"/>
          <w:spacing w:val="-2"/>
          <w:vertAlign w:val="superscript"/>
          <w:lang w:val="en" w:eastAsia="zh-CN"/>
        </w:rPr>
        <w:t>3</w:t>
      </w:r>
      <w:r w:rsidRPr="004F7847">
        <w:rPr>
          <w:rFonts w:ascii="TimesLTStd-Roman" w:eastAsia="等线" w:hAnsi="TimesLTStd-Roman" w:cs="TimesLTStd-Roman"/>
          <w:spacing w:val="-2"/>
          <w:lang w:val="en" w:eastAsia="zh-CN"/>
        </w:rPr>
        <w:t>&gt;} at last.</w:t>
      </w:r>
    </w:p>
    <w:p w:rsidR="00D2140A" w:rsidRPr="004F7847"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4F7847">
        <w:rPr>
          <w:rFonts w:ascii="TimesLTStd-Roman" w:eastAsia="等线" w:hAnsi="TimesLTStd-Roman" w:cs="TimesLTStd-Roman"/>
          <w:spacing w:val="-2"/>
          <w:lang w:val="en" w:eastAsia="zh-CN"/>
        </w:rPr>
        <w:t xml:space="preserve"> According to Algorithm 5, we can find all association pairs that satisfy </w:t>
      </w:r>
      <w:r w:rsidRPr="004F7847">
        <w:rPr>
          <w:rFonts w:ascii="TimesLTStd-Roman" w:eastAsia="等线" w:hAnsi="TimesLTStd-Roman" w:cs="TimesLTStd-Roman"/>
          <w:i/>
          <w:spacing w:val="-2"/>
          <w:lang w:val="en" w:eastAsia="zh-CN"/>
        </w:rPr>
        <w:t>Definition 21</w:t>
      </w:r>
      <w:r w:rsidRPr="004F7847">
        <w:rPr>
          <w:rFonts w:ascii="TimesLTStd-Roman" w:eastAsia="等线" w:hAnsi="TimesLTStd-Roman" w:cs="TimesLTStd-Roman"/>
          <w:spacing w:val="-2"/>
          <w:lang w:val="en" w:eastAsia="zh-CN"/>
        </w:rPr>
        <w:t xml:space="preserve"> from a given event log. As we know, the purpose of association rule learning mining is to analyze the potential association relationships between data items from the object data set, similar to finding a sufficient condition that if X occurs, then Y will occur, which always reveals the information that is beneficial to us [1]. Association rules can be expressed as </w:t>
      </w:r>
      <w:bookmarkStart w:id="24" w:name="OLE_LINK23"/>
      <w:r w:rsidRPr="004F7847">
        <w:rPr>
          <w:rFonts w:ascii="TimesLTStd-Roman" w:eastAsia="等线" w:hAnsi="TimesLTStd-Roman" w:cs="TimesLTStd-Roman"/>
          <w:spacing w:val="-2"/>
          <w:lang w:val="en" w:eastAsia="zh-CN"/>
        </w:rPr>
        <w:t>X</w:t>
      </w:r>
      <w:bookmarkEnd w:id="24"/>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spacing w:val="-2"/>
          <w:lang w:val="en" w:eastAsia="zh-CN"/>
        </w:rPr>
        <w:sym w:font="Symbol" w:char="F0DE"/>
      </w:r>
      <w:r w:rsidRPr="004F7847">
        <w:rPr>
          <w:rFonts w:ascii="TimesLTStd-Roman" w:eastAsia="等线" w:hAnsi="TimesLTStd-Roman" w:cs="TimesLTStd-Roman"/>
          <w:spacing w:val="-2"/>
          <w:lang w:val="en" w:eastAsia="zh-CN"/>
        </w:rPr>
        <w:t xml:space="preserve"> Y, where X is often referred to as an antecedent of the association rules, Y is often referred to as a consequent of association rules. </w:t>
      </w:r>
      <w:r w:rsidR="00B01603" w:rsidRPr="004F7847">
        <w:rPr>
          <w:rFonts w:ascii="TimesLTStd-Roman" w:eastAsia="等线" w:hAnsi="TimesLTStd-Roman" w:cs="TimesLTStd-Roman"/>
          <w:spacing w:val="-2"/>
          <w:lang w:val="en" w:eastAsia="zh-CN"/>
        </w:rPr>
        <w:t>The combination of X and Y can be any variable</w:t>
      </w:r>
      <w:r w:rsidR="00B01603" w:rsidRPr="004F7847">
        <w:rPr>
          <w:rFonts w:ascii="TimesLTStd-Roman" w:eastAsia="等线" w:hAnsi="TimesLTStd-Roman" w:cs="TimesLTStd-Roman" w:hint="eastAsia"/>
          <w:spacing w:val="-2"/>
          <w:lang w:val="en" w:eastAsia="zh-CN"/>
        </w:rPr>
        <w:t>s</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spacing w:val="-2"/>
          <w:lang w:val="en"/>
        </w:rPr>
        <w:t xml:space="preserve"> </w:t>
      </w:r>
      <w:r w:rsidRPr="004F7847">
        <w:rPr>
          <w:rFonts w:ascii="TimesLTStd-Roman" w:eastAsia="等线" w:hAnsi="TimesLTStd-Roman" w:cs="TimesLTStd-Roman"/>
          <w:spacing w:val="-2"/>
          <w:lang w:val="en" w:eastAsia="zh-CN"/>
        </w:rPr>
        <w:t>Based on the above, we can combine the association pairs in Algorithm 5 into association rules to represent the indirect dependencies between different structures.  The association rule is defined as M</w:t>
      </w:r>
      <w:r w:rsidRPr="004F7847">
        <w:rPr>
          <w:rFonts w:ascii="TimesLTStd-Roman" w:eastAsia="等线" w:hAnsi="TimesLTStd-Roman"/>
          <w:spacing w:val="-2"/>
          <w:vertAlign w:val="subscript"/>
          <w:lang w:val="en" w:eastAsia="zh-CN"/>
        </w:rPr>
        <w:sym w:font="Symbol" w:char="F077"/>
      </w:r>
      <w:r w:rsidRPr="004F7847">
        <w:rPr>
          <w:rFonts w:ascii="TimesLTStd-Roman" w:eastAsia="等线" w:hAnsi="TimesLTStd-Roman"/>
          <w:spacing w:val="-2"/>
          <w:lang w:val="en" w:eastAsia="zh-CN"/>
        </w:rPr>
        <w:t xml:space="preserve"> = (</w:t>
      </w:r>
      <w:r w:rsidRPr="004F7847">
        <w:rPr>
          <w:rFonts w:ascii="TimesLTStd-Roman" w:eastAsia="等线" w:hAnsi="TimesLTStd-Roman" w:cs="TimesLTStd-Roman"/>
          <w:spacing w:val="-2"/>
          <w:lang w:val="en" w:eastAsia="zh-CN"/>
        </w:rPr>
        <w:t xml:space="preserve">X </w:t>
      </w:r>
      <w:r w:rsidRPr="004F7847">
        <w:rPr>
          <w:rFonts w:ascii="TimesLTStd-Roman" w:eastAsia="等线" w:hAnsi="TimesLTStd-Roman" w:cs="TimesLTStd-Roman"/>
          <w:spacing w:val="-2"/>
          <w:lang w:val="en" w:eastAsia="zh-CN"/>
        </w:rPr>
        <w:sym w:font="Symbol" w:char="F0DE"/>
      </w:r>
      <w:r w:rsidRPr="004F7847">
        <w:rPr>
          <w:rFonts w:ascii="TimesLTStd-Roman" w:eastAsia="等线" w:hAnsi="TimesLTStd-Roman" w:cs="TimesLTStd-Roman"/>
          <w:spacing w:val="-2"/>
          <w:lang w:val="en" w:eastAsia="zh-CN"/>
        </w:rPr>
        <w:t xml:space="preserve"> Y</w:t>
      </w:r>
      <w:r w:rsidRPr="004F7847">
        <w:rPr>
          <w:rFonts w:ascii="TimesLTStd-Roman" w:eastAsia="等线" w:hAnsi="TimesLTStd-Roman"/>
          <w:spacing w:val="-2"/>
          <w:lang w:val="en" w:eastAsia="zh-CN"/>
        </w:rPr>
        <w:t xml:space="preserve">), where </w:t>
      </w:r>
      <w:r w:rsidRPr="004F7847">
        <w:rPr>
          <w:rFonts w:ascii="TimesLTStd-Roman" w:eastAsia="等线" w:hAnsi="TimesLTStd-Roman" w:cs="TimesLTStd-Roman"/>
          <w:spacing w:val="-2"/>
          <w:lang w:val="en" w:eastAsia="zh-CN"/>
        </w:rPr>
        <w:t xml:space="preserve">X = </w:t>
      </w:r>
      <w:r w:rsidRPr="004F7847">
        <w:rPr>
          <w:rFonts w:ascii="TimesLTStd-Roman" w:eastAsia="等线" w:hAnsi="TimesLTStd-Roman" w:cs="TimesLTStd-Roman"/>
          <w:spacing w:val="-2"/>
          <w:lang w:val="en" w:eastAsia="zh-CN"/>
        </w:rPr>
        <w:sym w:font="Symbol" w:char="F0A6"/>
      </w:r>
      <w:proofErr w:type="gramStart"/>
      <w:r w:rsidRPr="004F7847">
        <w:rPr>
          <w:rFonts w:ascii="TimesLTStd-Roman" w:eastAsia="等线" w:hAnsi="TimesLTStd-Roman" w:cs="TimesLTStd-Roman"/>
          <w:spacing w:val="-2"/>
          <w:vertAlign w:val="subscript"/>
          <w:lang w:val="en" w:eastAsia="zh-CN"/>
        </w:rPr>
        <w:t>1</w:t>
      </w:r>
      <w:r w:rsidRPr="004F7847">
        <w:rPr>
          <w:rFonts w:ascii="TimesLTStd-Roman" w:eastAsia="等线" w:hAnsi="TimesLTStd-Roman" w:cs="TimesLTStd-Roman"/>
          <w:i/>
          <w:spacing w:val="-2"/>
          <w:vertAlign w:val="superscript"/>
          <w:lang w:val="en" w:eastAsia="zh-CN"/>
        </w:rPr>
        <w:t>num</w:t>
      </w:r>
      <w:r w:rsidRPr="004F7847">
        <w:rPr>
          <w:rFonts w:ascii="TimesLTStd-Roman" w:eastAsia="等线" w:hAnsi="TimesLTStd-Roman" w:cs="TimesLTStd-Roman"/>
          <w:spacing w:val="-2"/>
          <w:vertAlign w:val="superscript"/>
          <w:lang w:val="en" w:eastAsia="zh-CN"/>
        </w:rPr>
        <w:t>(</w:t>
      </w:r>
      <w:proofErr w:type="gramEnd"/>
      <w:r w:rsidRPr="004F7847">
        <w:rPr>
          <w:rFonts w:ascii="TimesLTStd-Roman" w:eastAsia="等线" w:hAnsi="TimesLTStd-Roman" w:cs="TimesLTStd-Roman"/>
          <w:i/>
          <w:spacing w:val="-2"/>
          <w:vertAlign w:val="superscript"/>
          <w:lang w:val="en" w:eastAsia="zh-CN"/>
        </w:rPr>
        <w:t>f</w:t>
      </w:r>
      <w:r w:rsidRPr="004F7847">
        <w:rPr>
          <w:rFonts w:ascii="TimesLTStd-Roman" w:eastAsia="等线" w:hAnsi="TimesLTStd-Roman" w:cs="TimesLTStd-Roman"/>
          <w:spacing w:val="-2"/>
          <w:vertAlign w:val="superscript"/>
          <w:lang w:val="en" w:eastAsia="zh-CN"/>
        </w:rPr>
        <w:t xml:space="preserve"> </w:t>
      </w:r>
      <w:r w:rsidRPr="004F7847">
        <w:rPr>
          <w:rFonts w:ascii="TimesLTStd-Roman" w:eastAsia="等线" w:hAnsi="TimesLTStd-Roman" w:cs="TimesLTStd-Roman"/>
          <w:spacing w:val="-2"/>
          <w:sz w:val="15"/>
          <w:vertAlign w:val="superscript"/>
          <w:lang w:val="en" w:eastAsia="zh-CN"/>
        </w:rPr>
        <w:t>1</w:t>
      </w:r>
      <w:r w:rsidRPr="004F7847">
        <w:rPr>
          <w:rFonts w:ascii="TimesLTStd-Roman" w:eastAsia="等线" w:hAnsi="TimesLTStd-Roman" w:cs="TimesLTStd-Roman"/>
          <w:spacing w:val="-2"/>
          <w:vertAlign w:val="superscript"/>
          <w:lang w:val="en" w:eastAsia="zh-CN"/>
        </w:rPr>
        <w:t xml:space="preserve">, </w:t>
      </w:r>
      <w:r w:rsidRPr="004F7847">
        <w:rPr>
          <w:rFonts w:ascii="TimesLTStd-Roman" w:eastAsia="等线" w:hAnsi="TimesLTStd-Roman" w:cs="TimesLTStd-Roman"/>
          <w:i/>
          <w:spacing w:val="-2"/>
          <w:vertAlign w:val="superscript"/>
          <w:lang w:val="en"/>
        </w:rPr>
        <w:t>σ</w:t>
      </w:r>
      <w:r w:rsidRPr="004F7847">
        <w:rPr>
          <w:rFonts w:ascii="TimesLTStd-Roman" w:eastAsia="等线" w:hAnsi="TimesLTStd-Roman" w:cs="TimesLTStd-Roman"/>
          <w:spacing w:val="-2"/>
          <w:vertAlign w:val="superscript"/>
          <w:lang w:val="en" w:eastAsia="zh-CN"/>
        </w:rPr>
        <w:t xml:space="preserve">) </w:t>
      </w:r>
      <w:r w:rsidRPr="004F7847">
        <w:rPr>
          <w:rFonts w:ascii="TimesLTStd-Roman" w:eastAsia="等线" w:hAnsi="TimesLTStd-Roman" w:cs="TimesLTStd-Roman"/>
          <w:spacing w:val="-2"/>
          <w:lang w:val="en" w:eastAsia="zh-CN"/>
        </w:rPr>
        <w:sym w:font="Symbol" w:char="F0D9"/>
      </w:r>
      <w:r w:rsidRPr="004F7847">
        <w:rPr>
          <w:rFonts w:ascii="TimesLTStd-Roman" w:eastAsia="等线" w:hAnsi="TimesLTStd-Roman" w:cs="TimesLTStd-Roman"/>
          <w:spacing w:val="-2"/>
          <w:lang w:val="en" w:eastAsia="zh-CN"/>
        </w:rPr>
        <w:t xml:space="preserve"> </w:t>
      </w:r>
      <w:bookmarkStart w:id="25" w:name="OLE_LINK55"/>
      <w:r w:rsidRPr="004F7847">
        <w:rPr>
          <w:rFonts w:ascii="TimesLTStd-Roman" w:eastAsia="等线" w:hAnsi="TimesLTStd-Roman" w:cs="TimesLTStd-Roman"/>
          <w:i/>
          <w:spacing w:val="-2"/>
          <w:lang w:val="en" w:eastAsia="zh-CN"/>
        </w:rPr>
        <w:sym w:font="Symbol" w:char="F067"/>
      </w:r>
      <w:r w:rsidRPr="004F7847">
        <w:rPr>
          <w:rFonts w:ascii="TimesLTStd-Roman" w:eastAsia="等线" w:hAnsi="TimesLTStd-Roman" w:cs="TimesLTStd-Roman"/>
          <w:i/>
          <w:spacing w:val="-2"/>
          <w:vertAlign w:val="superscript"/>
          <w:lang w:val="en" w:eastAsia="zh-CN"/>
        </w:rPr>
        <w:t xml:space="preserve"> </w:t>
      </w:r>
      <w:bookmarkEnd w:id="25"/>
      <w:r w:rsidRPr="004F7847">
        <w:rPr>
          <w:rFonts w:ascii="TimesLTStd-Roman" w:eastAsia="等线" w:hAnsi="TimesLTStd-Roman" w:cs="TimesLTStd-Roman"/>
          <w:i/>
          <w:spacing w:val="-2"/>
          <w:vertAlign w:val="superscript"/>
          <w:lang w:val="en" w:eastAsia="zh-CN"/>
        </w:rPr>
        <w:t>num</w:t>
      </w:r>
      <w:r w:rsidRPr="004F7847">
        <w:rPr>
          <w:rFonts w:ascii="TimesLTStd-Roman" w:eastAsia="等线" w:hAnsi="TimesLTStd-Roman" w:cs="TimesLTStd-Roman"/>
          <w:spacing w:val="-2"/>
          <w:vertAlign w:val="superscript"/>
          <w:lang w:val="en" w:eastAsia="zh-CN"/>
        </w:rPr>
        <w:t>(</w:t>
      </w:r>
      <w:r w:rsidRPr="004F7847">
        <w:rPr>
          <w:rFonts w:ascii="TimesLTStd-Roman" w:eastAsia="等线" w:hAnsi="TimesLTStd-Roman" w:cs="TimesLTStd-Roman"/>
          <w:i/>
          <w:spacing w:val="-2"/>
          <w:vertAlign w:val="superscript"/>
          <w:lang w:val="en" w:eastAsia="zh-CN"/>
        </w:rPr>
        <w:sym w:font="Symbol" w:char="F067"/>
      </w:r>
      <w:r w:rsidRPr="004F7847">
        <w:rPr>
          <w:rFonts w:ascii="TimesLTStd-Roman" w:eastAsia="等线" w:hAnsi="TimesLTStd-Roman" w:cs="TimesLTStd-Roman"/>
          <w:spacing w:val="-2"/>
          <w:vertAlign w:val="superscript"/>
          <w:lang w:val="en" w:eastAsia="zh-CN"/>
        </w:rPr>
        <w:t xml:space="preserve">, </w:t>
      </w:r>
      <w:r w:rsidRPr="004F7847">
        <w:rPr>
          <w:rFonts w:ascii="TimesLTStd-Roman" w:eastAsia="等线" w:hAnsi="TimesLTStd-Roman" w:cs="TimesLTStd-Roman"/>
          <w:i/>
          <w:spacing w:val="-2"/>
          <w:vertAlign w:val="superscript"/>
          <w:lang w:val="en"/>
        </w:rPr>
        <w:t>σ</w:t>
      </w:r>
      <w:r w:rsidRPr="004F7847">
        <w:rPr>
          <w:rFonts w:ascii="TimesLTStd-Roman" w:eastAsia="等线" w:hAnsi="TimesLTStd-Roman" w:cs="TimesLTStd-Roman"/>
          <w:spacing w:val="-2"/>
          <w:vertAlign w:val="superscript"/>
          <w:lang w:val="en" w:eastAsia="zh-CN"/>
        </w:rPr>
        <w:t>)</w:t>
      </w:r>
      <w:r w:rsidRPr="004F7847">
        <w:rPr>
          <w:rFonts w:ascii="TimesLTStd-Roman" w:eastAsia="等线" w:hAnsi="TimesLTStd-Roman" w:cs="TimesLTStd-Roman"/>
          <w:spacing w:val="-2"/>
          <w:lang w:val="en" w:eastAsia="zh-CN"/>
        </w:rPr>
        <w:t xml:space="preserve">, Y = </w:t>
      </w:r>
      <w:r w:rsidRPr="004F7847">
        <w:rPr>
          <w:rFonts w:ascii="TimesLTStd-Roman" w:eastAsia="等线" w:hAnsi="TimesLTStd-Roman" w:cs="TimesLTStd-Roman"/>
          <w:spacing w:val="-2"/>
          <w:lang w:val="en" w:eastAsia="zh-CN"/>
        </w:rPr>
        <w:sym w:font="Symbol" w:char="F0A6"/>
      </w:r>
      <w:r w:rsidRPr="004F7847">
        <w:rPr>
          <w:rFonts w:ascii="TimesLTStd-Roman" w:eastAsia="等线" w:hAnsi="TimesLTStd-Roman" w:cs="TimesLTStd-Roman"/>
          <w:spacing w:val="-2"/>
          <w:vertAlign w:val="subscript"/>
          <w:lang w:val="en" w:eastAsia="zh-CN"/>
        </w:rPr>
        <w:t>2</w:t>
      </w:r>
      <w:r w:rsidRPr="004F7847">
        <w:rPr>
          <w:rFonts w:ascii="TimesLTStd-Roman" w:eastAsia="等线" w:hAnsi="TimesLTStd-Roman" w:cs="TimesLTStd-Roman"/>
          <w:i/>
          <w:spacing w:val="-2"/>
          <w:vertAlign w:val="superscript"/>
          <w:lang w:val="en" w:eastAsia="zh-CN"/>
        </w:rPr>
        <w:t>num</w:t>
      </w:r>
      <w:r w:rsidRPr="004F7847">
        <w:rPr>
          <w:rFonts w:ascii="TimesLTStd-Roman" w:eastAsia="等线" w:hAnsi="TimesLTStd-Roman" w:cs="TimesLTStd-Roman"/>
          <w:spacing w:val="-2"/>
          <w:vertAlign w:val="superscript"/>
          <w:lang w:val="en" w:eastAsia="zh-CN"/>
        </w:rPr>
        <w:t>(</w:t>
      </w:r>
      <w:r w:rsidRPr="004F7847">
        <w:rPr>
          <w:rFonts w:ascii="TimesLTStd-Roman" w:eastAsia="等线" w:hAnsi="TimesLTStd-Roman" w:cs="TimesLTStd-Roman"/>
          <w:i/>
          <w:spacing w:val="-2"/>
          <w:vertAlign w:val="superscript"/>
          <w:lang w:val="en" w:eastAsia="zh-CN"/>
        </w:rPr>
        <w:t>f</w:t>
      </w:r>
      <w:r w:rsidRPr="004F7847">
        <w:rPr>
          <w:rFonts w:ascii="TimesLTStd-Roman" w:eastAsia="等线" w:hAnsi="TimesLTStd-Roman" w:cs="TimesLTStd-Roman"/>
          <w:spacing w:val="-2"/>
          <w:vertAlign w:val="superscript"/>
          <w:lang w:val="en" w:eastAsia="zh-CN"/>
        </w:rPr>
        <w:t xml:space="preserve"> </w:t>
      </w:r>
      <w:r w:rsidRPr="004F7847">
        <w:rPr>
          <w:rFonts w:ascii="TimesLTStd-Roman" w:eastAsia="等线" w:hAnsi="TimesLTStd-Roman" w:cs="TimesLTStd-Roman"/>
          <w:spacing w:val="-2"/>
          <w:sz w:val="15"/>
          <w:vertAlign w:val="superscript"/>
          <w:lang w:val="en" w:eastAsia="zh-CN"/>
        </w:rPr>
        <w:t>2</w:t>
      </w:r>
      <w:r w:rsidRPr="004F7847">
        <w:rPr>
          <w:rFonts w:ascii="TimesLTStd-Roman" w:eastAsia="等线" w:hAnsi="TimesLTStd-Roman" w:cs="TimesLTStd-Roman"/>
          <w:spacing w:val="-2"/>
          <w:vertAlign w:val="superscript"/>
          <w:lang w:val="en" w:eastAsia="zh-CN"/>
        </w:rPr>
        <w:t xml:space="preserve">, </w:t>
      </w:r>
      <w:r w:rsidRPr="004F7847">
        <w:rPr>
          <w:rFonts w:ascii="TimesLTStd-Roman" w:eastAsia="等线" w:hAnsi="TimesLTStd-Roman" w:cs="TimesLTStd-Roman"/>
          <w:i/>
          <w:spacing w:val="-2"/>
          <w:vertAlign w:val="superscript"/>
          <w:lang w:val="en"/>
        </w:rPr>
        <w:t>σ</w:t>
      </w:r>
      <w:r w:rsidRPr="004F7847">
        <w:rPr>
          <w:rFonts w:ascii="TimesLTStd-Roman" w:eastAsia="等线" w:hAnsi="TimesLTStd-Roman" w:cs="TimesLTStd-Roman"/>
          <w:spacing w:val="-2"/>
          <w:vertAlign w:val="superscript"/>
          <w:lang w:val="en" w:eastAsia="zh-CN"/>
        </w:rPr>
        <w:t>)</w:t>
      </w:r>
      <w:r w:rsidRPr="004F7847">
        <w:rPr>
          <w:rFonts w:ascii="TimesLTStd-Roman" w:eastAsia="等线" w:hAnsi="TimesLTStd-Roman" w:cs="TimesLTStd-Roman"/>
          <w:spacing w:val="-2"/>
          <w:lang w:val="en" w:eastAsia="zh-CN"/>
        </w:rPr>
        <w:t xml:space="preserve">.  In addition, the set of association rules is represented by </w:t>
      </w:r>
      <w:r w:rsidRPr="004F7847">
        <w:rPr>
          <w:rFonts w:ascii="TimesLTStd-Roman" w:eastAsia="等线" w:hAnsi="TimesLTStd-Roman" w:cs="TimesLTStd-Roman"/>
          <w:i/>
          <w:spacing w:val="-2"/>
          <w:lang w:val="en" w:eastAsia="zh-CN"/>
        </w:rPr>
        <w:sym w:font="Symbol" w:char="F052"/>
      </w:r>
      <w:r w:rsidRPr="004F7847">
        <w:rPr>
          <w:rFonts w:ascii="TimesLTStd-Roman" w:eastAsia="等线" w:hAnsi="TimesLTStd-Roman" w:cs="TimesLTStd-Roman"/>
          <w:i/>
          <w:spacing w:val="-2"/>
          <w:vertAlign w:val="subscript"/>
          <w:lang w:val="en" w:eastAsia="zh-CN"/>
        </w:rPr>
        <w:t>R</w:t>
      </w:r>
      <w:r w:rsidRPr="004F7847">
        <w:rPr>
          <w:rFonts w:ascii="TimesLTStd-Roman" w:eastAsia="等线" w:hAnsi="TimesLTStd-Roman" w:cs="TimesLTStd-Roman"/>
          <w:spacing w:val="-2"/>
          <w:lang w:val="en" w:eastAsia="zh-CN"/>
        </w:rPr>
        <w:t xml:space="preserve">, the set of </w:t>
      </w:r>
      <w:bookmarkStart w:id="26" w:name="OLE_LINK57"/>
      <w:bookmarkStart w:id="27" w:name="OLE_LINK58"/>
      <w:r w:rsidRPr="004F7847">
        <w:rPr>
          <w:rFonts w:ascii="TimesLTStd-Roman" w:eastAsia="等线" w:hAnsi="TimesLTStd-Roman" w:cs="TimesLTStd-Roman"/>
          <w:spacing w:val="-2"/>
          <w:lang w:val="en" w:eastAsia="zh-CN"/>
        </w:rPr>
        <w:t xml:space="preserve">the </w:t>
      </w:r>
      <w:bookmarkStart w:id="28" w:name="OLE_LINK40"/>
      <w:bookmarkStart w:id="29" w:name="OLE_LINK37"/>
      <w:r w:rsidRPr="004F7847">
        <w:rPr>
          <w:rFonts w:ascii="TimesLTStd-Roman" w:eastAsia="等线" w:hAnsi="TimesLTStd-Roman" w:cs="TimesLTStd-Roman"/>
          <w:spacing w:val="-2"/>
          <w:lang w:val="en" w:eastAsia="zh-CN"/>
        </w:rPr>
        <w:t>antecedent</w:t>
      </w:r>
      <w:bookmarkEnd w:id="28"/>
      <w:bookmarkEnd w:id="29"/>
      <w:r w:rsidRPr="004F7847">
        <w:rPr>
          <w:rFonts w:ascii="TimesLTStd-Roman" w:eastAsia="等线" w:hAnsi="TimesLTStd-Roman" w:cs="TimesLTStd-Roman"/>
          <w:spacing w:val="-2"/>
          <w:lang w:val="en" w:eastAsia="zh-CN"/>
        </w:rPr>
        <w:t xml:space="preserve"> </w:t>
      </w:r>
      <w:bookmarkEnd w:id="26"/>
      <w:bookmarkEnd w:id="27"/>
      <w:r w:rsidRPr="004F7847">
        <w:rPr>
          <w:rFonts w:ascii="TimesLTStd-Roman" w:eastAsia="等线" w:hAnsi="TimesLTStd-Roman" w:cs="TimesLTStd-Roman"/>
          <w:spacing w:val="-2"/>
          <w:lang w:val="en" w:eastAsia="zh-CN"/>
        </w:rPr>
        <w:t xml:space="preserve">of association rules X is represented by </w:t>
      </w:r>
      <w:r w:rsidRPr="004F7847">
        <w:rPr>
          <w:rFonts w:ascii="TimesLTStd-Roman" w:eastAsia="等线" w:hAnsi="TimesLTStd-Roman" w:cs="TimesLTStd-Roman"/>
          <w:i/>
          <w:spacing w:val="-2"/>
          <w:lang w:val="en" w:eastAsia="zh-CN"/>
        </w:rPr>
        <w:t>R_</w:t>
      </w:r>
      <w:r w:rsidRPr="004F7847">
        <w:rPr>
          <w:rFonts w:ascii="TimesLTStd-Roman" w:eastAsia="等线" w:hAnsi="TimesLTStd-Roman" w:cs="TimesLTStd-Roman"/>
          <w:i/>
          <w:spacing w:val="-2"/>
          <w:vertAlign w:val="subscript"/>
          <w:lang w:val="en" w:eastAsia="zh-CN"/>
        </w:rPr>
        <w:t>pre</w:t>
      </w:r>
      <w:r w:rsidRPr="004F7847">
        <w:rPr>
          <w:rFonts w:ascii="TimesLTStd-Roman" w:eastAsia="等线" w:hAnsi="TimesLTStd-Roman" w:cs="TimesLTStd-Roman"/>
          <w:spacing w:val="-2"/>
          <w:lang w:val="en" w:eastAsia="zh-CN"/>
        </w:rPr>
        <w:t xml:space="preserve"> and the set of the consequent of association rules Y is represented by </w:t>
      </w:r>
      <w:r w:rsidRPr="004F7847">
        <w:rPr>
          <w:rFonts w:ascii="TimesLTStd-Roman" w:eastAsia="等线" w:hAnsi="TimesLTStd-Roman" w:cs="TimesLTStd-Roman"/>
          <w:i/>
          <w:spacing w:val="-2"/>
          <w:lang w:val="en" w:eastAsia="zh-CN"/>
        </w:rPr>
        <w:t>R</w:t>
      </w:r>
      <w:r w:rsidRPr="004F7847">
        <w:rPr>
          <w:rFonts w:ascii="TimesLTStd-Roman" w:eastAsia="等线" w:hAnsi="TimesLTStd-Roman" w:cs="TimesLTStd-Roman"/>
          <w:i/>
          <w:spacing w:val="-2"/>
          <w:lang w:val="en" w:eastAsia="zh-CN"/>
        </w:rPr>
        <w:softHyphen/>
        <w:t>_</w:t>
      </w:r>
      <w:r w:rsidRPr="004F7847">
        <w:rPr>
          <w:rFonts w:ascii="TimesLTStd-Roman" w:eastAsia="等线" w:hAnsi="TimesLTStd-Roman" w:cs="TimesLTStd-Roman"/>
          <w:i/>
          <w:spacing w:val="-2"/>
          <w:vertAlign w:val="subscript"/>
          <w:lang w:val="en" w:eastAsia="zh-CN"/>
        </w:rPr>
        <w:t>pos</w:t>
      </w:r>
      <w:r w:rsidRPr="004F7847">
        <w:rPr>
          <w:rFonts w:ascii="TimesLTStd-Roman" w:eastAsia="等线" w:hAnsi="TimesLTStd-Roman" w:cs="TimesLTStd-Roman"/>
          <w:spacing w:val="-2"/>
          <w:lang w:val="en" w:eastAsia="zh-CN"/>
        </w:rPr>
        <w:t xml:space="preserve">. </w:t>
      </w:r>
    </w:p>
    <w:p w:rsidR="00D2140A" w:rsidRPr="004F7847"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4F7847">
        <w:rPr>
          <w:rFonts w:ascii="TimesLTStd-Roman" w:eastAsia="等线" w:hAnsi="TimesLTStd-Roman" w:cs="TimesLTStd-Roman"/>
          <w:spacing w:val="-2"/>
          <w:lang w:val="en" w:eastAsia="zh-CN"/>
        </w:rPr>
        <w:t xml:space="preserve">In data mining, there are generally three metrics to evaluate association rules: </w:t>
      </w:r>
      <w:r w:rsidRPr="004F7847">
        <w:rPr>
          <w:rFonts w:ascii="TimesLTStd-Roman" w:eastAsia="等线" w:hAnsi="TimesLTStd-Roman" w:cs="TimesLTStd-Roman"/>
          <w:i/>
          <w:spacing w:val="-2"/>
          <w:lang w:val="en" w:eastAsia="zh-CN"/>
        </w:rPr>
        <w:t>support</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confidence</w:t>
      </w:r>
      <w:r w:rsidRPr="004F7847">
        <w:rPr>
          <w:rFonts w:ascii="TimesLTStd-Roman" w:eastAsia="等线" w:hAnsi="TimesLTStd-Roman" w:cs="TimesLTStd-Roman"/>
          <w:spacing w:val="-2"/>
          <w:lang w:val="en" w:eastAsia="zh-CN"/>
        </w:rPr>
        <w:t xml:space="preserve">, and </w:t>
      </w:r>
      <w:r w:rsidRPr="004F7847">
        <w:rPr>
          <w:rFonts w:ascii="TimesLTStd-Roman" w:eastAsia="等线" w:hAnsi="TimesLTStd-Roman" w:cs="TimesLTStd-Roman"/>
          <w:i/>
          <w:spacing w:val="-2"/>
          <w:lang w:val="en" w:eastAsia="zh-CN"/>
        </w:rPr>
        <w:t>lift</w:t>
      </w:r>
      <w:r w:rsidRPr="004F7847">
        <w:rPr>
          <w:rFonts w:ascii="TimesLTStd-Roman" w:eastAsia="等线" w:hAnsi="TimesLTStd-Roman" w:cs="TimesLTStd-Roman"/>
          <w:spacing w:val="-2"/>
          <w:lang w:val="en" w:eastAsia="zh-CN"/>
        </w:rPr>
        <w:t xml:space="preserve">. To obtain a valid association rule, </w:t>
      </w:r>
      <w:r w:rsidRPr="004F7847">
        <w:rPr>
          <w:rFonts w:ascii="TimesLTStd-Roman" w:eastAsia="等线" w:hAnsi="TimesLTStd-Roman" w:cs="TimesLTStd-Roman"/>
          <w:i/>
          <w:spacing w:val="-2"/>
          <w:lang w:val="en" w:eastAsia="zh-CN"/>
        </w:rPr>
        <w:t>minsup</w:t>
      </w:r>
      <w:r w:rsidRPr="004F7847">
        <w:rPr>
          <w:rFonts w:ascii="TimesLTStd-Roman" w:eastAsia="等线" w:hAnsi="TimesLTStd-Roman" w:cs="TimesLTStd-Roman"/>
          <w:spacing w:val="-2"/>
          <w:lang w:val="en" w:eastAsia="zh-CN"/>
        </w:rPr>
        <w:t xml:space="preserve"> and </w:t>
      </w:r>
      <w:r w:rsidRPr="004F7847">
        <w:rPr>
          <w:rFonts w:ascii="TimesLTStd-Roman" w:eastAsia="等线" w:hAnsi="TimesLTStd-Roman" w:cs="TimesLTStd-Roman"/>
          <w:i/>
          <w:spacing w:val="-2"/>
          <w:lang w:val="en" w:eastAsia="zh-CN"/>
        </w:rPr>
        <w:t>minconf</w:t>
      </w:r>
      <w:r w:rsidRPr="004F7847">
        <w:rPr>
          <w:rFonts w:ascii="TimesLTStd-Roman" w:eastAsia="等线" w:hAnsi="TimesLTStd-Roman" w:cs="TimesLTStd-Roman"/>
          <w:spacing w:val="-2"/>
          <w:lang w:val="en" w:eastAsia="zh-CN"/>
        </w:rPr>
        <w:t xml:space="preserve"> are generally defined in data mining, where </w:t>
      </w:r>
      <w:r w:rsidRPr="004F7847">
        <w:rPr>
          <w:rFonts w:ascii="TimesLTStd-Roman" w:eastAsia="等线" w:hAnsi="TimesLTStd-Roman" w:cs="TimesLTStd-Roman"/>
          <w:i/>
          <w:spacing w:val="-2"/>
          <w:lang w:val="en" w:eastAsia="zh-CN"/>
        </w:rPr>
        <w:t>minsup</w:t>
      </w:r>
      <w:r w:rsidRPr="004F7847">
        <w:rPr>
          <w:rFonts w:ascii="TimesLTStd-Roman" w:eastAsia="等线" w:hAnsi="TimesLTStd-Roman" w:cs="TimesLTStd-Roman"/>
          <w:spacing w:val="-2"/>
          <w:lang w:val="en" w:eastAsia="zh-CN"/>
        </w:rPr>
        <w:t xml:space="preserve"> represents the minimum support degree and </w:t>
      </w:r>
      <w:r w:rsidRPr="004F7847">
        <w:rPr>
          <w:rFonts w:ascii="TimesLTStd-Roman" w:eastAsia="等线" w:hAnsi="TimesLTStd-Roman" w:cs="TimesLTStd-Roman"/>
          <w:i/>
          <w:spacing w:val="-2"/>
          <w:lang w:val="en" w:eastAsia="zh-CN"/>
        </w:rPr>
        <w:t>minconf</w:t>
      </w:r>
      <w:r w:rsidRPr="004F7847">
        <w:rPr>
          <w:rFonts w:ascii="TimesLTStd-Roman" w:eastAsia="等线" w:hAnsi="TimesLTStd-Roman" w:cs="TimesLTStd-Roman"/>
          <w:spacing w:val="-2"/>
          <w:lang w:val="en" w:eastAsia="zh-CN"/>
        </w:rPr>
        <w:t xml:space="preserve"> represents the minimum confidence degree.</w:t>
      </w:r>
      <w:r w:rsidRPr="004F7847">
        <w:rPr>
          <w:rFonts w:ascii="TimesLTStd-Roman" w:eastAsia="等线" w:hAnsi="TimesLTStd-Roman" w:cs="TimesLTStd-Roman"/>
          <w:spacing w:val="-2"/>
          <w:lang w:val="en"/>
        </w:rPr>
        <w:t xml:space="preserve"> </w:t>
      </w:r>
      <w:r w:rsidRPr="004F7847">
        <w:rPr>
          <w:rFonts w:ascii="TimesLTStd-Roman" w:eastAsia="等线" w:hAnsi="TimesLTStd-Roman" w:cs="TimesLTStd-Roman"/>
          <w:spacing w:val="-2"/>
          <w:lang w:val="en" w:eastAsia="zh-CN"/>
        </w:rPr>
        <w:t xml:space="preserve">If an association rule is valid, its </w:t>
      </w:r>
      <w:r w:rsidR="001A2B00" w:rsidRPr="004F7847">
        <w:rPr>
          <w:rFonts w:ascii="TimesLTStd-Roman" w:eastAsia="等线" w:hAnsi="TimesLTStd-Roman" w:cs="TimesLTStd-Roman"/>
          <w:i/>
          <w:spacing w:val="-2"/>
          <w:lang w:val="en" w:eastAsia="zh-CN"/>
        </w:rPr>
        <w:t>minsup</w:t>
      </w:r>
      <w:r w:rsidR="001A2B00"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spacing w:val="-2"/>
          <w:lang w:val="en" w:eastAsia="zh-CN"/>
        </w:rPr>
        <w:t xml:space="preserve">should be the value of </w:t>
      </w:r>
      <w:r w:rsidR="001A2B00" w:rsidRPr="004F7847">
        <w:rPr>
          <w:rFonts w:ascii="TimesLTStd-Roman" w:eastAsia="等线" w:hAnsi="TimesLTStd-Roman" w:cs="TimesLTStd-Roman"/>
          <w:i/>
          <w:spacing w:val="-2"/>
          <w:lang w:val="en" w:eastAsia="zh-CN"/>
        </w:rPr>
        <w:t>support</w:t>
      </w:r>
      <w:r w:rsidR="001A2B00" w:rsidRPr="004F7847">
        <w:rPr>
          <w:rFonts w:ascii="TimesLTStd-Roman" w:eastAsia="等线" w:hAnsi="TimesLTStd-Roman" w:cs="TimesLTStd-Roman"/>
          <w:spacing w:val="-2"/>
          <w:lang w:val="en" w:eastAsia="zh-CN"/>
        </w:rPr>
        <w:t>, i.e.,</w:t>
      </w:r>
      <w:r w:rsidR="001A2B00" w:rsidRPr="004F7847">
        <w:rPr>
          <w:rFonts w:ascii="TimesLTStd-Roman" w:eastAsia="等线" w:hAnsi="TimesLTStd-Roman" w:cs="TimesLTStd-Roman" w:hint="eastAsia"/>
          <w:spacing w:val="-2"/>
          <w:lang w:val="en" w:eastAsia="zh-CN"/>
        </w:rPr>
        <w:t xml:space="preserve"> </w:t>
      </w:r>
      <w:r w:rsidRPr="004F7847">
        <w:rPr>
          <w:rFonts w:ascii="TimesLTStd-Roman" w:eastAsia="等线" w:hAnsi="TimesLTStd-Roman" w:cs="TimesLTStd-Roman"/>
          <w:i/>
          <w:spacing w:val="-2"/>
          <w:lang w:val="en" w:eastAsia="zh-CN"/>
        </w:rPr>
        <w:t>minsup</w:t>
      </w:r>
      <w:r w:rsidR="001A2B00" w:rsidRPr="004F7847">
        <w:rPr>
          <w:rFonts w:ascii="TimesLTStd-Roman" w:eastAsia="等线" w:hAnsi="TimesLTStd-Roman" w:cs="TimesLTStd-Roman" w:hint="eastAsia"/>
          <w:spacing w:val="-2"/>
          <w:lang w:val="en" w:eastAsia="zh-CN"/>
        </w:rPr>
        <w:t xml:space="preserve"> </w:t>
      </w:r>
      <w:r w:rsidR="001A2B00" w:rsidRPr="004F7847">
        <w:rPr>
          <w:rFonts w:ascii="TimesLTStd-Roman" w:eastAsia="等线" w:hAnsi="TimesLTStd-Roman" w:cs="TimesLTStd-Roman" w:hint="eastAsia"/>
          <w:spacing w:val="-2"/>
          <w:lang w:val="en" w:eastAsia="zh-CN"/>
        </w:rPr>
        <w:sym w:font="Symbol Tiger" w:char="F0A3"/>
      </w:r>
      <w:r w:rsidR="001A2B00" w:rsidRPr="004F7847">
        <w:rPr>
          <w:rFonts w:ascii="TimesLTStd-Roman" w:eastAsia="等线" w:hAnsi="TimesLTStd-Roman" w:cs="TimesLTStd-Roman"/>
          <w:i/>
          <w:spacing w:val="-2"/>
          <w:lang w:val="en" w:eastAsia="zh-CN"/>
        </w:rPr>
        <w:t xml:space="preserve"> </w:t>
      </w:r>
      <w:proofErr w:type="gramStart"/>
      <w:r w:rsidR="001A2B00" w:rsidRPr="004F7847">
        <w:rPr>
          <w:rFonts w:ascii="TimesLTStd-Roman" w:eastAsia="等线" w:hAnsi="TimesLTStd-Roman" w:cs="TimesLTStd-Roman"/>
          <w:i/>
          <w:spacing w:val="-2"/>
          <w:lang w:val="en" w:eastAsia="zh-CN"/>
        </w:rPr>
        <w:t>Support</w:t>
      </w:r>
      <w:r w:rsidR="001A2B00" w:rsidRPr="004F7847">
        <w:rPr>
          <w:rFonts w:ascii="TimesLTStd-Roman" w:eastAsia="等线" w:hAnsi="TimesLTStd-Roman" w:cs="TimesLTStd-Roman"/>
          <w:spacing w:val="-2"/>
          <w:lang w:val="en" w:eastAsia="zh-CN"/>
        </w:rPr>
        <w:t>(</w:t>
      </w:r>
      <w:proofErr w:type="gramEnd"/>
      <w:r w:rsidR="001A2B00" w:rsidRPr="004F7847">
        <w:rPr>
          <w:rFonts w:ascii="Sylfaen" w:eastAsia="等线" w:hAnsi="Sylfaen" w:cs="TimesLTStd-Roman"/>
          <w:i/>
          <w:spacing w:val="-2"/>
          <w:lang w:val="en" w:eastAsia="zh-CN"/>
        </w:rPr>
        <w:t>M</w:t>
      </w:r>
      <w:r w:rsidR="001A2B00" w:rsidRPr="004F7847">
        <w:rPr>
          <w:rFonts w:ascii="TimesLTStd-Roman" w:eastAsia="等线" w:hAnsi="TimesLTStd-Roman" w:cs="TimesLTStd-Roman"/>
          <w:i/>
          <w:spacing w:val="-2"/>
          <w:vertAlign w:val="subscript"/>
          <w:lang w:val="en" w:eastAsia="zh-CN"/>
        </w:rPr>
        <w:sym w:font="Symbol" w:char="F077"/>
      </w:r>
      <w:r w:rsidR="001A2B00" w:rsidRPr="004F7847">
        <w:rPr>
          <w:rFonts w:ascii="TimesLTStd-Roman" w:eastAsia="等线" w:hAnsi="TimesLTStd-Roman" w:cs="TimesLTStd-Roman"/>
          <w:spacing w:val="-2"/>
          <w:lang w:val="en" w:eastAsia="zh-CN"/>
        </w:rPr>
        <w:t>)</w:t>
      </w:r>
      <w:r w:rsidRPr="004F7847">
        <w:rPr>
          <w:rFonts w:ascii="TimesLTStd-Roman" w:eastAsia="等线" w:hAnsi="TimesLTStd-Roman" w:cs="TimesLTStd-Roman"/>
          <w:spacing w:val="-2"/>
          <w:lang w:val="en" w:eastAsia="zh-CN"/>
        </w:rPr>
        <w:t>; s</w:t>
      </w:r>
      <w:r w:rsidRPr="004F7847">
        <w:rPr>
          <w:rFonts w:ascii="TimesLTStd-Roman" w:eastAsia="等线" w:hAnsi="TimesLTStd-Roman" w:cs="TimesLTStd-Roman"/>
          <w:spacing w:val="-2"/>
          <w:lang w:val="en"/>
        </w:rPr>
        <w:t>imilarly</w:t>
      </w:r>
      <w:r w:rsidRPr="004F7847">
        <w:rPr>
          <w:rFonts w:ascii="TimesLTStd-Roman" w:eastAsia="等线" w:hAnsi="TimesLTStd-Roman" w:cs="TimesLTStd-Roman"/>
          <w:spacing w:val="-2"/>
          <w:lang w:val="en" w:eastAsia="zh-CN"/>
        </w:rPr>
        <w:t xml:space="preserve">, its </w:t>
      </w:r>
      <w:r w:rsidR="001A2B00" w:rsidRPr="004F7847">
        <w:rPr>
          <w:rFonts w:ascii="TimesLTStd-Roman" w:eastAsia="等线" w:hAnsi="TimesLTStd-Roman" w:cs="TimesLTStd-Roman"/>
          <w:i/>
          <w:spacing w:val="-2"/>
          <w:lang w:val="en" w:eastAsia="zh-CN"/>
        </w:rPr>
        <w:t>minconf</w:t>
      </w:r>
      <w:r w:rsidR="001A2B00" w:rsidRPr="004F7847">
        <w:rPr>
          <w:rFonts w:ascii="TimesLTStd-Roman" w:eastAsia="等线" w:hAnsi="TimesLTStd-Roman" w:cs="TimesLTStd-Roman" w:hint="eastAsia"/>
          <w:spacing w:val="-2"/>
          <w:lang w:val="en" w:eastAsia="zh-CN"/>
        </w:rPr>
        <w:t xml:space="preserve"> </w:t>
      </w:r>
      <w:r w:rsidRPr="004F7847">
        <w:rPr>
          <w:rFonts w:ascii="TimesLTStd-Roman" w:eastAsia="等线" w:hAnsi="TimesLTStd-Roman" w:cs="TimesLTStd-Roman"/>
          <w:spacing w:val="-2"/>
          <w:lang w:val="en" w:eastAsia="zh-CN"/>
        </w:rPr>
        <w:t xml:space="preserve">should be </w:t>
      </w:r>
      <w:r w:rsidR="001A2B00" w:rsidRPr="004F7847">
        <w:rPr>
          <w:rFonts w:ascii="TimesLTStd-Roman" w:eastAsia="等线" w:hAnsi="TimesLTStd-Roman" w:cs="TimesLTStd-Roman" w:hint="eastAsia"/>
          <w:spacing w:val="-2"/>
          <w:lang w:val="en" w:eastAsia="zh-CN"/>
        </w:rPr>
        <w:t>lower than</w:t>
      </w:r>
      <w:r w:rsidR="001A2B00" w:rsidRPr="004F7847">
        <w:rPr>
          <w:rFonts w:ascii="TimesLTStd-Roman" w:eastAsia="等线" w:hAnsi="TimesLTStd-Roman" w:cs="TimesLTStd-Roman"/>
          <w:spacing w:val="-2"/>
          <w:lang w:val="en" w:eastAsia="zh-CN"/>
        </w:rPr>
        <w:t xml:space="preserve"> the value of </w:t>
      </w:r>
      <w:r w:rsidR="001A2B00" w:rsidRPr="004F7847">
        <w:rPr>
          <w:rFonts w:ascii="TimesLTStd-Roman" w:eastAsia="等线" w:hAnsi="TimesLTStd-Roman" w:cs="TimesLTStd-Roman"/>
          <w:i/>
          <w:spacing w:val="-2"/>
          <w:lang w:val="en" w:eastAsia="zh-CN"/>
        </w:rPr>
        <w:t>confidence</w:t>
      </w:r>
      <w:r w:rsidR="001A2B00"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spacing w:val="-2"/>
          <w:lang w:val="en" w:eastAsia="zh-CN"/>
        </w:rPr>
        <w:t xml:space="preserve">i.e., </w:t>
      </w:r>
      <w:r w:rsidRPr="004F7847">
        <w:rPr>
          <w:rFonts w:ascii="TimesLTStd-Roman" w:eastAsia="等线" w:hAnsi="TimesLTStd-Roman" w:cs="TimesLTStd-Roman"/>
          <w:i/>
          <w:spacing w:val="-2"/>
          <w:lang w:val="en" w:eastAsia="zh-CN"/>
        </w:rPr>
        <w:t>minconf</w:t>
      </w:r>
      <w:r w:rsidR="001A2B00" w:rsidRPr="004F7847">
        <w:rPr>
          <w:rFonts w:ascii="TimesLTStd-Roman" w:eastAsia="等线" w:hAnsi="TimesLTStd-Roman" w:cs="TimesLTStd-Roman" w:hint="eastAsia"/>
          <w:spacing w:val="-2"/>
          <w:lang w:val="en" w:eastAsia="zh-CN"/>
        </w:rPr>
        <w:t xml:space="preserve"> </w:t>
      </w:r>
      <w:r w:rsidR="001A2B00" w:rsidRPr="004F7847">
        <w:rPr>
          <w:rFonts w:ascii="TimesLTStd-Roman" w:eastAsia="等线" w:hAnsi="TimesLTStd-Roman" w:cs="TimesLTStd-Roman" w:hint="eastAsia"/>
          <w:spacing w:val="-2"/>
          <w:lang w:val="en" w:eastAsia="zh-CN"/>
        </w:rPr>
        <w:sym w:font="Symbol Tiger" w:char="F0A3"/>
      </w:r>
      <w:r w:rsidR="001A2B00" w:rsidRPr="004F7847">
        <w:rPr>
          <w:rFonts w:ascii="TimesLTStd-Roman" w:eastAsia="等线" w:hAnsi="TimesLTStd-Roman" w:cs="TimesLTStd-Roman"/>
          <w:i/>
          <w:spacing w:val="-2"/>
          <w:lang w:val="en" w:eastAsia="zh-CN"/>
        </w:rPr>
        <w:t xml:space="preserve"> confidence</w:t>
      </w:r>
      <w:r w:rsidR="001A2B00" w:rsidRPr="004F7847">
        <w:rPr>
          <w:rFonts w:ascii="TimesLTStd-Roman" w:eastAsia="等线" w:hAnsi="TimesLTStd-Roman" w:cs="TimesLTStd-Roman"/>
          <w:spacing w:val="-2"/>
          <w:lang w:val="en" w:eastAsia="zh-CN"/>
        </w:rPr>
        <w:t xml:space="preserve"> (</w:t>
      </w:r>
      <w:r w:rsidR="001A2B00" w:rsidRPr="004F7847">
        <w:rPr>
          <w:rFonts w:ascii="Sylfaen" w:eastAsia="等线" w:hAnsi="Sylfaen" w:cs="TimesLTStd-Roman"/>
          <w:i/>
          <w:spacing w:val="-2"/>
          <w:lang w:val="en" w:eastAsia="zh-CN"/>
        </w:rPr>
        <w:t>M</w:t>
      </w:r>
      <w:r w:rsidR="001A2B00" w:rsidRPr="004F7847">
        <w:rPr>
          <w:rFonts w:ascii="TimesLTStd-Roman" w:eastAsia="等线" w:hAnsi="TimesLTStd-Roman" w:cs="TimesLTStd-Roman"/>
          <w:i/>
          <w:spacing w:val="-2"/>
          <w:vertAlign w:val="subscript"/>
          <w:lang w:val="en" w:eastAsia="zh-CN"/>
        </w:rPr>
        <w:sym w:font="Symbol" w:char="F077"/>
      </w:r>
      <w:r w:rsidR="001A2B00" w:rsidRPr="004F7847">
        <w:rPr>
          <w:rFonts w:ascii="TimesLTStd-Roman" w:eastAsia="等线" w:hAnsi="TimesLTStd-Roman" w:cs="TimesLTStd-Roman"/>
          <w:spacing w:val="-2"/>
          <w:lang w:val="en" w:eastAsia="zh-CN"/>
        </w:rPr>
        <w:t>)</w:t>
      </w:r>
      <w:r w:rsidRPr="004F7847">
        <w:rPr>
          <w:rFonts w:ascii="TimesLTStd-Roman" w:eastAsia="等线" w:hAnsi="TimesLTStd-Roman" w:cs="TimesLTStd-Roman"/>
          <w:spacing w:val="-2"/>
          <w:lang w:val="en" w:eastAsia="zh-CN"/>
        </w:rPr>
        <w:t>.</w:t>
      </w:r>
    </w:p>
    <w:p w:rsidR="00D2140A" w:rsidRPr="004F7847" w:rsidRDefault="00FD12F5" w:rsidP="00D2140A">
      <w:pPr>
        <w:suppressAutoHyphens/>
        <w:autoSpaceDE w:val="0"/>
        <w:autoSpaceDN w:val="0"/>
        <w:adjustRightInd w:val="0"/>
        <w:spacing w:line="252" w:lineRule="auto"/>
        <w:ind w:firstLine="198"/>
        <w:jc w:val="both"/>
        <w:rPr>
          <w:rFonts w:ascii="TimesLTStd-Roman" w:eastAsia="等线" w:hAnsi="TimesLTStd-Roman" w:cs="TimesLTStd-Roman"/>
          <w:spacing w:val="-2"/>
          <w:lang w:val="en" w:eastAsia="zh-CN"/>
        </w:rPr>
      </w:pPr>
      <w:bookmarkStart w:id="30" w:name="OLE_LINK41"/>
      <w:r w:rsidRPr="004F7847">
        <w:rPr>
          <w:rFonts w:ascii="TimesLTStd-Roman" w:eastAsia="等线" w:hAnsi="TimesLTStd-Roman" w:cs="TimesLTStd-Roman" w:hint="eastAsia"/>
          <w:spacing w:val="-2"/>
          <w:lang w:val="en" w:eastAsia="zh-CN"/>
        </w:rPr>
        <w:t>T</w:t>
      </w:r>
      <w:r w:rsidRPr="004F7847">
        <w:rPr>
          <w:rFonts w:ascii="TimesLTStd-Roman" w:eastAsia="等线" w:hAnsi="TimesLTStd-Roman" w:cs="TimesLTStd-Roman"/>
          <w:spacing w:val="-2"/>
          <w:lang w:val="en" w:eastAsia="zh-CN"/>
        </w:rPr>
        <w:t>herefore</w:t>
      </w:r>
      <w:r w:rsidR="00D2140A" w:rsidRPr="004F7847">
        <w:rPr>
          <w:rFonts w:ascii="TimesLTStd-Roman" w:eastAsia="等线" w:hAnsi="TimesLTStd-Roman" w:cs="TimesLTStd-Roman"/>
          <w:spacing w:val="-2"/>
          <w:lang w:val="en" w:eastAsia="zh-CN"/>
        </w:rPr>
        <w:t>, in order to mine the indirect dependencies between different structures, we apply association rules to process mining and extend the two measures of evaluating association rules</w:t>
      </w:r>
      <w:r w:rsidR="00B453BF" w:rsidRPr="004F7847">
        <w:rPr>
          <w:rFonts w:ascii="TimesLTStd-Roman" w:eastAsia="等线" w:hAnsi="TimesLTStd-Roman" w:cs="TimesLTStd-Roman" w:hint="eastAsia"/>
          <w:spacing w:val="-2"/>
          <w:lang w:val="en" w:eastAsia="zh-CN"/>
        </w:rPr>
        <w:t xml:space="preserve">, i.e., </w:t>
      </w:r>
      <w:r w:rsidR="00B453BF" w:rsidRPr="004F7847">
        <w:rPr>
          <w:rFonts w:ascii="TimesLTStd-Roman" w:eastAsia="等线" w:hAnsi="TimesLTStd-Roman" w:cs="TimesLTStd-Roman" w:hint="eastAsia"/>
          <w:spacing w:val="-2"/>
          <w:lang w:val="en" w:eastAsia="zh-CN"/>
        </w:rPr>
        <w:lastRenderedPageBreak/>
        <w:t xml:space="preserve">the </w:t>
      </w:r>
      <w:r w:rsidR="00B453BF" w:rsidRPr="004F7847">
        <w:rPr>
          <w:rFonts w:ascii="TimesLTStd-Roman" w:eastAsia="等线" w:hAnsi="TimesLTStd-Roman" w:cs="TimesLTStd-Roman" w:hint="eastAsia"/>
          <w:i/>
          <w:spacing w:val="-2"/>
          <w:lang w:val="en" w:eastAsia="zh-CN"/>
        </w:rPr>
        <w:t>support</w:t>
      </w:r>
      <w:r w:rsidR="00B453BF" w:rsidRPr="004F7847">
        <w:rPr>
          <w:rFonts w:ascii="TimesLTStd-Roman" w:eastAsia="等线" w:hAnsi="TimesLTStd-Roman" w:cs="TimesLTStd-Roman" w:hint="eastAsia"/>
          <w:spacing w:val="-2"/>
          <w:lang w:val="en" w:eastAsia="zh-CN"/>
        </w:rPr>
        <w:t xml:space="preserve"> and </w:t>
      </w:r>
      <w:r w:rsidR="00B453BF" w:rsidRPr="004F7847">
        <w:rPr>
          <w:rFonts w:ascii="TimesLTStd-Roman" w:eastAsia="等线" w:hAnsi="TimesLTStd-Roman" w:cs="TimesLTStd-Roman" w:hint="eastAsia"/>
          <w:i/>
          <w:spacing w:val="-2"/>
          <w:lang w:val="en" w:eastAsia="zh-CN"/>
        </w:rPr>
        <w:t>confidence</w:t>
      </w:r>
      <w:r w:rsidR="00D2140A" w:rsidRPr="004F7847">
        <w:rPr>
          <w:rFonts w:ascii="TimesLTStd-Roman" w:eastAsia="等线" w:hAnsi="TimesLTStd-Roman" w:cs="TimesLTStd-Roman"/>
          <w:spacing w:val="-2"/>
          <w:lang w:val="en" w:eastAsia="zh-CN"/>
        </w:rPr>
        <w:t>.</w:t>
      </w:r>
      <w:bookmarkEnd w:id="30"/>
      <w:r w:rsidR="00D2140A" w:rsidRPr="004F7847">
        <w:rPr>
          <w:rFonts w:ascii="TimesLTStd-Roman" w:eastAsia="等线" w:hAnsi="TimesLTStd-Roman" w:cs="TimesLTStd-Roman"/>
          <w:spacing w:val="-2"/>
          <w:lang w:val="en" w:eastAsia="zh-CN"/>
        </w:rPr>
        <w:t xml:space="preserve"> The specific definitions are given below.</w:t>
      </w:r>
    </w:p>
    <w:p w:rsidR="00D2140A" w:rsidRPr="004F7847" w:rsidRDefault="00136F87" w:rsidP="00D2140A">
      <w:pPr>
        <w:suppressAutoHyphens/>
        <w:autoSpaceDE w:val="0"/>
        <w:autoSpaceDN w:val="0"/>
        <w:adjustRightInd w:val="0"/>
        <w:spacing w:line="252" w:lineRule="auto"/>
        <w:ind w:firstLineChars="100" w:firstLine="200"/>
        <w:jc w:val="both"/>
        <w:rPr>
          <w:rFonts w:ascii="TimesLTStd-Roman" w:eastAsia="等线" w:hAnsi="TimesLTStd-Roman" w:cs="TimesLTStd-Roman"/>
          <w:spacing w:val="-2"/>
          <w:lang w:val="en" w:eastAsia="zh-CN"/>
        </w:rPr>
      </w:pPr>
      <w:r>
        <w:rPr>
          <w:rFonts w:ascii="TimesLTStd-Roman" w:eastAsia="等线" w:hAnsi="TimesLTStd-Roman" w:cs="TimesLTStd-Roman"/>
          <w:spacing w:val="-2"/>
        </w:rPr>
        <w:pict>
          <v:shape id="_x0000_s1036" type="#_x0000_t75" style="position:absolute;left:0;text-align:left;margin-left:126.1pt;margin-top:81.55pt;width:37.9pt;height:38.6pt;z-index:251673088">
            <v:imagedata r:id="rId36" o:title=""/>
          </v:shape>
          <o:OLEObject Type="Embed" ProgID="Equation.DSMT4" ShapeID="_x0000_s1036" DrawAspect="Content" ObjectID="_1646392474" r:id="rId37"/>
        </w:pict>
      </w:r>
      <w:r w:rsidR="00D2140A" w:rsidRPr="004F7847">
        <w:rPr>
          <w:rFonts w:ascii="TimesLTStd-Roman" w:eastAsia="等线" w:hAnsi="TimesLTStd-Roman" w:cs="TimesLTStd-Roman"/>
          <w:i/>
          <w:spacing w:val="-2"/>
          <w:lang w:val="en"/>
        </w:rPr>
        <w:t xml:space="preserve">Definition </w:t>
      </w:r>
      <w:r w:rsidR="00D2140A" w:rsidRPr="004F7847">
        <w:rPr>
          <w:rFonts w:ascii="TimesLTStd-Roman" w:eastAsia="等线" w:hAnsi="TimesLTStd-Roman" w:cs="TimesLTStd-Roman"/>
          <w:i/>
          <w:spacing w:val="-2"/>
          <w:lang w:val="en" w:eastAsia="zh-CN"/>
        </w:rPr>
        <w:t>25</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Extended-support</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spacing w:val="-2"/>
          <w:lang w:val="en"/>
        </w:rPr>
        <w:t xml:space="preserve">Let </w:t>
      </w:r>
      <w:r w:rsidR="00D2140A" w:rsidRPr="004F7847">
        <w:rPr>
          <w:rFonts w:ascii="TimesLTStd-Roman" w:eastAsia="等线" w:hAnsi="TimesLTStd-Roman" w:cs="TimesLTStd-Roman"/>
          <w:i/>
          <w:spacing w:val="-2"/>
          <w:lang w:val="en"/>
        </w:rPr>
        <w:t>L</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spacing w:val="-2"/>
          <w:lang w:eastAsia="zh-CN"/>
        </w:rPr>
        <w:sym w:font="Symbol" w:char="F0CE"/>
      </w:r>
      <w:r w:rsidR="00D2140A" w:rsidRPr="004F7847">
        <w:rPr>
          <w:rFonts w:ascii="TimesLTStd-Roman" w:eastAsia="等线" w:hAnsi="TimesLTStd-Roman" w:cs="TimesLTStd-Roman"/>
          <w:spacing w:val="-2"/>
          <w:lang w:eastAsia="zh-CN"/>
        </w:rPr>
        <w:t xml:space="preserve"> </w:t>
      </w:r>
      <w:r w:rsidR="00D2140A" w:rsidRPr="004F7847">
        <w:rPr>
          <w:rFonts w:ascii="TimesLTStd-Roman" w:eastAsia="等线" w:hAnsi="TimesLTStd-Roman" w:cs="TimesLTStd-Roman"/>
          <w:b/>
          <w:i/>
          <w:spacing w:val="-2"/>
          <w:lang w:val="en"/>
        </w:rPr>
        <w:t>B</w:t>
      </w:r>
      <w:r w:rsidR="00D2140A" w:rsidRPr="004F7847">
        <w:rPr>
          <w:rFonts w:ascii="TimesLTStd-Roman" w:eastAsia="等线" w:hAnsi="TimesLTStd-Roman" w:cs="TimesLTStd-Roman"/>
          <w:spacing w:val="-2"/>
          <w:lang w:val="en"/>
        </w:rPr>
        <w:t>(</w:t>
      </w:r>
      <w:r w:rsidR="00D2140A" w:rsidRPr="004F7847">
        <w:rPr>
          <w:rFonts w:ascii="TimesLTStd-Roman" w:eastAsia="等线" w:hAnsi="TimesLTStd-Roman" w:cs="TimesLTStd-Roman"/>
          <w:i/>
          <w:spacing w:val="-2"/>
          <w:lang w:val="en"/>
        </w:rPr>
        <w:t>A</w:t>
      </w:r>
      <w:r w:rsidR="00D2140A" w:rsidRPr="004F7847">
        <w:rPr>
          <w:rFonts w:ascii="TimesLTStd-Roman" w:eastAsia="等线" w:hAnsi="TimesLTStd-Roman" w:cs="TimesLTStd-Roman"/>
          <w:i/>
          <w:spacing w:val="-2"/>
          <w:vertAlign w:val="superscript"/>
          <w:lang w:val="en"/>
        </w:rPr>
        <w:sym w:font="Symbol" w:char="F02A"/>
      </w:r>
      <w:r w:rsidR="00D2140A" w:rsidRPr="004F7847">
        <w:rPr>
          <w:rFonts w:ascii="TimesLTStd-Roman" w:eastAsia="等线" w:hAnsi="TimesLTStd-Roman" w:cs="TimesLTStd-Roman"/>
          <w:spacing w:val="-2"/>
          <w:lang w:val="en"/>
        </w:rPr>
        <w:t xml:space="preserve">) be an event log </w:t>
      </w:r>
      <w:r w:rsidR="00D2140A" w:rsidRPr="004F7847">
        <w:rPr>
          <w:rFonts w:ascii="TimesLTStd-Roman" w:eastAsia="等线" w:hAnsi="TimesLTStd-Roman" w:cs="TimesLTStd-Roman"/>
          <w:spacing w:val="-2"/>
          <w:lang w:val="en" w:eastAsia="zh-CN"/>
        </w:rPr>
        <w:t>over</w:t>
      </w:r>
      <w:r w:rsidR="00D2140A" w:rsidRPr="004F7847">
        <w:rPr>
          <w:rFonts w:ascii="TimesLTStd-Roman" w:eastAsia="等线" w:hAnsi="TimesLTStd-Roman" w:cs="TimesLTStd-Roman"/>
          <w:spacing w:val="-2"/>
          <w:lang w:val="en"/>
        </w:rPr>
        <w:t xml:space="preserve"> </w:t>
      </w:r>
      <w:r w:rsidR="00D2140A" w:rsidRPr="004F7847">
        <w:rPr>
          <w:rFonts w:ascii="TimesLTStd-Roman" w:eastAsia="等线" w:hAnsi="TimesLTStd-Roman" w:cs="TimesLTStd-Roman"/>
          <w:i/>
          <w:spacing w:val="-2"/>
          <w:lang w:val="en"/>
        </w:rPr>
        <w:t>A</w:t>
      </w:r>
      <w:r w:rsidR="00D2140A" w:rsidRPr="004F7847">
        <w:rPr>
          <w:rFonts w:ascii="TimesLTStd-Roman" w:eastAsia="等线" w:hAnsi="TimesLTStd-Roman" w:cs="TimesLTStd-Roman"/>
          <w:spacing w:val="-2"/>
          <w:lang w:val="en" w:eastAsia="zh-CN"/>
        </w:rPr>
        <w:t xml:space="preserve">, </w:t>
      </w:r>
      <w:r w:rsidR="00B453BF" w:rsidRPr="004F7847">
        <w:rPr>
          <w:rFonts w:ascii="TimesLTStd-Roman" w:eastAsia="等线" w:hAnsi="TimesLTStd-Roman" w:cs="TimesLTStd-Roman"/>
          <w:i/>
          <w:spacing w:val="-2"/>
          <w:lang w:val="en" w:eastAsia="zh-CN"/>
        </w:rPr>
        <w:sym w:font="Symbol" w:char="F077"/>
      </w:r>
      <w:r w:rsidR="00B453BF" w:rsidRPr="004F7847">
        <w:rPr>
          <w:rFonts w:ascii="TimesLTStd-Roman" w:eastAsia="等线" w:hAnsi="TimesLTStd-Roman" w:cs="TimesLTStd-Roman"/>
          <w:i/>
          <w:spacing w:val="-2"/>
          <w:lang w:val="en" w:eastAsia="zh-CN"/>
        </w:rPr>
        <w:t xml:space="preserve"> </w:t>
      </w:r>
      <w:r w:rsidR="009962E2" w:rsidRPr="004F7847">
        <w:rPr>
          <w:rFonts w:ascii="TimesLTStd-Roman" w:eastAsia="等线" w:hAnsi="TimesLTStd-Roman" w:cs="TimesLTStd-Roman" w:hint="eastAsia"/>
          <w:spacing w:val="-2"/>
          <w:lang w:val="en" w:eastAsia="zh-CN"/>
        </w:rPr>
        <w:t>be</w:t>
      </w:r>
      <w:r w:rsidR="00B453BF" w:rsidRPr="004F7847">
        <w:rPr>
          <w:rFonts w:ascii="TimesLTStd-Roman" w:eastAsia="等线" w:hAnsi="TimesLTStd-Roman" w:cs="TimesLTStd-Roman"/>
          <w:spacing w:val="-2"/>
          <w:lang w:val="en" w:eastAsia="zh-CN"/>
        </w:rPr>
        <w:t xml:space="preserve"> an association pair,</w:t>
      </w:r>
      <w:r w:rsidR="007A3C08" w:rsidRPr="004F7847">
        <w:rPr>
          <w:rFonts w:ascii="TimesLTStd-Roman" w:eastAsia="等线" w:hAnsi="TimesLTStd-Roman" w:cs="TimesLTStd-Roman" w:hint="eastAsia"/>
          <w:spacing w:val="-2"/>
          <w:lang w:val="en" w:eastAsia="zh-CN"/>
        </w:rPr>
        <w:t xml:space="preserve">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 xml:space="preserve"> </w:t>
      </w:r>
      <w:r w:rsidR="009962E2" w:rsidRPr="004F7847">
        <w:rPr>
          <w:rFonts w:ascii="TimesLTStd-Roman" w:eastAsia="等线" w:hAnsi="TimesLTStd-Roman" w:cs="TimesLTStd-Roman" w:hint="eastAsia"/>
          <w:spacing w:val="-2"/>
          <w:lang w:val="en" w:eastAsia="zh-CN"/>
        </w:rPr>
        <w:t xml:space="preserve">be </w:t>
      </w:r>
      <w:r w:rsidR="00D2140A" w:rsidRPr="004F7847">
        <w:rPr>
          <w:rFonts w:ascii="TimesLTStd-Roman" w:eastAsia="等线" w:hAnsi="TimesLTStd-Roman" w:cs="TimesLTStd-Roman"/>
          <w:spacing w:val="-2"/>
          <w:lang w:val="en" w:eastAsia="zh-CN"/>
        </w:rPr>
        <w:t>a set of association pairs</w:t>
      </w:r>
      <w:bookmarkStart w:id="31" w:name="OLE_LINK54"/>
      <w:r w:rsidR="009962E2" w:rsidRPr="004F7847">
        <w:rPr>
          <w:rFonts w:ascii="TimesLTStd-Roman" w:eastAsia="等线" w:hAnsi="TimesLTStd-Roman" w:cs="TimesLTStd-Roman" w:hint="eastAsia"/>
          <w:spacing w:val="-2"/>
          <w:lang w:val="en" w:eastAsia="zh-CN"/>
        </w:rPr>
        <w:t xml:space="preserve">, </w:t>
      </w:r>
      <w:r w:rsidR="00D2140A" w:rsidRPr="004F7847">
        <w:rPr>
          <w:rFonts w:ascii="Sylfaen" w:eastAsia="等线" w:hAnsi="Sylfaen" w:cs="TimesLTStd-Roman"/>
          <w:i/>
          <w:spacing w:val="-2"/>
          <w:lang w:val="en" w:eastAsia="zh-CN"/>
        </w:rPr>
        <w:t>M</w:t>
      </w:r>
      <w:r w:rsidR="00D2140A" w:rsidRPr="004F7847">
        <w:rPr>
          <w:rFonts w:ascii="TimesLTStd-Roman" w:eastAsia="等线" w:hAnsi="TimesLTStd-Roman" w:cs="TimesLTStd-Roman"/>
          <w:i/>
          <w:spacing w:val="-2"/>
          <w:vertAlign w:val="subscript"/>
          <w:lang w:val="en" w:eastAsia="zh-CN"/>
        </w:rPr>
        <w:sym w:font="Symbol" w:char="F077"/>
      </w:r>
      <w:bookmarkEnd w:id="31"/>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spacing w:val="-2"/>
        </w:rPr>
        <w:sym w:font="Symbol" w:char="F0CE"/>
      </w:r>
      <w:r w:rsidR="00D2140A" w:rsidRPr="004F7847">
        <w:rPr>
          <w:rFonts w:ascii="TimesLTStd-Roman" w:eastAsia="等线" w:hAnsi="TimesLTStd-Roman"/>
          <w:spacing w:val="-2"/>
          <w:lang w:eastAsia="zh-CN"/>
        </w:rPr>
        <w:t xml:space="preserve"> </w:t>
      </w:r>
      <w:r w:rsidR="00D2140A" w:rsidRPr="004F7847">
        <w:rPr>
          <w:rFonts w:ascii="TimesLTStd-Roman" w:eastAsia="等线" w:hAnsi="TimesLTStd-Roman" w:cs="TimesLTStd-Roman"/>
          <w:i/>
          <w:spacing w:val="-2"/>
          <w:lang w:val="en" w:eastAsia="zh-CN"/>
        </w:rPr>
        <w:sym w:font="Symbol" w:char="F052"/>
      </w:r>
      <w:r w:rsidR="00D2140A" w:rsidRPr="004F7847">
        <w:rPr>
          <w:rFonts w:ascii="TimesLTStd-Roman" w:eastAsia="等线" w:hAnsi="TimesLTStd-Roman" w:cs="TimesLTStd-Roman"/>
          <w:i/>
          <w:spacing w:val="-2"/>
          <w:vertAlign w:val="subscript"/>
          <w:lang w:val="en" w:eastAsia="zh-CN"/>
        </w:rPr>
        <w:t>R</w:t>
      </w:r>
      <w:r w:rsidR="00D2140A" w:rsidRPr="004F7847">
        <w:rPr>
          <w:rFonts w:ascii="TimesLTStd-Roman" w:eastAsia="等线" w:hAnsi="TimesLTStd-Roman" w:cs="TimesLTStd-Roman"/>
          <w:spacing w:val="-2"/>
          <w:lang w:val="en" w:eastAsia="zh-CN"/>
        </w:rPr>
        <w:t xml:space="preserve"> is an association rule, </w:t>
      </w:r>
      <w:r w:rsidR="009962E2" w:rsidRPr="004F7847">
        <w:rPr>
          <w:rFonts w:ascii="TimesLTStd-Roman" w:eastAsia="等线" w:hAnsi="TimesLTStd-Roman" w:cs="TimesLTStd-Roman" w:hint="eastAsia"/>
          <w:spacing w:val="-2"/>
          <w:lang w:val="en" w:eastAsia="zh-CN"/>
        </w:rPr>
        <w:t xml:space="preserve">and </w:t>
      </w:r>
      <w:r w:rsidR="00D2140A" w:rsidRPr="004F7847">
        <w:rPr>
          <w:rFonts w:ascii="TimesLTStd-Roman" w:eastAsia="等线" w:hAnsi="TimesLTStd-Roman" w:cs="TimesLTStd-Roman"/>
          <w:spacing w:val="-2"/>
          <w:lang w:val="en" w:eastAsia="zh-CN"/>
        </w:rPr>
        <w:t xml:space="preserve">the number of occurrences of </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lang w:val="en" w:eastAsia="zh-CN"/>
        </w:rPr>
        <w:t xml:space="preserve"> in </w:t>
      </w:r>
      <w:r w:rsidR="00D2140A" w:rsidRPr="004F7847">
        <w:rPr>
          <w:rFonts w:ascii="TimesLTStd-Roman" w:eastAsia="等线" w:hAnsi="TimesLTStd-Roman" w:cs="TimesLTStd-Roman"/>
          <w:i/>
          <w:spacing w:val="-2"/>
          <w:lang w:val="en" w:eastAsia="zh-CN"/>
        </w:rPr>
        <w:t>L</w:t>
      </w:r>
      <w:bookmarkStart w:id="32" w:name="OLE_LINK34"/>
      <w:r w:rsidR="00C253D0" w:rsidRPr="004F7847">
        <w:rPr>
          <w:rFonts w:ascii="TimesLTStd-Roman" w:eastAsia="等线" w:hAnsi="TimesLTStd-Roman" w:cs="TimesLTStd-Roman" w:hint="eastAsia"/>
          <w:spacing w:val="-2"/>
          <w:lang w:val="en" w:eastAsia="zh-CN"/>
        </w:rPr>
        <w:t xml:space="preserve"> is represented by</w:t>
      </w:r>
      <w:r w:rsidR="00C253D0" w:rsidRPr="004F7847">
        <w:rPr>
          <w:rFonts w:ascii="TimesLTStd-Roman" w:eastAsia="等线" w:hAnsi="TimesLTStd-Roman" w:cs="TimesLTStd-Roman"/>
          <w:i/>
          <w:spacing w:val="-2"/>
          <w:lang w:val="en" w:eastAsia="zh-CN"/>
        </w:rPr>
        <w:t xml:space="preserve"> A</w:t>
      </w:r>
      <w:r w:rsidR="00C253D0" w:rsidRPr="004F7847">
        <w:rPr>
          <w:rFonts w:ascii="TimesLTStd-Roman" w:eastAsia="等线" w:hAnsi="TimesLTStd-Roman" w:cs="TimesLTStd-Roman"/>
          <w:i/>
          <w:spacing w:val="-2"/>
          <w:vertAlign w:val="subscript"/>
          <w:lang w:val="en" w:eastAsia="zh-CN"/>
        </w:rPr>
        <w:t>ps</w:t>
      </w:r>
      <w:r w:rsidR="00C253D0" w:rsidRPr="004F7847">
        <w:rPr>
          <w:rFonts w:ascii="TimesLTStd-Roman" w:eastAsia="等线" w:hAnsi="TimesLTStd-Roman" w:cs="TimesLTStd-Roman"/>
          <w:spacing w:val="-2"/>
          <w:lang w:val="en" w:eastAsia="zh-CN"/>
        </w:rPr>
        <w:t>(</w:t>
      </w:r>
      <w:r w:rsidR="00C253D0" w:rsidRPr="004F7847">
        <w:rPr>
          <w:rFonts w:ascii="TimesLTStd-Roman" w:eastAsia="等线" w:hAnsi="TimesLTStd-Roman" w:cs="TimesLTStd-Roman"/>
          <w:i/>
          <w:spacing w:val="-2"/>
          <w:lang w:val="en" w:eastAsia="zh-CN"/>
        </w:rPr>
        <w:sym w:font="Symbol" w:char="F077"/>
      </w:r>
      <w:r w:rsidR="00C253D0" w:rsidRPr="004F7847">
        <w:rPr>
          <w:rFonts w:ascii="TimesLTStd-Roman" w:eastAsia="等线" w:hAnsi="TimesLTStd-Roman" w:cs="TimesLTStd-Roman"/>
          <w:spacing w:val="-2"/>
          <w:lang w:val="en" w:eastAsia="zh-CN"/>
        </w:rPr>
        <w:t>)</w:t>
      </w:r>
      <w:r w:rsidR="009962E2" w:rsidRPr="004F7847">
        <w:rPr>
          <w:rFonts w:ascii="TimesLTStd-Roman" w:eastAsia="等线" w:hAnsi="TimesLTStd-Roman" w:cs="TimesLTStd-Roman" w:hint="eastAsia"/>
          <w:spacing w:val="-2"/>
          <w:lang w:val="en" w:eastAsia="zh-CN"/>
        </w:rPr>
        <w:t xml:space="preserve">. </w:t>
      </w:r>
      <w:r w:rsidR="006A4C62" w:rsidRPr="004F7847">
        <w:rPr>
          <w:rFonts w:ascii="TimesLTStd-Roman" w:eastAsia="等线" w:hAnsi="TimesLTStd-Roman" w:cs="TimesLTStd-Roman" w:hint="eastAsia"/>
          <w:spacing w:val="-2"/>
          <w:lang w:val="en" w:eastAsia="zh-CN"/>
        </w:rPr>
        <w:t>T</w:t>
      </w:r>
      <w:r w:rsidR="00D2140A" w:rsidRPr="004F7847">
        <w:rPr>
          <w:rFonts w:ascii="TimesLTStd-Roman" w:eastAsia="等线" w:hAnsi="TimesLTStd-Roman" w:cs="TimesLTStd-Roman"/>
          <w:spacing w:val="-2"/>
          <w:lang w:val="en" w:eastAsia="zh-CN"/>
        </w:rPr>
        <w:t xml:space="preserve">hen the extended support of association rule </w:t>
      </w:r>
      <w:r w:rsidR="00D2140A" w:rsidRPr="004F7847">
        <w:rPr>
          <w:rFonts w:ascii="Sylfaen" w:eastAsia="等线" w:hAnsi="Sylfaen" w:cs="TimesLTStd-Roman"/>
          <w:i/>
          <w:spacing w:val="-2"/>
          <w:lang w:val="en" w:eastAsia="zh-CN"/>
        </w:rPr>
        <w:t>M</w:t>
      </w:r>
      <w:r w:rsidR="00D2140A" w:rsidRPr="004F7847">
        <w:rPr>
          <w:rFonts w:ascii="TimesLTStd-Roman" w:eastAsia="等线" w:hAnsi="TimesLTStd-Roman" w:cs="TimesLTStd-Roman"/>
          <w:i/>
          <w:spacing w:val="-2"/>
          <w:vertAlign w:val="subscript"/>
          <w:lang w:val="en" w:eastAsia="zh-CN"/>
        </w:rPr>
        <w:sym w:font="Symbol" w:char="F077"/>
      </w:r>
      <w:r w:rsidR="00D2140A" w:rsidRPr="004F7847">
        <w:rPr>
          <w:rFonts w:ascii="TimesLTStd-Roman" w:eastAsia="等线" w:hAnsi="TimesLTStd-Roman" w:cs="TimesLTStd-Roman"/>
          <w:spacing w:val="-2"/>
          <w:lang w:val="en" w:eastAsia="zh-CN"/>
        </w:rPr>
        <w:t xml:space="preserve"> is represented by </w:t>
      </w:r>
      <w:r w:rsidR="00D2140A" w:rsidRPr="004F7847">
        <w:rPr>
          <w:rFonts w:ascii="TimesLTStd-Roman" w:eastAsia="等线" w:hAnsi="TimesLTStd-Roman" w:cs="TimesLTStd-Roman"/>
          <w:i/>
          <w:spacing w:val="-2"/>
          <w:lang w:val="en" w:eastAsia="zh-CN"/>
        </w:rPr>
        <w:t>Extended-</w:t>
      </w:r>
      <w:proofErr w:type="gramStart"/>
      <w:r w:rsidR="00D2140A" w:rsidRPr="004F7847">
        <w:rPr>
          <w:rFonts w:ascii="TimesLTStd-Roman" w:eastAsia="等线" w:hAnsi="TimesLTStd-Roman" w:cs="TimesLTStd-Roman"/>
          <w:i/>
          <w:spacing w:val="-2"/>
          <w:lang w:val="en" w:eastAsia="zh-CN"/>
        </w:rPr>
        <w:t>support</w:t>
      </w:r>
      <w:r w:rsidR="00D2140A" w:rsidRPr="004F7847">
        <w:rPr>
          <w:rFonts w:ascii="TimesLTStd-Roman" w:eastAsia="等线" w:hAnsi="TimesLTStd-Roman" w:cs="TimesLTStd-Roman"/>
          <w:spacing w:val="-2"/>
          <w:lang w:val="en" w:eastAsia="zh-CN"/>
        </w:rPr>
        <w:t>(</w:t>
      </w:r>
      <w:proofErr w:type="gramEnd"/>
      <w:r w:rsidR="00D2140A" w:rsidRPr="004F7847">
        <w:rPr>
          <w:rFonts w:ascii="Sylfaen" w:eastAsia="等线" w:hAnsi="Sylfaen" w:cs="TimesLTStd-Roman"/>
          <w:i/>
          <w:spacing w:val="-2"/>
          <w:lang w:val="en" w:eastAsia="zh-CN"/>
        </w:rPr>
        <w:t>M</w:t>
      </w:r>
      <w:r w:rsidR="00D2140A" w:rsidRPr="004F7847">
        <w:rPr>
          <w:rFonts w:ascii="TimesLTStd-Roman" w:eastAsia="等线" w:hAnsi="TimesLTStd-Roman" w:cs="TimesLTStd-Roman"/>
          <w:i/>
          <w:spacing w:val="-2"/>
          <w:vertAlign w:val="subscript"/>
          <w:lang w:val="en" w:eastAsia="zh-CN"/>
        </w:rPr>
        <w:sym w:font="Symbol" w:char="F077"/>
      </w:r>
      <w:r w:rsidR="00D2140A" w:rsidRPr="004F7847">
        <w:rPr>
          <w:rFonts w:ascii="TimesLTStd-Roman" w:eastAsia="等线" w:hAnsi="TimesLTStd-Roman" w:cs="TimesLTStd-Roman"/>
          <w:spacing w:val="-2"/>
          <w:lang w:val="en" w:eastAsia="zh-CN"/>
        </w:rPr>
        <w:t>), and it is</w:t>
      </w:r>
      <w:bookmarkEnd w:id="32"/>
      <w:r w:rsidR="00D2140A" w:rsidRPr="004F7847">
        <w:rPr>
          <w:rFonts w:ascii="TimesLTStd-Roman" w:eastAsia="等线" w:hAnsi="TimesLTStd-Roman" w:cs="TimesLTStd-Roman"/>
          <w:spacing w:val="-2"/>
          <w:lang w:val="en" w:eastAsia="zh-CN"/>
        </w:rPr>
        <w:t xml:space="preserve"> calculated as follows. </w:t>
      </w:r>
    </w:p>
    <w:p w:rsidR="00D2140A" w:rsidRPr="004F7847" w:rsidRDefault="00D2140A" w:rsidP="00D2140A">
      <w:pPr>
        <w:suppressAutoHyphens/>
        <w:autoSpaceDE w:val="0"/>
        <w:autoSpaceDN w:val="0"/>
        <w:adjustRightInd w:val="0"/>
        <w:spacing w:line="240" w:lineRule="exact"/>
        <w:ind w:firstLineChars="250" w:firstLine="495"/>
        <w:jc w:val="both"/>
        <w:rPr>
          <w:rFonts w:ascii="TimesLTStd-Roman" w:eastAsia="等线" w:hAnsi="TimesLTStd-Roman" w:cs="TimesLTStd-Roman"/>
          <w:spacing w:val="-2"/>
          <w:lang w:val="en" w:eastAsia="zh-CN"/>
        </w:rPr>
      </w:pPr>
    </w:p>
    <w:p w:rsidR="00D2140A" w:rsidRPr="004F7847" w:rsidRDefault="00D2140A" w:rsidP="00D2140A">
      <w:pPr>
        <w:suppressAutoHyphens/>
        <w:autoSpaceDE w:val="0"/>
        <w:autoSpaceDN w:val="0"/>
        <w:adjustRightInd w:val="0"/>
        <w:spacing w:line="240" w:lineRule="exact"/>
        <w:ind w:firstLineChars="250" w:firstLine="495"/>
        <w:jc w:val="both"/>
        <w:rPr>
          <w:rFonts w:ascii="TimesLTStd-Roman" w:eastAsia="等线" w:hAnsi="TimesLTStd-Roman" w:cs="TimesLTStd-Roman"/>
          <w:spacing w:val="-2"/>
          <w:lang w:val="en" w:eastAsia="zh-CN"/>
        </w:rPr>
      </w:pPr>
      <w:bookmarkStart w:id="33" w:name="OLE_LINK50"/>
      <w:bookmarkStart w:id="34" w:name="OLE_LINK49"/>
      <w:r w:rsidRPr="004F7847">
        <w:rPr>
          <w:rFonts w:ascii="TimesLTStd-Roman" w:eastAsia="等线" w:hAnsi="TimesLTStd-Roman" w:cs="TimesLTStd-Roman"/>
          <w:i/>
          <w:spacing w:val="-2"/>
          <w:lang w:val="en" w:eastAsia="zh-CN"/>
        </w:rPr>
        <w:t>Extended-</w:t>
      </w:r>
      <w:proofErr w:type="gramStart"/>
      <w:r w:rsidRPr="004F7847">
        <w:rPr>
          <w:rFonts w:ascii="TimesLTStd-Roman" w:eastAsia="等线" w:hAnsi="TimesLTStd-Roman" w:cs="TimesLTStd-Roman"/>
          <w:i/>
          <w:spacing w:val="-2"/>
          <w:lang w:val="en" w:eastAsia="zh-CN"/>
        </w:rPr>
        <w:t>support</w:t>
      </w:r>
      <w:r w:rsidRPr="004F7847">
        <w:rPr>
          <w:rFonts w:ascii="TimesLTStd-Roman" w:eastAsia="等线" w:hAnsi="TimesLTStd-Roman" w:cs="TimesLTStd-Roman"/>
          <w:spacing w:val="-2"/>
          <w:lang w:val="en" w:eastAsia="zh-CN"/>
        </w:rPr>
        <w:t>(</w:t>
      </w:r>
      <w:proofErr w:type="gramEnd"/>
      <w:r w:rsidRPr="004F7847">
        <w:rPr>
          <w:rFonts w:ascii="Sylfaen" w:eastAsia="等线" w:hAnsi="Sylfaen" w:cs="TimesLTStd-Roman"/>
          <w:i/>
          <w:spacing w:val="-2"/>
          <w:lang w:val="en" w:eastAsia="zh-CN"/>
        </w:rPr>
        <w:t>M</w:t>
      </w:r>
      <w:r w:rsidRPr="004F7847">
        <w:rPr>
          <w:rFonts w:ascii="TimesLTStd-Roman" w:eastAsia="等线" w:hAnsi="TimesLTStd-Roman" w:cs="TimesLTStd-Roman"/>
          <w:i/>
          <w:spacing w:val="-2"/>
          <w:vertAlign w:val="subscript"/>
          <w:lang w:val="en" w:eastAsia="zh-CN"/>
        </w:rPr>
        <w:sym w:font="Symbol" w:char="F077"/>
      </w:r>
      <w:r w:rsidRPr="004F7847">
        <w:rPr>
          <w:rFonts w:ascii="TimesLTStd-Roman" w:eastAsia="等线" w:hAnsi="TimesLTStd-Roman" w:cs="TimesLTStd-Roman"/>
          <w:spacing w:val="-2"/>
          <w:lang w:val="en" w:eastAsia="zh-CN"/>
        </w:rPr>
        <w:t>)</w:t>
      </w:r>
      <w:bookmarkEnd w:id="33"/>
      <w:bookmarkEnd w:id="34"/>
      <w:r w:rsidRPr="004F7847">
        <w:rPr>
          <w:rFonts w:ascii="TimesLTStd-Roman" w:eastAsia="等线" w:hAnsi="TimesLTStd-Roman" w:cs="TimesLTStd-Roman"/>
          <w:spacing w:val="-2"/>
          <w:lang w:val="en" w:eastAsia="zh-CN"/>
        </w:rPr>
        <w:t xml:space="preserve">  = </w:t>
      </w:r>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p>
    <w:p w:rsidR="00D2140A" w:rsidRPr="004F7847"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4F7847">
        <w:rPr>
          <w:rFonts w:ascii="TimesLTStd-Roman" w:eastAsia="等线" w:hAnsi="TimesLTStd-Roman" w:cs="TimesLTStd-Roman"/>
          <w:i/>
          <w:spacing w:val="-2"/>
          <w:lang w:val="en" w:eastAsia="zh-CN"/>
        </w:rPr>
        <w:t>Extended-support</w:t>
      </w:r>
      <w:bookmarkStart w:id="35" w:name="OLE_LINK43"/>
      <w:r w:rsidRPr="004F7847">
        <w:rPr>
          <w:rFonts w:ascii="TimesLTStd-Roman" w:eastAsia="等线" w:hAnsi="TimesLTStd-Roman" w:cs="TimesLTStd-Roman"/>
          <w:spacing w:val="-2"/>
          <w:lang w:val="en" w:eastAsia="zh-CN"/>
        </w:rPr>
        <w:t xml:space="preserve"> indicates the </w:t>
      </w:r>
      <w:bookmarkEnd w:id="35"/>
      <w:r w:rsidRPr="004F7847">
        <w:rPr>
          <w:rFonts w:ascii="TimesLTStd-Roman" w:eastAsia="等线" w:hAnsi="TimesLTStd-Roman" w:cs="TimesLTStd-Roman"/>
          <w:spacing w:val="-2"/>
          <w:lang w:val="en" w:eastAsia="zh-CN"/>
        </w:rPr>
        <w:t xml:space="preserve">applicability of association rules. In general, the higher the level of </w:t>
      </w:r>
      <w:r w:rsidRPr="004F7847">
        <w:rPr>
          <w:rFonts w:ascii="TimesLTStd-Roman" w:eastAsia="等线" w:hAnsi="TimesLTStd-Roman" w:cs="TimesLTStd-Roman"/>
          <w:i/>
          <w:spacing w:val="-2"/>
          <w:lang w:val="en" w:eastAsia="zh-CN"/>
        </w:rPr>
        <w:t>Extended-support</w:t>
      </w:r>
      <w:r w:rsidRPr="004F7847">
        <w:rPr>
          <w:rFonts w:ascii="TimesLTStd-Roman" w:eastAsia="等线" w:hAnsi="TimesLTStd-Roman" w:cs="TimesLTStd-Roman"/>
          <w:spacing w:val="-2"/>
          <w:lang w:val="en" w:eastAsia="zh-CN"/>
        </w:rPr>
        <w:t xml:space="preserve">, the more useful it is for us to mine valid association rules. From </w:t>
      </w:r>
      <w:r w:rsidRPr="004F7847">
        <w:rPr>
          <w:rFonts w:ascii="TimesLTStd-Roman" w:eastAsia="等线" w:hAnsi="TimesLTStd-Roman" w:cs="TimesLTStd-Roman"/>
          <w:i/>
          <w:spacing w:val="-2"/>
          <w:lang w:val="en" w:eastAsia="zh-CN"/>
        </w:rPr>
        <w:t>Definition 25</w:t>
      </w:r>
      <w:r w:rsidRPr="004F7847">
        <w:rPr>
          <w:rFonts w:ascii="TimesLTStd-Roman" w:eastAsia="等线" w:hAnsi="TimesLTStd-Roman" w:cs="TimesLTStd-Roman"/>
          <w:spacing w:val="-2"/>
          <w:lang w:val="en" w:eastAsia="zh-CN"/>
        </w:rPr>
        <w:t xml:space="preserve">, the value of </w:t>
      </w:r>
      <w:r w:rsidRPr="004F7847">
        <w:rPr>
          <w:rFonts w:ascii="TimesLTStd-Roman" w:eastAsia="等线" w:hAnsi="TimesLTStd-Roman" w:cs="TimesLTStd-Roman"/>
          <w:i/>
          <w:spacing w:val="-2"/>
          <w:lang w:val="en" w:eastAsia="zh-CN"/>
        </w:rPr>
        <w:t>Extended-support</w:t>
      </w:r>
      <w:r w:rsidRPr="004F7847">
        <w:rPr>
          <w:rFonts w:ascii="TimesLTStd-Roman" w:eastAsia="等线" w:hAnsi="TimesLTStd-Roman" w:cs="TimesLTStd-Roman"/>
          <w:spacing w:val="-2"/>
          <w:lang w:val="en" w:eastAsia="zh-CN"/>
        </w:rPr>
        <w:t xml:space="preserve"> (</w:t>
      </w:r>
      <w:r w:rsidRPr="004F7847">
        <w:rPr>
          <w:rFonts w:ascii="Sylfaen" w:eastAsia="等线" w:hAnsi="Sylfaen" w:cs="TimesLTStd-Roman"/>
          <w:i/>
          <w:spacing w:val="-2"/>
          <w:lang w:val="en" w:eastAsia="zh-CN"/>
        </w:rPr>
        <w:t>M</w:t>
      </w:r>
      <w:r w:rsidRPr="004F7847">
        <w:rPr>
          <w:rFonts w:ascii="TimesLTStd-Roman" w:eastAsia="等线" w:hAnsi="TimesLTStd-Roman" w:cs="TimesLTStd-Roman"/>
          <w:i/>
          <w:spacing w:val="-2"/>
          <w:vertAlign w:val="subscript"/>
          <w:lang w:val="en" w:eastAsia="zh-CN"/>
        </w:rPr>
        <w:sym w:font="Symbol" w:char="F077"/>
      </w:r>
      <w:r w:rsidRPr="004F7847">
        <w:rPr>
          <w:rFonts w:ascii="TimesLTStd-Roman" w:eastAsia="等线" w:hAnsi="TimesLTStd-Roman" w:cs="TimesLTStd-Roman"/>
          <w:spacing w:val="-2"/>
          <w:lang w:val="en" w:eastAsia="zh-CN"/>
        </w:rPr>
        <w:t>) is 0 to 1.</w:t>
      </w:r>
    </w:p>
    <w:p w:rsidR="00D2140A" w:rsidRPr="004F7847" w:rsidRDefault="007A711D"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4F7847">
        <w:rPr>
          <w:rFonts w:ascii="TimesLTStd-Roman" w:eastAsia="等线" w:hAnsi="TimesLTStd-Roman" w:cs="TimesLTStd-Roman"/>
          <w:spacing w:val="-2"/>
          <w:lang w:val="en" w:eastAsia="zh-CN"/>
        </w:rPr>
        <w:t>For instance</w:t>
      </w:r>
      <w:r w:rsidR="00D2140A" w:rsidRPr="004F7847">
        <w:rPr>
          <w:rFonts w:ascii="TimesLTStd-Roman" w:eastAsia="等线" w:hAnsi="TimesLTStd-Roman" w:cs="TimesLTStd-Roman"/>
          <w:spacing w:val="-2"/>
          <w:lang w:val="en" w:eastAsia="zh-CN"/>
        </w:rPr>
        <w:t xml:space="preserve">, Let </w:t>
      </w:r>
      <w:r w:rsidR="00D2140A" w:rsidRPr="004F7847">
        <w:rPr>
          <w:rFonts w:ascii="TimesLTStd-Roman" w:eastAsia="等线" w:hAnsi="TimesLTStd-Roman" w:cs="TimesLTStd-Roman"/>
          <w:i/>
          <w:spacing w:val="-2"/>
          <w:lang w:val="en" w:eastAsia="zh-CN"/>
        </w:rPr>
        <w:t>L</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g</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l</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&gt;,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2</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h</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i</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&gt;,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3</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h</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i</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l</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A3C08"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&gt;,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4</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j</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k</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l</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A3C08"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7A3C08" w:rsidRPr="004F7847">
        <w:rPr>
          <w:rFonts w:ascii="TimesLTStd-Roman" w:eastAsia="等线" w:hAnsi="TimesLTStd-Roman" w:cs="TimesLTStd-Roman" w:hint="eastAsia"/>
          <w:spacing w:val="-2"/>
          <w:lang w:val="en" w:eastAsia="zh-CN"/>
        </w:rPr>
        <w:t xml:space="preserve"> </w:t>
      </w:r>
      <w:r w:rsidR="007A3C08"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p</w:t>
      </w:r>
      <w:r w:rsidR="00D2140A" w:rsidRPr="004F7847">
        <w:rPr>
          <w:rFonts w:ascii="TimesLTStd-Roman" w:eastAsia="等线" w:hAnsi="TimesLTStd-Roman" w:cs="TimesLTStd-Roman"/>
          <w:spacing w:val="-2"/>
          <w:lang w:val="en" w:eastAsia="zh-CN"/>
        </w:rPr>
        <w:t xml:space="preserve">&gt;,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5</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j</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k</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l</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A3C08"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A3C08"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p</w:t>
      </w:r>
      <w:r w:rsidR="00D2140A" w:rsidRPr="004F7847">
        <w:rPr>
          <w:rFonts w:ascii="TimesLTStd-Roman" w:eastAsia="等线" w:hAnsi="TimesLTStd-Roman" w:cs="TimesLTStd-Roman"/>
          <w:spacing w:val="-2"/>
          <w:lang w:val="en" w:eastAsia="zh-CN"/>
        </w:rPr>
        <w:t xml:space="preserve">&gt;&gt; is an event log. According to </w:t>
      </w:r>
      <w:r w:rsidR="00D2140A" w:rsidRPr="004F7847">
        <w:rPr>
          <w:rFonts w:ascii="TimesLTStd-Roman" w:eastAsia="等线" w:hAnsi="TimesLTStd-Roman" w:cs="TimesLTStd-Roman"/>
          <w:spacing w:val="-2"/>
        </w:rPr>
        <w:t>Algorithm</w:t>
      </w:r>
      <w:r w:rsidR="00D2140A" w:rsidRPr="004F7847">
        <w:rPr>
          <w:rFonts w:ascii="TimesLTStd-Roman" w:eastAsia="等线" w:hAnsi="TimesLTStd-Roman" w:cs="TimesLTStd-Roman"/>
          <w:spacing w:val="-2"/>
          <w:lang w:eastAsia="zh-CN"/>
        </w:rPr>
        <w:t xml:space="preserve"> 5, we can get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spacing w:val="-2"/>
          <w:lang w:val="en" w:eastAsia="zh-CN"/>
        </w:rPr>
        <w:sym w:font="Symbol" w:char="F0D9"/>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D2140A" w:rsidRPr="004F7847">
        <w:rPr>
          <w:rFonts w:ascii="TimesLTStd-Roman" w:eastAsia="等线" w:hAnsi="TimesLTStd-Roman" w:cs="TimesLTStd-Roman"/>
          <w:i/>
          <w:spacing w:val="-2"/>
          <w:lang w:val="en" w:eastAsia="zh-CN"/>
        </w:rPr>
        <w:t>h</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i</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D2140A" w:rsidRPr="004F7847">
        <w:rPr>
          <w:rFonts w:ascii="TimesLTStd-Roman" w:eastAsia="等线" w:hAnsi="TimesLTStd-Roman" w:cs="TimesLTStd-Roman"/>
          <w:i/>
          <w:spacing w:val="-2"/>
          <w:lang w:val="en" w:eastAsia="zh-CN"/>
        </w:rPr>
        <w:t>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A3C08"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cs="TimesLTStd-Roman"/>
          <w:spacing w:val="-2"/>
          <w:lang w:val="en" w:eastAsia="zh-CN"/>
        </w:rPr>
        <w:t>&gt;, &lt;</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2</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c</w:t>
      </w:r>
      <w:r w:rsidR="00D2140A" w:rsidRPr="004F7847">
        <w:rPr>
          <w:rFonts w:ascii="TimesLTStd-Roman" w:eastAsia="等线" w:hAnsi="TimesLTStd-Roman" w:cs="TimesLTStd-Roman"/>
          <w:spacing w:val="-2"/>
          <w:lang w:val="en" w:eastAsia="zh-CN"/>
        </w:rPr>
        <w:t xml:space="preserve">, </w:t>
      </w:r>
      <w:r w:rsidR="008E6A55" w:rsidRPr="004F7847">
        <w:rPr>
          <w:rFonts w:ascii="TimesLTStd-Roman" w:eastAsia="等线" w:hAnsi="TimesLTStd-Roman" w:cs="TimesLTStd-Roman" w:hint="eastAsia"/>
          <w:i/>
          <w:spacing w:val="-2"/>
          <w:lang w:val="en" w:eastAsia="zh-CN"/>
        </w:rPr>
        <w:t>o</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spacing w:val="-2"/>
          <w:lang w:val="en" w:eastAsia="zh-CN"/>
        </w:rPr>
        <w:sym w:font="Symbol" w:char="F0D9"/>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D2140A" w:rsidRPr="004F7847">
        <w:rPr>
          <w:rFonts w:ascii="TimesLTStd-Roman" w:eastAsia="等线" w:hAnsi="TimesLTStd-Roman" w:cs="TimesLTStd-Roman"/>
          <w:i/>
          <w:spacing w:val="-2"/>
          <w:lang w:val="en" w:eastAsia="zh-CN"/>
        </w:rPr>
        <w:t>g</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k</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D2140A" w:rsidRPr="004F7847">
        <w:rPr>
          <w:rFonts w:ascii="TimesLTStd-Roman" w:eastAsia="等线" w:hAnsi="TimesLTStd-Roman" w:cs="TimesLTStd-Roman"/>
          <w:i/>
          <w:spacing w:val="-2"/>
          <w:lang w:val="en" w:eastAsia="zh-CN"/>
        </w:rPr>
        <w:t>m</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A3C08"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2</w:t>
      </w:r>
      <w:r w:rsidR="00D2140A" w:rsidRPr="004F7847">
        <w:rPr>
          <w:rFonts w:ascii="TimesLTStd-Roman" w:eastAsia="等线" w:hAnsi="TimesLTStd-Roman" w:cs="TimesLTStd-Roman"/>
          <w:spacing w:val="-2"/>
          <w:lang w:val="en" w:eastAsia="zh-CN"/>
        </w:rPr>
        <w:t xml:space="preserve">&gt;}. Then the number of </w:t>
      </w:r>
      <w:proofErr w:type="gramStart"/>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w:t>
      </w:r>
      <w:proofErr w:type="gramEnd"/>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spacing w:val="-2"/>
          <w:lang w:val="en" w:eastAsia="zh-CN"/>
        </w:rPr>
        <w:t xml:space="preserve">) = 1,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2</w:t>
      </w:r>
      <w:r w:rsidR="00D2140A" w:rsidRPr="004F7847">
        <w:rPr>
          <w:rFonts w:ascii="TimesLTStd-Roman" w:eastAsia="等线" w:hAnsi="TimesLTStd-Roman" w:cs="TimesLTStd-Roman"/>
          <w:spacing w:val="-2"/>
          <w:lang w:val="en" w:eastAsia="zh-CN"/>
        </w:rPr>
        <w:t>) = 2, and |</w:t>
      </w:r>
      <w:r w:rsidR="00D2140A" w:rsidRPr="004F7847">
        <w:rPr>
          <w:rFonts w:ascii="TimesLTStd-Roman" w:eastAsia="等线" w:hAnsi="TimesLTStd-Roman" w:cs="TimesLTStd-Roman"/>
          <w:i/>
          <w:spacing w:val="-2"/>
          <w:lang w:val="en" w:eastAsia="zh-CN"/>
        </w:rPr>
        <w:t>L</w:t>
      </w:r>
      <w:r w:rsidR="00D2140A" w:rsidRPr="004F7847">
        <w:rPr>
          <w:rFonts w:ascii="TimesLTStd-Roman" w:eastAsia="等线" w:hAnsi="TimesLTStd-Roman" w:cs="TimesLTStd-Roman"/>
          <w:spacing w:val="-2"/>
          <w:lang w:val="en" w:eastAsia="zh-CN"/>
        </w:rPr>
        <w:t xml:space="preserve">| = 5, thus we can get </w:t>
      </w:r>
      <w:r w:rsidR="00D2140A" w:rsidRPr="004F7847">
        <w:rPr>
          <w:rFonts w:ascii="TimesLTStd-Roman" w:eastAsia="等线" w:hAnsi="TimesLTStd-Roman" w:cs="TimesLTStd-Roman"/>
          <w:i/>
          <w:spacing w:val="-2"/>
          <w:lang w:val="en" w:eastAsia="zh-CN"/>
        </w:rPr>
        <w:t>Extended-support</w:t>
      </w:r>
      <w:r w:rsidR="00D2140A" w:rsidRPr="004F7847">
        <w:rPr>
          <w:rFonts w:ascii="TimesLTStd-Roman" w:eastAsia="等线" w:hAnsi="TimesLTStd-Roman" w:cs="TimesLTStd-Roman"/>
          <w:spacing w:val="-2"/>
          <w:lang w:val="en" w:eastAsia="zh-CN"/>
        </w:rPr>
        <w:t>(</w:t>
      </w:r>
      <w:r w:rsidR="00D2140A" w:rsidRPr="004F7847">
        <w:rPr>
          <w:rFonts w:ascii="Sylfaen" w:eastAsia="等线" w:hAnsi="Sylfaen" w:cs="TimesLTStd-Roman"/>
          <w:i/>
          <w:spacing w:val="-2"/>
          <w:lang w:val="en" w:eastAsia="zh-CN"/>
        </w:rPr>
        <w:t>M</w:t>
      </w:r>
      <w:r w:rsidR="00D2140A" w:rsidRPr="004F7847">
        <w:rPr>
          <w:rFonts w:ascii="TimesLTStd-Roman" w:eastAsia="等线" w:hAnsi="TimesLTStd-Roman" w:cs="TimesLTStd-Roman"/>
          <w:i/>
          <w:spacing w:val="-2"/>
          <w:lang w:val="en" w:eastAsia="zh-CN"/>
        </w:rPr>
        <w:sym w:font="Symbol" w:char="F077"/>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spacing w:val="-2"/>
          <w:lang w:val="en" w:eastAsia="zh-CN"/>
        </w:rPr>
        <w:t xml:space="preserve">) = 1/5 =0.2, </w:t>
      </w:r>
      <w:r w:rsidR="00D2140A" w:rsidRPr="004F7847">
        <w:rPr>
          <w:rFonts w:ascii="TimesLTStd-Roman" w:eastAsia="等线" w:hAnsi="TimesLTStd-Roman" w:cs="TimesLTStd-Roman"/>
          <w:i/>
          <w:spacing w:val="-2"/>
          <w:lang w:val="en" w:eastAsia="zh-CN"/>
        </w:rPr>
        <w:t>Extended-support</w:t>
      </w:r>
      <w:r w:rsidR="00D2140A" w:rsidRPr="004F7847">
        <w:rPr>
          <w:rFonts w:ascii="TimesLTStd-Roman" w:eastAsia="等线" w:hAnsi="TimesLTStd-Roman" w:cs="TimesLTStd-Roman"/>
          <w:spacing w:val="-2"/>
          <w:lang w:val="en" w:eastAsia="zh-CN"/>
        </w:rPr>
        <w:t>(</w:t>
      </w:r>
      <w:r w:rsidR="00D2140A" w:rsidRPr="004F7847">
        <w:rPr>
          <w:rFonts w:ascii="Sylfaen" w:eastAsia="等线" w:hAnsi="Sylfaen" w:cs="TimesLTStd-Roman"/>
          <w:i/>
          <w:spacing w:val="-2"/>
          <w:lang w:val="en" w:eastAsia="zh-CN"/>
        </w:rPr>
        <w:t>M</w:t>
      </w:r>
      <w:r w:rsidR="00D2140A" w:rsidRPr="004F7847">
        <w:rPr>
          <w:rFonts w:ascii="TimesLTStd-Roman" w:eastAsia="等线" w:hAnsi="TimesLTStd-Roman" w:cs="TimesLTStd-Roman"/>
          <w:i/>
          <w:spacing w:val="-2"/>
          <w:lang w:val="en" w:eastAsia="zh-CN"/>
        </w:rPr>
        <w:sym w:font="Symbol" w:char="F077"/>
      </w:r>
      <w:r w:rsidR="00D2140A" w:rsidRPr="004F7847">
        <w:rPr>
          <w:rFonts w:ascii="TimesLTStd-Roman" w:eastAsia="等线" w:hAnsi="TimesLTStd-Roman" w:cs="TimesLTStd-Roman"/>
          <w:spacing w:val="-2"/>
          <w:vertAlign w:val="subscript"/>
          <w:lang w:val="en" w:eastAsia="zh-CN"/>
        </w:rPr>
        <w:t>2</w:t>
      </w:r>
      <w:r w:rsidR="00D2140A" w:rsidRPr="004F7847">
        <w:rPr>
          <w:rFonts w:ascii="TimesLTStd-Roman" w:eastAsia="等线" w:hAnsi="TimesLTStd-Roman" w:cs="TimesLTStd-Roman"/>
          <w:spacing w:val="-2"/>
          <w:lang w:val="en" w:eastAsia="zh-CN"/>
        </w:rPr>
        <w:t>) = 2/5 = 0.4.</w:t>
      </w:r>
    </w:p>
    <w:p w:rsidR="00D2140A" w:rsidRPr="004F7847" w:rsidRDefault="00136F87" w:rsidP="00D2140A">
      <w:pPr>
        <w:suppressAutoHyphens/>
        <w:autoSpaceDE w:val="0"/>
        <w:autoSpaceDN w:val="0"/>
        <w:adjustRightInd w:val="0"/>
        <w:spacing w:line="252" w:lineRule="auto"/>
        <w:ind w:firstLineChars="100" w:firstLine="200"/>
        <w:jc w:val="both"/>
        <w:rPr>
          <w:rFonts w:ascii="TimesLTStd-Roman" w:eastAsia="等线" w:hAnsi="TimesLTStd-Roman" w:cs="TimesLTStd-Roman"/>
          <w:spacing w:val="-2"/>
          <w:lang w:val="en" w:eastAsia="zh-CN"/>
        </w:rPr>
      </w:pPr>
      <w:r>
        <w:rPr>
          <w:rFonts w:ascii="TimesLTStd-Roman" w:eastAsia="等线" w:hAnsi="TimesLTStd-Roman" w:cs="TimesLTStd-Roman"/>
          <w:spacing w:val="-2"/>
        </w:rPr>
        <w:pict>
          <v:shape id="_x0000_s1037" type="#_x0000_t75" style="position:absolute;left:0;text-align:left;margin-left:144.65pt;margin-top:88.75pt;width:38.9pt;height:39.7pt;z-index:251674112">
            <v:imagedata r:id="rId38" o:title=""/>
          </v:shape>
          <o:OLEObject Type="Embed" ProgID="Equation.DSMT4" ShapeID="_x0000_s1037" DrawAspect="Content" ObjectID="_1646392475" r:id="rId39"/>
        </w:pict>
      </w:r>
      <w:r w:rsidR="00D2140A" w:rsidRPr="004F7847">
        <w:rPr>
          <w:rFonts w:ascii="TimesLTStd-Roman" w:eastAsia="等线" w:hAnsi="TimesLTStd-Roman" w:cs="TimesLTStd-Roman"/>
          <w:i/>
          <w:spacing w:val="-2"/>
          <w:lang w:val="en"/>
        </w:rPr>
        <w:t xml:space="preserve">Definition </w:t>
      </w:r>
      <w:r w:rsidR="00D2140A" w:rsidRPr="004F7847">
        <w:rPr>
          <w:rFonts w:ascii="TimesLTStd-Roman" w:eastAsia="等线" w:hAnsi="TimesLTStd-Roman" w:cs="TimesLTStd-Roman"/>
          <w:i/>
          <w:spacing w:val="-2"/>
          <w:lang w:val="en" w:eastAsia="zh-CN"/>
        </w:rPr>
        <w:t xml:space="preserve">26 </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Extended</w:t>
      </w:r>
      <w:bookmarkStart w:id="36" w:name="OLE_LINK42"/>
      <w:r w:rsidR="00D2140A" w:rsidRPr="004F7847">
        <w:rPr>
          <w:rFonts w:ascii="TimesLTStd-Roman" w:eastAsia="等线" w:hAnsi="TimesLTStd-Roman" w:cs="TimesLTStd-Roman"/>
          <w:i/>
          <w:spacing w:val="-2"/>
          <w:lang w:val="en" w:eastAsia="zh-CN"/>
        </w:rPr>
        <w:t>-</w:t>
      </w:r>
      <w:bookmarkEnd w:id="36"/>
      <w:r w:rsidR="00D2140A" w:rsidRPr="004F7847">
        <w:rPr>
          <w:rFonts w:ascii="TimesLTStd-Roman" w:eastAsia="等线" w:hAnsi="TimesLTStd-Roman" w:cs="TimesLTStd-Roman"/>
          <w:i/>
          <w:spacing w:val="-2"/>
          <w:lang w:val="en" w:eastAsia="zh-CN"/>
        </w:rPr>
        <w:t>confidence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spacing w:val="-2"/>
          <w:lang w:val="en"/>
        </w:rPr>
        <w:t xml:space="preserve">Let </w:t>
      </w:r>
      <w:r w:rsidR="00D2140A" w:rsidRPr="004F7847">
        <w:rPr>
          <w:rFonts w:ascii="TimesLTStd-Roman" w:eastAsia="等线" w:hAnsi="TimesLTStd-Roman" w:cs="TimesLTStd-Roman"/>
          <w:i/>
          <w:spacing w:val="-2"/>
          <w:lang w:val="en"/>
        </w:rPr>
        <w:t>L</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spacing w:val="-2"/>
          <w:lang w:eastAsia="zh-CN"/>
        </w:rPr>
        <w:sym w:font="Symbol" w:char="F0CE"/>
      </w:r>
      <w:r w:rsidR="00D2140A" w:rsidRPr="004F7847">
        <w:rPr>
          <w:rFonts w:ascii="TimesLTStd-Roman" w:eastAsia="等线" w:hAnsi="TimesLTStd-Roman" w:cs="TimesLTStd-Roman"/>
          <w:spacing w:val="-2"/>
          <w:lang w:eastAsia="zh-CN"/>
        </w:rPr>
        <w:t xml:space="preserve"> </w:t>
      </w:r>
      <w:r w:rsidR="00D2140A" w:rsidRPr="004F7847">
        <w:rPr>
          <w:rFonts w:ascii="TimesLTStd-Roman" w:eastAsia="等线" w:hAnsi="TimesLTStd-Roman" w:cs="TimesLTStd-Roman"/>
          <w:b/>
          <w:i/>
          <w:spacing w:val="-2"/>
          <w:lang w:val="en"/>
        </w:rPr>
        <w:t>B</w:t>
      </w:r>
      <w:r w:rsidR="00D2140A" w:rsidRPr="004F7847">
        <w:rPr>
          <w:rFonts w:ascii="TimesLTStd-Roman" w:eastAsia="等线" w:hAnsi="TimesLTStd-Roman" w:cs="TimesLTStd-Roman"/>
          <w:spacing w:val="-2"/>
          <w:lang w:val="en"/>
        </w:rPr>
        <w:t>(</w:t>
      </w:r>
      <w:r w:rsidR="00D2140A" w:rsidRPr="004F7847">
        <w:rPr>
          <w:rFonts w:ascii="TimesLTStd-Roman" w:eastAsia="等线" w:hAnsi="TimesLTStd-Roman" w:cs="TimesLTStd-Roman"/>
          <w:i/>
          <w:spacing w:val="-2"/>
          <w:lang w:val="en"/>
        </w:rPr>
        <w:t>A</w:t>
      </w:r>
      <w:r w:rsidR="00D2140A" w:rsidRPr="004F7847">
        <w:rPr>
          <w:rFonts w:ascii="TimesLTStd-Roman" w:eastAsia="等线" w:hAnsi="TimesLTStd-Roman" w:cs="TimesLTStd-Roman"/>
          <w:i/>
          <w:spacing w:val="-2"/>
          <w:vertAlign w:val="superscript"/>
          <w:lang w:val="en"/>
        </w:rPr>
        <w:sym w:font="Symbol" w:char="F02A"/>
      </w:r>
      <w:r w:rsidR="00D2140A" w:rsidRPr="004F7847">
        <w:rPr>
          <w:rFonts w:ascii="TimesLTStd-Roman" w:eastAsia="等线" w:hAnsi="TimesLTStd-Roman" w:cs="TimesLTStd-Roman"/>
          <w:spacing w:val="-2"/>
          <w:lang w:val="en"/>
        </w:rPr>
        <w:t xml:space="preserve">) be an event log </w:t>
      </w:r>
      <w:r w:rsidR="00D2140A" w:rsidRPr="004F7847">
        <w:rPr>
          <w:rFonts w:ascii="TimesLTStd-Roman" w:eastAsia="等线" w:hAnsi="TimesLTStd-Roman" w:cs="TimesLTStd-Roman"/>
          <w:spacing w:val="-2"/>
          <w:lang w:val="en" w:eastAsia="zh-CN"/>
        </w:rPr>
        <w:t>over</w:t>
      </w:r>
      <w:r w:rsidR="00D2140A" w:rsidRPr="004F7847">
        <w:rPr>
          <w:rFonts w:ascii="TimesLTStd-Roman" w:eastAsia="等线" w:hAnsi="TimesLTStd-Roman" w:cs="TimesLTStd-Roman"/>
          <w:spacing w:val="-2"/>
          <w:lang w:val="en"/>
        </w:rPr>
        <w:t xml:space="preserve"> </w:t>
      </w:r>
      <w:r w:rsidR="00D2140A" w:rsidRPr="004F7847">
        <w:rPr>
          <w:rFonts w:ascii="TimesLTStd-Roman" w:eastAsia="等线" w:hAnsi="TimesLTStd-Roman" w:cs="TimesLTStd-Roman"/>
          <w:i/>
          <w:spacing w:val="-2"/>
          <w:lang w:val="en"/>
        </w:rPr>
        <w:t>A</w:t>
      </w:r>
      <w:r w:rsidR="00D2140A" w:rsidRPr="004F7847">
        <w:rPr>
          <w:rFonts w:ascii="TimesLTStd-Roman" w:eastAsia="等线" w:hAnsi="TimesLTStd-Roman" w:cs="TimesLTStd-Roman"/>
          <w:spacing w:val="-2"/>
          <w:lang w:val="en" w:eastAsia="zh-CN"/>
        </w:rPr>
        <w:t xml:space="preserve">, </w:t>
      </w:r>
      <w:r w:rsidR="00D2140A" w:rsidRPr="004F7847">
        <w:rPr>
          <w:rFonts w:ascii="Sylfaen" w:eastAsia="等线" w:hAnsi="Sylfaen" w:cs="TimesLTStd-Roman"/>
          <w:i/>
          <w:spacing w:val="-2"/>
          <w:lang w:val="en" w:eastAsia="zh-CN"/>
        </w:rPr>
        <w:t>M</w:t>
      </w:r>
      <w:r w:rsidR="00D2140A" w:rsidRPr="004F7847">
        <w:rPr>
          <w:rFonts w:ascii="TimesLTStd-Roman" w:eastAsia="等线" w:hAnsi="TimesLTStd-Roman" w:cs="TimesLTStd-Roman"/>
          <w:i/>
          <w:spacing w:val="-2"/>
          <w:vertAlign w:val="subscript"/>
          <w:lang w:val="en" w:eastAsia="zh-CN"/>
        </w:rPr>
        <w:sym w:font="Symbol" w:char="F077"/>
      </w:r>
      <w:r w:rsidR="00D2140A" w:rsidRPr="004F7847">
        <w:rPr>
          <w:rFonts w:ascii="TimesLTStd-Roman" w:eastAsia="等线" w:hAnsi="TimesLTStd-Roman" w:cs="TimesLTStd-Roman"/>
          <w:spacing w:val="-2"/>
          <w:lang w:val="en" w:eastAsia="zh-CN"/>
        </w:rPr>
        <w:t xml:space="preserve"> = (X</w:t>
      </w:r>
      <w:r w:rsidR="00D2140A" w:rsidRPr="004F7847">
        <w:rPr>
          <w:rFonts w:ascii="TimesLTStd-Roman" w:eastAsia="等线" w:hAnsi="TimesLTStd-Roman" w:cs="TimesLTStd-Roman"/>
          <w:spacing w:val="-2"/>
          <w:lang w:val="en" w:eastAsia="zh-CN"/>
        </w:rPr>
        <w:sym w:font="Symbol" w:char="F0DE"/>
      </w:r>
      <w:r w:rsidR="00D2140A" w:rsidRPr="004F7847">
        <w:rPr>
          <w:rFonts w:ascii="TimesLTStd-Roman" w:eastAsia="等线" w:hAnsi="TimesLTStd-Roman" w:cs="TimesLTStd-Roman"/>
          <w:spacing w:val="-2"/>
          <w:lang w:val="en" w:eastAsia="zh-CN"/>
        </w:rPr>
        <w:t xml:space="preserve">Y) be a association rule, </w:t>
      </w:r>
      <w:r w:rsidR="00E95E44" w:rsidRPr="004F7847">
        <w:rPr>
          <w:rFonts w:ascii="TimesLTStd-Roman" w:eastAsia="等线" w:hAnsi="TimesLTStd-Roman" w:cs="TimesLTStd-Roman" w:hint="eastAsia"/>
          <w:spacing w:val="-2"/>
          <w:lang w:val="en" w:eastAsia="zh-CN"/>
        </w:rPr>
        <w:t xml:space="preserve">and </w:t>
      </w:r>
      <w:r w:rsidR="00E95E44" w:rsidRPr="004F7847">
        <w:rPr>
          <w:rFonts w:ascii="TimesLTStd-Roman" w:eastAsia="等线" w:hAnsi="TimesLTStd-Roman" w:cs="TimesLTStd-Roman"/>
          <w:i/>
          <w:spacing w:val="-2"/>
          <w:lang w:val="en"/>
        </w:rPr>
        <w:t>σ</w:t>
      </w:r>
      <w:r w:rsidR="00E95E44" w:rsidRPr="004F7847">
        <w:rPr>
          <w:rFonts w:ascii="TimesLTStd-Roman" w:eastAsia="等线" w:hAnsi="TimesLTStd-Roman" w:cs="TimesLTStd-Roman"/>
          <w:spacing w:val="-2"/>
          <w:lang w:val="en"/>
        </w:rPr>
        <w:t xml:space="preserve"> </w:t>
      </w:r>
      <w:r w:rsidR="00E95E44" w:rsidRPr="004F7847">
        <w:rPr>
          <w:rFonts w:ascii="TimesLTStd-Roman" w:eastAsia="等线" w:hAnsi="TimesLTStd-Roman" w:cs="TimesLTStd-Roman"/>
          <w:spacing w:val="-2"/>
        </w:rPr>
        <w:sym w:font="Symbol" w:char="F0CE"/>
      </w:r>
      <w:r w:rsidR="00E95E44" w:rsidRPr="004F7847">
        <w:rPr>
          <w:rFonts w:ascii="TimesLTStd-Roman" w:eastAsia="等线" w:hAnsi="TimesLTStd-Roman" w:cs="TimesLTStd-Roman"/>
          <w:spacing w:val="-2"/>
          <w:lang w:eastAsia="zh-CN"/>
        </w:rPr>
        <w:t xml:space="preserve"> </w:t>
      </w:r>
      <w:r w:rsidR="00E95E44" w:rsidRPr="004F7847">
        <w:rPr>
          <w:rFonts w:ascii="TimesLTStd-Roman" w:eastAsia="等线" w:hAnsi="TimesLTStd-Roman" w:cs="TimesLTStd-Roman"/>
          <w:i/>
          <w:spacing w:val="-2"/>
          <w:lang w:val="en" w:eastAsia="zh-CN"/>
        </w:rPr>
        <w:t>L</w:t>
      </w:r>
      <w:r w:rsidR="00E95E44" w:rsidRPr="004F7847">
        <w:rPr>
          <w:rFonts w:ascii="TimesLTStd-Roman" w:eastAsia="等线" w:hAnsi="TimesLTStd-Roman" w:cs="TimesLTStd-Roman"/>
          <w:spacing w:val="-2"/>
          <w:lang w:val="en"/>
        </w:rPr>
        <w:t xml:space="preserve"> be a trace</w:t>
      </w:r>
      <w:r w:rsidR="00E95E44" w:rsidRPr="004F7847">
        <w:rPr>
          <w:rFonts w:ascii="TimesLTStd-Roman" w:eastAsia="等线" w:hAnsi="TimesLTStd-Roman" w:cs="TimesLTStd-Roman"/>
          <w:spacing w:val="-2"/>
          <w:lang w:val="en" w:eastAsia="zh-CN"/>
        </w:rPr>
        <w:t>,</w:t>
      </w:r>
      <w:r w:rsidR="00E95E44" w:rsidRPr="004F7847">
        <w:rPr>
          <w:rFonts w:ascii="TimesLTStd-Roman" w:eastAsia="等线" w:hAnsi="TimesLTStd-Roman" w:cs="TimesLTStd-Roman" w:hint="eastAsia"/>
          <w:spacing w:val="-2"/>
          <w:lang w:val="en" w:eastAsia="zh-CN"/>
        </w:rPr>
        <w:t xml:space="preserve"> </w:t>
      </w:r>
      <w:r w:rsidR="00D2140A" w:rsidRPr="004F7847">
        <w:rPr>
          <w:rFonts w:ascii="TimesLTStd-Roman" w:eastAsia="等线" w:hAnsi="TimesLTStd-Roman" w:cs="TimesLTStd-Roman"/>
          <w:spacing w:val="-2"/>
          <w:lang w:val="en" w:eastAsia="zh-CN"/>
        </w:rPr>
        <w:t xml:space="preserve">where X = </w:t>
      </w:r>
      <w:r w:rsidR="00D2140A" w:rsidRPr="004F7847">
        <w:rPr>
          <w:rFonts w:ascii="TimesLTStd-Roman" w:eastAsia="等线" w:hAnsi="TimesLTStd-Roman" w:cs="TimesLTStd-Roman"/>
          <w:spacing w:val="-2"/>
          <w:lang w:val="en" w:eastAsia="zh-CN"/>
        </w:rPr>
        <w:sym w:font="Symbol" w:char="F0A6"/>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i/>
          <w:spacing w:val="-2"/>
          <w:vertAlign w:val="superscript"/>
          <w:lang w:val="en" w:eastAsia="zh-CN"/>
        </w:rPr>
        <w:t>num</w:t>
      </w:r>
      <w:r w:rsidR="00D2140A" w:rsidRPr="004F7847">
        <w:rPr>
          <w:rFonts w:ascii="TimesLTStd-Roman" w:eastAsia="等线" w:hAnsi="TimesLTStd-Roman" w:cs="TimesLTStd-Roman"/>
          <w:spacing w:val="-2"/>
          <w:vertAlign w:val="superscript"/>
          <w:lang w:val="en" w:eastAsia="zh-CN"/>
        </w:rPr>
        <w:t>(</w:t>
      </w:r>
      <w:r w:rsidR="00D2140A" w:rsidRPr="004F7847">
        <w:rPr>
          <w:rFonts w:ascii="TimesLTStd-Roman" w:eastAsia="等线" w:hAnsi="TimesLTStd-Roman" w:cs="TimesLTStd-Roman"/>
          <w:i/>
          <w:spacing w:val="-2"/>
          <w:vertAlign w:val="superscript"/>
          <w:lang w:val="en" w:eastAsia="zh-CN"/>
        </w:rPr>
        <w:t>f</w:t>
      </w:r>
      <w:r w:rsidR="00D2140A" w:rsidRPr="004F7847">
        <w:rPr>
          <w:rFonts w:ascii="TimesLTStd-Roman" w:eastAsia="等线" w:hAnsi="TimesLTStd-Roman" w:cs="TimesLTStd-Roman"/>
          <w:spacing w:val="-2"/>
          <w:vertAlign w:val="superscript"/>
          <w:lang w:val="en" w:eastAsia="zh-CN"/>
        </w:rPr>
        <w:t xml:space="preserve"> </w:t>
      </w:r>
      <w:r w:rsidR="00D2140A" w:rsidRPr="004F7847">
        <w:rPr>
          <w:rFonts w:ascii="TimesLTStd-Roman" w:eastAsia="等线" w:hAnsi="TimesLTStd-Roman" w:cs="TimesLTStd-Roman"/>
          <w:spacing w:val="-2"/>
          <w:sz w:val="15"/>
          <w:vertAlign w:val="superscript"/>
          <w:lang w:val="en" w:eastAsia="zh-CN"/>
        </w:rPr>
        <w:t>1</w:t>
      </w:r>
      <w:r w:rsidR="00D2140A" w:rsidRPr="004F7847">
        <w:rPr>
          <w:rFonts w:ascii="TimesLTStd-Roman" w:eastAsia="等线" w:hAnsi="TimesLTStd-Roman" w:cs="TimesLTStd-Roman"/>
          <w:spacing w:val="-2"/>
          <w:vertAlign w:val="superscript"/>
          <w:lang w:val="en" w:eastAsia="zh-CN"/>
        </w:rPr>
        <w:t xml:space="preserve">, </w:t>
      </w:r>
      <w:r w:rsidR="00D2140A" w:rsidRPr="004F7847">
        <w:rPr>
          <w:rFonts w:ascii="TimesLTStd-Roman" w:eastAsia="等线" w:hAnsi="TimesLTStd-Roman" w:cs="TimesLTStd-Roman"/>
          <w:i/>
          <w:spacing w:val="-2"/>
          <w:vertAlign w:val="superscript"/>
          <w:lang w:val="en"/>
        </w:rPr>
        <w:t>σ</w:t>
      </w:r>
      <w:r w:rsidR="00D2140A" w:rsidRPr="004F7847">
        <w:rPr>
          <w:rFonts w:ascii="TimesLTStd-Roman" w:eastAsia="等线" w:hAnsi="TimesLTStd-Roman" w:cs="TimesLTStd-Roman"/>
          <w:spacing w:val="-2"/>
          <w:vertAlign w:val="superscript"/>
          <w:lang w:val="en" w:eastAsia="zh-CN"/>
        </w:rPr>
        <w:t xml:space="preserve">) </w:t>
      </w:r>
      <w:r w:rsidR="00D2140A" w:rsidRPr="004F7847">
        <w:rPr>
          <w:rFonts w:ascii="TimesLTStd-Roman" w:eastAsia="等线" w:hAnsi="TimesLTStd-Roman" w:cs="TimesLTStd-Roman"/>
          <w:spacing w:val="-2"/>
          <w:lang w:val="en" w:eastAsia="zh-CN"/>
        </w:rPr>
        <w:sym w:font="Symbol" w:char="F0D9"/>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sym w:font="Symbol" w:char="F067"/>
      </w:r>
      <w:r w:rsidR="00D2140A" w:rsidRPr="004F7847">
        <w:rPr>
          <w:rFonts w:ascii="TimesLTStd-Roman" w:eastAsia="等线" w:hAnsi="TimesLTStd-Roman" w:cs="TimesLTStd-Roman"/>
          <w:i/>
          <w:spacing w:val="-2"/>
          <w:vertAlign w:val="superscript"/>
          <w:lang w:val="en" w:eastAsia="zh-CN"/>
        </w:rPr>
        <w:t xml:space="preserve"> num</w:t>
      </w:r>
      <w:r w:rsidR="00D2140A" w:rsidRPr="004F7847">
        <w:rPr>
          <w:rFonts w:ascii="TimesLTStd-Roman" w:eastAsia="等线" w:hAnsi="TimesLTStd-Roman" w:cs="TimesLTStd-Roman"/>
          <w:spacing w:val="-2"/>
          <w:vertAlign w:val="superscript"/>
          <w:lang w:val="en" w:eastAsia="zh-CN"/>
        </w:rPr>
        <w:t>(</w:t>
      </w:r>
      <w:r w:rsidR="00D2140A" w:rsidRPr="004F7847">
        <w:rPr>
          <w:rFonts w:ascii="TimesLTStd-Roman" w:eastAsia="等线" w:hAnsi="TimesLTStd-Roman" w:cs="TimesLTStd-Roman"/>
          <w:i/>
          <w:spacing w:val="-2"/>
          <w:vertAlign w:val="superscript"/>
          <w:lang w:val="en" w:eastAsia="zh-CN"/>
        </w:rPr>
        <w:sym w:font="Symbol" w:char="F067"/>
      </w:r>
      <w:r w:rsidR="00D2140A" w:rsidRPr="004F7847">
        <w:rPr>
          <w:rFonts w:ascii="TimesLTStd-Roman" w:eastAsia="等线" w:hAnsi="TimesLTStd-Roman" w:cs="TimesLTStd-Roman"/>
          <w:spacing w:val="-2"/>
          <w:vertAlign w:val="superscript"/>
          <w:lang w:val="en" w:eastAsia="zh-CN"/>
        </w:rPr>
        <w:t xml:space="preserve">, </w:t>
      </w:r>
      <w:r w:rsidR="00D2140A" w:rsidRPr="004F7847">
        <w:rPr>
          <w:rFonts w:ascii="TimesLTStd-Roman" w:eastAsia="等线" w:hAnsi="TimesLTStd-Roman" w:cs="TimesLTStd-Roman"/>
          <w:i/>
          <w:spacing w:val="-2"/>
          <w:vertAlign w:val="superscript"/>
          <w:lang w:val="en"/>
        </w:rPr>
        <w:t>σ</w:t>
      </w:r>
      <w:r w:rsidR="00D2140A" w:rsidRPr="004F7847">
        <w:rPr>
          <w:rFonts w:ascii="TimesLTStd-Roman" w:eastAsia="等线" w:hAnsi="TimesLTStd-Roman" w:cs="TimesLTStd-Roman"/>
          <w:spacing w:val="-2"/>
          <w:vertAlign w:val="superscript"/>
          <w:lang w:val="en" w:eastAsia="zh-CN"/>
        </w:rPr>
        <w:t>)</w:t>
      </w:r>
      <w:r w:rsidR="00D2140A" w:rsidRPr="004F7847">
        <w:rPr>
          <w:rFonts w:ascii="TimesLTStd-Roman" w:eastAsia="等线" w:hAnsi="TimesLTStd-Roman" w:cs="TimesLTStd-Roman"/>
          <w:spacing w:val="-2"/>
          <w:lang w:val="en" w:eastAsia="zh-CN"/>
        </w:rPr>
        <w:t>, Y =</w:t>
      </w:r>
      <w:r w:rsidR="00D2140A" w:rsidRPr="004F7847">
        <w:rPr>
          <w:rFonts w:ascii="TimesLTStd-Roman" w:eastAsia="等线" w:hAnsi="TimesLTStd-Roman" w:cs="TimesLTStd-Roman"/>
          <w:spacing w:val="-2"/>
          <w:lang w:val="en" w:eastAsia="zh-CN"/>
        </w:rPr>
        <w:sym w:font="Symbol" w:char="F0A6"/>
      </w:r>
      <w:r w:rsidR="00D2140A" w:rsidRPr="004F7847">
        <w:rPr>
          <w:rFonts w:ascii="TimesLTStd-Roman" w:eastAsia="等线" w:hAnsi="TimesLTStd-Roman" w:cs="TimesLTStd-Roman"/>
          <w:spacing w:val="-2"/>
          <w:vertAlign w:val="subscript"/>
          <w:lang w:val="en" w:eastAsia="zh-CN"/>
        </w:rPr>
        <w:t>2</w:t>
      </w:r>
      <w:r w:rsidR="00D2140A" w:rsidRPr="004F7847">
        <w:rPr>
          <w:rFonts w:ascii="TimesLTStd-Roman" w:eastAsia="等线" w:hAnsi="TimesLTStd-Roman" w:cs="TimesLTStd-Roman"/>
          <w:i/>
          <w:spacing w:val="-2"/>
          <w:vertAlign w:val="superscript"/>
          <w:lang w:val="en" w:eastAsia="zh-CN"/>
        </w:rPr>
        <w:t>num</w:t>
      </w:r>
      <w:r w:rsidR="00D2140A" w:rsidRPr="004F7847">
        <w:rPr>
          <w:rFonts w:ascii="TimesLTStd-Roman" w:eastAsia="等线" w:hAnsi="TimesLTStd-Roman" w:cs="TimesLTStd-Roman"/>
          <w:spacing w:val="-2"/>
          <w:vertAlign w:val="superscript"/>
          <w:lang w:val="en" w:eastAsia="zh-CN"/>
        </w:rPr>
        <w:t>(</w:t>
      </w:r>
      <w:r w:rsidR="00D2140A" w:rsidRPr="004F7847">
        <w:rPr>
          <w:rFonts w:ascii="TimesLTStd-Roman" w:eastAsia="等线" w:hAnsi="TimesLTStd-Roman" w:cs="TimesLTStd-Roman"/>
          <w:i/>
          <w:spacing w:val="-2"/>
          <w:vertAlign w:val="superscript"/>
          <w:lang w:val="en" w:eastAsia="zh-CN"/>
        </w:rPr>
        <w:t>f</w:t>
      </w:r>
      <w:r w:rsidR="00D2140A" w:rsidRPr="004F7847">
        <w:rPr>
          <w:rFonts w:ascii="TimesLTStd-Roman" w:eastAsia="等线" w:hAnsi="TimesLTStd-Roman" w:cs="TimesLTStd-Roman"/>
          <w:spacing w:val="-2"/>
          <w:vertAlign w:val="superscript"/>
          <w:lang w:val="en" w:eastAsia="zh-CN"/>
        </w:rPr>
        <w:t xml:space="preserve"> </w:t>
      </w:r>
      <w:r w:rsidR="00D2140A" w:rsidRPr="004F7847">
        <w:rPr>
          <w:rFonts w:ascii="TimesLTStd-Roman" w:eastAsia="等线" w:hAnsi="TimesLTStd-Roman" w:cs="TimesLTStd-Roman"/>
          <w:spacing w:val="-2"/>
          <w:sz w:val="15"/>
          <w:vertAlign w:val="superscript"/>
          <w:lang w:val="en" w:eastAsia="zh-CN"/>
        </w:rPr>
        <w:t>2</w:t>
      </w:r>
      <w:r w:rsidR="00D2140A" w:rsidRPr="004F7847">
        <w:rPr>
          <w:rFonts w:ascii="TimesLTStd-Roman" w:eastAsia="等线" w:hAnsi="TimesLTStd-Roman" w:cs="TimesLTStd-Roman"/>
          <w:spacing w:val="-2"/>
          <w:vertAlign w:val="superscript"/>
          <w:lang w:val="en" w:eastAsia="zh-CN"/>
        </w:rPr>
        <w:t xml:space="preserve">, </w:t>
      </w:r>
      <w:r w:rsidR="00D2140A" w:rsidRPr="004F7847">
        <w:rPr>
          <w:rFonts w:ascii="TimesLTStd-Roman" w:eastAsia="等线" w:hAnsi="TimesLTStd-Roman" w:cs="TimesLTStd-Roman"/>
          <w:i/>
          <w:spacing w:val="-2"/>
          <w:vertAlign w:val="superscript"/>
          <w:lang w:val="en"/>
        </w:rPr>
        <w:t>σ</w:t>
      </w:r>
      <w:r w:rsidR="00D2140A" w:rsidRPr="004F7847">
        <w:rPr>
          <w:rFonts w:ascii="TimesLTStd-Roman" w:eastAsia="等线" w:hAnsi="TimesLTStd-Roman" w:cs="TimesLTStd-Roman"/>
          <w:spacing w:val="-2"/>
          <w:vertAlign w:val="superscript"/>
          <w:lang w:val="en" w:eastAsia="zh-CN"/>
        </w:rPr>
        <w:t>)</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i/>
          <w:spacing w:val="-2"/>
          <w:vertAlign w:val="subscript"/>
          <w:lang w:val="en" w:eastAsia="zh-CN"/>
        </w:rPr>
        <w:t>X</w:t>
      </w:r>
      <w:r w:rsidR="00D2140A" w:rsidRPr="004F7847">
        <w:rPr>
          <w:rFonts w:ascii="TimesLTStd-Roman" w:eastAsia="等线" w:hAnsi="TimesLTStd-Roman" w:cs="TimesLTStd-Roman"/>
          <w:i/>
          <w:spacing w:val="-2"/>
          <w:vertAlign w:val="subscript"/>
          <w:lang w:val="en" w:eastAsia="zh-CN"/>
        </w:rPr>
        <w:softHyphen/>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sym w:font="Symbol" w:char="F077"/>
      </w:r>
      <w:r w:rsidR="00D2140A" w:rsidRPr="004F7847">
        <w:rPr>
          <w:rFonts w:ascii="TimesLTStd-Roman" w:eastAsia="等线" w:hAnsi="TimesLTStd-Roman" w:cs="TimesLTStd-Roman"/>
          <w:spacing w:val="-2"/>
          <w:lang w:val="en" w:eastAsia="zh-CN"/>
        </w:rPr>
        <w:t xml:space="preserve">) represents the number of X of association pair </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lang w:val="en" w:eastAsia="zh-CN"/>
        </w:rPr>
        <w:t xml:space="preserve"> occurrences in L.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sym w:font="Symbol" w:char="F077"/>
      </w:r>
      <w:r w:rsidR="00D2140A" w:rsidRPr="004F7847">
        <w:rPr>
          <w:rFonts w:ascii="TimesLTStd-Roman" w:eastAsia="等线" w:hAnsi="TimesLTStd-Roman" w:cs="TimesLTStd-Roman"/>
          <w:spacing w:val="-2"/>
          <w:lang w:val="en" w:eastAsia="zh-CN"/>
        </w:rPr>
        <w:t>) represents the number of</w:t>
      </w:r>
      <w:bookmarkStart w:id="37" w:name="OLE_LINK56"/>
      <w:r w:rsidR="00D2140A" w:rsidRPr="004F7847">
        <w:rPr>
          <w:rFonts w:ascii="TimesLTStd-Roman" w:eastAsia="等线" w:hAnsi="TimesLTStd-Roman" w:cs="TimesLTStd-Roman"/>
          <w:spacing w:val="-2"/>
          <w:lang w:val="en" w:eastAsia="zh-CN"/>
        </w:rPr>
        <w:t xml:space="preserve"> association pair </w:t>
      </w:r>
      <w:r w:rsidR="00D2140A" w:rsidRPr="004F7847">
        <w:rPr>
          <w:rFonts w:ascii="TimesLTStd-Roman" w:eastAsia="等线" w:hAnsi="TimesLTStd-Roman" w:cs="TimesLTStd-Roman"/>
          <w:i/>
          <w:spacing w:val="-2"/>
          <w:lang w:val="en" w:eastAsia="zh-CN"/>
        </w:rPr>
        <w:sym w:font="Symbol" w:char="F077"/>
      </w:r>
      <w:bookmarkEnd w:id="37"/>
      <w:r w:rsidR="00D2140A" w:rsidRPr="004F7847">
        <w:rPr>
          <w:rFonts w:ascii="TimesLTStd-Roman" w:eastAsia="等线" w:hAnsi="TimesLTStd-Roman" w:cs="TimesLTStd-Roman"/>
          <w:spacing w:val="-2"/>
          <w:lang w:val="en" w:eastAsia="zh-CN"/>
        </w:rPr>
        <w:t xml:space="preserve"> occurrences in </w:t>
      </w:r>
      <w:r w:rsidR="00D2140A" w:rsidRPr="004F7847">
        <w:rPr>
          <w:rFonts w:ascii="TimesLTStd-Roman" w:eastAsia="等线" w:hAnsi="TimesLTStd-Roman" w:cs="TimesLTStd-Roman"/>
          <w:i/>
          <w:spacing w:val="-2"/>
          <w:lang w:val="en" w:eastAsia="zh-CN"/>
        </w:rPr>
        <w:t>L</w:t>
      </w:r>
      <w:r w:rsidR="00D2140A" w:rsidRPr="004F7847">
        <w:rPr>
          <w:rFonts w:ascii="TimesLTStd-Roman" w:eastAsia="等线" w:hAnsi="TimesLTStd-Roman" w:cs="TimesLTStd-Roman"/>
          <w:spacing w:val="-2"/>
          <w:lang w:val="en" w:eastAsia="zh-CN"/>
        </w:rPr>
        <w:t>, t</w:t>
      </w:r>
      <w:r w:rsidR="00D2140A" w:rsidRPr="004F7847">
        <w:rPr>
          <w:rFonts w:ascii="TimesLTStd-Roman" w:eastAsia="等线" w:hAnsi="TimesLTStd-Roman" w:cs="TimesLTStd-Roman"/>
          <w:spacing w:val="-2"/>
          <w:lang w:val="en"/>
        </w:rPr>
        <w:t xml:space="preserve">he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i/>
          <w:spacing w:val="-2"/>
          <w:lang w:val="en"/>
        </w:rPr>
        <w:t>xtended</w:t>
      </w:r>
      <w:r w:rsidR="00D2140A" w:rsidRPr="004F7847">
        <w:rPr>
          <w:rFonts w:ascii="TimesLTStd-Roman" w:eastAsia="等线" w:hAnsi="TimesLTStd-Roman" w:cs="TimesLTStd-Roman"/>
          <w:i/>
          <w:spacing w:val="-2"/>
          <w:lang w:val="en" w:eastAsia="zh-CN"/>
        </w:rPr>
        <w:t>-</w:t>
      </w:r>
      <w:r w:rsidR="00D2140A" w:rsidRPr="004F7847">
        <w:rPr>
          <w:rFonts w:ascii="TimesLTStd-Roman" w:eastAsia="等线" w:hAnsi="TimesLTStd-Roman" w:cs="TimesLTStd-Roman"/>
          <w:i/>
          <w:spacing w:val="-2"/>
          <w:lang w:val="en"/>
        </w:rPr>
        <w:t>confidence</w:t>
      </w:r>
      <w:r w:rsidR="00D2140A" w:rsidRPr="004F7847">
        <w:rPr>
          <w:rFonts w:ascii="TimesLTStd-Roman" w:eastAsia="等线" w:hAnsi="TimesLTStd-Roman" w:cs="TimesLTStd-Roman"/>
          <w:spacing w:val="-2"/>
          <w:lang w:val="en"/>
        </w:rPr>
        <w:t xml:space="preserve"> </w:t>
      </w:r>
      <w:r w:rsidR="00D2140A" w:rsidRPr="004F7847">
        <w:rPr>
          <w:rFonts w:ascii="TimesLTStd-Roman" w:eastAsia="等线" w:hAnsi="TimesLTStd-Roman" w:cs="TimesLTStd-Roman"/>
          <w:spacing w:val="-2"/>
          <w:lang w:val="en" w:eastAsia="zh-CN"/>
        </w:rPr>
        <w:t xml:space="preserve">is defined and calculated </w:t>
      </w:r>
      <w:r w:rsidR="00D2140A" w:rsidRPr="004F7847">
        <w:rPr>
          <w:rFonts w:ascii="TimesLTStd-Roman" w:eastAsia="等线" w:hAnsi="TimesLTStd-Roman" w:cs="TimesLTStd-Roman"/>
          <w:spacing w:val="-2"/>
          <w:lang w:val="en"/>
        </w:rPr>
        <w:t>as follows</w:t>
      </w:r>
      <w:r w:rsidR="00D2140A" w:rsidRPr="004F7847">
        <w:rPr>
          <w:rFonts w:ascii="TimesLTStd-Roman" w:eastAsia="等线" w:hAnsi="TimesLTStd-Roman" w:cs="TimesLTStd-Roman"/>
          <w:spacing w:val="-2"/>
          <w:lang w:val="en" w:eastAsia="zh-CN"/>
        </w:rPr>
        <w:t>.</w:t>
      </w:r>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i/>
          <w:spacing w:val="-2"/>
          <w:lang w:val="en" w:eastAsia="zh-CN"/>
        </w:rPr>
      </w:pPr>
    </w:p>
    <w:p w:rsidR="00D2140A" w:rsidRPr="004F7847" w:rsidRDefault="00D2140A" w:rsidP="00E95E44">
      <w:pPr>
        <w:suppressAutoHyphens/>
        <w:autoSpaceDE w:val="0"/>
        <w:autoSpaceDN w:val="0"/>
        <w:adjustRightInd w:val="0"/>
        <w:spacing w:line="240" w:lineRule="exact"/>
        <w:ind w:firstLineChars="250" w:firstLine="495"/>
        <w:jc w:val="both"/>
        <w:rPr>
          <w:rFonts w:ascii="TimesLTStd-Roman" w:eastAsia="等线" w:hAnsi="TimesLTStd-Roman" w:cs="TimesLTStd-Roman"/>
          <w:spacing w:val="-2"/>
          <w:lang w:val="en" w:eastAsia="zh-CN"/>
        </w:rPr>
      </w:pPr>
      <w:r w:rsidRPr="004F7847">
        <w:rPr>
          <w:rFonts w:ascii="TimesLTStd-Roman" w:eastAsia="等线" w:hAnsi="TimesLTStd-Roman" w:cs="TimesLTStd-Roman"/>
          <w:i/>
          <w:spacing w:val="-2"/>
          <w:lang w:val="en" w:eastAsia="zh-CN"/>
        </w:rPr>
        <w:t>Extended-confidence</w:t>
      </w:r>
      <w:r w:rsidRPr="004F7847">
        <w:rPr>
          <w:rFonts w:ascii="TimesLTStd-Roman" w:eastAsia="等线" w:hAnsi="TimesLTStd-Roman" w:cs="TimesLTStd-Roman"/>
          <w:spacing w:val="-2"/>
          <w:lang w:val="en" w:eastAsia="zh-CN"/>
        </w:rPr>
        <w:t xml:space="preserve"> (</w:t>
      </w:r>
      <w:r w:rsidRPr="004F7847">
        <w:rPr>
          <w:rFonts w:ascii="Sylfaen" w:eastAsia="等线" w:hAnsi="Sylfaen" w:cs="TimesLTStd-Roman"/>
          <w:i/>
          <w:spacing w:val="-2"/>
          <w:lang w:val="en" w:eastAsia="zh-CN"/>
        </w:rPr>
        <w:t>M</w:t>
      </w:r>
      <w:r w:rsidRPr="004F7847">
        <w:rPr>
          <w:rFonts w:ascii="TimesLTStd-Roman" w:eastAsia="等线" w:hAnsi="TimesLTStd-Roman" w:cs="TimesLTStd-Roman"/>
          <w:i/>
          <w:spacing w:val="-2"/>
          <w:vertAlign w:val="subscript"/>
          <w:lang w:val="en" w:eastAsia="zh-CN"/>
        </w:rPr>
        <w:sym w:font="Symbol" w:char="F077"/>
      </w:r>
      <w:proofErr w:type="gramStart"/>
      <w:r w:rsidRPr="004F7847">
        <w:rPr>
          <w:rFonts w:ascii="TimesLTStd-Roman" w:eastAsia="等线" w:hAnsi="TimesLTStd-Roman" w:cs="TimesLTStd-Roman"/>
          <w:spacing w:val="-2"/>
          <w:lang w:val="en" w:eastAsia="zh-CN"/>
        </w:rPr>
        <w:t>)  =</w:t>
      </w:r>
      <w:proofErr w:type="gramEnd"/>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p>
    <w:p w:rsidR="00D2140A" w:rsidRPr="004F7847"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4F7847">
        <w:rPr>
          <w:rFonts w:ascii="TimesLTStd-Roman" w:eastAsia="等线" w:hAnsi="TimesLTStd-Roman" w:cs="TimesLTStd-Roman"/>
          <w:i/>
          <w:spacing w:val="-2"/>
          <w:lang w:val="en" w:eastAsia="zh-CN"/>
        </w:rPr>
        <w:t>Extended-confidence</w:t>
      </w:r>
      <w:r w:rsidRPr="004F7847">
        <w:rPr>
          <w:rFonts w:ascii="TimesLTStd-Roman" w:eastAsia="等线" w:hAnsi="TimesLTStd-Roman" w:cs="TimesLTStd-Roman"/>
          <w:spacing w:val="-2"/>
          <w:lang w:val="en" w:eastAsia="zh-CN"/>
        </w:rPr>
        <w:t xml:space="preserve"> indicates the reliability of </w:t>
      </w:r>
      <w:bookmarkStart w:id="38" w:name="OLE_LINK45"/>
      <w:bookmarkStart w:id="39" w:name="OLE_LINK44"/>
      <w:r w:rsidRPr="004F7847">
        <w:rPr>
          <w:rFonts w:ascii="TimesLTStd-Roman" w:eastAsia="等线" w:hAnsi="TimesLTStd-Roman" w:cs="TimesLTStd-Roman"/>
          <w:spacing w:val="-2"/>
          <w:lang w:val="en" w:eastAsia="zh-CN"/>
        </w:rPr>
        <w:t>the association rule</w:t>
      </w:r>
      <w:bookmarkEnd w:id="38"/>
      <w:bookmarkEnd w:id="39"/>
      <w:r w:rsidRPr="004F7847">
        <w:rPr>
          <w:rFonts w:ascii="TimesLTStd-Roman" w:eastAsia="等线" w:hAnsi="TimesLTStd-Roman" w:cs="TimesLTStd-Roman"/>
          <w:spacing w:val="-2"/>
          <w:lang w:val="en" w:eastAsia="zh-CN"/>
        </w:rPr>
        <w:t xml:space="preserve">s. If an association rule with </w:t>
      </w:r>
      <w:r w:rsidR="00FD12F5" w:rsidRPr="004F7847">
        <w:rPr>
          <w:rFonts w:ascii="TimesLTStd-Roman" w:eastAsia="等线" w:hAnsi="TimesLTStd-Roman" w:cs="TimesLTStd-Roman" w:hint="eastAsia"/>
          <w:spacing w:val="-2"/>
          <w:lang w:val="en" w:eastAsia="zh-CN"/>
        </w:rPr>
        <w:t xml:space="preserve">a </w:t>
      </w:r>
      <w:r w:rsidRPr="004F7847">
        <w:rPr>
          <w:rFonts w:ascii="TimesLTStd-Roman" w:eastAsia="等线" w:hAnsi="TimesLTStd-Roman" w:cs="TimesLTStd-Roman"/>
          <w:spacing w:val="-2"/>
          <w:lang w:val="en" w:eastAsia="zh-CN"/>
        </w:rPr>
        <w:t xml:space="preserve">high </w:t>
      </w:r>
      <w:r w:rsidR="00FD12F5" w:rsidRPr="004F7847">
        <w:rPr>
          <w:rFonts w:ascii="TimesLTStd-Roman" w:eastAsia="等线" w:hAnsi="TimesLTStd-Roman" w:cs="TimesLTStd-Roman" w:hint="eastAsia"/>
          <w:i/>
          <w:spacing w:val="-2"/>
          <w:lang w:val="en" w:eastAsia="zh-CN"/>
        </w:rPr>
        <w:t>E</w:t>
      </w:r>
      <w:r w:rsidRPr="004F7847">
        <w:rPr>
          <w:rFonts w:ascii="TimesLTStd-Roman" w:eastAsia="等线" w:hAnsi="TimesLTStd-Roman" w:cs="TimesLTStd-Roman"/>
          <w:i/>
          <w:spacing w:val="-2"/>
          <w:lang w:val="en" w:eastAsia="zh-CN"/>
        </w:rPr>
        <w:t>xtended –confidence</w:t>
      </w:r>
      <w:r w:rsidRPr="004F7847">
        <w:rPr>
          <w:rFonts w:ascii="TimesLTStd-Roman" w:eastAsia="等线" w:hAnsi="TimesLTStd-Roman" w:cs="TimesLTStd-Roman"/>
          <w:spacing w:val="-2"/>
          <w:lang w:val="en" w:eastAsia="zh-CN"/>
        </w:rPr>
        <w:t xml:space="preserve">, </w:t>
      </w:r>
      <w:r w:rsidR="00FD12F5" w:rsidRPr="004F7847">
        <w:rPr>
          <w:rFonts w:ascii="TimesLTStd-Roman" w:eastAsia="等线" w:hAnsi="TimesLTStd-Roman" w:cs="TimesLTStd-Roman" w:hint="eastAsia"/>
          <w:spacing w:val="-2"/>
          <w:lang w:val="en" w:eastAsia="zh-CN"/>
        </w:rPr>
        <w:t>represent</w:t>
      </w:r>
      <w:r w:rsidRPr="004F7847">
        <w:rPr>
          <w:rFonts w:ascii="TimesLTStd-Roman" w:eastAsia="等线" w:hAnsi="TimesLTStd-Roman" w:cs="TimesLTStd-Roman"/>
          <w:spacing w:val="-2"/>
          <w:lang w:val="en" w:eastAsia="zh-CN"/>
        </w:rPr>
        <w:t xml:space="preserve">s that </w:t>
      </w:r>
      <w:r w:rsidR="00FD12F5" w:rsidRPr="004F7847">
        <w:rPr>
          <w:rFonts w:ascii="TimesLTStd-Roman" w:eastAsia="等线" w:hAnsi="TimesLTStd-Roman" w:cs="TimesLTStd-Roman" w:hint="eastAsia"/>
          <w:spacing w:val="-2"/>
          <w:lang w:val="en" w:eastAsia="zh-CN"/>
        </w:rPr>
        <w:t>this</w:t>
      </w:r>
      <w:r w:rsidRPr="004F7847">
        <w:rPr>
          <w:rFonts w:ascii="TimesLTStd-Roman" w:eastAsia="等线" w:hAnsi="TimesLTStd-Roman" w:cs="TimesLTStd-Roman"/>
          <w:spacing w:val="-2"/>
          <w:lang w:val="en" w:eastAsia="zh-CN"/>
        </w:rPr>
        <w:t xml:space="preserve"> association rule is very reliable, i.e., we get the sufficient condition that </w:t>
      </w:r>
      <w:proofErr w:type="gramStart"/>
      <w:r w:rsidRPr="004F7847">
        <w:rPr>
          <w:rFonts w:ascii="TimesLTStd-Roman" w:eastAsia="等线" w:hAnsi="TimesLTStd-Roman" w:cs="TimesLTStd-Roman"/>
          <w:spacing w:val="-2"/>
          <w:lang w:val="en" w:eastAsia="zh-CN"/>
        </w:rPr>
        <w:t>if  X</w:t>
      </w:r>
      <w:proofErr w:type="gramEnd"/>
      <w:r w:rsidRPr="004F7847">
        <w:rPr>
          <w:rFonts w:ascii="TimesLTStd-Roman" w:eastAsia="等线" w:hAnsi="TimesLTStd-Roman" w:cs="TimesLTStd-Roman"/>
          <w:spacing w:val="-2"/>
          <w:lang w:val="en" w:eastAsia="zh-CN"/>
        </w:rPr>
        <w:t xml:space="preserve"> occurs, then Y occurs. </w:t>
      </w:r>
    </w:p>
    <w:p w:rsidR="00517CE7" w:rsidRPr="004F7847" w:rsidRDefault="00136F87" w:rsidP="00517CE7">
      <w:pPr>
        <w:suppressAutoHyphens/>
        <w:autoSpaceDE w:val="0"/>
        <w:autoSpaceDN w:val="0"/>
        <w:adjustRightInd w:val="0"/>
        <w:spacing w:line="252" w:lineRule="auto"/>
        <w:ind w:firstLineChars="100" w:firstLine="200"/>
        <w:jc w:val="both"/>
        <w:rPr>
          <w:rFonts w:ascii="TimesLTStd-Roman" w:eastAsia="等线" w:hAnsi="TimesLTStd-Roman" w:cs="TimesLTStd-Roman"/>
          <w:i/>
          <w:spacing w:val="-2"/>
          <w:lang w:eastAsia="zh-CN"/>
        </w:rPr>
      </w:pPr>
      <w:r>
        <w:rPr>
          <w:rFonts w:ascii="TimesLTStd-Roman" w:eastAsia="等线" w:hAnsi="TimesLTStd-Roman" w:cs="TimesLTStd-Roman"/>
          <w:spacing w:val="-2"/>
        </w:rPr>
        <w:pict>
          <v:shape id="_x0000_s1038" type="#_x0000_t75" style="position:absolute;left:0;text-align:left;margin-left:109.3pt;margin-top:109.2pt;width:21.8pt;height:19.15pt;z-index:251675136">
            <v:imagedata r:id="rId40" o:title=""/>
          </v:shape>
          <o:OLEObject Type="Embed" ProgID="Equation.DSMT4" ShapeID="_x0000_s1038" DrawAspect="Content" ObjectID="_1646392476" r:id="rId41"/>
        </w:pict>
      </w:r>
      <w:r>
        <w:rPr>
          <w:rFonts w:ascii="TimesLTStd-Roman" w:eastAsia="等线" w:hAnsi="TimesLTStd-Roman" w:cs="TimesLTStd-Roman"/>
          <w:spacing w:val="-2"/>
        </w:rPr>
        <w:pict>
          <v:shape id="_x0000_s1039" type="#_x0000_t75" style="position:absolute;left:0;text-align:left;margin-left:77.7pt;margin-top:109.2pt;width:20.8pt;height:19.15pt;z-index:251676160">
            <v:imagedata r:id="rId42" o:title=""/>
          </v:shape>
          <o:OLEObject Type="Embed" ProgID="Equation.DSMT4" ShapeID="_x0000_s1039" DrawAspect="Content" ObjectID="_1646392477" r:id="rId43"/>
        </w:pict>
      </w:r>
      <w:r w:rsidR="007A711D" w:rsidRPr="004F7847">
        <w:rPr>
          <w:rFonts w:ascii="TimesLTStd-Roman" w:eastAsia="等线" w:hAnsi="TimesLTStd-Roman" w:cs="TimesLTStd-Roman"/>
          <w:spacing w:val="-2"/>
          <w:lang w:val="en" w:eastAsia="zh-CN"/>
        </w:rPr>
        <w:t>For instance</w:t>
      </w:r>
      <w:r w:rsidR="00D2140A" w:rsidRPr="004F7847">
        <w:rPr>
          <w:rFonts w:ascii="TimesLTStd-Roman" w:eastAsia="等线" w:hAnsi="TimesLTStd-Roman" w:cs="TimesLTStd-Roman" w:hint="eastAsia"/>
          <w:spacing w:val="-2"/>
          <w:lang w:val="en" w:eastAsia="zh-CN"/>
        </w:rPr>
        <w:t>，</w:t>
      </w:r>
      <w:r w:rsidR="00D2140A" w:rsidRPr="004F7847">
        <w:rPr>
          <w:rFonts w:ascii="TimesLTStd-Roman" w:eastAsia="等线" w:hAnsi="TimesLTStd-Roman" w:cs="TimesLTStd-Roman"/>
          <w:spacing w:val="-2"/>
          <w:lang w:val="en" w:eastAsia="zh-CN"/>
        </w:rPr>
        <w:t xml:space="preserve">Let </w:t>
      </w:r>
      <w:r w:rsidR="00D2140A" w:rsidRPr="004F7847">
        <w:rPr>
          <w:rFonts w:ascii="TimesLTStd-Roman" w:eastAsia="等线" w:hAnsi="TimesLTStd-Roman" w:cs="TimesLTStd-Roman"/>
          <w:i/>
          <w:spacing w:val="-2"/>
          <w:lang w:val="en" w:eastAsia="zh-CN"/>
        </w:rPr>
        <w:t>L</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g</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l</w:t>
      </w:r>
      <w:r w:rsidR="00D2140A" w:rsidRPr="004F7847">
        <w:rPr>
          <w:rFonts w:ascii="TimesLTStd-Roman" w:eastAsia="等线" w:hAnsi="TimesLTStd-Roman" w:cs="TimesLTStd-Roman"/>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 xml:space="preserve">, </w:t>
      </w:r>
      <w:r w:rsidR="00C80F56"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 xml:space="preserve">&gt;,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2</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h</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i</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 xml:space="preserve">, </w:t>
      </w:r>
      <w:r w:rsidR="00C80F56"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 xml:space="preserve">&gt;,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3</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h</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i</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l</w:t>
      </w:r>
      <w:r w:rsidR="00D2140A" w:rsidRPr="004F7847">
        <w:rPr>
          <w:rFonts w:ascii="TimesLTStd-Roman" w:eastAsia="等线" w:hAnsi="TimesLTStd-Roman" w:cs="TimesLTStd-Roman"/>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 xml:space="preserve">, </w:t>
      </w:r>
      <w:r w:rsidR="00C80F56"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 xml:space="preserve">&gt;,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4</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h</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i</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l</w:t>
      </w:r>
      <w:r w:rsidR="00D2140A" w:rsidRPr="004F7847">
        <w:rPr>
          <w:rFonts w:ascii="TimesLTStd-Roman" w:eastAsia="等线" w:hAnsi="TimesLTStd-Roman" w:cs="TimesLTStd-Roman"/>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 xml:space="preserve">, </w:t>
      </w:r>
      <w:r w:rsidR="00C80F56"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 xml:space="preserve">&gt;,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5</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j</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k</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l</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C80F56"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 xml:space="preserve">&gt;, </w:t>
      </w:r>
      <w:r w:rsidR="00D2140A" w:rsidRPr="004F7847">
        <w:rPr>
          <w:rFonts w:ascii="TimesLTStd-Roman" w:eastAsia="等线" w:hAnsi="TimesLTStd-Roman" w:cs="TimesLTStd-Roman"/>
          <w:i/>
          <w:spacing w:val="-2"/>
          <w:lang w:val="en"/>
        </w:rPr>
        <w:t>σ</w:t>
      </w:r>
      <w:r w:rsidR="00D2140A" w:rsidRPr="004F7847">
        <w:rPr>
          <w:rFonts w:ascii="TimesLTStd-Roman" w:eastAsia="等线" w:hAnsi="TimesLTStd-Roman" w:cs="TimesLTStd-Roman"/>
          <w:spacing w:val="-2"/>
          <w:vertAlign w:val="subscript"/>
          <w:lang w:val="en" w:eastAsia="zh-CN"/>
        </w:rPr>
        <w:t>6</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r</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j</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k</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l</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w:t>
      </w:r>
      <w:r w:rsidR="00C80F56" w:rsidRPr="004F7847">
        <w:rPr>
          <w:rFonts w:ascii="TimesLTStd-Roman" w:eastAsia="等线" w:hAnsi="TimesLTStd-Roman" w:cs="TimesLTStd-Roman" w:hint="eastAsia"/>
          <w:i/>
          <w:spacing w:val="-2"/>
          <w:lang w:val="en" w:eastAsia="zh-CN"/>
        </w:rPr>
        <w:t>q</w:t>
      </w:r>
      <w:r w:rsidR="00D2140A" w:rsidRPr="004F7847">
        <w:rPr>
          <w:rFonts w:ascii="TimesLTStd-Roman" w:eastAsia="等线" w:hAnsi="TimesLTStd-Roman" w:cs="TimesLTStd-Roman"/>
          <w:spacing w:val="-2"/>
          <w:lang w:val="en" w:eastAsia="zh-CN"/>
        </w:rPr>
        <w:t xml:space="preserve">&gt;&gt; is an event log.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i/>
          <w:spacing w:val="-2"/>
          <w:lang w:val="en" w:eastAsia="zh-CN"/>
        </w:rPr>
        <w:t xml:space="preserve"> </w:t>
      </w:r>
      <w:r w:rsidR="00D2140A" w:rsidRPr="004F7847">
        <w:rPr>
          <w:rFonts w:ascii="TimesLTStd-Roman" w:eastAsia="等线" w:hAnsi="TimesLTStd-Roman" w:cs="TimesLTStd-Roman"/>
          <w:spacing w:val="-2"/>
          <w:lang w:val="en" w:eastAsia="zh-CN"/>
        </w:rPr>
        <w:t>= {&lt;</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spacing w:val="-2"/>
          <w:lang w:val="en" w:eastAsia="zh-CN"/>
        </w:rPr>
        <w:sym w:font="Symbol" w:char="F0D9"/>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D2140A" w:rsidRPr="004F7847">
        <w:rPr>
          <w:rFonts w:ascii="TimesLTStd-Roman" w:eastAsia="等线" w:hAnsi="TimesLTStd-Roman" w:cs="TimesLTStd-Roman"/>
          <w:i/>
          <w:spacing w:val="-2"/>
          <w:lang w:val="en" w:eastAsia="zh-CN"/>
        </w:rPr>
        <w:t>h</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i</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cs="TimesLTStd-Roman"/>
          <w:spacing w:val="-2"/>
          <w:lang w:val="en" w:eastAsia="zh-CN"/>
        </w:rPr>
        <w:t>&gt;, &lt;</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2</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spacing w:val="-2"/>
          <w:lang w:val="en" w:eastAsia="zh-CN"/>
        </w:rPr>
        <w:sym w:font="Symbol" w:char="F0D9"/>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D2140A" w:rsidRPr="004F7847">
        <w:rPr>
          <w:rFonts w:ascii="TimesLTStd-Roman" w:eastAsia="等线" w:hAnsi="TimesLTStd-Roman" w:cs="TimesLTStd-Roman"/>
          <w:i/>
          <w:spacing w:val="-2"/>
          <w:lang w:val="en" w:eastAsia="zh-CN"/>
        </w:rPr>
        <w:t>h</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i</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2</w:t>
      </w:r>
      <w:r w:rsidR="00D2140A" w:rsidRPr="004F7847">
        <w:rPr>
          <w:rFonts w:ascii="TimesLTStd-Roman" w:eastAsia="等线" w:hAnsi="TimesLTStd-Roman" w:cs="TimesLTStd-Roman"/>
          <w:spacing w:val="-2"/>
          <w:lang w:val="en" w:eastAsia="zh-CN"/>
        </w:rPr>
        <w:t>&gt;, &lt;</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3</w:t>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spacing w:val="-2"/>
          <w:lang w:val="en" w:eastAsia="zh-CN"/>
        </w:rPr>
        <w:sym w:font="Symbol" w:char="F0D9"/>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D2140A" w:rsidRPr="004F7847">
        <w:rPr>
          <w:rFonts w:ascii="TimesLTStd-Roman" w:eastAsia="等线" w:hAnsi="TimesLTStd-Roman" w:cs="TimesLTStd-Roman"/>
          <w:i/>
          <w:spacing w:val="-2"/>
          <w:lang w:val="en" w:eastAsia="zh-CN"/>
        </w:rPr>
        <w:t>j</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k</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7864C9" w:rsidRPr="004F7847">
        <w:rPr>
          <w:rFonts w:ascii="TimesLTStd-Roman" w:eastAsia="等线" w:hAnsi="TimesLTStd-Roman" w:cs="TimesLTStd-Roman"/>
          <w:i/>
          <w:spacing w:val="-2"/>
          <w:lang w:val="en" w:eastAsia="zh-CN"/>
        </w:rPr>
        <w:t>s</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n</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i/>
          <w:spacing w:val="-2"/>
          <w:lang w:val="en" w:eastAsia="zh-CN"/>
        </w:rPr>
        <w:t xml:space="preserve"> o</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3</w:t>
      </w:r>
      <w:r w:rsidR="00D2140A" w:rsidRPr="004F7847">
        <w:rPr>
          <w:rFonts w:ascii="TimesLTStd-Roman" w:eastAsia="等线" w:hAnsi="TimesLTStd-Roman" w:cs="TimesLTStd-Roman"/>
          <w:spacing w:val="-2"/>
          <w:lang w:val="en" w:eastAsia="zh-CN"/>
        </w:rPr>
        <w:t>&gt;} can be obtaine</w:t>
      </w:r>
      <w:r w:rsidR="00A25994" w:rsidRPr="004F7847">
        <w:rPr>
          <w:rFonts w:ascii="TimesLTStd-Roman" w:eastAsia="等线" w:hAnsi="TimesLTStd-Roman" w:cs="TimesLTStd-Roman" w:hint="eastAsia"/>
          <w:spacing w:val="-2"/>
          <w:lang w:val="en" w:eastAsia="zh-CN"/>
        </w:rPr>
        <w:t>d</w:t>
      </w:r>
      <w:r w:rsidR="00D2140A" w:rsidRPr="004F7847">
        <w:rPr>
          <w:rFonts w:ascii="TimesLTStd-Roman" w:eastAsia="等线" w:hAnsi="TimesLTStd-Roman" w:cs="TimesLTStd-Roman"/>
          <w:spacing w:val="-2"/>
          <w:lang w:val="en" w:eastAsia="zh-CN"/>
        </w:rPr>
        <w:t xml:space="preserve"> from </w:t>
      </w:r>
      <w:r w:rsidR="00D2140A" w:rsidRPr="004F7847">
        <w:rPr>
          <w:rFonts w:ascii="TimesLTStd-Roman" w:eastAsia="等线" w:hAnsi="TimesLTStd-Roman" w:cs="TimesLTStd-Roman"/>
          <w:spacing w:val="-2"/>
        </w:rPr>
        <w:t>Algorithm</w:t>
      </w:r>
      <w:r w:rsidR="00D2140A" w:rsidRPr="004F7847">
        <w:rPr>
          <w:rFonts w:ascii="TimesLTStd-Roman" w:eastAsia="等线" w:hAnsi="TimesLTStd-Roman" w:cs="TimesLTStd-Roman"/>
          <w:spacing w:val="-2"/>
          <w:lang w:eastAsia="zh-CN"/>
        </w:rPr>
        <w:t xml:space="preserve"> 5. Such as </w:t>
      </w:r>
      <w:r w:rsidR="00D2140A" w:rsidRPr="004F7847">
        <w:rPr>
          <w:rFonts w:ascii="TimesLTStd-Roman" w:eastAsia="等线" w:hAnsi="TimesLTStd-Roman" w:cs="TimesLTStd-Roman"/>
          <w:spacing w:val="-2"/>
          <w:lang w:val="en" w:eastAsia="zh-CN"/>
        </w:rPr>
        <w:t>X</w:t>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spacing w:val="-2"/>
          <w:vertAlign w:val="subscript"/>
          <w:lang w:val="en" w:eastAsia="zh-CN"/>
        </w:rPr>
        <w:softHyphen/>
      </w:r>
      <w:r w:rsidR="00D2140A" w:rsidRPr="004F7847">
        <w:rPr>
          <w:rFonts w:ascii="TimesLTStd-Roman" w:eastAsia="等线" w:hAnsi="TimesLTStd-Roman" w:cs="TimesLTStd-Roman"/>
          <w:spacing w:val="-2"/>
          <w:vertAlign w:val="subscript"/>
          <w:lang w:val="en" w:eastAsia="zh-CN"/>
        </w:rPr>
        <w:softHyphen/>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spacing w:val="-2"/>
          <w:lang w:val="en" w:eastAsia="zh-CN"/>
        </w:rPr>
        <w:sym w:font="Symbol" w:char="F0D9"/>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D2140A" w:rsidRPr="004F7847">
        <w:rPr>
          <w:rFonts w:ascii="TimesLTStd-Roman" w:eastAsia="等线" w:hAnsi="TimesLTStd-Roman" w:cs="TimesLTStd-Roman"/>
          <w:i/>
          <w:spacing w:val="-2"/>
          <w:lang w:val="en" w:eastAsia="zh-CN"/>
        </w:rPr>
        <w:t>h</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i</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X</w:t>
      </w:r>
      <w:r w:rsidR="00D2140A" w:rsidRPr="004F7847">
        <w:rPr>
          <w:rFonts w:ascii="TimesLTStd-Roman" w:eastAsia="等线" w:hAnsi="TimesLTStd-Roman" w:cs="TimesLTStd-Roman"/>
          <w:spacing w:val="-2"/>
          <w:vertAlign w:val="subscript"/>
          <w:lang w:val="en" w:eastAsia="zh-CN"/>
        </w:rPr>
        <w:t>2</w:t>
      </w:r>
      <w:r w:rsidR="00D2140A" w:rsidRPr="004F7847">
        <w:rPr>
          <w:rFonts w:ascii="TimesLTStd-Roman" w:eastAsia="等线" w:hAnsi="TimesLTStd-Roman" w:cs="TimesLTStd-Roman"/>
          <w:spacing w:val="-2"/>
          <w:vertAlign w:val="subscript"/>
          <w:lang w:val="en" w:eastAsia="zh-CN"/>
        </w:rPr>
        <w:softHyphen/>
      </w:r>
      <w:r w:rsidR="00D2140A" w:rsidRPr="004F7847">
        <w:rPr>
          <w:rFonts w:ascii="TimesLTStd-Roman" w:eastAsia="等线" w:hAnsi="TimesLTStd-Roman" w:cs="TimesLTStd-Roman"/>
          <w:spacing w:val="-2"/>
          <w:lang w:val="en" w:eastAsia="zh-CN"/>
        </w:rPr>
        <w:t xml:space="preserve"> = &lt;</w:t>
      </w:r>
      <w:r w:rsidR="00D2140A" w:rsidRPr="004F7847">
        <w:rPr>
          <w:rFonts w:ascii="TimesLTStd-Roman" w:eastAsia="等线" w:hAnsi="TimesLTStd-Roman" w:cs="TimesLTStd-Roman"/>
          <w:i/>
          <w:spacing w:val="-2"/>
          <w:lang w:val="en" w:eastAsia="zh-CN"/>
        </w:rPr>
        <w:t>b</w:t>
      </w:r>
      <w:r w:rsidR="00D2140A" w:rsidRPr="004F7847">
        <w:rPr>
          <w:rFonts w:ascii="TimesLTStd-Roman" w:eastAsia="等线" w:hAnsi="TimesLTStd-Roman" w:cs="TimesLTStd-Roman"/>
          <w:spacing w:val="-2"/>
          <w:lang w:val="en" w:eastAsia="zh-CN"/>
        </w:rPr>
        <w:t xml:space="preserve">, </w:t>
      </w:r>
      <w:r w:rsidR="0034578C" w:rsidRPr="004F7847">
        <w:rPr>
          <w:rFonts w:ascii="TimesLTStd-Roman" w:eastAsia="等线" w:hAnsi="TimesLTStd-Roman" w:cs="TimesLTStd-Roman"/>
          <w:i/>
          <w:spacing w:val="-2"/>
          <w:lang w:val="en" w:eastAsia="zh-CN"/>
        </w:rPr>
        <w:t>t</w:t>
      </w:r>
      <w:r w:rsidR="00D2140A" w:rsidRPr="004F7847">
        <w:rPr>
          <w:rFonts w:ascii="TimesLTStd-Roman" w:eastAsia="等线" w:hAnsi="TimesLTStd-Roman" w:cs="TimesLTStd-Roman"/>
          <w:spacing w:val="-2"/>
          <w:lang w:val="en" w:eastAsia="zh-CN"/>
        </w:rPr>
        <w:t xml:space="preserve">, </w:t>
      </w:r>
      <w:r w:rsidR="00A25994" w:rsidRPr="004F7847">
        <w:rPr>
          <w:rFonts w:ascii="TimesLTStd-Roman" w:eastAsia="等线" w:hAnsi="TimesLTStd-Roman" w:cs="TimesLTStd-Roman"/>
          <w:i/>
          <w:spacing w:val="-2"/>
          <w:lang w:val="en" w:eastAsia="zh-CN"/>
        </w:rPr>
        <w:t>p</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e</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spacing w:val="-2"/>
          <w:lang w:val="en" w:eastAsia="zh-CN"/>
        </w:rPr>
        <w:sym w:font="Symbol" w:char="F0D9"/>
      </w:r>
      <w:r w:rsidR="00D2140A" w:rsidRPr="004F7847">
        <w:rPr>
          <w:rFonts w:ascii="TimesLTStd-Roman" w:eastAsia="等线" w:hAnsi="TimesLTStd-Roman"/>
          <w:spacing w:val="-2"/>
          <w:lang w:val="en" w:eastAsia="zh-CN"/>
        </w:rPr>
        <w:t xml:space="preserve"> </w:t>
      </w:r>
      <w:r w:rsidR="00D2140A" w:rsidRPr="004F7847">
        <w:rPr>
          <w:rFonts w:ascii="TimesLTStd-Roman" w:eastAsia="等线" w:hAnsi="TimesLTStd-Roman" w:cs="TimesLTStd-Roman"/>
          <w:spacing w:val="-2"/>
          <w:lang w:val="en" w:eastAsia="zh-CN"/>
        </w:rPr>
        <w:t>&lt;</w:t>
      </w:r>
      <w:r w:rsidR="00D2140A" w:rsidRPr="004F7847">
        <w:rPr>
          <w:rFonts w:ascii="TimesLTStd-Roman" w:eastAsia="等线" w:hAnsi="TimesLTStd-Roman" w:cs="TimesLTStd-Roman"/>
          <w:i/>
          <w:spacing w:val="-2"/>
          <w:lang w:val="en" w:eastAsia="zh-CN"/>
        </w:rPr>
        <w:t>j</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i/>
          <w:spacing w:val="-2"/>
          <w:lang w:val="en" w:eastAsia="zh-CN"/>
        </w:rPr>
        <w:t>k</w:t>
      </w:r>
      <w:r w:rsidR="00D2140A" w:rsidRPr="004F7847">
        <w:rPr>
          <w:rFonts w:ascii="TimesLTStd-Roman" w:eastAsia="等线" w:hAnsi="TimesLTStd-Roman" w:cs="TimesLTStd-Roman"/>
          <w:spacing w:val="-2"/>
          <w:lang w:val="en" w:eastAsia="zh-CN"/>
        </w:rPr>
        <w:t>&gt;</w:t>
      </w:r>
      <w:r w:rsidR="00D2140A" w:rsidRPr="004F7847">
        <w:rPr>
          <w:rFonts w:ascii="TimesLTStd-Roman" w:eastAsia="等线" w:hAnsi="TimesLTStd-Roman"/>
          <w:spacing w:val="-2"/>
          <w:vertAlign w:val="superscript"/>
          <w:lang w:val="en" w:eastAsia="zh-CN"/>
        </w:rPr>
        <w:t>1</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spacing w:val="-2"/>
          <w:lang w:eastAsia="zh-CN"/>
        </w:rPr>
        <w:t xml:space="preserve">then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1</w:t>
      </w:r>
      <w:r w:rsidR="00D2140A" w:rsidRPr="004F7847">
        <w:rPr>
          <w:rFonts w:ascii="TimesLTStd-Roman" w:eastAsia="等线" w:hAnsi="TimesLTStd-Roman" w:cs="TimesLTStd-Roman"/>
          <w:spacing w:val="-2"/>
          <w:lang w:val="en" w:eastAsia="zh-CN"/>
        </w:rPr>
        <w:t xml:space="preserve">) = 2,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2</w:t>
      </w:r>
      <w:r w:rsidR="00D2140A" w:rsidRPr="004F7847">
        <w:rPr>
          <w:rFonts w:ascii="TimesLTStd-Roman" w:eastAsia="等线" w:hAnsi="TimesLTStd-Roman" w:cs="TimesLTStd-Roman"/>
          <w:spacing w:val="-2"/>
          <w:lang w:val="en" w:eastAsia="zh-CN"/>
        </w:rPr>
        <w:t xml:space="preserve">) = 1, </w:t>
      </w:r>
      <w:r w:rsidR="00D2140A" w:rsidRPr="004F7847">
        <w:rPr>
          <w:rFonts w:ascii="TimesLTStd-Roman" w:eastAsia="等线" w:hAnsi="TimesLTStd-Roman" w:cs="TimesLTStd-Roman"/>
          <w:i/>
          <w:spacing w:val="-2"/>
          <w:lang w:val="en" w:eastAsia="zh-CN"/>
        </w:rPr>
        <w:t>A</w:t>
      </w:r>
      <w:r w:rsidR="00D2140A" w:rsidRPr="004F7847">
        <w:rPr>
          <w:rFonts w:ascii="TimesLTStd-Roman" w:eastAsia="等线" w:hAnsi="TimesLTStd-Roman" w:cs="TimesLTStd-Roman"/>
          <w:i/>
          <w:spacing w:val="-2"/>
          <w:vertAlign w:val="subscript"/>
          <w:lang w:val="en" w:eastAsia="zh-CN"/>
        </w:rPr>
        <w:t>ps</w:t>
      </w:r>
      <w:r w:rsidR="00D2140A" w:rsidRPr="004F7847">
        <w:rPr>
          <w:rFonts w:ascii="TimesLTStd-Roman" w:eastAsia="等线" w:hAnsi="TimesLTStd-Roman" w:cs="TimesLTStd-Roman"/>
          <w:spacing w:val="-2"/>
          <w:lang w:val="en" w:eastAsia="zh-CN"/>
        </w:rPr>
        <w:t>(</w:t>
      </w:r>
      <w:r w:rsidR="00D2140A" w:rsidRPr="004F7847">
        <w:rPr>
          <w:rFonts w:ascii="TimesLTStd-Roman" w:eastAsia="等线" w:hAnsi="TimesLTStd-Roman" w:cs="TimesLTStd-Roman"/>
          <w:spacing w:val="-2"/>
          <w:lang w:val="en" w:eastAsia="zh-CN"/>
        </w:rPr>
        <w:sym w:font="Symbol" w:char="F077"/>
      </w:r>
      <w:r w:rsidR="00D2140A" w:rsidRPr="004F7847">
        <w:rPr>
          <w:rFonts w:ascii="TimesLTStd-Roman" w:eastAsia="等线" w:hAnsi="TimesLTStd-Roman" w:cs="TimesLTStd-Roman"/>
          <w:spacing w:val="-2"/>
          <w:vertAlign w:val="subscript"/>
          <w:lang w:val="en" w:eastAsia="zh-CN"/>
        </w:rPr>
        <w:t>3</w:t>
      </w:r>
      <w:r w:rsidR="007864C9" w:rsidRPr="004F7847">
        <w:rPr>
          <w:rFonts w:ascii="TimesLTStd-Roman" w:eastAsia="等线" w:hAnsi="TimesLTStd-Roman" w:cs="TimesLTStd-Roman"/>
          <w:spacing w:val="-2"/>
          <w:lang w:val="en" w:eastAsia="zh-CN"/>
        </w:rPr>
        <w:t>) = 2, and</w:t>
      </w:r>
      <w:r w:rsidR="007864C9" w:rsidRPr="004F7847">
        <w:rPr>
          <w:rFonts w:ascii="TimesLTStd-Roman" w:eastAsia="等线" w:hAnsi="TimesLTStd-Roman" w:cs="TimesLTStd-Roman" w:hint="eastAsia"/>
          <w:spacing w:val="-2"/>
          <w:lang w:val="en" w:eastAsia="zh-CN"/>
        </w:rPr>
        <w:t xml:space="preserve"> </w:t>
      </w:r>
      <w:r w:rsidR="00517CE7" w:rsidRPr="004F7847">
        <w:rPr>
          <w:rFonts w:ascii="TimesLTStd-Roman" w:eastAsia="等线" w:hAnsi="TimesLTStd-Roman" w:cs="TimesLTStd-Roman" w:hint="eastAsia"/>
          <w:spacing w:val="-2"/>
          <w:lang w:val="en" w:eastAsia="zh-CN"/>
        </w:rPr>
        <w:t xml:space="preserve">        </w:t>
      </w:r>
      <w:r w:rsidR="00D2140A" w:rsidRPr="004F7847">
        <w:rPr>
          <w:rFonts w:ascii="TimesLTStd-Roman" w:eastAsia="等线" w:hAnsi="TimesLTStd-Roman" w:cs="TimesLTStd-Roman"/>
          <w:spacing w:val="-2"/>
          <w:lang w:eastAsia="zh-CN"/>
        </w:rPr>
        <w:t xml:space="preserve">= 3, </w:t>
      </w:r>
      <w:r w:rsidR="00D2140A" w:rsidRPr="004F7847">
        <w:rPr>
          <w:rFonts w:ascii="TimesLTStd-Roman" w:eastAsia="等线" w:hAnsi="TimesLTStd-Roman" w:cs="TimesLTStd-Roman"/>
          <w:spacing w:val="-2"/>
          <w:lang w:val="en" w:eastAsia="zh-CN"/>
        </w:rPr>
        <w:t xml:space="preserve"> </w:t>
      </w:r>
      <w:r w:rsidR="00517CE7" w:rsidRPr="004F7847">
        <w:rPr>
          <w:rFonts w:ascii="TimesLTStd-Roman" w:eastAsia="等线" w:hAnsi="TimesLTStd-Roman" w:cs="TimesLTStd-Roman" w:hint="eastAsia"/>
          <w:spacing w:val="-2"/>
          <w:lang w:val="en" w:eastAsia="zh-CN"/>
        </w:rPr>
        <w:t xml:space="preserve">      </w:t>
      </w:r>
      <w:r w:rsidR="00D2140A" w:rsidRPr="004F7847">
        <w:rPr>
          <w:rFonts w:ascii="TimesLTStd-Roman" w:eastAsia="等线" w:hAnsi="TimesLTStd-Roman" w:cs="TimesLTStd-Roman"/>
          <w:spacing w:val="-2"/>
          <w:lang w:val="en" w:eastAsia="zh-CN"/>
        </w:rPr>
        <w:t xml:space="preserve"> </w:t>
      </w:r>
      <w:r w:rsidR="00D2140A" w:rsidRPr="004F7847">
        <w:rPr>
          <w:rFonts w:ascii="TimesLTStd-Roman" w:eastAsia="等线" w:hAnsi="TimesLTStd-Roman" w:cs="TimesLTStd-Roman"/>
          <w:spacing w:val="-2"/>
          <w:lang w:eastAsia="zh-CN"/>
        </w:rPr>
        <w:t xml:space="preserve">= 2. Thus, </w:t>
      </w:r>
      <w:r w:rsidR="00D2140A" w:rsidRPr="004F7847">
        <w:rPr>
          <w:rFonts w:ascii="TimesLTStd-Roman" w:eastAsia="等线" w:hAnsi="TimesLTStd-Roman" w:cs="TimesLTStd-Roman"/>
          <w:i/>
          <w:spacing w:val="-2"/>
          <w:lang w:eastAsia="zh-CN"/>
        </w:rPr>
        <w:t>Extended-</w:t>
      </w:r>
      <w:r w:rsidR="00517CE7" w:rsidRPr="004F7847">
        <w:rPr>
          <w:rFonts w:ascii="TimesLTStd-Roman" w:eastAsia="等线" w:hAnsi="TimesLTStd-Roman" w:cs="TimesLTStd-Roman"/>
          <w:i/>
          <w:spacing w:val="-2"/>
          <w:lang w:eastAsia="zh-CN"/>
        </w:rPr>
        <w:t>confidence</w:t>
      </w:r>
    </w:p>
    <w:p w:rsidR="00D2140A" w:rsidRPr="00517CE7" w:rsidRDefault="00D2140A" w:rsidP="007864C9">
      <w:pPr>
        <w:suppressAutoHyphens/>
        <w:autoSpaceDE w:val="0"/>
        <w:autoSpaceDN w:val="0"/>
        <w:adjustRightInd w:val="0"/>
        <w:spacing w:line="252" w:lineRule="auto"/>
        <w:jc w:val="both"/>
        <w:rPr>
          <w:rFonts w:ascii="TimesLTStd-Roman" w:eastAsia="等线" w:hAnsi="TimesLTStd-Roman" w:cs="TimesLTStd-Roman"/>
          <w:i/>
          <w:spacing w:val="-2"/>
          <w:lang w:eastAsia="zh-CN"/>
        </w:rPr>
      </w:pPr>
      <w:r w:rsidRPr="004F7847">
        <w:rPr>
          <w:rFonts w:ascii="TimesLTStd-Roman" w:eastAsia="等线" w:hAnsi="TimesLTStd-Roman" w:cs="TimesLTStd-Roman"/>
          <w:spacing w:val="-2"/>
          <w:lang w:eastAsia="zh-CN"/>
        </w:rPr>
        <w:t>(</w:t>
      </w:r>
      <w:r w:rsidRPr="004F7847">
        <w:rPr>
          <w:rFonts w:ascii="TimesLTStd-Roman" w:eastAsia="等线" w:hAnsi="TimesLTStd-Roman" w:cs="TimesLTStd-Roman"/>
          <w:i/>
          <w:spacing w:val="-2"/>
          <w:lang w:eastAsia="zh-CN"/>
        </w:rPr>
        <w:t>M</w:t>
      </w:r>
      <w:r w:rsidRPr="004F7847">
        <w:rPr>
          <w:rFonts w:ascii="TimesLTStd-Roman" w:eastAsia="等线" w:hAnsi="TimesLTStd-Roman" w:cs="TimesLTStd-Roman"/>
          <w:i/>
          <w:spacing w:val="-2"/>
          <w:lang w:eastAsia="zh-CN"/>
        </w:rPr>
        <w:sym w:font="Symbol" w:char="F077"/>
      </w:r>
      <w:r w:rsidRPr="004F7847">
        <w:rPr>
          <w:rFonts w:ascii="TimesLTStd-Roman" w:eastAsia="等线" w:hAnsi="TimesLTStd-Roman" w:cs="TimesLTStd-Roman"/>
          <w:spacing w:val="-2"/>
          <w:vertAlign w:val="subscript"/>
          <w:lang w:eastAsia="zh-CN"/>
        </w:rPr>
        <w:t>1</w:t>
      </w:r>
      <w:r w:rsidRPr="004F7847">
        <w:rPr>
          <w:rFonts w:ascii="TimesLTStd-Roman" w:eastAsia="等线" w:hAnsi="TimesLTStd-Roman" w:cs="TimesLTStd-Roman"/>
          <w:spacing w:val="-2"/>
          <w:lang w:eastAsia="zh-CN"/>
        </w:rPr>
        <w:t xml:space="preserve">) = 2/3 = 0.67, </w:t>
      </w:r>
      <w:bookmarkStart w:id="40" w:name="OLE_LINK53"/>
      <w:r w:rsidRPr="004F7847">
        <w:rPr>
          <w:rFonts w:ascii="TimesLTStd-Roman" w:eastAsia="等线" w:hAnsi="TimesLTStd-Roman" w:cs="TimesLTStd-Roman"/>
          <w:i/>
          <w:spacing w:val="-2"/>
          <w:lang w:eastAsia="zh-CN"/>
        </w:rPr>
        <w:t>Extended-</w:t>
      </w:r>
      <w:proofErr w:type="gramStart"/>
      <w:r w:rsidR="00517CE7" w:rsidRPr="004F7847">
        <w:rPr>
          <w:rFonts w:ascii="TimesLTStd-Roman" w:eastAsia="等线" w:hAnsi="TimesLTStd-Roman" w:cs="TimesLTStd-Roman"/>
          <w:i/>
          <w:spacing w:val="-2"/>
          <w:lang w:eastAsia="zh-CN"/>
        </w:rPr>
        <w:t>confidence</w:t>
      </w:r>
      <w:r w:rsidRPr="004F7847">
        <w:rPr>
          <w:rFonts w:ascii="TimesLTStd-Roman" w:eastAsia="等线" w:hAnsi="TimesLTStd-Roman" w:cs="TimesLTStd-Roman"/>
          <w:spacing w:val="-2"/>
          <w:lang w:eastAsia="zh-CN"/>
        </w:rPr>
        <w:t>(</w:t>
      </w:r>
      <w:proofErr w:type="gramEnd"/>
      <w:r w:rsidRPr="004F7847">
        <w:rPr>
          <w:rFonts w:ascii="TimesLTStd-Roman" w:eastAsia="等线" w:hAnsi="TimesLTStd-Roman" w:cs="TimesLTStd-Roman"/>
          <w:i/>
          <w:spacing w:val="-2"/>
          <w:lang w:eastAsia="zh-CN"/>
        </w:rPr>
        <w:t>M</w:t>
      </w:r>
      <w:r w:rsidRPr="004F7847">
        <w:rPr>
          <w:rFonts w:ascii="TimesLTStd-Roman" w:eastAsia="等线" w:hAnsi="TimesLTStd-Roman" w:cs="TimesLTStd-Roman"/>
          <w:i/>
          <w:spacing w:val="-2"/>
          <w:lang w:eastAsia="zh-CN"/>
        </w:rPr>
        <w:sym w:font="Symbol" w:char="F077"/>
      </w:r>
      <w:r w:rsidRPr="004F7847">
        <w:rPr>
          <w:rFonts w:ascii="TimesLTStd-Roman" w:eastAsia="等线" w:hAnsi="TimesLTStd-Roman" w:cs="TimesLTStd-Roman"/>
          <w:spacing w:val="-2"/>
          <w:vertAlign w:val="subscript"/>
          <w:lang w:eastAsia="zh-CN"/>
        </w:rPr>
        <w:t>2</w:t>
      </w:r>
      <w:r w:rsidRPr="004F7847">
        <w:rPr>
          <w:rFonts w:ascii="TimesLTStd-Roman" w:eastAsia="等线" w:hAnsi="TimesLTStd-Roman" w:cs="TimesLTStd-Roman"/>
          <w:spacing w:val="-2"/>
          <w:lang w:eastAsia="zh-CN"/>
        </w:rPr>
        <w:t>)</w:t>
      </w:r>
      <w:bookmarkEnd w:id="40"/>
      <w:r w:rsidRPr="004F7847">
        <w:rPr>
          <w:rFonts w:ascii="TimesLTStd-Roman" w:eastAsia="等线" w:hAnsi="TimesLTStd-Roman" w:cs="TimesLTStd-Roman"/>
          <w:spacing w:val="-2"/>
          <w:lang w:eastAsia="zh-CN"/>
        </w:rPr>
        <w:t xml:space="preserve"> = 1/3 = 0.33, </w:t>
      </w:r>
      <w:r w:rsidRPr="004F7847">
        <w:rPr>
          <w:rFonts w:ascii="TimesLTStd-Roman" w:eastAsia="等线" w:hAnsi="TimesLTStd-Roman" w:cs="TimesLTStd-Roman"/>
          <w:i/>
          <w:spacing w:val="-2"/>
          <w:lang w:eastAsia="zh-CN"/>
        </w:rPr>
        <w:t>Extended-confidence</w:t>
      </w:r>
      <w:r w:rsidRPr="004F7847">
        <w:rPr>
          <w:rFonts w:ascii="TimesLTStd-Roman" w:eastAsia="等线" w:hAnsi="TimesLTStd-Roman" w:cs="TimesLTStd-Roman"/>
          <w:spacing w:val="-2"/>
          <w:lang w:eastAsia="zh-CN"/>
        </w:rPr>
        <w:t>(</w:t>
      </w:r>
      <w:r w:rsidRPr="004F7847">
        <w:rPr>
          <w:rFonts w:ascii="TimesLTStd-Roman" w:eastAsia="等线" w:hAnsi="TimesLTStd-Roman" w:cs="TimesLTStd-Roman"/>
          <w:i/>
          <w:spacing w:val="-2"/>
          <w:lang w:eastAsia="zh-CN"/>
        </w:rPr>
        <w:t>M</w:t>
      </w:r>
      <w:r w:rsidRPr="004F7847">
        <w:rPr>
          <w:rFonts w:ascii="TimesLTStd-Roman" w:eastAsia="等线" w:hAnsi="TimesLTStd-Roman" w:cs="TimesLTStd-Roman"/>
          <w:i/>
          <w:spacing w:val="-2"/>
          <w:lang w:eastAsia="zh-CN"/>
        </w:rPr>
        <w:sym w:font="Symbol" w:char="F077"/>
      </w:r>
      <w:r w:rsidRPr="004F7847">
        <w:rPr>
          <w:rFonts w:ascii="TimesLTStd-Roman" w:eastAsia="等线" w:hAnsi="TimesLTStd-Roman" w:cs="TimesLTStd-Roman"/>
          <w:spacing w:val="-2"/>
          <w:vertAlign w:val="subscript"/>
          <w:lang w:eastAsia="zh-CN"/>
        </w:rPr>
        <w:t>3</w:t>
      </w:r>
      <w:r w:rsidRPr="004F7847">
        <w:rPr>
          <w:rFonts w:ascii="TimesLTStd-Roman" w:eastAsia="等线" w:hAnsi="TimesLTStd-Roman" w:cs="TimesLTStd-Roman"/>
          <w:spacing w:val="-2"/>
          <w:lang w:eastAsia="zh-CN"/>
        </w:rPr>
        <w:t>) = 2/2 = 1 can be</w:t>
      </w:r>
      <w:r w:rsidRPr="00D2140A">
        <w:rPr>
          <w:rFonts w:ascii="TimesLTStd-Roman" w:eastAsia="等线" w:hAnsi="TimesLTStd-Roman" w:cs="TimesLTStd-Roman"/>
          <w:spacing w:val="-2"/>
          <w:lang w:eastAsia="zh-CN"/>
        </w:rPr>
        <w:t xml:space="preserve"> obtained at last.</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From the definition of extension support and extension confidence, if the association pair </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appears in a given log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i.e., </w:t>
      </w:r>
      <w:r w:rsidRPr="00D2140A">
        <w:rPr>
          <w:rFonts w:ascii="TimesLTStd-Roman" w:eastAsia="等线" w:hAnsi="TimesLTStd-Roman" w:cs="TimesLTStd-Roman"/>
          <w:i/>
          <w:spacing w:val="-2"/>
          <w:lang w:val="en" w:eastAsia="zh-CN"/>
        </w:rPr>
        <w:t>Extended-support</w:t>
      </w:r>
      <w:r w:rsidRPr="00D2140A">
        <w:rPr>
          <w:rFonts w:ascii="TimesLTStd-Roman" w:eastAsia="等线" w:hAnsi="TimesLTStd-Roman" w:cs="TimesLTStd-Roman"/>
          <w:spacing w:val="-2"/>
          <w:lang w:val="en" w:eastAsia="zh-CN"/>
        </w:rPr>
        <w:t>(</w:t>
      </w:r>
      <w:r w:rsidRPr="00D2140A">
        <w:rPr>
          <w:rFonts w:ascii="Sylfaen" w:eastAsia="等线" w:hAnsi="Sylfae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3E"/>
      </w:r>
      <w:r w:rsidRPr="00D2140A">
        <w:rPr>
          <w:rFonts w:ascii="TimesLTStd-Roman" w:eastAsia="等线" w:hAnsi="TimesLTStd-Roman" w:cs="TimesLTStd-Roman"/>
          <w:spacing w:val="-2"/>
          <w:lang w:val="en" w:eastAsia="zh-CN"/>
        </w:rPr>
        <w:t xml:space="preserve"> 0, and t</w:t>
      </w:r>
      <w:r w:rsidRPr="00D2140A">
        <w:rPr>
          <w:rFonts w:ascii="TimesLTStd-Roman" w:eastAsia="等线" w:hAnsi="TimesLTStd-Roman" w:cs="TimesLTStd-Roman"/>
          <w:spacing w:val="-2"/>
          <w:lang w:val="en"/>
        </w:rPr>
        <w:t xml:space="preserve">he </w:t>
      </w:r>
      <w:r w:rsidRPr="00D2140A">
        <w:rPr>
          <w:rFonts w:ascii="TimesLTStd-Roman" w:eastAsia="等线" w:hAnsi="TimesLTStd-Roman" w:cs="TimesLTStd-Roman"/>
          <w:i/>
          <w:spacing w:val="-2"/>
          <w:lang w:val="en" w:eastAsia="zh-CN"/>
        </w:rPr>
        <w:t>E</w:t>
      </w:r>
      <w:r w:rsidRPr="00D2140A">
        <w:rPr>
          <w:rFonts w:ascii="TimesLTStd-Roman" w:eastAsia="等线" w:hAnsi="TimesLTStd-Roman" w:cs="TimesLTStd-Roman"/>
          <w:i/>
          <w:spacing w:val="-2"/>
          <w:lang w:val="en"/>
        </w:rPr>
        <w:t>xtended</w:t>
      </w:r>
      <w:r w:rsidRPr="00D2140A">
        <w:rPr>
          <w:rFonts w:ascii="TimesLTStd-Roman" w:eastAsia="等线" w:hAnsi="TimesLTStd-Roman" w:cs="TimesLTStd-Roman"/>
          <w:i/>
          <w:spacing w:val="-2"/>
          <w:lang w:val="en" w:eastAsia="zh-CN"/>
        </w:rPr>
        <w:t>-</w:t>
      </w:r>
      <w:r w:rsidRPr="00D2140A">
        <w:rPr>
          <w:rFonts w:ascii="TimesLTStd-Roman" w:eastAsia="等线" w:hAnsi="TimesLTStd-Roman" w:cs="TimesLTStd-Roman"/>
          <w:i/>
          <w:spacing w:val="-2"/>
          <w:lang w:val="en"/>
        </w:rPr>
        <w:t>confidence</w:t>
      </w:r>
      <w:r w:rsidRPr="00D2140A">
        <w:rPr>
          <w:rFonts w:ascii="TimesLTStd-Roman" w:eastAsia="等线" w:hAnsi="TimesLTStd-Roman" w:cs="TimesLTStd-Roman"/>
          <w:spacing w:val="-2"/>
          <w:lang w:val="en" w:eastAsia="zh-CN"/>
        </w:rPr>
        <w:t xml:space="preserve"> in a </w:t>
      </w:r>
      <w:r w:rsidRPr="00D2140A">
        <w:rPr>
          <w:rFonts w:ascii="TimesLTStd-Roman" w:eastAsia="等线" w:hAnsi="TimesLTStd-Roman" w:cs="TimesLTStd-Roman"/>
          <w:spacing w:val="-2"/>
          <w:lang w:val="en" w:eastAsia="zh-CN"/>
        </w:rPr>
        <w:lastRenderedPageBreak/>
        <w:t xml:space="preserve">given log is 1, i.e., </w:t>
      </w:r>
      <w:r w:rsidRPr="00D2140A">
        <w:rPr>
          <w:rFonts w:ascii="TimesLTStd-Roman" w:eastAsia="等线" w:hAnsi="TimesLTStd-Roman" w:cs="TimesLTStd-Roman"/>
          <w:i/>
          <w:spacing w:val="-2"/>
          <w:lang w:eastAsia="zh-CN"/>
        </w:rPr>
        <w:t>Extended-confidence</w:t>
      </w:r>
      <w:r w:rsidRPr="00D2140A">
        <w:rPr>
          <w:rFonts w:ascii="TimesLTStd-Roman" w:eastAsia="等线" w:hAnsi="TimesLTStd-Roman" w:cs="TimesLTStd-Roman"/>
          <w:spacing w:val="-2"/>
          <w:lang w:eastAsia="zh-CN"/>
        </w:rPr>
        <w:t>(</w:t>
      </w:r>
      <w:r w:rsidRPr="00D2140A">
        <w:rPr>
          <w:rFonts w:ascii="TimesLTStd-Roman" w:eastAsia="等线" w:hAnsi="TimesLTStd-Roman" w:cs="TimesLTStd-Roman"/>
          <w:i/>
          <w:spacing w:val="-2"/>
          <w:lang w:eastAsia="zh-CN"/>
        </w:rPr>
        <w:t>M</w:t>
      </w:r>
      <w:r w:rsidRPr="00D2140A">
        <w:rPr>
          <w:rFonts w:ascii="TimesLTStd-Roman" w:eastAsia="等线" w:hAnsi="TimesLTStd-Roman" w:cs="TimesLTStd-Roman"/>
          <w:i/>
          <w:spacing w:val="-2"/>
          <w:vertAlign w:val="subscript"/>
          <w:lang w:eastAsia="zh-CN"/>
        </w:rPr>
        <w:sym w:font="Symbol" w:char="F077"/>
      </w:r>
      <w:r w:rsidRPr="00D2140A">
        <w:rPr>
          <w:rFonts w:ascii="TimesLTStd-Roman" w:eastAsia="等线" w:hAnsi="TimesLTStd-Roman" w:cs="TimesLTStd-Roman"/>
          <w:spacing w:val="-2"/>
          <w:lang w:eastAsia="zh-CN"/>
        </w:rPr>
        <w:t xml:space="preserve">) = 1, we say that the association rule </w:t>
      </w:r>
      <w:r w:rsidRPr="00D2140A">
        <w:rPr>
          <w:rFonts w:ascii="Sylfaen" w:eastAsia="等线" w:hAnsi="Sylfae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xml:space="preserve"> is valid in a process model. Based on this conclusion, an algorithm to obtain eligible association rules from association pairs is proposed as follows.</w:t>
      </w:r>
    </w:p>
    <w:tbl>
      <w:tblPr>
        <w:tblpPr w:leftFromText="180" w:rightFromText="180" w:vertAnchor="text" w:horzAnchor="margin" w:tblpXSpec="right" w:tblpY="152"/>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780"/>
      </w:tblGrid>
      <w:tr w:rsidR="00D2140A" w:rsidRPr="00D2140A" w:rsidTr="00D2140A">
        <w:trPr>
          <w:trHeight w:val="285"/>
        </w:trPr>
        <w:tc>
          <w:tcPr>
            <w:tcW w:w="4780" w:type="dxa"/>
            <w:tcBorders>
              <w:top w:val="single" w:sz="8" w:space="0" w:color="auto"/>
              <w:left w:val="nil"/>
              <w:bottom w:val="single" w:sz="4" w:space="0" w:color="auto"/>
              <w:right w:val="nil"/>
            </w:tcBorders>
            <w:hideMark/>
          </w:tcPr>
          <w:p w:rsidR="00D2140A" w:rsidRPr="00D2140A" w:rsidRDefault="00D2140A" w:rsidP="00D2140A">
            <w:pPr>
              <w:suppressAutoHyphens/>
              <w:autoSpaceDE w:val="0"/>
              <w:autoSpaceDN w:val="0"/>
              <w:adjustRightInd w:val="0"/>
              <w:spacing w:line="240" w:lineRule="exact"/>
              <w:ind w:firstLine="199"/>
              <w:jc w:val="both"/>
              <w:rPr>
                <w:rFonts w:ascii="TimesLTStd-Roman" w:eastAsia="等线" w:hAnsi="TimesLTStd-Roman" w:cs="TimesLTStd-Roman"/>
                <w:b/>
                <w:spacing w:val="-2"/>
                <w:lang w:eastAsia="zh-CN"/>
              </w:rPr>
            </w:pPr>
            <w:r w:rsidRPr="00D2140A">
              <w:rPr>
                <w:rFonts w:ascii="TimesLTStd-Roman" w:eastAsia="等线" w:hAnsi="TimesLTStd-Roman" w:cs="TimesLTStd-Roman"/>
                <w:b/>
                <w:spacing w:val="-2"/>
                <w:lang w:eastAsia="zh-CN"/>
              </w:rPr>
              <w:t xml:space="preserve">Algorithm 6 </w:t>
            </w:r>
            <w:r w:rsidRPr="00D2140A">
              <w:rPr>
                <w:rFonts w:ascii="TimesLTStd-Roman" w:eastAsia="等线" w:hAnsi="TimesLTStd-Roman" w:cs="TimesLTStd-Roman"/>
                <w:spacing w:val="-2"/>
              </w:rPr>
              <w:t xml:space="preserve"> </w:t>
            </w:r>
            <w:r w:rsidRPr="00D2140A">
              <w:rPr>
                <w:rFonts w:ascii="TimesLTStd-Roman" w:eastAsia="等线" w:hAnsi="TimesLTStd-Roman" w:cs="TimesLTStd-Roman"/>
                <w:spacing w:val="-2"/>
                <w:lang w:val="en" w:eastAsia="zh-CN"/>
              </w:rPr>
              <w:t>Identify Association Rules</w:t>
            </w:r>
          </w:p>
        </w:tc>
      </w:tr>
      <w:tr w:rsidR="00D2140A" w:rsidRPr="00D2140A" w:rsidTr="00D2140A">
        <w:trPr>
          <w:trHeight w:val="347"/>
        </w:trPr>
        <w:tc>
          <w:tcPr>
            <w:tcW w:w="4780" w:type="dxa"/>
            <w:tcBorders>
              <w:top w:val="single" w:sz="4" w:space="0" w:color="auto"/>
              <w:left w:val="nil"/>
              <w:bottom w:val="nil"/>
              <w:right w:val="nil"/>
            </w:tcBorders>
            <w:hideMark/>
          </w:tcPr>
          <w:p w:rsidR="00D2140A" w:rsidRPr="00D2140A" w:rsidRDefault="00D2140A" w:rsidP="00D2140A">
            <w:pPr>
              <w:suppressAutoHyphens/>
              <w:autoSpaceDE w:val="0"/>
              <w:autoSpaceDN w:val="0"/>
              <w:adjustRightInd w:val="0"/>
              <w:spacing w:line="240" w:lineRule="exact"/>
              <w:ind w:firstLine="199"/>
              <w:jc w:val="both"/>
              <w:rPr>
                <w:rFonts w:ascii="TimesLTStd-Roman" w:eastAsia="等线" w:hAnsi="TimesLTStd-Roman" w:cs="TimesLTStd-Roman"/>
                <w:spacing w:val="-2"/>
                <w:lang w:eastAsia="zh-CN"/>
              </w:rPr>
            </w:pPr>
            <w:r w:rsidRPr="00D2140A">
              <w:rPr>
                <w:rFonts w:ascii="TimesLTStd-Roman" w:eastAsia="等线" w:hAnsi="TimesLTStd-Roman" w:cs="TimesLTStd-Roman"/>
                <w:b/>
                <w:spacing w:val="-2"/>
                <w:lang w:eastAsia="zh-CN"/>
              </w:rPr>
              <w:t>Input:</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t>A loop completeness  log</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eastAsia="zh-CN"/>
              </w:rPr>
              <w:t>L</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eastAsia="zh-CN"/>
              </w:rPr>
              <w:t>B</w:t>
            </w:r>
            <w:r w:rsidRPr="00D2140A">
              <w:rPr>
                <w:rFonts w:ascii="TimesLTStd-Roman" w:eastAsia="等线" w:hAnsi="TimesLTStd-Roman" w:cs="TimesLTStd-Roman"/>
                <w:spacing w:val="-2"/>
                <w:lang w:eastAsia="zh-CN"/>
              </w:rPr>
              <w:t>(</w:t>
            </w:r>
            <w:r w:rsidRPr="00D2140A">
              <w:rPr>
                <w:rFonts w:ascii="TimesLTStd-Roman" w:eastAsia="等线" w:hAnsi="TimesLTStd-Roman" w:cs="TimesLTStd-Roman"/>
                <w:i/>
                <w:spacing w:val="-2"/>
                <w:lang w:eastAsia="zh-CN"/>
              </w:rPr>
              <w:t>A</w:t>
            </w:r>
            <w:r w:rsidRPr="00D2140A">
              <w:rPr>
                <w:rFonts w:ascii="Cambria Math" w:eastAsia="等线" w:hAnsi="Cambria Math" w:cs="Cambria Math"/>
                <w:spacing w:val="-2"/>
                <w:vertAlign w:val="superscript"/>
                <w:lang w:val="en" w:eastAsia="zh-C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 xml:space="preserve"> A</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 xml:space="preserve">le </w:t>
            </w:r>
          </w:p>
          <w:p w:rsidR="00D2140A" w:rsidRPr="00D2140A" w:rsidRDefault="00D2140A" w:rsidP="00D2140A">
            <w:pPr>
              <w:suppressAutoHyphens/>
              <w:autoSpaceDE w:val="0"/>
              <w:autoSpaceDN w:val="0"/>
              <w:adjustRightInd w:val="0"/>
              <w:spacing w:line="240" w:lineRule="exact"/>
              <w:ind w:firstLine="199"/>
              <w:jc w:val="both"/>
              <w:rPr>
                <w:rFonts w:ascii="TimesLTStd-Roman" w:eastAsia="等线" w:hAnsi="TimesLTStd-Roman" w:cs="TimesLTStd-Roman"/>
                <w:i/>
                <w:spacing w:val="-2"/>
                <w:lang w:eastAsia="zh-CN"/>
              </w:rPr>
            </w:pPr>
            <w:r w:rsidRPr="00D2140A">
              <w:rPr>
                <w:rFonts w:ascii="TimesLTStd-Roman" w:eastAsia="等线" w:hAnsi="TimesLTStd-Roman" w:cs="TimesLTStd-Roman"/>
                <w:b/>
                <w:spacing w:val="-2"/>
                <w:lang w:eastAsia="zh-CN"/>
              </w:rPr>
              <w:t>Output:</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 xml:space="preserve">pre </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R</w:t>
            </w:r>
            <w:r w:rsidRPr="00D2140A">
              <w:rPr>
                <w:rFonts w:ascii="TimesLTStd-Roman" w:eastAsia="等线" w:hAnsi="TimesLTStd-Roman" w:cs="TimesLTStd-Roman"/>
                <w:i/>
                <w:spacing w:val="-2"/>
                <w:lang w:val="en" w:eastAsia="zh-CN"/>
              </w:rPr>
              <w:softHyphen/>
              <w:t>_</w:t>
            </w:r>
            <w:r w:rsidRPr="00D2140A">
              <w:rPr>
                <w:rFonts w:ascii="TimesLTStd-Roman" w:eastAsia="等线" w:hAnsi="TimesLTStd-Roman" w:cs="TimesLTStd-Roman"/>
                <w:i/>
                <w:spacing w:val="-2"/>
                <w:vertAlign w:val="subscript"/>
                <w:lang w:val="en" w:eastAsia="zh-CN"/>
              </w:rPr>
              <w:t>pos</w:t>
            </w:r>
            <w:r w:rsidRPr="00D2140A">
              <w:rPr>
                <w:rFonts w:ascii="TimesLTStd-Roman" w:eastAsia="等线" w:hAnsi="TimesLTStd-Roman" w:cs="TimesLTStd-Roman"/>
                <w:i/>
                <w:spacing w:val="-2"/>
                <w:vertAlign w:val="subscript"/>
                <w:lang w:eastAsia="zh-CN"/>
              </w:rPr>
              <w:t xml:space="preserve">  </w:t>
            </w:r>
          </w:p>
        </w:tc>
      </w:tr>
      <w:tr w:rsidR="00D2140A" w:rsidRPr="00D2140A" w:rsidTr="00D2140A">
        <w:trPr>
          <w:trHeight w:val="4814"/>
        </w:trPr>
        <w:tc>
          <w:tcPr>
            <w:tcW w:w="4780" w:type="dxa"/>
            <w:tcBorders>
              <w:top w:val="nil"/>
              <w:left w:val="nil"/>
              <w:bottom w:val="single" w:sz="4" w:space="0" w:color="auto"/>
              <w:right w:val="nil"/>
            </w:tcBorders>
            <w:hideMark/>
          </w:tcPr>
          <w:p w:rsidR="00D2140A" w:rsidRPr="00D2140A" w:rsidRDefault="00D2140A" w:rsidP="005A3208">
            <w:pPr>
              <w:suppressAutoHyphens/>
              <w:autoSpaceDE w:val="0"/>
              <w:autoSpaceDN w:val="0"/>
              <w:adjustRightInd w:val="0"/>
              <w:spacing w:line="240" w:lineRule="exact"/>
              <w:ind w:leftChars="100" w:left="497" w:hangingChars="150" w:hanging="297"/>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1.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eastAsia="zh-CN"/>
              </w:rPr>
              <w:sym w:font="Symbol" w:char="F0C6"/>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pre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eastAsia="zh-CN"/>
              </w:rPr>
              <w:sym w:font="Symbol" w:char="F0C6"/>
            </w:r>
            <w:r w:rsidRPr="00D2140A">
              <w:rPr>
                <w:rFonts w:ascii="TimesLTStd-Roman" w:eastAsia="等线" w:hAnsi="TimesLTStd-Roman" w:cs="TimesLTStd-Roman"/>
                <w:spacing w:val="-2"/>
                <w:lang w:eastAsia="zh-C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R</w:t>
            </w:r>
            <w:r w:rsidRPr="00D2140A">
              <w:rPr>
                <w:rFonts w:ascii="TimesLTStd-Roman" w:eastAsia="等线" w:hAnsi="TimesLTStd-Roman" w:cs="TimesLTStd-Roman"/>
                <w:i/>
                <w:spacing w:val="-2"/>
                <w:lang w:val="en" w:eastAsia="zh-CN"/>
              </w:rPr>
              <w:softHyphen/>
              <w:t>_</w:t>
            </w:r>
            <w:r w:rsidRPr="00D2140A">
              <w:rPr>
                <w:rFonts w:ascii="TimesLTStd-Roman" w:eastAsia="等线" w:hAnsi="TimesLTStd-Roman" w:cs="TimesLTStd-Roman"/>
                <w:i/>
                <w:spacing w:val="-2"/>
                <w:vertAlign w:val="subscript"/>
                <w:lang w:val="en" w:eastAsia="zh-CN"/>
              </w:rPr>
              <w:t>pos</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eastAsia="zh-CN"/>
              </w:rPr>
              <w:sym w:font="Symbol" w:char="F0C6"/>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i/>
                <w:spacing w:val="-2"/>
                <w:vertAlign w:val="subscript"/>
                <w:lang w:val="en" w:eastAsia="zh-CN"/>
              </w:rPr>
              <w:t>X</w:t>
            </w:r>
            <w:r w:rsidRPr="00D2140A">
              <w:rPr>
                <w:rFonts w:ascii="TimesLTStd-Roman" w:eastAsia="等线" w:hAnsi="TimesLTStd-Roman" w:cs="TimesLTStd-Roman"/>
                <w:spacing w:val="-2"/>
                <w:vertAlign w:val="subscript"/>
                <w:lang w:val="en" w:eastAsia="zh-CN"/>
              </w:rPr>
              <w:softHyphen/>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0</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0</w:t>
            </w:r>
          </w:p>
          <w:p w:rsidR="00D2140A" w:rsidRPr="00D2140A" w:rsidRDefault="00D2140A" w:rsidP="00D2140A">
            <w:pPr>
              <w:suppressAutoHyphens/>
              <w:autoSpaceDE w:val="0"/>
              <w:autoSpaceDN w:val="0"/>
              <w:adjustRightInd w:val="0"/>
              <w:spacing w:line="240" w:lineRule="exact"/>
              <w:ind w:leftChars="100" w:left="398" w:hangingChars="100" w:hanging="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2. </w:t>
            </w:r>
            <w:r w:rsidRPr="00D2140A">
              <w:rPr>
                <w:rFonts w:ascii="TimesLTStd-Roman" w:eastAsia="等线" w:hAnsi="TimesLTStd-Roman" w:cs="TimesLTStd-Roman"/>
                <w:b/>
                <w:spacing w:val="-2"/>
                <w:lang w:eastAsia="zh-CN"/>
              </w:rPr>
              <w:t xml:space="preserve">for </w:t>
            </w:r>
            <w:r w:rsidRPr="00D2140A">
              <w:rPr>
                <w:rFonts w:ascii="TimesLTStd-Roman" w:eastAsia="等线" w:hAnsi="TimesLTStd-Roman" w:cs="TimesLTStd-Roman"/>
                <w:spacing w:val="-2"/>
                <w:lang w:eastAsia="zh-CN"/>
              </w:rPr>
              <w:t xml:space="preserve">each </w:t>
            </w:r>
            <w:r w:rsidRPr="00D2140A">
              <w:rPr>
                <w:rFonts w:ascii="TimesLTStd-Roman" w:eastAsia="等线" w:hAnsi="TimesLTStd-Roman" w:cs="TimesLTStd-Roman"/>
                <w:spacing w:val="-2"/>
                <w:lang w:val="en" w:eastAsia="zh-CN"/>
              </w:rPr>
              <w:sym w:font="Symbol" w:char="F077"/>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sz w:val="15"/>
                <w:vertAlign w:val="superscript"/>
                <w:lang w:val="en" w:eastAsia="zh-CN"/>
              </w:rPr>
              <w:t>1</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lang w:val="en" w:eastAsia="zh-CN"/>
              </w:rPr>
              <w:sym w:font="Symbol" w:char="F0D9"/>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sym w:font="Symbol" w:char="F067"/>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sz w:val="15"/>
                <w:vertAlign w:val="superscript"/>
                <w:lang w:val="en" w:eastAsia="zh-CN"/>
              </w:rPr>
              <w:t>2</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&gt;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b/>
                <w:spacing w:val="-2"/>
                <w:lang w:eastAsia="zh-CN"/>
              </w:rPr>
              <w:t>do</w:t>
            </w:r>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4F7847">
              <w:rPr>
                <w:rFonts w:ascii="TimesLTStd-Roman" w:eastAsia="等线" w:hAnsi="TimesLTStd-Roman" w:cs="TimesLTStd-Roman"/>
                <w:spacing w:val="-2"/>
                <w:lang w:eastAsia="zh-CN"/>
              </w:rPr>
              <w:t xml:space="preserve">3.     </w:t>
            </w:r>
            <w:r w:rsidRPr="004F7847">
              <w:rPr>
                <w:rFonts w:ascii="TimesLTStd-Roman" w:eastAsia="等线" w:hAnsi="TimesLTStd-Roman" w:cs="TimesLTStd-Roman"/>
                <w:b/>
                <w:spacing w:val="-2"/>
                <w:lang w:eastAsia="zh-CN"/>
              </w:rPr>
              <w:t xml:space="preserve">for </w:t>
            </w:r>
            <w:r w:rsidRPr="004F7847">
              <w:rPr>
                <w:rFonts w:ascii="TimesLTStd-Roman" w:eastAsia="等线" w:hAnsi="TimesLTStd-Roman" w:cs="TimesLTStd-Roman"/>
                <w:spacing w:val="-2"/>
                <w:lang w:eastAsia="zh-CN"/>
              </w:rPr>
              <w:t xml:space="preserve">each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spacing w:val="-2"/>
                <w:lang w:eastAsia="zh-CN"/>
              </w:rPr>
              <w:sym w:font="Symbol" w:char="F0CE"/>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i/>
                <w:spacing w:val="-2"/>
                <w:lang w:val="en" w:eastAsia="zh-CN"/>
              </w:rPr>
              <w:t>L</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b/>
                <w:spacing w:val="-2"/>
                <w:lang w:eastAsia="zh-CN"/>
              </w:rPr>
              <w:t>do</w:t>
            </w:r>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4F7847">
              <w:rPr>
                <w:rFonts w:ascii="TimesLTStd-Roman" w:eastAsia="等线" w:hAnsi="TimesLTStd-Roman" w:cs="TimesLTStd-Roman"/>
                <w:spacing w:val="-2"/>
                <w:lang w:val="en" w:eastAsia="zh-CN"/>
              </w:rPr>
              <w:t xml:space="preserve">4.        </w:t>
            </w:r>
            <w:r w:rsidRPr="004F7847">
              <w:rPr>
                <w:rFonts w:ascii="TimesLTStd-Roman" w:eastAsia="等线" w:hAnsi="TimesLTStd-Roman" w:cs="TimesLTStd-Roman"/>
                <w:b/>
                <w:spacing w:val="-2"/>
                <w:lang w:eastAsia="zh-CN"/>
              </w:rPr>
              <w:t>if</w:t>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spacing w:val="-2"/>
                <w:lang w:val="en" w:eastAsia="zh-CN"/>
              </w:rPr>
              <w:sym w:font="Symbol" w:char="F0A6"/>
            </w:r>
            <w:r w:rsidRPr="004F7847">
              <w:rPr>
                <w:rFonts w:ascii="TimesLTStd-Roman" w:eastAsia="等线" w:hAnsi="TimesLTStd-Roman" w:cs="TimesLTStd-Roman"/>
                <w:spacing w:val="-2"/>
                <w:vertAlign w:val="subscript"/>
                <w:lang w:val="en" w:eastAsia="zh-CN"/>
              </w:rPr>
              <w:t>1</w:t>
            </w:r>
            <w:r w:rsidRPr="004F7847">
              <w:rPr>
                <w:rFonts w:ascii="TimesLTStd-Roman" w:eastAsia="等线" w:hAnsi="TimesLTStd-Roman"/>
                <w:spacing w:val="-2"/>
                <w:lang w:val="en" w:eastAsia="zh-CN"/>
              </w:rPr>
              <w:t xml:space="preserve"> </w:t>
            </w:r>
            <w:r w:rsidRPr="004F7847">
              <w:rPr>
                <w:rFonts w:ascii="TimesLTStd-Roman" w:eastAsia="等线" w:hAnsi="TimesLTStd-Roman"/>
                <w:spacing w:val="-2"/>
              </w:rPr>
              <w:sym w:font="Symbol" w:char="F0CD"/>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lang w:val="en" w:eastAsia="zh-CN"/>
              </w:rPr>
              <w:t xml:space="preserve"> and </w:t>
            </w:r>
            <w:r w:rsidRPr="004F7847">
              <w:rPr>
                <w:rFonts w:ascii="TimesLTStd-Roman" w:eastAsia="等线" w:hAnsi="TimesLTStd-Roman" w:cs="TimesLTStd-Roman"/>
                <w:i/>
                <w:spacing w:val="-2"/>
                <w:lang w:val="en" w:eastAsia="zh-CN"/>
              </w:rPr>
              <w:sym w:font="Symbol" w:char="F067"/>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spacing w:val="-2"/>
              </w:rPr>
              <w:sym w:font="Symbol" w:char="F0CD"/>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b/>
                <w:spacing w:val="-2"/>
                <w:lang w:eastAsia="zh-CN"/>
              </w:rPr>
              <w:t>then</w:t>
            </w:r>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4F7847">
              <w:rPr>
                <w:rFonts w:ascii="TimesLTStd-Roman" w:eastAsia="等线" w:hAnsi="TimesLTStd-Roman" w:cs="TimesLTStd-Roman"/>
                <w:spacing w:val="-2"/>
                <w:lang w:eastAsia="zh-CN"/>
              </w:rPr>
              <w:t xml:space="preserve">5.          </w:t>
            </w:r>
            <w:r w:rsidRPr="004F7847">
              <w:rPr>
                <w:rFonts w:ascii="TimesLTStd-Roman" w:eastAsia="等线" w:hAnsi="TimesLTStd-Roman" w:cs="TimesLTStd-Roman"/>
                <w:b/>
                <w:spacing w:val="-2"/>
                <w:lang w:eastAsia="zh-CN"/>
              </w:rPr>
              <w:t>for</w:t>
            </w:r>
            <w:r w:rsidRPr="004F7847">
              <w:rPr>
                <w:rFonts w:ascii="TimesLTStd-Roman" w:eastAsia="等线" w:hAnsi="TimesLTStd-Roman" w:cs="TimesLTStd-Roman"/>
                <w:spacing w:val="-2"/>
                <w:lang w:eastAsia="zh-CN"/>
              </w:rPr>
              <w:t xml:space="preserve"> each </w:t>
            </w:r>
            <w:r w:rsidRPr="004F7847">
              <w:rPr>
                <w:rFonts w:ascii="TimesLTStd-Roman" w:eastAsia="等线" w:hAnsi="TimesLTStd-Roman" w:cs="TimesLTStd-Roman"/>
                <w:i/>
                <w:spacing w:val="-2"/>
                <w:lang w:eastAsia="zh-CN"/>
              </w:rPr>
              <w:t>a</w:t>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spacing w:val="-2"/>
                <w:lang w:eastAsia="zh-CN"/>
              </w:rPr>
              <w:sym w:font="Symbol" w:char="F0CE"/>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i/>
                <w:spacing w:val="-2"/>
                <w:lang w:val="en" w:eastAsia="zh-CN"/>
              </w:rPr>
              <w:t>A</w:t>
            </w:r>
            <w:r w:rsidRPr="004F7847">
              <w:rPr>
                <w:rFonts w:ascii="TimesLTStd-Roman" w:eastAsia="等线" w:hAnsi="TimesLTStd-Roman" w:cs="TimesLTStd-Roman"/>
                <w:i/>
                <w:spacing w:val="-2"/>
                <w:vertAlign w:val="subscript"/>
                <w:lang w:val="en" w:eastAsia="zh-CN"/>
              </w:rPr>
              <w:t>le</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b/>
                <w:spacing w:val="-2"/>
                <w:lang w:eastAsia="zh-CN"/>
              </w:rPr>
              <w:t>do</w:t>
            </w:r>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4F7847">
              <w:rPr>
                <w:rFonts w:ascii="TimesLTStd-Roman" w:eastAsia="等线" w:hAnsi="TimesLTStd-Roman" w:cs="TimesLTStd-Roman"/>
                <w:spacing w:val="-2"/>
                <w:lang w:eastAsia="zh-CN"/>
              </w:rPr>
              <w:t xml:space="preserve">6.              </w:t>
            </w:r>
            <w:r w:rsidRPr="004F7847">
              <w:rPr>
                <w:rFonts w:ascii="TimesLTStd-Roman" w:eastAsia="等线" w:hAnsi="TimesLTStd-Roman" w:cs="TimesLTStd-Roman"/>
                <w:b/>
                <w:spacing w:val="-2"/>
                <w:lang w:eastAsia="zh-CN"/>
              </w:rPr>
              <w:t>if</w:t>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i/>
                <w:spacing w:val="-2"/>
                <w:lang w:eastAsia="zh-CN"/>
              </w:rPr>
              <w:t>a</w:t>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spacing w:val="-2"/>
                <w:lang w:eastAsia="zh-CN"/>
              </w:rPr>
              <w:sym w:font="Symbol" w:char="F0CE"/>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spacing w:val="-2"/>
                <w:lang w:val="en" w:eastAsia="zh-CN"/>
              </w:rPr>
              <w:sym w:font="Symbol" w:char="F0A6"/>
            </w:r>
            <w:r w:rsidRPr="004F7847">
              <w:rPr>
                <w:rFonts w:ascii="TimesLTStd-Roman" w:eastAsia="等线" w:hAnsi="TimesLTStd-Roman" w:cs="TimesLTStd-Roman"/>
                <w:spacing w:val="-2"/>
                <w:vertAlign w:val="subscript"/>
                <w:lang w:val="en" w:eastAsia="zh-CN"/>
              </w:rPr>
              <w:t>1</w:t>
            </w:r>
            <w:r w:rsidRPr="004F7847">
              <w:rPr>
                <w:rFonts w:ascii="TimesLTStd-Roman" w:eastAsia="等线" w:hAnsi="TimesLTStd-Roman" w:cs="TimesLTStd-Roman"/>
                <w:b/>
                <w:spacing w:val="-2"/>
                <w:lang w:val="en" w:eastAsia="zh-CN"/>
              </w:rPr>
              <w:t xml:space="preserve"> </w:t>
            </w:r>
            <w:r w:rsidRPr="004F7847">
              <w:rPr>
                <w:rFonts w:ascii="TimesLTStd-Roman" w:eastAsia="等线" w:hAnsi="TimesLTStd-Roman" w:cs="TimesLTStd-Roman"/>
                <w:spacing w:val="-2"/>
                <w:lang w:eastAsia="zh-CN"/>
              </w:rPr>
              <w:t>and</w:t>
            </w:r>
            <w:r w:rsidRPr="004F7847">
              <w:rPr>
                <w:rFonts w:ascii="TimesLTStd-Roman" w:eastAsia="等线" w:hAnsi="TimesLTStd-Roman" w:cs="TimesLTStd-Roman"/>
                <w:b/>
                <w:spacing w:val="-2"/>
                <w:lang w:eastAsia="zh-CN"/>
              </w:rPr>
              <w:t xml:space="preserve"> </w:t>
            </w:r>
            <w:r w:rsidRPr="004F7847">
              <w:rPr>
                <w:rFonts w:ascii="TimesLTStd-Roman" w:eastAsia="等线" w:hAnsi="TimesLTStd-Roman" w:cs="TimesLTStd-Roman"/>
                <w:i/>
                <w:spacing w:val="-2"/>
                <w:vertAlign w:val="superscript"/>
                <w:lang w:val="en" w:eastAsia="zh-CN"/>
              </w:rPr>
              <w:t xml:space="preserve"> </w:t>
            </w:r>
            <w:r w:rsidRPr="004F7847">
              <w:rPr>
                <w:rFonts w:ascii="TimesLTStd-Roman" w:eastAsia="等线" w:hAnsi="TimesLTStd-Roman" w:cs="TimesLTStd-Roman"/>
                <w:i/>
                <w:spacing w:val="-2"/>
                <w:lang w:val="en" w:eastAsia="zh-CN"/>
              </w:rPr>
              <w:t>num</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eastAsia="zh-CN"/>
              </w:rPr>
              <w:t>a</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lang w:val="en" w:eastAsia="zh-CN"/>
              </w:rPr>
              <w:t>) =</w:t>
            </w:r>
            <w:r w:rsidRPr="004F7847">
              <w:rPr>
                <w:rFonts w:ascii="TimesLTStd-Roman" w:eastAsia="等线" w:hAnsi="TimesLTStd-Roman" w:cs="TimesLTStd-Roman"/>
                <w:i/>
                <w:spacing w:val="-2"/>
                <w:lang w:val="en" w:eastAsia="zh-CN"/>
              </w:rPr>
              <w:t xml:space="preserve"> num</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f </w:t>
            </w:r>
            <w:r w:rsidRPr="004F7847">
              <w:rPr>
                <w:rFonts w:ascii="TimesLTStd-Roman" w:eastAsia="等线" w:hAnsi="TimesLTStd-Roman" w:cs="TimesLTStd-Roman"/>
                <w:spacing w:val="-2"/>
                <w:sz w:val="15"/>
                <w:vertAlign w:val="subscript"/>
                <w:lang w:val="en" w:eastAsia="zh-CN"/>
              </w:rPr>
              <w:t>1</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spacing w:val="-2"/>
                <w:vertAlign w:val="superscript"/>
                <w:lang w:val="en" w:eastAsia="zh-CN"/>
              </w:rPr>
              <w:t xml:space="preserve"> </w:t>
            </w:r>
            <w:r w:rsidRPr="004F7847">
              <w:rPr>
                <w:rFonts w:ascii="TimesLTStd-Roman" w:eastAsia="等线" w:hAnsi="TimesLTStd-Roman" w:cs="TimesLTStd-Roman"/>
                <w:b/>
                <w:spacing w:val="-2"/>
                <w:lang w:eastAsia="zh-CN"/>
              </w:rPr>
              <w:t>then</w:t>
            </w:r>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4F7847">
              <w:rPr>
                <w:rFonts w:ascii="TimesLTStd-Roman" w:eastAsia="等线" w:hAnsi="TimesLTStd-Roman" w:cs="TimesLTStd-Roman"/>
                <w:spacing w:val="-2"/>
                <w:lang w:eastAsia="zh-CN"/>
              </w:rPr>
              <w:t xml:space="preserve">7.          </w:t>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b/>
                <w:spacing w:val="-2"/>
                <w:lang w:eastAsia="zh-CN"/>
              </w:rPr>
              <w:t>for</w:t>
            </w:r>
            <w:r w:rsidRPr="004F7847">
              <w:rPr>
                <w:rFonts w:ascii="TimesLTStd-Roman" w:eastAsia="等线" w:hAnsi="TimesLTStd-Roman" w:cs="TimesLTStd-Roman"/>
                <w:spacing w:val="-2"/>
                <w:lang w:eastAsia="zh-CN"/>
              </w:rPr>
              <w:t xml:space="preserve"> each </w:t>
            </w:r>
            <w:r w:rsidRPr="004F7847">
              <w:rPr>
                <w:rFonts w:ascii="TimesLTStd-Roman" w:eastAsia="等线" w:hAnsi="TimesLTStd-Roman" w:cs="TimesLTStd-Roman"/>
                <w:i/>
                <w:spacing w:val="-2"/>
                <w:lang w:eastAsia="zh-CN"/>
              </w:rPr>
              <w:t>b</w:t>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spacing w:val="-2"/>
                <w:lang w:eastAsia="zh-CN"/>
              </w:rPr>
              <w:sym w:font="Symbol" w:char="F0CE"/>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i/>
                <w:spacing w:val="-2"/>
                <w:lang w:val="en" w:eastAsia="zh-CN"/>
              </w:rPr>
              <w:t>A</w:t>
            </w:r>
            <w:r w:rsidRPr="004F7847">
              <w:rPr>
                <w:rFonts w:ascii="TimesLTStd-Roman" w:eastAsia="等线" w:hAnsi="TimesLTStd-Roman" w:cs="TimesLTStd-Roman"/>
                <w:i/>
                <w:spacing w:val="-2"/>
                <w:vertAlign w:val="subscript"/>
                <w:lang w:val="en" w:eastAsia="zh-CN"/>
              </w:rPr>
              <w:t>cs</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b/>
                <w:spacing w:val="-2"/>
                <w:lang w:eastAsia="zh-CN"/>
              </w:rPr>
              <w:t>do</w:t>
            </w:r>
          </w:p>
          <w:p w:rsidR="00D2140A" w:rsidRPr="004F7847"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4F7847">
              <w:rPr>
                <w:rFonts w:ascii="TimesLTStd-Roman" w:eastAsia="等线" w:hAnsi="TimesLTStd-Roman" w:cs="TimesLTStd-Roman"/>
                <w:spacing w:val="-2"/>
                <w:lang w:eastAsia="zh-CN"/>
              </w:rPr>
              <w:t xml:space="preserve">8.                 </w:t>
            </w:r>
            <w:r w:rsidRPr="004F7847">
              <w:rPr>
                <w:rFonts w:ascii="TimesLTStd-Roman" w:eastAsia="等线" w:hAnsi="TimesLTStd-Roman" w:cs="TimesLTStd-Roman"/>
                <w:b/>
                <w:spacing w:val="-2"/>
                <w:lang w:eastAsia="zh-CN"/>
              </w:rPr>
              <w:t>if</w:t>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i/>
                <w:spacing w:val="-2"/>
                <w:lang w:eastAsia="zh-CN"/>
              </w:rPr>
              <w:t>b</w:t>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spacing w:val="-2"/>
                <w:lang w:eastAsia="zh-CN"/>
              </w:rPr>
              <w:sym w:font="Symbol" w:char="F0CE"/>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i/>
                <w:spacing w:val="-2"/>
                <w:lang w:val="en" w:eastAsia="zh-CN"/>
              </w:rPr>
              <w:sym w:font="Symbol" w:char="F067"/>
            </w:r>
            <w:r w:rsidRPr="004F7847">
              <w:rPr>
                <w:rFonts w:ascii="TimesLTStd-Roman" w:eastAsia="等线" w:hAnsi="TimesLTStd-Roman" w:cs="TimesLTStd-Roman"/>
                <w:i/>
                <w:spacing w:val="-2"/>
                <w:vertAlign w:val="superscript"/>
                <w:lang w:val="en" w:eastAsia="zh-CN"/>
              </w:rPr>
              <w:t xml:space="preserve"> </w:t>
            </w:r>
            <w:r w:rsidRPr="004F7847">
              <w:rPr>
                <w:rFonts w:ascii="TimesLTStd-Roman" w:eastAsia="等线" w:hAnsi="TimesLTStd-Roman" w:cs="TimesLTStd-Roman"/>
                <w:b/>
                <w:spacing w:val="-2"/>
                <w:lang w:val="en" w:eastAsia="zh-CN"/>
              </w:rPr>
              <w:t xml:space="preserve"> </w:t>
            </w:r>
            <w:r w:rsidRPr="004F7847">
              <w:rPr>
                <w:rFonts w:ascii="TimesLTStd-Roman" w:eastAsia="等线" w:hAnsi="TimesLTStd-Roman" w:cs="TimesLTStd-Roman"/>
                <w:spacing w:val="-2"/>
                <w:lang w:eastAsia="zh-CN"/>
              </w:rPr>
              <w:t>and</w:t>
            </w:r>
            <w:r w:rsidRPr="004F7847">
              <w:rPr>
                <w:rFonts w:ascii="TimesLTStd-Roman" w:eastAsia="等线" w:hAnsi="TimesLTStd-Roman" w:cs="TimesLTStd-Roman"/>
                <w:b/>
                <w:spacing w:val="-2"/>
                <w:lang w:eastAsia="zh-CN"/>
              </w:rPr>
              <w:t xml:space="preserve"> </w:t>
            </w:r>
            <w:r w:rsidRPr="004F7847">
              <w:rPr>
                <w:rFonts w:ascii="TimesLTStd-Roman" w:eastAsia="等线" w:hAnsi="TimesLTStd-Roman" w:cs="TimesLTStd-Roman"/>
                <w:i/>
                <w:spacing w:val="-2"/>
                <w:vertAlign w:val="superscript"/>
                <w:lang w:val="en" w:eastAsia="zh-CN"/>
              </w:rPr>
              <w:t xml:space="preserve"> </w:t>
            </w:r>
            <w:r w:rsidRPr="004F7847">
              <w:rPr>
                <w:rFonts w:ascii="TimesLTStd-Roman" w:eastAsia="等线" w:hAnsi="TimesLTStd-Roman" w:cs="TimesLTStd-Roman"/>
                <w:i/>
                <w:spacing w:val="-2"/>
                <w:lang w:val="en" w:eastAsia="zh-CN"/>
              </w:rPr>
              <w:t>num</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eastAsia="zh-CN"/>
              </w:rPr>
              <w:t>b</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t xml:space="preserve"> num</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sym w:font="Symbol" w:char="F067"/>
            </w:r>
            <w:r w:rsidRPr="004F7847">
              <w:rPr>
                <w:rFonts w:ascii="TimesLTStd-Roman" w:eastAsia="等线" w:hAnsi="TimesLTStd-Roman" w:cs="TimesLTStd-Roman"/>
                <w:i/>
                <w:spacing w:val="-2"/>
                <w:vertAlign w:val="superscript"/>
                <w:lang w:val="en" w:eastAsia="zh-CN"/>
              </w:rPr>
              <w:t xml:space="preserve"> </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rPr>
              <w:t>σ</w:t>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spacing w:val="-2"/>
                <w:vertAlign w:val="superscript"/>
                <w:lang w:val="en" w:eastAsia="zh-CN"/>
              </w:rPr>
              <w:t xml:space="preserve"> </w:t>
            </w:r>
            <w:r w:rsidRPr="004F7847">
              <w:rPr>
                <w:rFonts w:ascii="TimesLTStd-Roman" w:eastAsia="等线" w:hAnsi="TimesLTStd-Roman" w:cs="TimesLTStd-Roman"/>
                <w:b/>
                <w:spacing w:val="-2"/>
                <w:lang w:eastAsia="zh-CN"/>
              </w:rPr>
              <w:t>then</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4F7847">
              <w:rPr>
                <w:rFonts w:ascii="TimesLTStd-Roman" w:eastAsia="等线" w:hAnsi="TimesLTStd-Roman" w:cs="TimesLTStd-Roman"/>
                <w:spacing w:val="-2"/>
                <w:lang w:eastAsia="zh-CN"/>
              </w:rPr>
              <w:t xml:space="preserve">9.                      </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eastAsia="zh-CN"/>
              </w:rPr>
              <w:t>N</w:t>
            </w:r>
            <w:r w:rsidRPr="004F7847">
              <w:rPr>
                <w:rFonts w:ascii="TimesLTStd-Roman" w:eastAsia="等线" w:hAnsi="TimesLTStd-Roman" w:cs="TimesLTStd-Roman"/>
                <w:i/>
                <w:spacing w:val="-2"/>
                <w:vertAlign w:val="subscript"/>
                <w:lang w:val="en" w:eastAsia="zh-CN"/>
              </w:rPr>
              <w:t>X</w:t>
            </w:r>
            <w:r w:rsidRPr="004F7847">
              <w:rPr>
                <w:rFonts w:ascii="TimesLTStd-Roman" w:eastAsia="等线" w:hAnsi="TimesLTStd-Roman" w:cs="TimesLTStd-Roman"/>
                <w:spacing w:val="-2"/>
                <w:vertAlign w:val="subscript"/>
                <w:lang w:val="en" w:eastAsia="zh-CN"/>
              </w:rPr>
              <w:softHyphen/>
            </w:r>
            <w:r w:rsidRPr="004F7847">
              <w:rPr>
                <w:rFonts w:ascii="TimesLTStd-Roman" w:eastAsia="等线" w:hAnsi="TimesLTStd-Roman" w:cs="TimesLTStd-Roman"/>
                <w:spacing w:val="-2"/>
                <w:lang w:val="en" w:eastAsia="zh-CN"/>
              </w:rPr>
              <w:t>(</w:t>
            </w:r>
            <w:r w:rsidRPr="004F7847">
              <w:rPr>
                <w:rFonts w:ascii="TimesLTStd-Roman" w:eastAsia="等线" w:hAnsi="TimesLTStd-Roman" w:cs="TimesLTStd-Roman"/>
                <w:i/>
                <w:spacing w:val="-2"/>
                <w:lang w:val="en" w:eastAsia="zh-CN"/>
              </w:rPr>
              <w:sym w:font="Symbol" w:char="F077"/>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spacing w:val="-2"/>
                <w:lang w:eastAsia="zh-CN"/>
              </w:rPr>
              <w:sym w:font="Symbol" w:char="F0AC"/>
            </w:r>
            <w:r w:rsidRPr="004F7847">
              <w:rPr>
                <w:rFonts w:ascii="TimesLTStd-Roman" w:eastAsia="等线" w:hAnsi="TimesLTStd-Roman" w:cs="TimesLTStd-Roman"/>
                <w:spacing w:val="-2"/>
                <w:lang w:eastAsia="zh-CN"/>
              </w:rPr>
              <w:t xml:space="preserve"> </w:t>
            </w:r>
            <w:r w:rsidRPr="004F7847">
              <w:rPr>
                <w:rFonts w:ascii="TimesLTStd-Roman" w:eastAsia="等线" w:hAnsi="TimesLTStd-Roman" w:cs="TimesLTStd-Roman"/>
                <w:i/>
                <w:spacing w:val="-2"/>
                <w:lang w:val="en" w:eastAsia="zh-CN"/>
              </w:rPr>
              <w:t>N</w:t>
            </w:r>
            <w:r w:rsidRPr="00D2140A">
              <w:rPr>
                <w:rFonts w:ascii="TimesLTStd-Roman" w:eastAsia="等线" w:hAnsi="TimesLTStd-Roman" w:cs="TimesLTStd-Roman"/>
                <w:i/>
                <w:spacing w:val="-2"/>
                <w:vertAlign w:val="subscript"/>
                <w:lang w:val="en" w:eastAsia="zh-CN"/>
              </w:rPr>
              <w:t>X</w:t>
            </w:r>
            <w:r w:rsidRPr="00D2140A">
              <w:rPr>
                <w:rFonts w:ascii="TimesLTStd-Roman" w:eastAsia="等线" w:hAnsi="TimesLTStd-Roman" w:cs="TimesLTStd-Roman"/>
                <w:i/>
                <w:spacing w:val="-2"/>
                <w:vertAlign w:val="subscript"/>
                <w:lang w:val="en" w:eastAsia="zh-CN"/>
              </w:rPr>
              <w:softHyphen/>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+ 1;</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10. </w:t>
            </w:r>
            <w:r w:rsidRPr="00D2140A">
              <w:rPr>
                <w:rFonts w:ascii="TimesLTStd-Roman" w:eastAsia="等线" w:hAnsi="TimesLTStd-Roman" w:cs="TimesLTStd-Roman"/>
                <w:b/>
                <w:spacing w:val="-2"/>
                <w:lang w:eastAsia="zh-CN"/>
              </w:rPr>
              <w:t xml:space="preserve">                 if</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spacing w:val="-2"/>
                <w:lang w:val="en" w:eastAsia="zh-CN"/>
              </w:rPr>
              <w:t xml:space="preserve"> </w:t>
            </w:r>
            <w:r w:rsidRPr="00D2140A">
              <w:rPr>
                <w:rFonts w:ascii="TimesLTStd-Roman" w:eastAsia="等线" w:hAnsi="TimesLTStd-Roman"/>
                <w:spacing w:val="-2"/>
              </w:rPr>
              <w:sym w:font="Symbol" w:char="F0CD"/>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b/>
                <w:spacing w:val="-2"/>
                <w:lang w:val="en" w:eastAsia="zh-CN"/>
              </w:rPr>
              <w:t xml:space="preserve"> </w:t>
            </w:r>
            <w:r w:rsidRPr="00D2140A">
              <w:rPr>
                <w:rFonts w:ascii="TimesLTStd-Roman" w:eastAsia="等线" w:hAnsi="TimesLTStd-Roman" w:cs="TimesLTStd-Roman"/>
                <w:b/>
                <w:spacing w:val="-2"/>
                <w:lang w:eastAsia="zh-CN"/>
              </w:rPr>
              <w:t>then</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11.                   </w:t>
            </w:r>
            <w:r w:rsidRPr="00D2140A">
              <w:rPr>
                <w:rFonts w:ascii="TimesLTStd-Roman" w:eastAsia="等线" w:hAnsi="TimesLTStd-Roman" w:cs="TimesLTStd-Roman"/>
                <w:b/>
                <w:spacing w:val="-2"/>
                <w:lang w:eastAsia="zh-CN"/>
              </w:rPr>
              <w:t>for</w:t>
            </w:r>
            <w:r w:rsidRPr="00D2140A">
              <w:rPr>
                <w:rFonts w:ascii="TimesLTStd-Roman" w:eastAsia="等线" w:hAnsi="TimesLTStd-Roman" w:cs="TimesLTStd-Roman"/>
                <w:spacing w:val="-2"/>
                <w:lang w:eastAsia="zh-CN"/>
              </w:rPr>
              <w:t xml:space="preserve"> each </w:t>
            </w:r>
            <w:r w:rsidRPr="00D2140A">
              <w:rPr>
                <w:rFonts w:ascii="TimesLTStd-Roman" w:eastAsia="等线" w:hAnsi="TimesLTStd-Roman" w:cs="TimesLTStd-Roman"/>
                <w:i/>
                <w:spacing w:val="-2"/>
                <w:lang w:eastAsia="zh-CN"/>
              </w:rPr>
              <w:t>c</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le</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b/>
                <w:spacing w:val="-2"/>
                <w:lang w:eastAsia="zh-CN"/>
              </w:rPr>
              <w:t>do</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12.        </w:t>
            </w:r>
            <w:r w:rsidRPr="00D2140A">
              <w:rPr>
                <w:rFonts w:ascii="TimesLTStd-Roman" w:eastAsia="等线" w:hAnsi="TimesLTStd-Roman" w:cs="TimesLTStd-Roman"/>
                <w:b/>
                <w:spacing w:val="-2"/>
                <w:lang w:eastAsia="zh-CN"/>
              </w:rPr>
              <w:t xml:space="preserve">             if</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eastAsia="zh-CN"/>
              </w:rPr>
              <w:t>c</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b/>
                <w:spacing w:val="-2"/>
                <w:lang w:val="en" w:eastAsia="zh-CN"/>
              </w:rPr>
              <w:t xml:space="preserve"> </w:t>
            </w:r>
            <w:r w:rsidRPr="00D2140A">
              <w:rPr>
                <w:rFonts w:ascii="TimesLTStd-Roman" w:eastAsia="等线" w:hAnsi="TimesLTStd-Roman" w:cs="TimesLTStd-Roman"/>
                <w:spacing w:val="-2"/>
                <w:lang w:eastAsia="zh-CN"/>
              </w:rPr>
              <w:t>and</w:t>
            </w:r>
            <w:r w:rsidRPr="00D2140A">
              <w:rPr>
                <w:rFonts w:ascii="TimesLTStd-Roman" w:eastAsia="等线" w:hAnsi="TimesLTStd-Roman" w:cs="TimesLTStd-Roman"/>
                <w:b/>
                <w:spacing w:val="-2"/>
                <w:lang w:eastAsia="zh-CN"/>
              </w:rPr>
              <w:t xml:space="preserve"> </w:t>
            </w:r>
            <w:r w:rsidRPr="00D2140A">
              <w:rPr>
                <w:rFonts w:ascii="TimesLTStd-Roman" w:eastAsia="等线" w:hAnsi="TimesLTStd-Roman" w:cs="TimesLTStd-Roman"/>
                <w:i/>
                <w:spacing w:val="-2"/>
                <w:vertAlign w:val="superscript"/>
                <w:lang w:val="en" w:eastAsia="zh-CN"/>
              </w:rPr>
              <w:t xml:space="preserve"> </w:t>
            </w:r>
            <w:r w:rsidRPr="00D2140A">
              <w:rPr>
                <w:rFonts w:ascii="TimesLTStd-Roman" w:eastAsia="等线" w:hAnsi="TimesLTStd-Roman" w:cs="TimesLTStd-Roman"/>
                <w:i/>
                <w:spacing w:val="-2"/>
                <w:lang w:val="en" w:eastAsia="zh-CN"/>
              </w:rPr>
              <w:t>num</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eastAsia="zh-CN"/>
              </w:rPr>
              <w:t>c</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num</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f </w:t>
            </w:r>
            <w:r w:rsidRPr="00D2140A">
              <w:rPr>
                <w:rFonts w:ascii="TimesLTStd-Roman" w:eastAsia="等线" w:hAnsi="TimesLTStd-Roman" w:cs="TimesLTStd-Roman"/>
                <w:spacing w:val="-2"/>
                <w:sz w:val="15"/>
                <w:vertAlign w:val="subscript"/>
                <w:lang w:val="en" w:eastAsia="zh-CN"/>
              </w:rPr>
              <w:t>2</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b/>
                <w:spacing w:val="-2"/>
                <w:lang w:eastAsia="zh-CN"/>
              </w:rPr>
              <w:t>then</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13.                        </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lang w:eastAsia="zh-CN"/>
              </w:rPr>
              <w:t xml:space="preserve"> + 1;</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14.                     </w:t>
            </w:r>
            <w:r w:rsidRPr="00D2140A">
              <w:rPr>
                <w:rFonts w:ascii="TimesLTStd-Roman" w:eastAsia="等线" w:hAnsi="TimesLTStd-Roman" w:cs="TimesLTStd-Roman"/>
                <w:b/>
                <w:spacing w:val="-2"/>
                <w:lang w:eastAsia="zh-CN"/>
              </w:rPr>
              <w:t>end if</w:t>
            </w:r>
            <w:r w:rsidRPr="00D2140A">
              <w:rPr>
                <w:rFonts w:ascii="TimesLTStd-Roman" w:eastAsia="等线" w:hAnsi="TimesLTStd-Roman" w:cs="TimesLTStd-Roman"/>
                <w:spacing w:val="-2"/>
                <w:lang w:eastAsia="zh-CN"/>
              </w:rPr>
              <w:t xml:space="preserve"> </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15.          </w:t>
            </w:r>
            <w:r w:rsidRPr="00D2140A">
              <w:rPr>
                <w:rFonts w:ascii="TimesLTStd-Roman" w:eastAsia="等线" w:hAnsi="TimesLTStd-Roman" w:cs="TimesLTStd-Roman"/>
                <w:b/>
                <w:spacing w:val="-2"/>
                <w:lang w:eastAsia="zh-CN"/>
              </w:rPr>
              <w:t xml:space="preserve">          end for</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16.                   </w:t>
            </w:r>
            <w:r w:rsidRPr="00D2140A">
              <w:rPr>
                <w:rFonts w:ascii="TimesLTStd-Roman" w:eastAsia="等线" w:hAnsi="TimesLTStd-Roman" w:cs="TimesLTStd-Roman"/>
                <w:b/>
                <w:spacing w:val="-2"/>
                <w:lang w:eastAsia="zh-CN"/>
              </w:rPr>
              <w:t>end if</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17.    </w:t>
            </w:r>
            <w:r w:rsidRPr="00D2140A">
              <w:rPr>
                <w:rFonts w:ascii="TimesLTStd-Roman" w:eastAsia="等线" w:hAnsi="TimesLTStd-Roman" w:cs="TimesLTStd-Roman"/>
                <w:b/>
                <w:spacing w:val="-2"/>
                <w:lang w:eastAsia="zh-CN"/>
              </w:rPr>
              <w:t xml:space="preserve">             end if</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b/>
                <w:spacing w:val="-2"/>
                <w:lang w:eastAsia="zh-CN"/>
              </w:rPr>
            </w:pPr>
            <w:r w:rsidRPr="00D2140A">
              <w:rPr>
                <w:rFonts w:ascii="TimesLTStd-Roman" w:eastAsia="等线" w:hAnsi="TimesLTStd-Roman" w:cs="TimesLTStd-Roman"/>
                <w:spacing w:val="-2"/>
                <w:lang w:eastAsia="zh-CN"/>
              </w:rPr>
              <w:t xml:space="preserve">18.               </w:t>
            </w:r>
            <w:r w:rsidRPr="00D2140A">
              <w:rPr>
                <w:rFonts w:ascii="TimesLTStd-Roman" w:eastAsia="等线" w:hAnsi="TimesLTStd-Roman" w:cs="TimesLTStd-Roman"/>
                <w:b/>
                <w:spacing w:val="-2"/>
                <w:lang w:eastAsia="zh-CN"/>
              </w:rPr>
              <w:t>end for</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b/>
                <w:spacing w:val="-2"/>
                <w:lang w:eastAsia="zh-CN"/>
              </w:rPr>
            </w:pPr>
            <w:r w:rsidRPr="00D2140A">
              <w:rPr>
                <w:rFonts w:ascii="TimesLTStd-Roman" w:eastAsia="等线" w:hAnsi="TimesLTStd-Roman" w:cs="TimesLTStd-Roman"/>
                <w:spacing w:val="-2"/>
                <w:lang w:eastAsia="zh-CN"/>
              </w:rPr>
              <w:t>19.</w:t>
            </w:r>
            <w:r w:rsidRPr="00D2140A">
              <w:rPr>
                <w:rFonts w:ascii="TimesLTStd-Roman" w:eastAsia="等线" w:hAnsi="TimesLTStd-Roman" w:cs="TimesLTStd-Roman"/>
                <w:b/>
                <w:spacing w:val="-2"/>
                <w:lang w:eastAsia="zh-CN"/>
              </w:rPr>
              <w:t xml:space="preserve">             end if</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b/>
                <w:spacing w:val="-2"/>
                <w:lang w:eastAsia="zh-CN"/>
              </w:rPr>
            </w:pPr>
            <w:r w:rsidRPr="00D2140A">
              <w:rPr>
                <w:rFonts w:ascii="TimesLTStd-Roman" w:eastAsia="等线" w:hAnsi="TimesLTStd-Roman" w:cs="TimesLTStd-Roman"/>
                <w:spacing w:val="-2"/>
                <w:lang w:eastAsia="zh-CN"/>
              </w:rPr>
              <w:t xml:space="preserve">20. </w:t>
            </w:r>
            <w:r w:rsidRPr="00D2140A">
              <w:rPr>
                <w:rFonts w:ascii="TimesLTStd-Roman" w:eastAsia="等线" w:hAnsi="TimesLTStd-Roman" w:cs="TimesLTStd-Roman"/>
                <w:b/>
                <w:spacing w:val="-2"/>
                <w:lang w:eastAsia="zh-CN"/>
              </w:rPr>
              <w:t xml:space="preserve">          end for</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b/>
                <w:spacing w:val="-2"/>
                <w:lang w:eastAsia="zh-CN"/>
              </w:rPr>
            </w:pPr>
            <w:r w:rsidRPr="00D2140A">
              <w:rPr>
                <w:rFonts w:ascii="TimesLTStd-Roman" w:eastAsia="等线" w:hAnsi="TimesLTStd-Roman" w:cs="TimesLTStd-Roman"/>
                <w:spacing w:val="-2"/>
                <w:lang w:eastAsia="zh-CN"/>
              </w:rPr>
              <w:t xml:space="preserve">21. </w:t>
            </w:r>
            <w:r w:rsidRPr="00D2140A">
              <w:rPr>
                <w:rFonts w:ascii="TimesLTStd-Roman" w:eastAsia="等线" w:hAnsi="TimesLTStd-Roman" w:cs="TimesLTStd-Roman"/>
                <w:b/>
                <w:spacing w:val="-2"/>
                <w:lang w:eastAsia="zh-CN"/>
              </w:rPr>
              <w:t xml:space="preserve">        end if</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b/>
                <w:spacing w:val="-2"/>
                <w:lang w:eastAsia="zh-CN"/>
              </w:rPr>
            </w:pPr>
            <w:r w:rsidRPr="00D2140A">
              <w:rPr>
                <w:rFonts w:ascii="TimesLTStd-Roman" w:eastAsia="等线" w:hAnsi="TimesLTStd-Roman" w:cs="TimesLTStd-Roman"/>
                <w:spacing w:val="-2"/>
                <w:lang w:eastAsia="zh-CN"/>
              </w:rPr>
              <w:t xml:space="preserve">22. </w:t>
            </w:r>
            <w:r w:rsidRPr="00D2140A">
              <w:rPr>
                <w:rFonts w:ascii="TimesLTStd-Roman" w:eastAsia="等线" w:hAnsi="TimesLTStd-Roman" w:cs="TimesLTStd-Roman"/>
                <w:b/>
                <w:spacing w:val="-2"/>
                <w:lang w:eastAsia="zh-CN"/>
              </w:rPr>
              <w:t xml:space="preserve">    end for</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eastAsia="zh-CN"/>
              </w:rPr>
              <w:t xml:space="preserve">23. </w:t>
            </w:r>
            <w:r w:rsidRPr="00D2140A">
              <w:rPr>
                <w:rFonts w:ascii="TimesLTStd-Roman" w:eastAsia="等线" w:hAnsi="TimesLTStd-Roman" w:cs="TimesLTStd-Roman"/>
                <w:b/>
                <w:spacing w:val="-2"/>
                <w:lang w:eastAsia="zh-CN"/>
              </w:rPr>
              <w:t xml:space="preserve">       </w:t>
            </w:r>
            <w:r w:rsidRPr="00D2140A">
              <w:rPr>
                <w:rFonts w:ascii="TimesLTStd-Roman" w:eastAsia="等线" w:hAnsi="TimesLTStd-Roman" w:cs="TimesLTStd-Roman"/>
                <w:i/>
                <w:spacing w:val="-2"/>
                <w:lang w:val="en" w:eastAsia="zh-CN"/>
              </w:rPr>
              <w:t xml:space="preserve"> Extended-support</w:t>
            </w:r>
            <w:r w:rsidRPr="00D2140A">
              <w:rPr>
                <w:rFonts w:ascii="TimesLTStd-Roman" w:eastAsia="等线" w:hAnsi="TimesLTStd-Roman" w:cs="TimesLTStd-Roman"/>
                <w:spacing w:val="-2"/>
                <w:lang w:val="en" w:eastAsia="zh-CN"/>
              </w:rPr>
              <w:t>(</w:t>
            </w:r>
            <w:r w:rsidRPr="00D2140A">
              <w:rPr>
                <w:rFonts w:ascii="Sylfaen" w:eastAsia="等线" w:hAnsi="Sylfae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24.         </w:t>
            </w:r>
            <w:r w:rsidRPr="00D2140A">
              <w:rPr>
                <w:rFonts w:ascii="TimesLTStd-Roman" w:eastAsia="等线" w:hAnsi="TimesLTStd-Roman" w:cs="TimesLTStd-Roman"/>
                <w:i/>
                <w:spacing w:val="-2"/>
                <w:lang w:val="en" w:eastAsia="zh-CN"/>
              </w:rPr>
              <w:t>Extended-confidence</w:t>
            </w:r>
            <w:r w:rsidRPr="00D2140A">
              <w:rPr>
                <w:rFonts w:ascii="TimesLTStd-Roman" w:eastAsia="等线" w:hAnsi="TimesLTStd-Roman" w:cs="TimesLTStd-Roman"/>
                <w:spacing w:val="-2"/>
                <w:lang w:val="en" w:eastAsia="zh-CN"/>
              </w:rPr>
              <w:t xml:space="preserve"> (</w:t>
            </w:r>
            <w:r w:rsidRPr="00D2140A">
              <w:rPr>
                <w:rFonts w:ascii="Sylfaen" w:eastAsia="等线" w:hAnsi="Sylfae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i/>
                <w:spacing w:val="-2"/>
                <w:vertAlign w:val="subscript"/>
                <w:lang w:val="en" w:eastAsia="zh-CN"/>
              </w:rPr>
              <w:t>X</w:t>
            </w:r>
            <w:r w:rsidRPr="00D2140A">
              <w:rPr>
                <w:rFonts w:ascii="TimesLTStd-Roman" w:eastAsia="等线" w:hAnsi="TimesLTStd-Roman" w:cs="TimesLTStd-Roman"/>
                <w:spacing w:val="-2"/>
                <w:vertAlign w:val="subscript"/>
                <w:lang w:val="en" w:eastAsia="zh-CN"/>
              </w:rPr>
              <w:softHyphen/>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25.     </w:t>
            </w:r>
            <w:r w:rsidRPr="00D2140A">
              <w:rPr>
                <w:rFonts w:ascii="TimesLTStd-Roman" w:eastAsia="等线" w:hAnsi="TimesLTStd-Roman" w:cs="TimesLTStd-Roman"/>
                <w:b/>
                <w:spacing w:val="-2"/>
                <w:lang w:eastAsia="zh-CN"/>
              </w:rPr>
              <w:t>if</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Extended-support</w:t>
            </w:r>
            <w:r w:rsidRPr="00D2140A">
              <w:rPr>
                <w:rFonts w:ascii="TimesLTStd-Roman" w:eastAsia="等线" w:hAnsi="TimesLTStd-Roman" w:cs="TimesLTStd-Roman"/>
                <w:spacing w:val="-2"/>
                <w:lang w:val="en" w:eastAsia="zh-CN"/>
              </w:rPr>
              <w:t>(</w:t>
            </w:r>
            <w:r w:rsidRPr="00D2140A">
              <w:rPr>
                <w:rFonts w:ascii="Sylfaen" w:eastAsia="等线" w:hAnsi="Sylfae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3E"/>
            </w:r>
            <w:r w:rsidRPr="00D2140A">
              <w:rPr>
                <w:rFonts w:ascii="TimesLTStd-Roman" w:eastAsia="等线" w:hAnsi="TimesLTStd-Roman" w:cs="TimesLTStd-Roman"/>
                <w:spacing w:val="-2"/>
                <w:lang w:val="en" w:eastAsia="zh-CN"/>
              </w:rPr>
              <w:t xml:space="preserve"> 0 and</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Extended-confidence</w:t>
            </w:r>
            <w:r w:rsidRPr="00D2140A">
              <w:rPr>
                <w:rFonts w:ascii="TimesLTStd-Roman" w:eastAsia="等线" w:hAnsi="TimesLTStd-Roman" w:cs="TimesLTStd-Roman"/>
                <w:spacing w:val="-2"/>
                <w:lang w:val="en" w:eastAsia="zh-CN"/>
              </w:rPr>
              <w:t xml:space="preserve"> (</w:t>
            </w:r>
            <w:r w:rsidRPr="00D2140A">
              <w:rPr>
                <w:rFonts w:ascii="Sylfaen" w:eastAsia="等线" w:hAnsi="Sylfae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 1</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b/>
                <w:spacing w:val="-2"/>
                <w:lang w:eastAsia="zh-CN"/>
              </w:rPr>
              <w:t>then</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eastAsia="zh-CN"/>
              </w:rPr>
              <w:t xml:space="preserve">26.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等线" w:hAnsi="TimesLTStd-Roman" w:cs="TimesLTStd-Roman"/>
                <w:spacing w:val="-2"/>
                <w:vertAlign w:val="subscript"/>
                <w:lang w:val="en" w:eastAsia="zh-CN"/>
              </w:rPr>
              <w:t xml:space="preserve"> </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sz w:val="15"/>
                <w:vertAlign w:val="superscript"/>
                <w:lang w:val="en" w:eastAsia="zh-CN"/>
              </w:rPr>
              <w:t>1</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lang w:val="en" w:eastAsia="zh-CN"/>
              </w:rPr>
              <w:sym w:font="Symbol" w:char="F0D9"/>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sym w:font="Symbol" w:char="F067"/>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vertAlign w:val="subscript"/>
                <w:lang w:val="en" w:eastAsia="zh-CN"/>
              </w:rPr>
              <w:t xml:space="preserve"> </w:t>
            </w:r>
            <w:r w:rsidRPr="00D2140A">
              <w:rPr>
                <w:rFonts w:ascii="TimesLTStd-Roman" w:eastAsia="等线" w:hAnsi="TimesLTStd-Roman" w:cs="TimesLTStd-Roman"/>
                <w:spacing w:val="-2"/>
                <w:lang w:val="en" w:eastAsia="zh-CN"/>
              </w:rPr>
              <w:sym w:font="Symbol" w:char="F0DE"/>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sz w:val="15"/>
                <w:vertAlign w:val="superscript"/>
                <w:lang w:val="en" w:eastAsia="zh-CN"/>
              </w:rPr>
              <w:t>2</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27.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pre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pre</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sz w:val="15"/>
                <w:vertAlign w:val="superscript"/>
                <w:lang w:val="en" w:eastAsia="zh-CN"/>
              </w:rPr>
              <w:t>1</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lang w:val="en" w:eastAsia="zh-CN"/>
              </w:rPr>
              <w:sym w:font="Symbol" w:char="F0D9"/>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sym w:font="Symbol" w:char="F067"/>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28.         </w:t>
            </w:r>
            <w:r w:rsidRPr="00D2140A">
              <w:rPr>
                <w:rFonts w:ascii="TimesLTStd-Roman" w:eastAsia="等线" w:hAnsi="TimesLTStd-Roman" w:cs="TimesLTStd-Roman"/>
                <w:i/>
                <w:spacing w:val="-2"/>
                <w:lang w:val="en" w:eastAsia="zh-CN"/>
              </w:rPr>
              <w:t>R</w:t>
            </w:r>
            <w:r w:rsidRPr="00D2140A">
              <w:rPr>
                <w:rFonts w:ascii="TimesLTStd-Roman" w:eastAsia="等线" w:hAnsi="TimesLTStd-Roman" w:cs="TimesLTStd-Roman"/>
                <w:i/>
                <w:spacing w:val="-2"/>
                <w:lang w:val="en" w:eastAsia="zh-CN"/>
              </w:rPr>
              <w:softHyphen/>
              <w:t>_</w:t>
            </w:r>
            <w:r w:rsidRPr="00D2140A">
              <w:rPr>
                <w:rFonts w:ascii="TimesLTStd-Roman" w:eastAsia="等线" w:hAnsi="TimesLTStd-Roman" w:cs="TimesLTStd-Roman"/>
                <w:i/>
                <w:spacing w:val="-2"/>
                <w:vertAlign w:val="subscript"/>
                <w:lang w:val="en" w:eastAsia="zh-CN"/>
              </w:rPr>
              <w:t>pos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R</w:t>
            </w:r>
            <w:r w:rsidRPr="00D2140A">
              <w:rPr>
                <w:rFonts w:ascii="TimesLTStd-Roman" w:eastAsia="等线" w:hAnsi="TimesLTStd-Roman" w:cs="TimesLTStd-Roman"/>
                <w:i/>
                <w:spacing w:val="-2"/>
                <w:lang w:val="en" w:eastAsia="zh-CN"/>
              </w:rPr>
              <w:softHyphen/>
              <w:t>_</w:t>
            </w:r>
            <w:r w:rsidRPr="00D2140A">
              <w:rPr>
                <w:rFonts w:ascii="TimesLTStd-Roman" w:eastAsia="等线" w:hAnsi="TimesLTStd-Roman" w:cs="TimesLTStd-Roman"/>
                <w:i/>
                <w:spacing w:val="-2"/>
                <w:vertAlign w:val="subscript"/>
                <w:lang w:val="en" w:eastAsia="zh-CN"/>
              </w:rPr>
              <w:t>pos</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sz w:val="15"/>
                <w:vertAlign w:val="superscript"/>
                <w:lang w:val="en" w:eastAsia="zh-CN"/>
              </w:rPr>
              <w:t>2</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b/>
                <w:spacing w:val="-2"/>
                <w:lang w:eastAsia="zh-CN"/>
              </w:rPr>
            </w:pPr>
            <w:r w:rsidRPr="00D2140A">
              <w:rPr>
                <w:rFonts w:ascii="TimesLTStd-Roman" w:eastAsia="等线" w:hAnsi="TimesLTStd-Roman" w:cs="TimesLTStd-Roman"/>
                <w:spacing w:val="-2"/>
                <w:lang w:val="en" w:eastAsia="zh-CN"/>
              </w:rPr>
              <w:t xml:space="preserve">29.     </w:t>
            </w:r>
            <w:r w:rsidRPr="00D2140A">
              <w:rPr>
                <w:rFonts w:ascii="TimesLTStd-Roman" w:eastAsia="等线" w:hAnsi="TimesLTStd-Roman" w:cs="TimesLTStd-Roman"/>
                <w:b/>
                <w:spacing w:val="-2"/>
                <w:lang w:eastAsia="zh-CN"/>
              </w:rPr>
              <w:t>end if</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30.</w:t>
            </w:r>
            <w:r w:rsidRPr="00D2140A">
              <w:rPr>
                <w:rFonts w:ascii="TimesLTStd-Roman" w:eastAsia="等线" w:hAnsi="TimesLTStd-Roman" w:cs="TimesLTStd-Roman"/>
                <w:b/>
                <w:spacing w:val="-2"/>
                <w:lang w:eastAsia="zh-CN"/>
              </w:rPr>
              <w:t xml:space="preserve">       </w:t>
            </w:r>
            <w:r w:rsidRPr="00D2140A">
              <w:rPr>
                <w:rFonts w:ascii="TimesLTStd-Roman" w:eastAsia="等线" w:hAnsi="TimesLTStd-Roman" w:cs="TimesLTStd-Roman"/>
                <w:i/>
                <w:spacing w:val="-2"/>
                <w:lang w:val="en" w:eastAsia="zh-CN"/>
              </w:rPr>
              <w:t xml:space="preserve"> N</w:t>
            </w:r>
            <w:r w:rsidRPr="00D2140A">
              <w:rPr>
                <w:rFonts w:ascii="TimesLTStd-Roman" w:eastAsia="等线" w:hAnsi="TimesLTStd-Roman" w:cs="TimesLTStd-Roman"/>
                <w:i/>
                <w:spacing w:val="-2"/>
                <w:vertAlign w:val="subscript"/>
                <w:lang w:val="en" w:eastAsia="zh-CN"/>
              </w:rPr>
              <w:t>X</w:t>
            </w:r>
            <w:r w:rsidRPr="00D2140A">
              <w:rPr>
                <w:rFonts w:ascii="TimesLTStd-Roman" w:eastAsia="等线" w:hAnsi="TimesLTStd-Roman" w:cs="TimesLTStd-Roman"/>
                <w:spacing w:val="-2"/>
                <w:vertAlign w:val="subscript"/>
                <w:lang w:val="en" w:eastAsia="zh-CN"/>
              </w:rPr>
              <w:softHyphen/>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0</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AC"/>
            </w:r>
            <w:r w:rsidRPr="00D2140A">
              <w:rPr>
                <w:rFonts w:ascii="TimesLTStd-Roman" w:eastAsia="等线" w:hAnsi="TimesLTStd-Roman" w:cs="TimesLTStd-Roman"/>
                <w:spacing w:val="-2"/>
                <w:lang w:eastAsia="zh-CN"/>
              </w:rPr>
              <w:t xml:space="preserve"> 0;</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31. </w:t>
            </w:r>
            <w:r w:rsidRPr="00D2140A">
              <w:rPr>
                <w:rFonts w:ascii="TimesLTStd-Roman" w:eastAsia="等线" w:hAnsi="TimesLTStd-Roman" w:cs="TimesLTStd-Roman"/>
                <w:b/>
                <w:spacing w:val="-2"/>
                <w:lang w:eastAsia="zh-CN"/>
              </w:rPr>
              <w:t>end for</w:t>
            </w:r>
          </w:p>
          <w:p w:rsidR="00D2140A" w:rsidRPr="00D2140A" w:rsidRDefault="00D2140A" w:rsidP="00D2140A">
            <w:pPr>
              <w:suppressAutoHyphens/>
              <w:autoSpaceDE w:val="0"/>
              <w:autoSpaceDN w:val="0"/>
              <w:adjustRightInd w:val="0"/>
              <w:spacing w:line="240" w:lineRule="exact"/>
              <w:ind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 xml:space="preserve">32.  </w:t>
            </w:r>
            <w:r w:rsidRPr="00D2140A">
              <w:rPr>
                <w:rFonts w:ascii="TimesLTStd-Roman" w:eastAsia="等线" w:hAnsi="TimesLTStd-Roman" w:cs="TimesLTStd-Roman"/>
                <w:b/>
                <w:spacing w:val="-2"/>
                <w:lang w:eastAsia="zh-CN"/>
              </w:rPr>
              <w:t xml:space="preserve">return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pre</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R</w:t>
            </w:r>
            <w:r w:rsidRPr="00D2140A">
              <w:rPr>
                <w:rFonts w:ascii="TimesLTStd-Roman" w:eastAsia="等线" w:hAnsi="TimesLTStd-Roman" w:cs="TimesLTStd-Roman"/>
                <w:i/>
                <w:spacing w:val="-2"/>
                <w:lang w:val="en" w:eastAsia="zh-CN"/>
              </w:rPr>
              <w:softHyphen/>
              <w:t>_</w:t>
            </w:r>
            <w:r w:rsidRPr="00D2140A">
              <w:rPr>
                <w:rFonts w:ascii="TimesLTStd-Roman" w:eastAsia="等线" w:hAnsi="TimesLTStd-Roman" w:cs="TimesLTStd-Roman"/>
                <w:i/>
                <w:spacing w:val="-2"/>
                <w:vertAlign w:val="subscript"/>
                <w:lang w:val="en" w:eastAsia="zh-CN"/>
              </w:rPr>
              <w:t>pos</w:t>
            </w:r>
          </w:p>
        </w:tc>
      </w:tr>
    </w:tbl>
    <w:p w:rsidR="00D2140A" w:rsidRPr="00D2140A" w:rsidRDefault="00D2140A" w:rsidP="00D2140A">
      <w:pPr>
        <w:suppressAutoHyphens/>
        <w:autoSpaceDE w:val="0"/>
        <w:autoSpaceDN w:val="0"/>
        <w:adjustRightInd w:val="0"/>
        <w:spacing w:before="260"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eastAsia="zh-CN"/>
        </w:rPr>
        <w:t>In A</w:t>
      </w:r>
      <w:r w:rsidRPr="00D2140A">
        <w:rPr>
          <w:rFonts w:ascii="TimesLTStd-Roman" w:eastAsia="等线" w:hAnsi="TimesLTStd-Roman" w:cs="TimesLTStd-Roman"/>
          <w:spacing w:val="-2"/>
        </w:rPr>
        <w:t>lgorithm</w:t>
      </w:r>
      <w:r w:rsidRPr="00D2140A">
        <w:rPr>
          <w:rFonts w:ascii="TimesLTStd-Roman" w:eastAsia="等线" w:hAnsi="TimesLTStd-Roman" w:cs="TimesLTStd-Roman"/>
          <w:spacing w:val="-2"/>
          <w:lang w:eastAsia="zh-CN"/>
        </w:rPr>
        <w:t xml:space="preserve"> 6, step 1 initializes variable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pre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eastAsia="zh-CN"/>
        </w:rPr>
        <w:t>R</w:t>
      </w:r>
      <w:r w:rsidRPr="00D2140A">
        <w:rPr>
          <w:rFonts w:ascii="TimesLTStd-Roman" w:eastAsia="等线" w:hAnsi="TimesLTStd-Roman" w:cs="TimesLTStd-Roman"/>
          <w:i/>
          <w:spacing w:val="-2"/>
          <w:lang w:eastAsia="zh-CN"/>
        </w:rPr>
        <w:softHyphen/>
      </w:r>
      <w:r w:rsidRPr="00D2140A">
        <w:rPr>
          <w:rFonts w:ascii="TimesLTStd-Roman" w:eastAsia="等线" w:hAnsi="TimesLTStd-Roman" w:cs="TimesLTStd-Roman"/>
          <w:i/>
          <w:spacing w:val="-2"/>
          <w:lang w:val="en" w:eastAsia="zh-CN"/>
        </w:rPr>
        <w:t>_</w:t>
      </w:r>
      <w:r w:rsidRPr="00D2140A">
        <w:rPr>
          <w:rFonts w:ascii="TimesLTStd-Roman" w:eastAsia="等线" w:hAnsi="TimesLTStd-Roman" w:cs="TimesLTStd-Roman"/>
          <w:i/>
          <w:spacing w:val="-2"/>
          <w:vertAlign w:val="subscript"/>
          <w:lang w:val="en" w:eastAsia="zh-CN"/>
        </w:rPr>
        <w:t>pos</w:t>
      </w:r>
      <w:r w:rsidRPr="00D2140A">
        <w:rPr>
          <w:rFonts w:ascii="TimesLTStd-Roman" w:eastAsia="等线" w:hAnsi="TimesLTStd-Roman" w:cs="TimesLTStd-Roman"/>
          <w:spacing w:val="-2"/>
          <w:lang w:eastAsia="zh-CN"/>
        </w:rPr>
        <w:t xml:space="preserve">, </w:t>
      </w:r>
      <w:proofErr w:type="gramStart"/>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i/>
          <w:spacing w:val="-2"/>
          <w:vertAlign w:val="subscript"/>
          <w:lang w:val="en" w:eastAsia="zh-CN"/>
        </w:rPr>
        <w:t>X</w:t>
      </w:r>
      <w:r w:rsidRPr="00D2140A">
        <w:rPr>
          <w:rFonts w:ascii="TimesLTStd-Roman" w:eastAsia="等线" w:hAnsi="TimesLTStd-Roman" w:cs="TimesLTStd-Roman"/>
          <w:spacing w:val="-2"/>
          <w:vertAlign w:val="subscript"/>
          <w:lang w:val="en" w:eastAsia="zh-CN"/>
        </w:rPr>
        <w:softHyphen/>
      </w:r>
      <w:r w:rsidRPr="00D2140A">
        <w:rPr>
          <w:rFonts w:ascii="TimesLTStd-Roman" w:eastAsia="等线" w:hAnsi="TimesLTStd-Roman" w:cs="TimesLTStd-Roman"/>
          <w:spacing w:val="-2"/>
          <w:lang w:val="en" w:eastAsia="zh-CN"/>
        </w:rPr>
        <w:t>(</w:t>
      </w:r>
      <w:proofErr w:type="gramEnd"/>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t xml:space="preserve">and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Steps 2-9 indicate that the number of X of association pair </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occurrences in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is obtained, i.e., </w:t>
      </w:r>
      <w:proofErr w:type="gramStart"/>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i/>
          <w:spacing w:val="-2"/>
          <w:vertAlign w:val="subscript"/>
          <w:lang w:val="en" w:eastAsia="zh-CN"/>
        </w:rPr>
        <w:t>X</w:t>
      </w:r>
      <w:r w:rsidRPr="00D2140A">
        <w:rPr>
          <w:rFonts w:ascii="TimesLTStd-Roman" w:eastAsia="等线" w:hAnsi="TimesLTStd-Roman" w:cs="TimesLTStd-Roman"/>
          <w:spacing w:val="-2"/>
          <w:vertAlign w:val="subscript"/>
          <w:lang w:val="en" w:eastAsia="zh-CN"/>
        </w:rPr>
        <w:softHyphen/>
      </w:r>
      <w:r w:rsidRPr="00D2140A">
        <w:rPr>
          <w:rFonts w:ascii="TimesLTStd-Roman" w:eastAsia="等线" w:hAnsi="TimesLTStd-Roman" w:cs="TimesLTStd-Roman"/>
          <w:spacing w:val="-2"/>
          <w:lang w:val="en" w:eastAsia="zh-CN"/>
        </w:rPr>
        <w:t>(</w:t>
      </w:r>
      <w:proofErr w:type="gramEnd"/>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Steps 10-13 indicate that the number of association pair </w:t>
      </w:r>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occurrences in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is obtained, i.e., </w:t>
      </w:r>
      <w:proofErr w:type="gramStart"/>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ps</w:t>
      </w:r>
      <w:r w:rsidRPr="00D2140A">
        <w:rPr>
          <w:rFonts w:ascii="TimesLTStd-Roman" w:eastAsia="等线" w:hAnsi="TimesLTStd-Roman" w:cs="TimesLTStd-Roman"/>
          <w:spacing w:val="-2"/>
          <w:lang w:val="en" w:eastAsia="zh-CN"/>
        </w:rPr>
        <w:t>(</w:t>
      </w:r>
      <w:proofErr w:type="gramEnd"/>
      <w:r w:rsidRPr="00D2140A">
        <w:rPr>
          <w:rFonts w:ascii="TimesLTStd-Roman" w:eastAsia="等线" w:hAnsi="TimesLTStd-Roman" w:cs="TimesLTStd-Roman"/>
          <w:i/>
          <w:spacing w:val="-2"/>
          <w:lang w:val="en" w:eastAsia="zh-CN"/>
        </w:rPr>
        <w:sym w:font="Symbol" w:char="F077"/>
      </w:r>
      <w:r w:rsidRPr="00D2140A">
        <w:rPr>
          <w:rFonts w:ascii="TimesLTStd-Roman" w:eastAsia="等线" w:hAnsi="TimesLTStd-Roman" w:cs="TimesLTStd-Roman"/>
          <w:spacing w:val="-2"/>
          <w:lang w:val="en" w:eastAsia="zh-CN"/>
        </w:rPr>
        <w:t xml:space="preserve">). Steps 23-24 indicate that the values of </w:t>
      </w:r>
      <w:r w:rsidRPr="00D2140A">
        <w:rPr>
          <w:rFonts w:ascii="TimesLTStd-Roman" w:eastAsia="等线" w:hAnsi="TimesLTStd-Roman" w:cs="TimesLTStd-Roman"/>
          <w:i/>
          <w:spacing w:val="-2"/>
          <w:lang w:val="en" w:eastAsia="zh-CN"/>
        </w:rPr>
        <w:t>Extended-</w:t>
      </w:r>
      <w:proofErr w:type="gramStart"/>
      <w:r w:rsidRPr="00D2140A">
        <w:rPr>
          <w:rFonts w:ascii="TimesLTStd-Roman" w:eastAsia="等线" w:hAnsi="TimesLTStd-Roman" w:cs="TimesLTStd-Roman"/>
          <w:i/>
          <w:spacing w:val="-2"/>
          <w:lang w:val="en" w:eastAsia="zh-CN"/>
        </w:rPr>
        <w:t>support</w:t>
      </w:r>
      <w:r w:rsidRPr="00D2140A">
        <w:rPr>
          <w:rFonts w:ascii="TimesLTStd-Roman" w:eastAsia="等线" w:hAnsi="TimesLTStd-Roman" w:cs="TimesLTStd-Roman"/>
          <w:spacing w:val="-2"/>
          <w:lang w:val="en" w:eastAsia="zh-CN"/>
        </w:rPr>
        <w:t>(</w:t>
      </w:r>
      <w:proofErr w:type="gramEnd"/>
      <w:r w:rsidRPr="00D2140A">
        <w:rPr>
          <w:rFonts w:ascii="Sylfaen" w:eastAsia="等线" w:hAnsi="Sylfae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xml:space="preserve">) and </w:t>
      </w:r>
      <w:r w:rsidRPr="00D2140A">
        <w:rPr>
          <w:rFonts w:ascii="TimesLTStd-Roman" w:eastAsia="等线" w:hAnsi="TimesLTStd-Roman" w:cs="TimesLTStd-Roman"/>
          <w:i/>
          <w:spacing w:val="-2"/>
          <w:lang w:val="en" w:eastAsia="zh-CN"/>
        </w:rPr>
        <w:t>Extended-confidence</w:t>
      </w:r>
      <w:r w:rsidRPr="00D2140A">
        <w:rPr>
          <w:rFonts w:ascii="TimesLTStd-Roman" w:eastAsia="等线" w:hAnsi="TimesLTStd-Roman" w:cs="TimesLTStd-Roman"/>
          <w:spacing w:val="-2"/>
          <w:lang w:val="en" w:eastAsia="zh-CN"/>
        </w:rPr>
        <w:t>(</w:t>
      </w:r>
      <w:r w:rsidRPr="00D2140A">
        <w:rPr>
          <w:rFonts w:ascii="Sylfaen" w:eastAsia="等线" w:hAnsi="Sylfae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for each association pair</w:t>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i/>
          <w:spacing w:val="-2"/>
          <w:lang w:val="en" w:eastAsia="zh-CN"/>
        </w:rPr>
        <w:sym w:font="Symbol" w:char="F077"/>
      </w:r>
      <w:r w:rsidRPr="002855CE">
        <w:rPr>
          <w:rFonts w:ascii="TimesLTStd-Roman" w:eastAsia="等线" w:hAnsi="TimesLTStd-Roman" w:cs="TimesLTStd-Roman"/>
          <w:spacing w:val="-2"/>
          <w:lang w:val="en" w:eastAsia="zh-CN"/>
        </w:rPr>
        <w:t xml:space="preserve"> are obtained according to </w:t>
      </w:r>
      <w:r w:rsidRPr="002855CE">
        <w:rPr>
          <w:rFonts w:ascii="TimesLTStd-Roman" w:eastAsia="等线" w:hAnsi="TimesLTStd-Roman" w:cs="TimesLTStd-Roman"/>
          <w:i/>
          <w:spacing w:val="-2"/>
          <w:lang w:val="en" w:eastAsia="zh-CN"/>
        </w:rPr>
        <w:t>D</w:t>
      </w:r>
      <w:r w:rsidRPr="002855CE">
        <w:rPr>
          <w:rFonts w:ascii="TimesLTStd-Roman" w:eastAsia="等线" w:hAnsi="TimesLTStd-Roman" w:cs="TimesLTStd-Roman"/>
          <w:i/>
          <w:spacing w:val="-2"/>
          <w:lang w:val="en"/>
        </w:rPr>
        <w:t xml:space="preserve">efinition </w:t>
      </w:r>
      <w:r w:rsidRPr="002855CE">
        <w:rPr>
          <w:rFonts w:ascii="TimesLTStd-Roman" w:eastAsia="等线" w:hAnsi="TimesLTStd-Roman" w:cs="TimesLTStd-Roman"/>
          <w:i/>
          <w:spacing w:val="-2"/>
          <w:lang w:val="en" w:eastAsia="zh-CN"/>
        </w:rPr>
        <w:t>25</w:t>
      </w:r>
      <w:r w:rsidRPr="002855CE">
        <w:rPr>
          <w:rFonts w:ascii="TimesLTStd-Roman" w:eastAsia="等线" w:hAnsi="TimesLTStd-Roman" w:cs="TimesLTStd-Roman"/>
          <w:spacing w:val="-2"/>
          <w:lang w:val="en" w:eastAsia="zh-CN"/>
        </w:rPr>
        <w:t xml:space="preserve"> and </w:t>
      </w:r>
      <w:r w:rsidRPr="002855CE">
        <w:rPr>
          <w:rFonts w:ascii="TimesLTStd-Roman" w:eastAsia="等线" w:hAnsi="TimesLTStd-Roman" w:cs="TimesLTStd-Roman"/>
          <w:i/>
          <w:spacing w:val="-2"/>
          <w:lang w:val="en"/>
        </w:rPr>
        <w:t xml:space="preserve">Definition </w:t>
      </w:r>
      <w:r w:rsidRPr="002855CE">
        <w:rPr>
          <w:rFonts w:ascii="TimesLTStd-Roman" w:eastAsia="等线" w:hAnsi="TimesLTStd-Roman" w:cs="TimesLTStd-Roman"/>
          <w:i/>
          <w:spacing w:val="-2"/>
          <w:lang w:val="en" w:eastAsia="zh-CN"/>
        </w:rPr>
        <w:t>26</w:t>
      </w:r>
      <w:r w:rsidRPr="002855CE">
        <w:rPr>
          <w:rFonts w:ascii="TimesLTStd-Roman" w:eastAsia="等线" w:hAnsi="TimesLTStd-Roman" w:cs="TimesLTStd-Roman"/>
          <w:spacing w:val="-2"/>
          <w:lang w:val="en" w:eastAsia="zh-CN"/>
        </w:rPr>
        <w:t xml:space="preserve">. Steps 25-29 indicate that if </w:t>
      </w:r>
      <w:r w:rsidRPr="002855CE">
        <w:rPr>
          <w:rFonts w:ascii="TimesLTStd-Roman" w:eastAsia="等线" w:hAnsi="TimesLTStd-Roman" w:cs="TimesLTStd-Roman"/>
          <w:i/>
          <w:spacing w:val="-2"/>
          <w:lang w:val="en" w:eastAsia="zh-CN"/>
        </w:rPr>
        <w:t>Extended-support</w:t>
      </w:r>
      <w:r w:rsidRPr="002855CE">
        <w:rPr>
          <w:rFonts w:ascii="TimesLTStd-Roman" w:eastAsia="等线" w:hAnsi="TimesLTStd-Roman" w:cs="TimesLTStd-Roman"/>
          <w:spacing w:val="-2"/>
          <w:lang w:val="en" w:eastAsia="zh-CN"/>
        </w:rPr>
        <w:t>(</w:t>
      </w:r>
      <w:r w:rsidRPr="002855CE">
        <w:rPr>
          <w:rFonts w:ascii="Sylfaen" w:eastAsia="等线" w:hAnsi="Sylfaen" w:cs="TimesLTStd-Roman"/>
          <w:i/>
          <w:spacing w:val="-2"/>
          <w:lang w:val="en" w:eastAsia="zh-CN"/>
        </w:rPr>
        <w:t>M</w:t>
      </w:r>
      <w:r w:rsidRPr="002855CE">
        <w:rPr>
          <w:rFonts w:ascii="TimesLTStd-Roman" w:eastAsia="等线" w:hAnsi="TimesLTStd-Roman" w:cs="TimesLTStd-Roman"/>
          <w:i/>
          <w:spacing w:val="-2"/>
          <w:vertAlign w:val="subscript"/>
          <w:lang w:val="en" w:eastAsia="zh-CN"/>
        </w:rPr>
        <w:sym w:font="Symbol" w:char="F077"/>
      </w:r>
      <w:r w:rsidRPr="002855CE">
        <w:rPr>
          <w:rFonts w:ascii="TimesLTStd-Roman" w:eastAsia="等线" w:hAnsi="TimesLTStd-Roman" w:cs="TimesLTStd-Roman"/>
          <w:spacing w:val="-2"/>
          <w:lang w:val="en" w:eastAsia="zh-CN"/>
        </w:rPr>
        <w:t xml:space="preserve">) </w:t>
      </w:r>
      <w:r w:rsidRPr="002855CE">
        <w:rPr>
          <w:rFonts w:ascii="TimesLTStd-Roman" w:eastAsia="等线" w:hAnsi="TimesLTStd-Roman" w:cs="TimesLTStd-Roman"/>
          <w:spacing w:val="-2"/>
          <w:lang w:val="en" w:eastAsia="zh-CN"/>
        </w:rPr>
        <w:sym w:font="Symbol" w:char="F03E"/>
      </w:r>
      <w:r w:rsidRPr="002855CE">
        <w:rPr>
          <w:rFonts w:ascii="TimesLTStd-Roman" w:eastAsia="等线" w:hAnsi="TimesLTStd-Roman" w:cs="TimesLTStd-Roman"/>
          <w:spacing w:val="-2"/>
          <w:lang w:val="en" w:eastAsia="zh-CN"/>
        </w:rPr>
        <w:t xml:space="preserve"> 0 and </w:t>
      </w:r>
      <w:r w:rsidRPr="002855CE">
        <w:rPr>
          <w:rFonts w:ascii="TimesLTStd-Roman" w:eastAsia="等线" w:hAnsi="TimesLTStd-Roman" w:cs="TimesLTStd-Roman"/>
          <w:i/>
          <w:spacing w:val="-2"/>
          <w:lang w:val="en" w:eastAsia="zh-CN"/>
        </w:rPr>
        <w:t>Extended-confidence</w:t>
      </w:r>
      <w:r w:rsidRPr="002855CE">
        <w:rPr>
          <w:rFonts w:ascii="TimesLTStd-Roman" w:eastAsia="等线" w:hAnsi="TimesLTStd-Roman" w:cs="TimesLTStd-Roman"/>
          <w:spacing w:val="-2"/>
          <w:lang w:val="en" w:eastAsia="zh-CN"/>
        </w:rPr>
        <w:t>(</w:t>
      </w:r>
      <w:r w:rsidRPr="002855CE">
        <w:rPr>
          <w:rFonts w:ascii="Sylfaen" w:eastAsia="等线" w:hAnsi="Sylfaen" w:cs="TimesLTStd-Roman"/>
          <w:i/>
          <w:spacing w:val="-2"/>
          <w:lang w:val="en" w:eastAsia="zh-CN"/>
        </w:rPr>
        <w:t>M</w:t>
      </w:r>
      <w:r w:rsidRPr="002855CE">
        <w:rPr>
          <w:rFonts w:ascii="TimesLTStd-Roman" w:eastAsia="等线" w:hAnsi="TimesLTStd-Roman" w:cs="TimesLTStd-Roman"/>
          <w:i/>
          <w:spacing w:val="-2"/>
          <w:vertAlign w:val="subscript"/>
          <w:lang w:val="en" w:eastAsia="zh-CN"/>
        </w:rPr>
        <w:sym w:font="Symbol" w:char="F077"/>
      </w:r>
      <w:r w:rsidRPr="002855CE">
        <w:rPr>
          <w:rFonts w:ascii="TimesLTStd-Roman" w:eastAsia="等线" w:hAnsi="TimesLTStd-Roman" w:cs="TimesLTStd-Roman"/>
          <w:spacing w:val="-2"/>
          <w:lang w:val="en" w:eastAsia="zh-CN"/>
        </w:rPr>
        <w:t>)</w:t>
      </w:r>
      <w:r w:rsidRPr="00D2140A">
        <w:rPr>
          <w:rFonts w:ascii="TimesLTStd-Roman" w:eastAsia="等线" w:hAnsi="TimesLTStd-Roman" w:cs="TimesLTStd-Roman"/>
          <w:color w:val="000000"/>
          <w:spacing w:val="-2"/>
          <w:lang w:val="en" w:eastAsia="zh-CN"/>
        </w:rPr>
        <w:t xml:space="preserve"> = 1 are satisfied, the set of association rules </w:t>
      </w:r>
      <w:r w:rsidRPr="00D2140A">
        <w:rPr>
          <w:rFonts w:ascii="TimesLTStd-Roman" w:eastAsia="等线" w:hAnsi="TimesLTStd-Roman" w:cs="TimesLTStd-Roman"/>
          <w:i/>
          <w:color w:val="000000"/>
          <w:spacing w:val="-2"/>
          <w:lang w:val="en" w:eastAsia="zh-CN"/>
        </w:rPr>
        <w:sym w:font="Symbol" w:char="F052"/>
      </w:r>
      <w:r w:rsidRPr="00D2140A">
        <w:rPr>
          <w:rFonts w:ascii="TimesLTStd-Roman" w:eastAsia="等线" w:hAnsi="TimesLTStd-Roman" w:cs="TimesLTStd-Roman"/>
          <w:i/>
          <w:color w:val="000000"/>
          <w:spacing w:val="-2"/>
          <w:vertAlign w:val="subscript"/>
          <w:lang w:val="en" w:eastAsia="zh-CN"/>
        </w:rPr>
        <w:t>R</w:t>
      </w:r>
      <w:r w:rsidRPr="00D2140A">
        <w:rPr>
          <w:rFonts w:ascii="TimesLTStd-Roman" w:eastAsia="等线" w:hAnsi="TimesLTStd-Roman" w:cs="TimesLTStd-Roman"/>
          <w:color w:val="000000"/>
          <w:spacing w:val="-2"/>
          <w:lang w:val="en" w:eastAsia="zh-CN"/>
        </w:rPr>
        <w:t xml:space="preserve">, the </w:t>
      </w:r>
      <w:r w:rsidR="00611F1B">
        <w:rPr>
          <w:rFonts w:ascii="TimesLTStd-Roman" w:eastAsia="等线" w:hAnsi="TimesLTStd-Roman" w:cs="TimesLTStd-Roman"/>
          <w:color w:val="000000"/>
          <w:spacing w:val="-2"/>
          <w:lang w:val="en" w:eastAsia="zh-CN"/>
        </w:rPr>
        <w:t>antecedent of association rules</w:t>
      </w:r>
      <w:r w:rsidR="00611F1B">
        <w:rPr>
          <w:rFonts w:ascii="TimesLTStd-Roman" w:eastAsia="等线" w:hAnsi="TimesLTStd-Roman" w:cs="TimesLTStd-Roman" w:hint="eastAsia"/>
          <w:color w:val="000000"/>
          <w:spacing w:val="-2"/>
          <w:lang w:val="en" w:eastAsia="zh-CN"/>
        </w:rPr>
        <w:t xml:space="preserve"> set </w:t>
      </w:r>
      <w:r w:rsidRPr="00D2140A">
        <w:rPr>
          <w:rFonts w:ascii="TimesLTStd-Roman" w:eastAsia="等线" w:hAnsi="TimesLTStd-Roman" w:cs="TimesLTStd-Roman"/>
          <w:i/>
          <w:color w:val="000000"/>
          <w:spacing w:val="-2"/>
          <w:lang w:val="en" w:eastAsia="zh-CN"/>
        </w:rPr>
        <w:t>R_</w:t>
      </w:r>
      <w:r w:rsidRPr="00D2140A">
        <w:rPr>
          <w:rFonts w:ascii="TimesLTStd-Roman" w:eastAsia="等线" w:hAnsi="TimesLTStd-Roman" w:cs="TimesLTStd-Roman"/>
          <w:i/>
          <w:color w:val="000000"/>
          <w:spacing w:val="-2"/>
          <w:vertAlign w:val="subscript"/>
          <w:lang w:val="en" w:eastAsia="zh-CN"/>
        </w:rPr>
        <w:t>pre</w:t>
      </w:r>
      <w:r w:rsidRPr="00D2140A">
        <w:rPr>
          <w:rFonts w:ascii="TimesLTStd-Roman" w:eastAsia="等线" w:hAnsi="TimesLTStd-Roman" w:cs="TimesLTStd-Roman"/>
          <w:color w:val="000000"/>
          <w:spacing w:val="-2"/>
          <w:lang w:val="en" w:eastAsia="zh-CN"/>
        </w:rPr>
        <w:t xml:space="preserve">, and the consequent of association </w:t>
      </w:r>
      <w:r w:rsidRPr="00D2140A">
        <w:rPr>
          <w:rFonts w:ascii="TimesLTStd-Roman" w:eastAsia="等线" w:hAnsi="TimesLTStd-Roman" w:cs="TimesLTStd-Roman"/>
          <w:color w:val="000000"/>
          <w:spacing w:val="-2"/>
          <w:lang w:val="en" w:eastAsia="zh-CN"/>
        </w:rPr>
        <w:lastRenderedPageBreak/>
        <w:t xml:space="preserve">rules </w:t>
      </w:r>
      <w:r w:rsidR="00611F1B">
        <w:rPr>
          <w:rFonts w:ascii="TimesLTStd-Roman" w:eastAsia="等线" w:hAnsi="TimesLTStd-Roman" w:cs="TimesLTStd-Roman" w:hint="eastAsia"/>
          <w:color w:val="000000"/>
          <w:spacing w:val="-2"/>
          <w:lang w:val="en" w:eastAsia="zh-CN"/>
        </w:rPr>
        <w:t xml:space="preserve">set </w:t>
      </w:r>
      <w:r w:rsidRPr="00D2140A">
        <w:rPr>
          <w:rFonts w:ascii="TimesLTStd-Roman" w:eastAsia="等线" w:hAnsi="TimesLTStd-Roman" w:cs="TimesLTStd-Roman"/>
          <w:i/>
          <w:color w:val="000000"/>
          <w:spacing w:val="-2"/>
          <w:lang w:val="en" w:eastAsia="zh-CN"/>
        </w:rPr>
        <w:t>R</w:t>
      </w:r>
      <w:r w:rsidRPr="00D2140A">
        <w:rPr>
          <w:rFonts w:ascii="TimesLTStd-Roman" w:eastAsia="等线" w:hAnsi="TimesLTStd-Roman" w:cs="TimesLTStd-Roman"/>
          <w:i/>
          <w:color w:val="000000"/>
          <w:spacing w:val="-2"/>
          <w:lang w:val="en" w:eastAsia="zh-CN"/>
        </w:rPr>
        <w:softHyphen/>
        <w:t>_</w:t>
      </w:r>
      <w:r w:rsidRPr="00D2140A">
        <w:rPr>
          <w:rFonts w:ascii="TimesLTStd-Roman" w:eastAsia="等线" w:hAnsi="TimesLTStd-Roman" w:cs="TimesLTStd-Roman"/>
          <w:i/>
          <w:color w:val="000000"/>
          <w:spacing w:val="-2"/>
          <w:vertAlign w:val="subscript"/>
          <w:lang w:val="en" w:eastAsia="zh-CN"/>
        </w:rPr>
        <w:t>pos</w:t>
      </w:r>
      <w:r w:rsidRPr="00D2140A">
        <w:rPr>
          <w:rFonts w:ascii="TimesLTStd-Roman" w:eastAsia="等线" w:hAnsi="TimesLTStd-Roman" w:cs="TimesLTStd-Roman"/>
          <w:color w:val="000000"/>
          <w:spacing w:val="-2"/>
          <w:lang w:val="en" w:eastAsia="zh-CN"/>
        </w:rPr>
        <w:t xml:space="preserve"> are obtained. </w:t>
      </w:r>
      <w:r w:rsidRPr="00D2140A">
        <w:rPr>
          <w:rFonts w:ascii="TimesLTStd-Roman" w:eastAsia="等线" w:hAnsi="TimesLTStd-Roman" w:cs="TimesLTStd-Roman"/>
          <w:color w:val="000000"/>
          <w:spacing w:val="-2"/>
          <w:lang w:eastAsia="zh-CN"/>
        </w:rPr>
        <w:t xml:space="preserve">Step 32 returns </w:t>
      </w:r>
      <w:r w:rsidRPr="00D2140A">
        <w:rPr>
          <w:rFonts w:ascii="TimesLTStd-Roman" w:eastAsia="等线" w:hAnsi="TimesLTStd-Roman" w:cs="TimesLTStd-Roman"/>
          <w:i/>
          <w:color w:val="000000"/>
          <w:spacing w:val="-2"/>
          <w:lang w:val="en" w:eastAsia="zh-CN"/>
        </w:rPr>
        <w:sym w:font="Symbol" w:char="F052"/>
      </w:r>
      <w:r w:rsidRPr="00D2140A">
        <w:rPr>
          <w:rFonts w:ascii="TimesLTStd-Roman" w:eastAsia="等线" w:hAnsi="TimesLTStd-Roman" w:cs="TimesLTStd-Roman"/>
          <w:i/>
          <w:color w:val="000000"/>
          <w:spacing w:val="-2"/>
          <w:vertAlign w:val="subscript"/>
          <w:lang w:val="en" w:eastAsia="zh-CN"/>
        </w:rPr>
        <w:t>R</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R_</w:t>
      </w:r>
      <w:r w:rsidRPr="00D2140A">
        <w:rPr>
          <w:rFonts w:ascii="TimesLTStd-Roman" w:eastAsia="等线" w:hAnsi="TimesLTStd-Roman" w:cs="TimesLTStd-Roman"/>
          <w:i/>
          <w:color w:val="000000"/>
          <w:spacing w:val="-2"/>
          <w:vertAlign w:val="subscript"/>
          <w:lang w:val="en" w:eastAsia="zh-CN"/>
        </w:rPr>
        <w:t>pre</w:t>
      </w:r>
      <w:r w:rsidRPr="00D2140A">
        <w:rPr>
          <w:rFonts w:ascii="TimesLTStd-Roman" w:eastAsia="等线" w:hAnsi="TimesLTStd-Roman" w:cs="TimesLTStd-Roman"/>
          <w:color w:val="000000"/>
          <w:spacing w:val="-2"/>
          <w:lang w:val="en" w:eastAsia="zh-CN"/>
        </w:rPr>
        <w:t xml:space="preserve">, and </w:t>
      </w:r>
      <w:r w:rsidRPr="00D2140A">
        <w:rPr>
          <w:rFonts w:ascii="TimesLTStd-Roman" w:eastAsia="等线" w:hAnsi="TimesLTStd-Roman" w:cs="TimesLTStd-Roman"/>
          <w:i/>
          <w:color w:val="000000"/>
          <w:spacing w:val="-2"/>
          <w:lang w:val="en" w:eastAsia="zh-CN"/>
        </w:rPr>
        <w:t>R</w:t>
      </w:r>
      <w:r w:rsidRPr="00D2140A">
        <w:rPr>
          <w:rFonts w:ascii="TimesLTStd-Roman" w:eastAsia="等线" w:hAnsi="TimesLTStd-Roman" w:cs="TimesLTStd-Roman"/>
          <w:i/>
          <w:color w:val="000000"/>
          <w:spacing w:val="-2"/>
          <w:lang w:val="en" w:eastAsia="zh-CN"/>
        </w:rPr>
        <w:softHyphen/>
        <w:t>_</w:t>
      </w:r>
      <w:r w:rsidRPr="00D2140A">
        <w:rPr>
          <w:rFonts w:ascii="TimesLTStd-Roman" w:eastAsia="等线" w:hAnsi="TimesLTStd-Roman" w:cs="TimesLTStd-Roman"/>
          <w:i/>
          <w:color w:val="000000"/>
          <w:spacing w:val="-2"/>
          <w:vertAlign w:val="subscript"/>
          <w:lang w:val="en" w:eastAsia="zh-CN"/>
        </w:rPr>
        <w:t>pos</w:t>
      </w:r>
      <w:r w:rsidRPr="00D2140A">
        <w:rPr>
          <w:rFonts w:ascii="TimesLTStd-Roman" w:eastAsia="等线" w:hAnsi="TimesLTStd-Roman" w:cs="TimesLTStd-Roman"/>
          <w:color w:val="000000"/>
          <w:spacing w:val="-2"/>
          <w:lang w:val="en" w:eastAsia="zh-CN"/>
        </w:rPr>
        <w:t xml:space="preserve"> at last</w:t>
      </w:r>
      <w:r w:rsidRPr="00D2140A">
        <w:rPr>
          <w:rFonts w:ascii="TimesLTStd-Roman" w:eastAsia="等线" w:hAnsi="TimesLTStd-Roman" w:cs="TimesLTStd-Roman"/>
          <w:color w:val="000000"/>
          <w:spacing w:val="-2"/>
          <w:vertAlign w:val="subscript"/>
          <w:lang w:val="en" w:eastAsia="zh-CN"/>
        </w:rPr>
        <w:t>.</w:t>
      </w:r>
    </w:p>
    <w:p w:rsidR="00D2140A" w:rsidRPr="003F792E" w:rsidRDefault="003F792E" w:rsidP="003F792E">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Now,</w:t>
      </w:r>
      <w:r>
        <w:rPr>
          <w:rFonts w:ascii="TimesLTStd-Roman" w:eastAsia="等线" w:hAnsi="TimesLTStd-Roman" w:cs="TimesLTStd-Roman" w:hint="eastAsia"/>
          <w:spacing w:val="-2"/>
          <w:lang w:val="en" w:eastAsia="zh-CN"/>
        </w:rPr>
        <w:t xml:space="preserve"> a</w:t>
      </w:r>
      <w:r w:rsidRPr="00D2140A">
        <w:rPr>
          <w:rFonts w:ascii="TimesLTStd-Roman" w:eastAsia="等线" w:hAnsi="TimesLTStd-Roman" w:cs="TimesLTStd-Roman"/>
          <w:spacing w:val="-2"/>
          <w:lang w:val="en" w:eastAsia="zh-CN"/>
        </w:rPr>
        <w:t xml:space="preserve">n example is given to illustrate the execution process </w:t>
      </w:r>
      <w:proofErr w:type="gramStart"/>
      <w:r w:rsidRPr="00D2140A">
        <w:rPr>
          <w:rFonts w:ascii="TimesLTStd-Roman" w:eastAsia="等线" w:hAnsi="TimesLTStd-Roman" w:cs="TimesLTStd-Roman"/>
          <w:spacing w:val="-2"/>
          <w:lang w:val="en" w:eastAsia="zh-CN"/>
        </w:rPr>
        <w:t xml:space="preserve">of  </w:t>
      </w:r>
      <w:r w:rsidRPr="00D2140A">
        <w:rPr>
          <w:rFonts w:ascii="TimesLTStd-Roman" w:eastAsia="等线" w:hAnsi="TimesLTStd-Roman" w:cs="TimesLTStd-Roman"/>
          <w:spacing w:val="-2"/>
          <w:lang w:eastAsia="zh-CN"/>
        </w:rPr>
        <w:t>A</w:t>
      </w:r>
      <w:r w:rsidRPr="00D2140A">
        <w:rPr>
          <w:rFonts w:ascii="TimesLTStd-Roman" w:eastAsia="等线" w:hAnsi="TimesLTStd-Roman" w:cs="TimesLTStd-Roman"/>
          <w:spacing w:val="-2"/>
        </w:rPr>
        <w:t>lgorithm</w:t>
      </w:r>
      <w:proofErr w:type="gramEnd"/>
      <w:r w:rsidRPr="00D2140A">
        <w:rPr>
          <w:rFonts w:ascii="TimesLTStd-Roman" w:eastAsia="等线" w:hAnsi="TimesLTStd-Roman" w:cs="TimesLTStd-Roman"/>
          <w:spacing w:val="-2"/>
          <w:lang w:eastAsia="zh-CN"/>
        </w:rPr>
        <w:t xml:space="preserve"> </w:t>
      </w:r>
      <w:r>
        <w:rPr>
          <w:rFonts w:ascii="TimesLTStd-Roman" w:eastAsia="等线" w:hAnsi="TimesLTStd-Roman" w:cs="TimesLTStd-Roman" w:hint="eastAsia"/>
          <w:spacing w:val="-2"/>
          <w:lang w:eastAsia="zh-CN"/>
        </w:rPr>
        <w:t>6</w:t>
      </w:r>
      <w:r w:rsidRPr="00D2140A">
        <w:rPr>
          <w:rFonts w:ascii="TimesLTStd-Roman" w:eastAsia="等线" w:hAnsi="TimesLTStd-Roman" w:cs="TimesLTStd-Roman"/>
          <w:spacing w:val="-2"/>
          <w:lang w:val="en" w:eastAsia="zh-CN"/>
        </w:rPr>
        <w:t xml:space="preserve"> </w:t>
      </w:r>
      <w:r w:rsidR="00D2140A" w:rsidRPr="00D2140A">
        <w:rPr>
          <w:rFonts w:ascii="TimesLTStd-Roman" w:eastAsia="等线" w:hAnsi="TimesLTStd-Roman" w:cs="TimesLTStd-Roman"/>
          <w:color w:val="000000"/>
          <w:spacing w:val="-2"/>
          <w:lang w:val="en" w:eastAsia="zh-CN"/>
        </w:rPr>
        <w:t>as follows.</w:t>
      </w:r>
    </w:p>
    <w:p w:rsidR="00D2140A" w:rsidRPr="00D2140A" w:rsidRDefault="00611F1B" w:rsidP="008302A7">
      <w:pPr>
        <w:widowControl w:val="0"/>
        <w:spacing w:line="252" w:lineRule="auto"/>
        <w:ind w:firstLine="240"/>
        <w:jc w:val="both"/>
        <w:rPr>
          <w:rFonts w:eastAsia="等线"/>
          <w:sz w:val="16"/>
          <w:szCs w:val="16"/>
          <w:lang w:eastAsia="zh-CN"/>
        </w:rPr>
      </w:pPr>
      <w:r>
        <w:object w:dxaOrig="9006" w:dyaOrig="1254">
          <v:shape id="_x0000_i1038" type="#_x0000_t75" style="width:240.8pt;height:43.5pt" o:ole="">
            <v:imagedata r:id="rId44" o:title=""/>
          </v:shape>
          <o:OLEObject Type="Embed" ProgID="Visio.Drawing.11" ShapeID="_x0000_i1038" DrawAspect="Content" ObjectID="_1646392462" r:id="rId45"/>
        </w:object>
      </w:r>
      <w:proofErr w:type="gramStart"/>
      <w:r w:rsidR="00D2140A" w:rsidRPr="00D2140A">
        <w:rPr>
          <w:rFonts w:eastAsia="等线"/>
          <w:sz w:val="16"/>
          <w:szCs w:val="16"/>
        </w:rPr>
        <w:t xml:space="preserve">Fig. </w:t>
      </w:r>
      <w:r w:rsidR="00D2140A" w:rsidRPr="00D2140A">
        <w:rPr>
          <w:rFonts w:eastAsia="等线" w:hint="eastAsia"/>
          <w:sz w:val="16"/>
          <w:szCs w:val="16"/>
          <w:lang w:eastAsia="zh-CN"/>
        </w:rPr>
        <w:t>6</w:t>
      </w:r>
      <w:r w:rsidR="00D2140A" w:rsidRPr="00D2140A">
        <w:rPr>
          <w:rFonts w:eastAsia="等线"/>
          <w:sz w:val="16"/>
          <w:szCs w:val="16"/>
        </w:rPr>
        <w:t>.</w:t>
      </w:r>
      <w:proofErr w:type="gramEnd"/>
      <w:r w:rsidR="00D2140A" w:rsidRPr="00D2140A">
        <w:rPr>
          <w:rFonts w:eastAsia="等线"/>
          <w:sz w:val="16"/>
          <w:szCs w:val="16"/>
        </w:rPr>
        <w:t xml:space="preserve">  </w:t>
      </w:r>
      <w:r w:rsidR="00D2140A" w:rsidRPr="00D2140A">
        <w:rPr>
          <w:rFonts w:eastAsia="等线" w:hint="eastAsia"/>
          <w:sz w:val="16"/>
          <w:szCs w:val="16"/>
          <w:lang w:val="en" w:eastAsia="zh-CN"/>
        </w:rPr>
        <w:t>A</w:t>
      </w:r>
      <w:r w:rsidR="00D2140A" w:rsidRPr="00D2140A">
        <w:rPr>
          <w:rFonts w:eastAsia="等线"/>
          <w:sz w:val="16"/>
          <w:szCs w:val="16"/>
          <w:lang w:val="en" w:eastAsia="zh-CN"/>
        </w:rPr>
        <w:t xml:space="preserve"> process model with two loop structures and a choice structure</w:t>
      </w:r>
    </w:p>
    <w:p w:rsidR="003D20B5" w:rsidRPr="00723902" w:rsidRDefault="00136F87" w:rsidP="00706AE7">
      <w:pPr>
        <w:suppressAutoHyphens/>
        <w:autoSpaceDE w:val="0"/>
        <w:autoSpaceDN w:val="0"/>
        <w:adjustRightInd w:val="0"/>
        <w:spacing w:before="260" w:line="252" w:lineRule="auto"/>
        <w:ind w:firstLineChars="100" w:firstLine="200"/>
        <w:jc w:val="both"/>
        <w:rPr>
          <w:rFonts w:ascii="TimesLTStd-Roman" w:eastAsia="等线" w:hAnsi="TimesLTStd-Roman" w:cs="TimesLTStd-Roman"/>
          <w:spacing w:val="-2"/>
          <w:lang w:eastAsia="zh-CN"/>
        </w:rPr>
      </w:pPr>
      <w:r>
        <w:rPr>
          <w:rFonts w:ascii="TimesLTStd-Roman" w:eastAsia="等线" w:hAnsi="TimesLTStd-Roman" w:cs="TimesLTStd-Roman"/>
          <w:spacing w:val="-2"/>
        </w:rPr>
        <w:pict>
          <v:shape id="_x0000_s1045" type="#_x0000_t75" style="position:absolute;left:0;text-align:left;margin-left:149.8pt;margin-top:232.9pt;width:21.8pt;height:19.15pt;z-index:251682304">
            <v:imagedata r:id="rId46" o:title=""/>
          </v:shape>
          <o:OLEObject Type="Embed" ProgID="Equation.DSMT4" ShapeID="_x0000_s1045" DrawAspect="Content" ObjectID="_1646392478" r:id="rId47"/>
        </w:pict>
      </w:r>
      <w:r>
        <w:rPr>
          <w:rFonts w:ascii="TimesLTStd-Roman" w:eastAsia="等线" w:hAnsi="TimesLTStd-Roman" w:cs="TimesLTStd-Roman"/>
          <w:spacing w:val="-2"/>
        </w:rPr>
        <w:pict>
          <v:shape id="_x0000_s1044" type="#_x0000_t75" style="position:absolute;left:0;text-align:left;margin-left:117.15pt;margin-top:232.9pt;width:21.8pt;height:19.15pt;z-index:251681280">
            <v:imagedata r:id="rId48" o:title=""/>
          </v:shape>
          <o:OLEObject Type="Embed" ProgID="Equation.DSMT4" ShapeID="_x0000_s1044" DrawAspect="Content" ObjectID="_1646392479" r:id="rId49"/>
        </w:pict>
      </w:r>
      <w:r>
        <w:rPr>
          <w:rFonts w:ascii="TimesLTStd-Roman" w:eastAsia="等线" w:hAnsi="TimesLTStd-Roman" w:cs="TimesLTStd-Roman"/>
          <w:spacing w:val="-2"/>
        </w:rPr>
        <w:pict>
          <v:shape id="_x0000_s1043" type="#_x0000_t75" style="position:absolute;left:0;text-align:left;margin-left:82.75pt;margin-top:232.9pt;width:19.15pt;height:19.15pt;z-index:251680256">
            <v:imagedata r:id="rId50" o:title=""/>
          </v:shape>
          <o:OLEObject Type="Embed" ProgID="Equation.DSMT4" ShapeID="_x0000_s1043" DrawAspect="Content" ObjectID="_1646392480" r:id="rId51"/>
        </w:pict>
      </w:r>
      <w:r>
        <w:rPr>
          <w:rFonts w:ascii="TimesLTStd-Roman" w:eastAsia="等线" w:hAnsi="TimesLTStd-Roman" w:cs="TimesLTStd-Roman"/>
          <w:spacing w:val="-2"/>
        </w:rPr>
        <w:pict>
          <v:shape id="_x0000_s1042" type="#_x0000_t75" style="position:absolute;left:0;text-align:left;margin-left:48.1pt;margin-top:232.9pt;width:21.8pt;height:19.15pt;z-index:251679232">
            <v:imagedata r:id="rId40" o:title=""/>
          </v:shape>
          <o:OLEObject Type="Embed" ProgID="Equation.DSMT4" ShapeID="_x0000_s1042" DrawAspect="Content" ObjectID="_1646392481" r:id="rId52"/>
        </w:pict>
      </w:r>
      <w:r>
        <w:rPr>
          <w:rFonts w:ascii="TimesLTStd-Roman" w:eastAsia="等线" w:hAnsi="TimesLTStd-Roman" w:cs="TimesLTStd-Roman"/>
          <w:spacing w:val="-2"/>
        </w:rPr>
        <w:pict>
          <v:shape id="_x0000_s1041" type="#_x0000_t75" style="position:absolute;left:0;text-align:left;margin-left:15.8pt;margin-top:232.9pt;width:20.8pt;height:19.15pt;z-index:251678208">
            <v:imagedata r:id="rId53" o:title=""/>
          </v:shape>
          <o:OLEObject Type="Embed" ProgID="Equation.DSMT4" ShapeID="_x0000_s1041" DrawAspect="Content" ObjectID="_1646392482" r:id="rId54"/>
        </w:pict>
      </w:r>
      <w:r w:rsidR="00D2140A" w:rsidRPr="00D2140A">
        <w:rPr>
          <w:rFonts w:ascii="TimesLTStd-Roman" w:eastAsia="等线" w:hAnsi="TimesLTStd-Roman" w:cs="TimesLTStd-Roman"/>
          <w:b/>
          <w:color w:val="000000"/>
          <w:spacing w:val="-2"/>
          <w:lang w:eastAsia="zh-CN"/>
        </w:rPr>
        <w:t xml:space="preserve">Example 6: </w:t>
      </w:r>
      <w:r w:rsidR="00D2140A" w:rsidRPr="00D2140A">
        <w:rPr>
          <w:rFonts w:ascii="TimesLTStd-Roman" w:eastAsia="等线" w:hAnsi="TimesLTStd-Roman" w:cs="TimesLTStd-Roman"/>
          <w:color w:val="000000"/>
          <w:spacing w:val="-2"/>
          <w:lang w:eastAsia="zh-CN"/>
        </w:rPr>
        <w:t>Fig</w:t>
      </w:r>
      <w:r w:rsidR="00D2140A" w:rsidRPr="00D2140A">
        <w:rPr>
          <w:rFonts w:ascii="TimesLTStd-Roman" w:eastAsia="等线" w:hAnsi="TimesLTStd-Roman" w:cs="TimesLTStd-Roman" w:hint="eastAsia"/>
          <w:color w:val="000000"/>
          <w:spacing w:val="-2"/>
          <w:lang w:eastAsia="zh-CN"/>
        </w:rPr>
        <w:t>.</w:t>
      </w:r>
      <w:r w:rsidR="00D2140A" w:rsidRPr="00D2140A">
        <w:rPr>
          <w:rFonts w:ascii="TimesLTStd-Roman" w:eastAsia="等线" w:hAnsi="TimesLTStd-Roman" w:cs="TimesLTStd-Roman"/>
          <w:color w:val="000000"/>
          <w:spacing w:val="-2"/>
          <w:lang w:eastAsia="zh-CN"/>
        </w:rPr>
        <w:t xml:space="preserve"> 6 </w:t>
      </w:r>
      <w:r w:rsidR="00854C00">
        <w:rPr>
          <w:rFonts w:ascii="TimesLTStd-Roman" w:eastAsia="等线" w:hAnsi="TimesLTStd-Roman" w:cs="TimesLTStd-Roman" w:hint="eastAsia"/>
          <w:color w:val="000000"/>
          <w:spacing w:val="-2"/>
          <w:lang w:eastAsia="zh-CN"/>
        </w:rPr>
        <w:t>represents</w:t>
      </w:r>
      <w:r w:rsidR="00D2140A" w:rsidRPr="00D2140A">
        <w:rPr>
          <w:rFonts w:ascii="TimesLTStd-Roman" w:eastAsia="等线" w:hAnsi="TimesLTStd-Roman" w:cs="TimesLTStd-Roman"/>
          <w:color w:val="000000"/>
          <w:spacing w:val="-2"/>
          <w:lang w:eastAsia="zh-CN"/>
        </w:rPr>
        <w:t xml:space="preserve"> a process model. </w:t>
      </w:r>
      <w:r w:rsidR="00D2140A" w:rsidRPr="00D2140A">
        <w:rPr>
          <w:rFonts w:ascii="TimesLTStd-Roman" w:eastAsia="等线" w:hAnsi="TimesLTStd-Roman" w:cs="TimesLTStd-Roman"/>
          <w:color w:val="000000"/>
          <w:spacing w:val="-2"/>
          <w:lang w:val="en" w:eastAsia="zh-CN"/>
        </w:rPr>
        <w:t xml:space="preserve">An event log can be obtained by executing this process model. </w:t>
      </w:r>
      <w:r w:rsidR="00D2140A" w:rsidRPr="00D2140A">
        <w:rPr>
          <w:rFonts w:ascii="TimesLTStd-Roman" w:eastAsia="等线" w:hAnsi="TimesLTStd-Roman" w:cs="TimesLTStd-Roman"/>
          <w:i/>
          <w:color w:val="000000"/>
          <w:spacing w:val="-2"/>
          <w:lang w:val="en" w:eastAsia="zh-CN"/>
        </w:rPr>
        <w:t>L</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1</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f</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o</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2</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f</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o</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3</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f</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o</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4</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g</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h</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o</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5</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g</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h</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o</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6</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i</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j</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o</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7</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i</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j</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o</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8</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g</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h</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o</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9</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g</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h</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o</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i/>
          <w:color w:val="000000"/>
          <w:spacing w:val="-2"/>
          <w:lang w:val="en"/>
        </w:rPr>
        <w:t>σ</w:t>
      </w:r>
      <w:r w:rsidR="00D2140A" w:rsidRPr="00D2140A">
        <w:rPr>
          <w:rFonts w:ascii="TimesLTStd-Roman" w:eastAsia="等线" w:hAnsi="TimesLTStd-Roman" w:cs="TimesLTStd-Roman"/>
          <w:color w:val="000000"/>
          <w:spacing w:val="-2"/>
          <w:vertAlign w:val="subscript"/>
          <w:lang w:val="en" w:eastAsia="zh-CN"/>
        </w:rPr>
        <w:t>10</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112F39">
        <w:rPr>
          <w:rFonts w:ascii="TimesLTStd-Roman" w:eastAsia="等线" w:hAnsi="TimesLTStd-Roman" w:cs="TimesLTStd-Roman"/>
          <w:i/>
          <w:color w:val="000000"/>
          <w:spacing w:val="-2"/>
          <w:lang w:val="en" w:eastAsia="zh-CN"/>
        </w:rPr>
        <w:t>t</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i</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j</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k</w:t>
      </w:r>
      <w:r w:rsidR="00D2140A" w:rsidRPr="00D2140A">
        <w:rPr>
          <w:rFonts w:ascii="TimesLTStd-Roman" w:eastAsia="等线" w:hAnsi="TimesLTStd-Roman" w:cs="TimesLTStd-Roman"/>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o</w:t>
      </w:r>
      <w:r w:rsidR="00D2140A" w:rsidRPr="00D2140A">
        <w:rPr>
          <w:rFonts w:ascii="TimesLTStd-Roman" w:eastAsia="等线" w:hAnsi="TimesLTStd-Roman" w:cs="TimesLTStd-Roman"/>
          <w:color w:val="000000"/>
          <w:spacing w:val="-2"/>
          <w:lang w:val="en" w:eastAsia="zh-CN"/>
        </w:rPr>
        <w:t xml:space="preserve">&gt;&gt;. We </w:t>
      </w:r>
      <w:r w:rsidR="002C6E74">
        <w:rPr>
          <w:rFonts w:ascii="TimesLTStd-Roman" w:eastAsia="等线" w:hAnsi="TimesLTStd-Roman" w:cs="TimesLTStd-Roman" w:hint="eastAsia"/>
          <w:color w:val="000000"/>
          <w:spacing w:val="-2"/>
          <w:lang w:val="en" w:eastAsia="zh-CN"/>
        </w:rPr>
        <w:t>c</w:t>
      </w:r>
      <w:r w:rsidR="00D2140A" w:rsidRPr="00D2140A">
        <w:rPr>
          <w:rFonts w:ascii="TimesLTStd-Roman" w:eastAsia="等线" w:hAnsi="TimesLTStd-Roman" w:cs="TimesLTStd-Roman"/>
          <w:color w:val="000000"/>
          <w:spacing w:val="-2"/>
          <w:lang w:val="en" w:eastAsia="zh-CN"/>
        </w:rPr>
        <w:t xml:space="preserve">an get </w:t>
      </w:r>
      <w:r w:rsidR="00D2140A" w:rsidRPr="00D2140A">
        <w:rPr>
          <w:rFonts w:ascii="TimesLTStd-Roman" w:eastAsia="等线" w:hAnsi="TimesLTStd-Roman" w:cs="TimesLTStd-Roman"/>
          <w:i/>
          <w:color w:val="000000"/>
          <w:spacing w:val="-2"/>
          <w:lang w:val="en" w:eastAsia="zh-CN"/>
        </w:rPr>
        <w:t>A</w:t>
      </w:r>
      <w:r w:rsidR="00D2140A" w:rsidRPr="00D2140A">
        <w:rPr>
          <w:rFonts w:ascii="TimesLTStd-Roman" w:eastAsia="等线" w:hAnsi="TimesLTStd-Roman" w:cs="TimesLTStd-Roman"/>
          <w:i/>
          <w:color w:val="000000"/>
          <w:spacing w:val="-2"/>
          <w:vertAlign w:val="subscript"/>
          <w:lang w:val="en" w:eastAsia="zh-CN"/>
        </w:rPr>
        <w:t>ps</w:t>
      </w:r>
      <w:r w:rsidR="00D2140A" w:rsidRPr="00D2140A">
        <w:rPr>
          <w:rFonts w:ascii="TimesLTStd-Roman" w:eastAsia="等线" w:hAnsi="TimesLTStd-Roman" w:cs="TimesLTStd-Roman"/>
          <w:color w:val="000000"/>
          <w:spacing w:val="-2"/>
          <w:lang w:val="en" w:eastAsia="zh-CN"/>
        </w:rPr>
        <w:t xml:space="preserve"> = {&lt;</w:t>
      </w:r>
      <w:r w:rsidR="00D2140A" w:rsidRPr="00D2140A">
        <w:rPr>
          <w:rFonts w:ascii="TimesLTStd-Roman" w:eastAsia="等线" w:hAnsi="TimesLTStd-Roman" w:cs="TimesLTStd-Roman"/>
          <w:color w:val="000000"/>
          <w:spacing w:val="-2"/>
          <w:lang w:val="en" w:eastAsia="zh-CN"/>
        </w:rPr>
        <w:sym w:font="Symbol" w:char="F077"/>
      </w:r>
      <w:r w:rsidR="00D2140A" w:rsidRPr="00D2140A">
        <w:rPr>
          <w:rFonts w:ascii="TimesLTStd-Roman" w:eastAsia="等线" w:hAnsi="TimesLTStd-Roman" w:cs="TimesLTStd-Roman"/>
          <w:color w:val="000000"/>
          <w:spacing w:val="-2"/>
          <w:vertAlign w:val="subscript"/>
          <w:lang w:val="en" w:eastAsia="zh-CN"/>
        </w:rPr>
        <w:t>1</w:t>
      </w:r>
      <w:r w:rsidR="00D2140A" w:rsidRPr="00D2140A">
        <w:rPr>
          <w:rFonts w:ascii="TimesLTStd-Roman" w:eastAsia="等线" w:hAnsi="TimesLTStd-Roman" w:cs="TimesLTStd-Roman"/>
          <w:color w:val="000000"/>
          <w:spacing w:val="-2"/>
          <w:lang w:val="en" w:eastAsia="zh-CN"/>
        </w:rPr>
        <w:t xml:space="preserve"> = &lt;</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olor w:val="000000"/>
          <w:spacing w:val="-2"/>
          <w:lang w:val="en" w:eastAsia="zh-CN"/>
        </w:rPr>
        <w:sym w:font="Symbol" w:char="F0D9"/>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D2140A" w:rsidRPr="00D2140A">
        <w:rPr>
          <w:rFonts w:ascii="TimesLTStd-Roman" w:eastAsia="等线" w:hAnsi="TimesLTStd-Roman" w:cs="TimesLTStd-Roman"/>
          <w:i/>
          <w:color w:val="000000"/>
          <w:spacing w:val="-2"/>
          <w:lang w:val="en" w:eastAsia="zh-CN"/>
        </w:rPr>
        <w:t>f</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s="TimesLTStd-Roman"/>
          <w:color w:val="000000"/>
          <w:spacing w:val="-2"/>
          <w:lang w:val="en" w:eastAsia="zh-CN"/>
        </w:rPr>
        <w:t>&gt;, &lt;</w:t>
      </w:r>
      <w:r w:rsidR="00D2140A" w:rsidRPr="00D2140A">
        <w:rPr>
          <w:rFonts w:ascii="TimesLTStd-Roman" w:eastAsia="等线" w:hAnsi="TimesLTStd-Roman" w:cs="TimesLTStd-Roman"/>
          <w:color w:val="000000"/>
          <w:spacing w:val="-2"/>
          <w:lang w:val="en" w:eastAsia="zh-CN"/>
        </w:rPr>
        <w:sym w:font="Symbol" w:char="F077"/>
      </w:r>
      <w:r w:rsidR="00D2140A" w:rsidRPr="00D2140A">
        <w:rPr>
          <w:rFonts w:ascii="TimesLTStd-Roman" w:eastAsia="等线" w:hAnsi="TimesLTStd-Roman" w:cs="TimesLTStd-Roman"/>
          <w:color w:val="000000"/>
          <w:spacing w:val="-2"/>
          <w:vertAlign w:val="subscript"/>
          <w:lang w:val="en" w:eastAsia="zh-CN"/>
        </w:rPr>
        <w:t>2</w:t>
      </w:r>
      <w:r w:rsidR="00D2140A" w:rsidRPr="00D2140A">
        <w:rPr>
          <w:rFonts w:ascii="TimesLTStd-Roman" w:eastAsia="等线" w:hAnsi="TimesLTStd-Roman" w:cs="TimesLTStd-Roman"/>
          <w:color w:val="000000"/>
          <w:spacing w:val="-2"/>
          <w:lang w:val="en" w:eastAsia="zh-CN"/>
        </w:rPr>
        <w:t xml:space="preserve"> = &lt;</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olor w:val="000000"/>
          <w:spacing w:val="-2"/>
          <w:lang w:val="en" w:eastAsia="zh-CN"/>
        </w:rPr>
        <w:sym w:font="Symbol" w:char="F0D9"/>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D2140A" w:rsidRPr="00D2140A">
        <w:rPr>
          <w:rFonts w:ascii="TimesLTStd-Roman" w:eastAsia="等线" w:hAnsi="TimesLTStd-Roman" w:cs="TimesLTStd-Roman"/>
          <w:i/>
          <w:color w:val="000000"/>
          <w:spacing w:val="-2"/>
          <w:lang w:val="en" w:eastAsia="zh-CN"/>
        </w:rPr>
        <w:t>f</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m</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2</w:t>
      </w:r>
      <w:r w:rsidR="00D2140A" w:rsidRPr="00D2140A">
        <w:rPr>
          <w:rFonts w:ascii="TimesLTStd-Roman" w:eastAsia="等线" w:hAnsi="TimesLTStd-Roman" w:cs="TimesLTStd-Roman"/>
          <w:color w:val="000000"/>
          <w:spacing w:val="-2"/>
          <w:lang w:val="en" w:eastAsia="zh-CN"/>
        </w:rPr>
        <w:t>&gt;, &lt;</w:t>
      </w:r>
      <w:r w:rsidR="00D2140A" w:rsidRPr="00D2140A">
        <w:rPr>
          <w:rFonts w:ascii="TimesLTStd-Roman" w:eastAsia="等线" w:hAnsi="TimesLTStd-Roman" w:cs="TimesLTStd-Roman"/>
          <w:color w:val="000000"/>
          <w:spacing w:val="-2"/>
          <w:lang w:val="en" w:eastAsia="zh-CN"/>
        </w:rPr>
        <w:sym w:font="Symbol" w:char="F077"/>
      </w:r>
      <w:r w:rsidR="00D2140A" w:rsidRPr="00D2140A">
        <w:rPr>
          <w:rFonts w:ascii="TimesLTStd-Roman" w:eastAsia="等线" w:hAnsi="TimesLTStd-Roman" w:cs="TimesLTStd-Roman"/>
          <w:color w:val="000000"/>
          <w:spacing w:val="-2"/>
          <w:vertAlign w:val="subscript"/>
          <w:lang w:val="en" w:eastAsia="zh-CN"/>
        </w:rPr>
        <w:t>3</w:t>
      </w:r>
      <w:r w:rsidR="00D2140A" w:rsidRPr="00D2140A">
        <w:rPr>
          <w:rFonts w:ascii="TimesLTStd-Roman" w:eastAsia="等线" w:hAnsi="TimesLTStd-Roman" w:cs="TimesLTStd-Roman"/>
          <w:color w:val="000000"/>
          <w:spacing w:val="-2"/>
          <w:lang w:val="en" w:eastAsia="zh-CN"/>
        </w:rPr>
        <w:t xml:space="preserve"> = &lt;</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2</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olor w:val="000000"/>
          <w:spacing w:val="-2"/>
          <w:lang w:val="en" w:eastAsia="zh-CN"/>
        </w:rPr>
        <w:sym w:font="Symbol" w:char="F0D9"/>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D2140A" w:rsidRPr="00D2140A">
        <w:rPr>
          <w:rFonts w:ascii="TimesLTStd-Roman" w:eastAsia="等线" w:hAnsi="TimesLTStd-Roman" w:cs="TimesLTStd-Roman"/>
          <w:i/>
          <w:color w:val="000000"/>
          <w:spacing w:val="-2"/>
          <w:lang w:val="en" w:eastAsia="zh-CN"/>
        </w:rPr>
        <w:t>g</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h</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&gt;</w:t>
      </w:r>
      <w:r w:rsidR="00D2140A" w:rsidRPr="00D2140A">
        <w:rPr>
          <w:rFonts w:ascii="TimesLTStd-Roman" w:eastAsia="等线" w:hAnsi="TimesLTStd-Roman"/>
          <w:color w:val="000000"/>
          <w:spacing w:val="-2"/>
          <w:vertAlign w:val="superscript"/>
          <w:lang w:val="en" w:eastAsia="zh-CN"/>
        </w:rPr>
        <w:t>2</w:t>
      </w:r>
      <w:r w:rsidR="00D2140A" w:rsidRPr="00D2140A">
        <w:rPr>
          <w:rFonts w:ascii="TimesLTStd-Roman" w:eastAsia="等线" w:hAnsi="TimesLTStd-Roman" w:cs="TimesLTStd-Roman"/>
          <w:color w:val="000000"/>
          <w:spacing w:val="-2"/>
          <w:lang w:val="en" w:eastAsia="zh-CN"/>
        </w:rPr>
        <w:t>&gt;, &lt;</w:t>
      </w:r>
      <w:r w:rsidR="00D2140A" w:rsidRPr="00D2140A">
        <w:rPr>
          <w:rFonts w:ascii="TimesLTStd-Roman" w:eastAsia="等线" w:hAnsi="TimesLTStd-Roman" w:cs="TimesLTStd-Roman"/>
          <w:color w:val="000000"/>
          <w:spacing w:val="-2"/>
          <w:lang w:val="en" w:eastAsia="zh-CN"/>
        </w:rPr>
        <w:sym w:font="Symbol" w:char="F077"/>
      </w:r>
      <w:r w:rsidR="00D2140A" w:rsidRPr="00D2140A">
        <w:rPr>
          <w:rFonts w:ascii="TimesLTStd-Roman" w:eastAsia="等线" w:hAnsi="TimesLTStd-Roman" w:cs="TimesLTStd-Roman"/>
          <w:color w:val="000000"/>
          <w:spacing w:val="-2"/>
          <w:vertAlign w:val="subscript"/>
          <w:lang w:val="en" w:eastAsia="zh-CN"/>
        </w:rPr>
        <w:t>4</w:t>
      </w:r>
      <w:r w:rsidR="00D2140A" w:rsidRPr="00D2140A">
        <w:rPr>
          <w:rFonts w:ascii="TimesLTStd-Roman" w:eastAsia="等线" w:hAnsi="TimesLTStd-Roman" w:cs="TimesLTStd-Roman"/>
          <w:color w:val="000000"/>
          <w:spacing w:val="-2"/>
          <w:lang w:val="en" w:eastAsia="zh-CN"/>
        </w:rPr>
        <w:t xml:space="preserve"> = &lt;</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2</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olor w:val="000000"/>
          <w:spacing w:val="-2"/>
          <w:lang w:val="en" w:eastAsia="zh-CN"/>
        </w:rPr>
        <w:sym w:font="Symbol" w:char="F0D9"/>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D2140A" w:rsidRPr="00D2140A">
        <w:rPr>
          <w:rFonts w:ascii="TimesLTStd-Roman" w:eastAsia="等线" w:hAnsi="TimesLTStd-Roman" w:cs="TimesLTStd-Roman"/>
          <w:i/>
          <w:color w:val="000000"/>
          <w:spacing w:val="-2"/>
          <w:lang w:val="en" w:eastAsia="zh-CN"/>
        </w:rPr>
        <w:t>i</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j</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&gt;</w:t>
      </w:r>
      <w:r w:rsidR="00D2140A" w:rsidRPr="00D2140A">
        <w:rPr>
          <w:rFonts w:ascii="TimesLTStd-Roman" w:eastAsia="等线" w:hAnsi="TimesLTStd-Roman"/>
          <w:color w:val="000000"/>
          <w:spacing w:val="-2"/>
          <w:vertAlign w:val="superscript"/>
          <w:lang w:val="en" w:eastAsia="zh-CN"/>
        </w:rPr>
        <w:t>3</w:t>
      </w:r>
      <w:r w:rsidR="00D2140A" w:rsidRPr="00D2140A">
        <w:rPr>
          <w:rFonts w:ascii="TimesLTStd-Roman" w:eastAsia="等线" w:hAnsi="TimesLTStd-Roman" w:cs="TimesLTStd-Roman"/>
          <w:color w:val="000000"/>
          <w:spacing w:val="-2"/>
          <w:lang w:val="en" w:eastAsia="zh-CN"/>
        </w:rPr>
        <w:t>&gt;, &lt;</w:t>
      </w:r>
      <w:r w:rsidR="00D2140A" w:rsidRPr="00D2140A">
        <w:rPr>
          <w:rFonts w:ascii="TimesLTStd-Roman" w:eastAsia="等线" w:hAnsi="TimesLTStd-Roman" w:cs="TimesLTStd-Roman"/>
          <w:color w:val="000000"/>
          <w:spacing w:val="-2"/>
          <w:lang w:val="en" w:eastAsia="zh-CN"/>
        </w:rPr>
        <w:sym w:font="Symbol" w:char="F077"/>
      </w:r>
      <w:r w:rsidR="00D2140A" w:rsidRPr="00D2140A">
        <w:rPr>
          <w:rFonts w:ascii="TimesLTStd-Roman" w:eastAsia="等线" w:hAnsi="TimesLTStd-Roman" w:cs="TimesLTStd-Roman"/>
          <w:color w:val="000000"/>
          <w:spacing w:val="-2"/>
          <w:vertAlign w:val="subscript"/>
          <w:lang w:val="en" w:eastAsia="zh-CN"/>
        </w:rPr>
        <w:t>5</w:t>
      </w:r>
      <w:r w:rsidR="00D2140A" w:rsidRPr="00D2140A">
        <w:rPr>
          <w:rFonts w:ascii="TimesLTStd-Roman" w:eastAsia="等线" w:hAnsi="TimesLTStd-Roman" w:cs="TimesLTStd-Roman"/>
          <w:color w:val="000000"/>
          <w:spacing w:val="-2"/>
          <w:lang w:val="en" w:eastAsia="zh-CN"/>
        </w:rPr>
        <w:t xml:space="preserve"> = &lt;</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olor w:val="000000"/>
          <w:spacing w:val="-2"/>
          <w:lang w:val="en" w:eastAsia="zh-CN"/>
        </w:rPr>
        <w:sym w:font="Symbol" w:char="F0D9"/>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D2140A" w:rsidRPr="00D2140A">
        <w:rPr>
          <w:rFonts w:ascii="TimesLTStd-Roman" w:eastAsia="等线" w:hAnsi="TimesLTStd-Roman" w:cs="TimesLTStd-Roman"/>
          <w:i/>
          <w:color w:val="000000"/>
          <w:spacing w:val="-2"/>
          <w:lang w:val="en" w:eastAsia="zh-CN"/>
        </w:rPr>
        <w:t>g</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h</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s="TimesLTStd-Roman"/>
          <w:color w:val="000000"/>
          <w:spacing w:val="-2"/>
          <w:lang w:val="en" w:eastAsia="zh-CN"/>
        </w:rPr>
        <w:t>&gt;, &lt;</w:t>
      </w:r>
      <w:r w:rsidR="00D2140A" w:rsidRPr="00D2140A">
        <w:rPr>
          <w:rFonts w:ascii="TimesLTStd-Roman" w:eastAsia="等线" w:hAnsi="TimesLTStd-Roman" w:cs="TimesLTStd-Roman"/>
          <w:color w:val="000000"/>
          <w:spacing w:val="-2"/>
          <w:lang w:val="en" w:eastAsia="zh-CN"/>
        </w:rPr>
        <w:sym w:font="Symbol" w:char="F077"/>
      </w:r>
      <w:r w:rsidR="00D2140A" w:rsidRPr="00D2140A">
        <w:rPr>
          <w:rFonts w:ascii="TimesLTStd-Roman" w:eastAsia="等线" w:hAnsi="TimesLTStd-Roman" w:cs="TimesLTStd-Roman"/>
          <w:color w:val="000000"/>
          <w:spacing w:val="-2"/>
          <w:vertAlign w:val="subscript"/>
          <w:lang w:val="en" w:eastAsia="zh-CN"/>
        </w:rPr>
        <w:t>6</w:t>
      </w:r>
      <w:r w:rsidR="00D2140A" w:rsidRPr="00D2140A">
        <w:rPr>
          <w:rFonts w:ascii="TimesLTStd-Roman" w:eastAsia="等线" w:hAnsi="TimesLTStd-Roman" w:cs="TimesLTStd-Roman"/>
          <w:color w:val="000000"/>
          <w:spacing w:val="-2"/>
          <w:lang w:val="en" w:eastAsia="zh-CN"/>
        </w:rPr>
        <w:t xml:space="preserve"> = &lt;</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olor w:val="000000"/>
          <w:spacing w:val="-2"/>
          <w:lang w:val="en" w:eastAsia="zh-CN"/>
        </w:rPr>
        <w:sym w:font="Symbol" w:char="F0D9"/>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D2140A" w:rsidRPr="00D2140A">
        <w:rPr>
          <w:rFonts w:ascii="TimesLTStd-Roman" w:eastAsia="等线" w:hAnsi="TimesLTStd-Roman" w:cs="TimesLTStd-Roman"/>
          <w:i/>
          <w:color w:val="000000"/>
          <w:spacing w:val="-2"/>
          <w:lang w:val="en" w:eastAsia="zh-CN"/>
        </w:rPr>
        <w:t>g</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h</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&gt;</w:t>
      </w:r>
      <w:r w:rsidR="00D2140A" w:rsidRPr="00D2140A">
        <w:rPr>
          <w:rFonts w:ascii="TimesLTStd-Roman" w:eastAsia="等线" w:hAnsi="TimesLTStd-Roman"/>
          <w:color w:val="000000"/>
          <w:spacing w:val="-2"/>
          <w:vertAlign w:val="superscript"/>
          <w:lang w:val="en" w:eastAsia="zh-CN"/>
        </w:rPr>
        <w:t>2</w:t>
      </w:r>
      <w:r w:rsidR="00D2140A" w:rsidRPr="00D2140A">
        <w:rPr>
          <w:rFonts w:ascii="TimesLTStd-Roman" w:eastAsia="等线" w:hAnsi="TimesLTStd-Roman" w:cs="TimesLTStd-Roman"/>
          <w:color w:val="000000"/>
          <w:spacing w:val="-2"/>
          <w:lang w:val="en" w:eastAsia="zh-CN"/>
        </w:rPr>
        <w:t>&gt;, &lt;</w:t>
      </w:r>
      <w:r w:rsidR="00D2140A" w:rsidRPr="00D2140A">
        <w:rPr>
          <w:rFonts w:ascii="TimesLTStd-Roman" w:eastAsia="等线" w:hAnsi="TimesLTStd-Roman" w:cs="TimesLTStd-Roman"/>
          <w:color w:val="000000"/>
          <w:spacing w:val="-2"/>
          <w:lang w:val="en" w:eastAsia="zh-CN"/>
        </w:rPr>
        <w:sym w:font="Symbol" w:char="F077"/>
      </w:r>
      <w:r w:rsidR="00D2140A" w:rsidRPr="00D2140A">
        <w:rPr>
          <w:rFonts w:ascii="TimesLTStd-Roman" w:eastAsia="等线" w:hAnsi="TimesLTStd-Roman" w:cs="TimesLTStd-Roman"/>
          <w:color w:val="000000"/>
          <w:spacing w:val="-2"/>
          <w:vertAlign w:val="subscript"/>
          <w:lang w:val="en" w:eastAsia="zh-CN"/>
        </w:rPr>
        <w:t>7</w:t>
      </w:r>
      <w:r w:rsidR="00D2140A" w:rsidRPr="00D2140A">
        <w:rPr>
          <w:rFonts w:ascii="TimesLTStd-Roman" w:eastAsia="等线" w:hAnsi="TimesLTStd-Roman" w:cs="TimesLTStd-Roman"/>
          <w:color w:val="000000"/>
          <w:spacing w:val="-2"/>
          <w:lang w:val="en" w:eastAsia="zh-CN"/>
        </w:rPr>
        <w:t xml:space="preserve"> = &lt;</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olor w:val="000000"/>
          <w:spacing w:val="-2"/>
          <w:lang w:val="en" w:eastAsia="zh-CN"/>
        </w:rPr>
        <w:sym w:font="Symbol" w:char="F0D9"/>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D2140A" w:rsidRPr="00D2140A">
        <w:rPr>
          <w:rFonts w:ascii="TimesLTStd-Roman" w:eastAsia="等线" w:hAnsi="TimesLTStd-Roman" w:cs="TimesLTStd-Roman"/>
          <w:i/>
          <w:color w:val="000000"/>
          <w:spacing w:val="-2"/>
          <w:lang w:val="en" w:eastAsia="zh-CN"/>
        </w:rPr>
        <w:t>i</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j</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00D2140A" w:rsidRPr="00D2140A">
        <w:rPr>
          <w:rFonts w:ascii="TimesLTStd-Roman" w:eastAsia="等线" w:hAnsi="TimesLTStd-Roman" w:cs="TimesLTStd-Roman"/>
          <w:color w:val="000000"/>
          <w:spacing w:val="-2"/>
          <w:lang w:val="en" w:eastAsia="zh-CN"/>
        </w:rPr>
        <w:t>,</w:t>
      </w:r>
      <w:r w:rsidR="00D2140A" w:rsidRPr="00D2140A">
        <w:rPr>
          <w:rFonts w:ascii="TimesLTStd-Roman" w:eastAsia="等线" w:hAnsi="TimesLTStd-Roman" w:cs="TimesLTStd-Roman"/>
          <w:i/>
          <w:color w:val="000000"/>
          <w:spacing w:val="-2"/>
          <w:lang w:val="en" w:eastAsia="zh-CN"/>
        </w:rPr>
        <w:t xml:space="preserve"> m</w:t>
      </w:r>
      <w:r w:rsidR="00D2140A"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i/>
          <w:color w:val="000000"/>
          <w:spacing w:val="-2"/>
          <w:lang w:val="en" w:eastAsia="zh-CN"/>
        </w:rPr>
        <w:t>r</w:t>
      </w:r>
      <w:r w:rsidR="00D2140A" w:rsidRPr="00D2140A">
        <w:rPr>
          <w:rFonts w:ascii="TimesLTStd-Roman" w:eastAsia="等线" w:hAnsi="TimesLTStd-Roman" w:cs="TimesLTStd-Roman"/>
          <w:color w:val="000000"/>
          <w:spacing w:val="-2"/>
          <w:lang w:val="en" w:eastAsia="zh-CN"/>
        </w:rPr>
        <w:t xml:space="preserve"> &gt;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s="TimesLTStd-Roman"/>
          <w:color w:val="000000"/>
          <w:spacing w:val="-2"/>
          <w:lang w:val="en" w:eastAsia="zh-CN"/>
        </w:rPr>
        <w:t xml:space="preserve">&gt;}. </w:t>
      </w:r>
      <w:r w:rsidR="00D2140A" w:rsidRPr="00D2140A">
        <w:rPr>
          <w:rFonts w:ascii="TimesLTStd-Roman" w:eastAsia="等线" w:hAnsi="TimesLTStd-Roman" w:cs="TimesLTStd-Roman"/>
          <w:color w:val="000000"/>
          <w:spacing w:val="-2"/>
          <w:lang w:eastAsia="zh-CN"/>
        </w:rPr>
        <w:t>Su</w:t>
      </w:r>
      <w:r w:rsidR="002C6E74">
        <w:rPr>
          <w:rFonts w:ascii="TimesLTStd-Roman" w:eastAsia="等线" w:hAnsi="TimesLTStd-Roman" w:cs="TimesLTStd-Roman" w:hint="eastAsia"/>
          <w:color w:val="000000"/>
          <w:spacing w:val="-2"/>
          <w:lang w:eastAsia="zh-CN"/>
        </w:rPr>
        <w:t>c</w:t>
      </w:r>
      <w:r w:rsidR="00D2140A" w:rsidRPr="00D2140A">
        <w:rPr>
          <w:rFonts w:ascii="TimesLTStd-Roman" w:eastAsia="等线" w:hAnsi="TimesLTStd-Roman" w:cs="TimesLTStd-Roman"/>
          <w:color w:val="000000"/>
          <w:spacing w:val="-2"/>
          <w:lang w:eastAsia="zh-CN"/>
        </w:rPr>
        <w:t xml:space="preserve">h as </w:t>
      </w:r>
      <w:r w:rsidR="00D2140A" w:rsidRPr="00D2140A">
        <w:rPr>
          <w:rFonts w:ascii="TimesLTStd-Roman" w:eastAsia="等线" w:hAnsi="TimesLTStd-Roman" w:cs="TimesLTStd-Roman"/>
          <w:color w:val="000000"/>
          <w:spacing w:val="-2"/>
          <w:lang w:val="en" w:eastAsia="zh-CN"/>
        </w:rPr>
        <w:t>X</w:t>
      </w:r>
      <w:r w:rsidR="00D2140A" w:rsidRPr="00D2140A">
        <w:rPr>
          <w:rFonts w:ascii="TimesLTStd-Roman" w:eastAsia="等线" w:hAnsi="TimesLTStd-Roman" w:cs="TimesLTStd-Roman"/>
          <w:color w:val="000000"/>
          <w:spacing w:val="-2"/>
          <w:vertAlign w:val="subscript"/>
          <w:lang w:val="en" w:eastAsia="zh-CN"/>
        </w:rPr>
        <w:t>1</w:t>
      </w:r>
      <w:r w:rsidR="00D2140A" w:rsidRPr="00D2140A">
        <w:rPr>
          <w:rFonts w:ascii="TimesLTStd-Roman" w:eastAsia="等线" w:hAnsi="TimesLTStd-Roman" w:cs="TimesLTStd-Roman"/>
          <w:color w:val="000000"/>
          <w:spacing w:val="-2"/>
          <w:vertAlign w:val="subscript"/>
          <w:lang w:val="en" w:eastAsia="zh-CN"/>
        </w:rPr>
        <w:softHyphen/>
      </w:r>
      <w:r w:rsidR="00D2140A" w:rsidRPr="00D2140A">
        <w:rPr>
          <w:rFonts w:ascii="TimesLTStd-Roman" w:eastAsia="等线" w:hAnsi="TimesLTStd-Roman" w:cs="TimesLTStd-Roman"/>
          <w:color w:val="000000"/>
          <w:spacing w:val="-2"/>
          <w:vertAlign w:val="subscript"/>
          <w:lang w:val="en" w:eastAsia="zh-CN"/>
        </w:rPr>
        <w:softHyphen/>
      </w:r>
      <w:r w:rsidR="00D2140A" w:rsidRPr="00D2140A">
        <w:rPr>
          <w:rFonts w:ascii="TimesLTStd-Roman" w:eastAsia="等线" w:hAnsi="TimesLTStd-Roman" w:cs="TimesLTStd-Roman"/>
          <w:color w:val="000000"/>
          <w:spacing w:val="-2"/>
          <w:lang w:val="en" w:eastAsia="zh-CN"/>
        </w:rPr>
        <w:t xml:space="preserve"> = &lt;</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D2140A">
        <w:rPr>
          <w:rFonts w:ascii="TimesLTStd-Roman" w:eastAsia="等线" w:hAnsi="TimesLTStd-Roman" w:cs="TimesLTStd-Roman"/>
          <w:i/>
          <w:color w:val="000000"/>
          <w:spacing w:val="-2"/>
          <w:lang w:val="en" w:eastAsia="zh-CN"/>
        </w:rPr>
        <w:t>d</w:t>
      </w:r>
      <w:r w:rsidR="00D2140A" w:rsidRPr="00D2140A">
        <w:rPr>
          <w:rFonts w:ascii="TimesLTStd-Roman" w:eastAsia="等线" w:hAnsi="TimesLTStd-Roman" w:cs="TimesLTStd-Roman"/>
          <w:color w:val="000000"/>
          <w:spacing w:val="-2"/>
          <w:lang w:val="en" w:eastAsia="zh-CN"/>
        </w:rPr>
        <w:t xml:space="preserve"> &gt;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olor w:val="000000"/>
          <w:spacing w:val="-2"/>
          <w:lang w:val="en" w:eastAsia="zh-CN"/>
        </w:rPr>
        <w:sym w:font="Symbol" w:char="F0D9"/>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&lt;</w:t>
      </w:r>
      <w:r w:rsidR="00D2140A" w:rsidRPr="00D2140A">
        <w:rPr>
          <w:rFonts w:ascii="TimesLTStd-Roman" w:eastAsia="等线" w:hAnsi="TimesLTStd-Roman" w:cs="TimesLTStd-Roman"/>
          <w:i/>
          <w:color w:val="000000"/>
          <w:spacing w:val="-2"/>
          <w:lang w:val="en" w:eastAsia="zh-CN"/>
        </w:rPr>
        <w:t>f</w:t>
      </w:r>
      <w:r w:rsidR="00D2140A" w:rsidRPr="00D2140A">
        <w:rPr>
          <w:rFonts w:ascii="TimesLTStd-Roman" w:eastAsia="等线" w:hAnsi="TimesLTStd-Roman" w:cs="TimesLTStd-Roman"/>
          <w:color w:val="000000"/>
          <w:spacing w:val="-2"/>
          <w:lang w:val="en" w:eastAsia="zh-CN"/>
        </w:rPr>
        <w:t>&gt;</w:t>
      </w:r>
      <w:r w:rsidR="00D2140A" w:rsidRPr="00D2140A">
        <w:rPr>
          <w:rFonts w:ascii="TimesLTStd-Roman" w:eastAsia="等线" w:hAnsi="TimesLTStd-Roman"/>
          <w:color w:val="000000"/>
          <w:spacing w:val="-2"/>
          <w:vertAlign w:val="superscript"/>
          <w:lang w:val="en" w:eastAsia="zh-CN"/>
        </w:rPr>
        <w:t>1</w:t>
      </w:r>
      <w:r w:rsidR="00D2140A" w:rsidRPr="00D2140A">
        <w:rPr>
          <w:rFonts w:ascii="TimesLTStd-Roman" w:eastAsia="等线" w:hAnsi="TimesLTStd-Roman"/>
          <w:color w:val="000000"/>
          <w:spacing w:val="-2"/>
          <w:lang w:val="en" w:eastAsia="zh-CN"/>
        </w:rPr>
        <w:t xml:space="preserve">, </w:t>
      </w:r>
      <w:r w:rsidR="00D2140A" w:rsidRPr="00D2140A">
        <w:rPr>
          <w:rFonts w:ascii="TimesLTStd-Roman" w:eastAsia="等线" w:hAnsi="TimesLTStd-Roman" w:cs="TimesLTStd-Roman"/>
          <w:color w:val="000000"/>
          <w:spacing w:val="-2"/>
          <w:lang w:val="en" w:eastAsia="zh-CN"/>
        </w:rPr>
        <w:t>X</w:t>
      </w:r>
      <w:r w:rsidR="00D2140A" w:rsidRPr="00D2140A">
        <w:rPr>
          <w:rFonts w:ascii="TimesLTStd-Roman" w:eastAsia="等线" w:hAnsi="TimesLTStd-Roman" w:cs="TimesLTStd-Roman"/>
          <w:color w:val="000000"/>
          <w:spacing w:val="-2"/>
          <w:vertAlign w:val="subscript"/>
          <w:lang w:val="en" w:eastAsia="zh-CN"/>
        </w:rPr>
        <w:t>2</w:t>
      </w:r>
      <w:r w:rsidR="00D2140A" w:rsidRPr="00D2140A">
        <w:rPr>
          <w:rFonts w:ascii="TimesLTStd-Roman" w:eastAsia="等线" w:hAnsi="TimesLTStd-Roman" w:cs="TimesLTStd-Roman"/>
          <w:color w:val="000000"/>
          <w:spacing w:val="-2"/>
          <w:vertAlign w:val="subscript"/>
          <w:lang w:val="en" w:eastAsia="zh-CN"/>
        </w:rPr>
        <w:softHyphen/>
      </w:r>
      <w:r w:rsidR="00D2140A" w:rsidRPr="00D2140A">
        <w:rPr>
          <w:rFonts w:ascii="TimesLTStd-Roman" w:eastAsia="等线" w:hAnsi="TimesLTStd-Roman" w:cs="TimesLTStd-Roman"/>
          <w:color w:val="000000"/>
          <w:spacing w:val="-2"/>
          <w:lang w:val="en" w:eastAsia="zh-CN"/>
        </w:rPr>
        <w:t xml:space="preserve"> = &lt;</w:t>
      </w:r>
      <w:r w:rsidR="00611F1B">
        <w:rPr>
          <w:rFonts w:ascii="TimesLTStd-Roman" w:eastAsia="等线" w:hAnsi="TimesLTStd-Roman" w:cs="TimesLTStd-Roman"/>
          <w:i/>
          <w:color w:val="000000"/>
          <w:spacing w:val="-2"/>
          <w:lang w:val="en" w:eastAsia="zh-CN"/>
        </w:rPr>
        <w:t>p</w:t>
      </w:r>
      <w:r w:rsidR="00D2140A"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00D2140A" w:rsidRPr="00D2140A">
        <w:rPr>
          <w:rFonts w:ascii="TimesLTStd-Roman" w:eastAsia="等线" w:hAnsi="TimesLTStd-Roman" w:cs="TimesLTStd-Roman"/>
          <w:color w:val="000000"/>
          <w:spacing w:val="-2"/>
          <w:lang w:val="en" w:eastAsia="zh-CN"/>
        </w:rPr>
        <w:t xml:space="preserve">, </w:t>
      </w:r>
      <w:r w:rsidR="00D2140A" w:rsidRPr="00723902">
        <w:rPr>
          <w:rFonts w:ascii="TimesLTStd-Roman" w:eastAsia="等线" w:hAnsi="TimesLTStd-Roman" w:cs="TimesLTStd-Roman"/>
          <w:i/>
          <w:spacing w:val="-2"/>
          <w:lang w:val="en" w:eastAsia="zh-CN"/>
        </w:rPr>
        <w:t>d</w:t>
      </w:r>
      <w:r w:rsidR="00D2140A" w:rsidRPr="00723902">
        <w:rPr>
          <w:rFonts w:ascii="TimesLTStd-Roman" w:eastAsia="等线" w:hAnsi="TimesLTStd-Roman" w:cs="TimesLTStd-Roman"/>
          <w:spacing w:val="-2"/>
          <w:lang w:val="en" w:eastAsia="zh-CN"/>
        </w:rPr>
        <w:t xml:space="preserve"> &gt;</w:t>
      </w:r>
      <w:r w:rsidR="00D2140A" w:rsidRPr="00723902">
        <w:rPr>
          <w:rFonts w:ascii="TimesLTStd-Roman" w:eastAsia="等线" w:hAnsi="TimesLTStd-Roman"/>
          <w:spacing w:val="-2"/>
          <w:vertAlign w:val="superscript"/>
          <w:lang w:val="en" w:eastAsia="zh-CN"/>
        </w:rPr>
        <w:t>2</w:t>
      </w:r>
      <w:r w:rsidR="00D2140A" w:rsidRPr="00723902">
        <w:rPr>
          <w:rFonts w:ascii="TimesLTStd-Roman" w:eastAsia="等线" w:hAnsi="TimesLTStd-Roman"/>
          <w:spacing w:val="-2"/>
          <w:lang w:val="en" w:eastAsia="zh-CN"/>
        </w:rPr>
        <w:t xml:space="preserve"> </w:t>
      </w:r>
      <w:r w:rsidR="00D2140A" w:rsidRPr="00723902">
        <w:rPr>
          <w:rFonts w:ascii="TimesLTStd-Roman" w:eastAsia="等线" w:hAnsi="TimesLTStd-Roman"/>
          <w:spacing w:val="-2"/>
          <w:lang w:val="en" w:eastAsia="zh-CN"/>
        </w:rPr>
        <w:sym w:font="Symbol" w:char="F0D9"/>
      </w:r>
      <w:r w:rsidR="00D2140A" w:rsidRPr="00723902">
        <w:rPr>
          <w:rFonts w:ascii="TimesLTStd-Roman" w:eastAsia="等线" w:hAnsi="TimesLTStd-Roman"/>
          <w:spacing w:val="-2"/>
          <w:lang w:val="en" w:eastAsia="zh-CN"/>
        </w:rPr>
        <w:t xml:space="preserve"> </w:t>
      </w:r>
      <w:r w:rsidR="00D2140A" w:rsidRPr="00723902">
        <w:rPr>
          <w:rFonts w:ascii="TimesLTStd-Roman" w:eastAsia="等线" w:hAnsi="TimesLTStd-Roman" w:cs="TimesLTStd-Roman"/>
          <w:spacing w:val="-2"/>
          <w:lang w:val="en" w:eastAsia="zh-CN"/>
        </w:rPr>
        <w:t>&lt;</w:t>
      </w:r>
      <w:r w:rsidR="00D2140A" w:rsidRPr="00723902">
        <w:rPr>
          <w:rFonts w:ascii="TimesLTStd-Roman" w:eastAsia="等线" w:hAnsi="TimesLTStd-Roman" w:cs="TimesLTStd-Roman"/>
          <w:i/>
          <w:spacing w:val="-2"/>
          <w:lang w:val="en" w:eastAsia="zh-CN"/>
        </w:rPr>
        <w:t>g</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cs="TimesLTStd-Roman"/>
          <w:i/>
          <w:spacing w:val="-2"/>
          <w:lang w:val="en" w:eastAsia="zh-CN"/>
        </w:rPr>
        <w:t>h</w:t>
      </w:r>
      <w:r w:rsidR="00D2140A" w:rsidRPr="00723902">
        <w:rPr>
          <w:rFonts w:ascii="TimesLTStd-Roman" w:eastAsia="等线" w:hAnsi="TimesLTStd-Roman" w:cs="TimesLTStd-Roman"/>
          <w:spacing w:val="-2"/>
          <w:lang w:val="en" w:eastAsia="zh-CN"/>
        </w:rPr>
        <w:t>&gt;</w:t>
      </w:r>
      <w:r w:rsidR="00D2140A" w:rsidRPr="00723902">
        <w:rPr>
          <w:rFonts w:ascii="TimesLTStd-Roman" w:eastAsia="等线" w:hAnsi="TimesLTStd-Roman"/>
          <w:spacing w:val="-2"/>
          <w:vertAlign w:val="superscript"/>
          <w:lang w:val="en" w:eastAsia="zh-CN"/>
        </w:rPr>
        <w:t>1</w:t>
      </w:r>
      <w:r w:rsidR="00D2140A" w:rsidRPr="00723902">
        <w:rPr>
          <w:rFonts w:ascii="TimesLTStd-Roman" w:eastAsia="等线" w:hAnsi="TimesLTStd-Roman" w:cs="TimesLTStd-Roman"/>
          <w:spacing w:val="-2"/>
          <w:lang w:val="en" w:eastAsia="zh-CN"/>
        </w:rPr>
        <w:t>, X</w:t>
      </w:r>
      <w:r w:rsidR="00D2140A" w:rsidRPr="00723902">
        <w:rPr>
          <w:rFonts w:ascii="TimesLTStd-Roman" w:eastAsia="等线" w:hAnsi="TimesLTStd-Roman" w:cs="TimesLTStd-Roman"/>
          <w:spacing w:val="-2"/>
          <w:vertAlign w:val="subscript"/>
          <w:lang w:val="en" w:eastAsia="zh-CN"/>
        </w:rPr>
        <w:t>3</w:t>
      </w:r>
      <w:r w:rsidR="00D2140A" w:rsidRPr="00723902">
        <w:rPr>
          <w:rFonts w:ascii="TimesLTStd-Roman" w:eastAsia="等线" w:hAnsi="TimesLTStd-Roman" w:cs="TimesLTStd-Roman"/>
          <w:spacing w:val="-2"/>
          <w:vertAlign w:val="subscript"/>
          <w:lang w:val="en" w:eastAsia="zh-CN"/>
        </w:rPr>
        <w:softHyphen/>
      </w:r>
      <w:r w:rsidR="00D2140A" w:rsidRPr="00723902">
        <w:rPr>
          <w:rFonts w:ascii="TimesLTStd-Roman" w:eastAsia="等线" w:hAnsi="TimesLTStd-Roman" w:cs="TimesLTStd-Roman"/>
          <w:spacing w:val="-2"/>
          <w:lang w:val="en" w:eastAsia="zh-CN"/>
        </w:rPr>
        <w:t xml:space="preserve"> = &lt;</w:t>
      </w:r>
      <w:r w:rsidR="00611F1B" w:rsidRPr="00723902">
        <w:rPr>
          <w:rFonts w:ascii="TimesLTStd-Roman" w:eastAsia="等线" w:hAnsi="TimesLTStd-Roman" w:cs="TimesLTStd-Roman"/>
          <w:i/>
          <w:spacing w:val="-2"/>
          <w:lang w:val="en" w:eastAsia="zh-CN"/>
        </w:rPr>
        <w:t>p</w:t>
      </w:r>
      <w:r w:rsidR="00D2140A" w:rsidRPr="00723902">
        <w:rPr>
          <w:rFonts w:ascii="TimesLTStd-Roman" w:eastAsia="等线" w:hAnsi="TimesLTStd-Roman" w:cs="TimesLTStd-Roman"/>
          <w:spacing w:val="-2"/>
          <w:lang w:val="en" w:eastAsia="zh-CN"/>
        </w:rPr>
        <w:t xml:space="preserve">, </w:t>
      </w:r>
      <w:r w:rsidR="002C6E74" w:rsidRPr="00723902">
        <w:rPr>
          <w:rFonts w:ascii="TimesLTStd-Roman" w:eastAsia="等线" w:hAnsi="TimesLTStd-Roman" w:cs="TimesLTStd-Roman"/>
          <w:i/>
          <w:spacing w:val="-2"/>
          <w:lang w:val="en" w:eastAsia="zh-CN"/>
        </w:rPr>
        <w:t>q</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cs="TimesLTStd-Roman"/>
          <w:i/>
          <w:spacing w:val="-2"/>
          <w:lang w:val="en" w:eastAsia="zh-CN"/>
        </w:rPr>
        <w:t>d</w:t>
      </w:r>
      <w:r w:rsidR="00D2140A" w:rsidRPr="00723902">
        <w:rPr>
          <w:rFonts w:ascii="TimesLTStd-Roman" w:eastAsia="等线" w:hAnsi="TimesLTStd-Roman" w:cs="TimesLTStd-Roman"/>
          <w:spacing w:val="-2"/>
          <w:lang w:val="en" w:eastAsia="zh-CN"/>
        </w:rPr>
        <w:t xml:space="preserve"> &gt;</w:t>
      </w:r>
      <w:r w:rsidR="00D2140A" w:rsidRPr="00723902">
        <w:rPr>
          <w:rFonts w:ascii="TimesLTStd-Roman" w:eastAsia="等线" w:hAnsi="TimesLTStd-Roman"/>
          <w:spacing w:val="-2"/>
          <w:vertAlign w:val="superscript"/>
          <w:lang w:val="en" w:eastAsia="zh-CN"/>
        </w:rPr>
        <w:t>2</w:t>
      </w:r>
      <w:r w:rsidR="00D2140A" w:rsidRPr="00723902">
        <w:rPr>
          <w:rFonts w:ascii="TimesLTStd-Roman" w:eastAsia="等线" w:hAnsi="TimesLTStd-Roman"/>
          <w:spacing w:val="-2"/>
          <w:lang w:val="en" w:eastAsia="zh-CN"/>
        </w:rPr>
        <w:t xml:space="preserve"> </w:t>
      </w:r>
      <w:r w:rsidR="00D2140A" w:rsidRPr="00723902">
        <w:rPr>
          <w:rFonts w:ascii="TimesLTStd-Roman" w:eastAsia="等线" w:hAnsi="TimesLTStd-Roman"/>
          <w:spacing w:val="-2"/>
          <w:lang w:val="en" w:eastAsia="zh-CN"/>
        </w:rPr>
        <w:sym w:font="Symbol" w:char="F0D9"/>
      </w:r>
      <w:r w:rsidR="00D2140A" w:rsidRPr="00723902">
        <w:rPr>
          <w:rFonts w:ascii="TimesLTStd-Roman" w:eastAsia="等线" w:hAnsi="TimesLTStd-Roman"/>
          <w:spacing w:val="-2"/>
          <w:lang w:val="en" w:eastAsia="zh-CN"/>
        </w:rPr>
        <w:t xml:space="preserve"> </w:t>
      </w:r>
      <w:r w:rsidR="00D2140A" w:rsidRPr="00723902">
        <w:rPr>
          <w:rFonts w:ascii="TimesLTStd-Roman" w:eastAsia="等线" w:hAnsi="TimesLTStd-Roman" w:cs="TimesLTStd-Roman"/>
          <w:spacing w:val="-2"/>
          <w:lang w:val="en" w:eastAsia="zh-CN"/>
        </w:rPr>
        <w:t>&lt;</w:t>
      </w:r>
      <w:r w:rsidR="00D2140A" w:rsidRPr="00723902">
        <w:rPr>
          <w:rFonts w:ascii="TimesLTStd-Roman" w:eastAsia="等线" w:hAnsi="TimesLTStd-Roman" w:cs="TimesLTStd-Roman"/>
          <w:i/>
          <w:spacing w:val="-2"/>
          <w:lang w:val="en" w:eastAsia="zh-CN"/>
        </w:rPr>
        <w:t>i</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cs="TimesLTStd-Roman"/>
          <w:i/>
          <w:spacing w:val="-2"/>
          <w:lang w:val="en" w:eastAsia="zh-CN"/>
        </w:rPr>
        <w:t>j</w:t>
      </w:r>
      <w:r w:rsidR="00D2140A" w:rsidRPr="00723902">
        <w:rPr>
          <w:rFonts w:ascii="TimesLTStd-Roman" w:eastAsia="等线" w:hAnsi="TimesLTStd-Roman" w:cs="TimesLTStd-Roman"/>
          <w:spacing w:val="-2"/>
          <w:lang w:val="en" w:eastAsia="zh-CN"/>
        </w:rPr>
        <w:t>&gt;</w:t>
      </w:r>
      <w:r w:rsidR="00D2140A" w:rsidRPr="00723902">
        <w:rPr>
          <w:rFonts w:ascii="TimesLTStd-Roman" w:eastAsia="等线" w:hAnsi="TimesLTStd-Roman"/>
          <w:spacing w:val="-2"/>
          <w:vertAlign w:val="superscript"/>
          <w:lang w:val="en" w:eastAsia="zh-CN"/>
        </w:rPr>
        <w:t>1</w:t>
      </w:r>
      <w:r w:rsidR="00D2140A" w:rsidRPr="00723902">
        <w:rPr>
          <w:rFonts w:ascii="TimesLTStd-Roman" w:eastAsia="等线" w:hAnsi="TimesLTStd-Roman" w:cs="TimesLTStd-Roman"/>
          <w:spacing w:val="-2"/>
          <w:lang w:val="en" w:eastAsia="zh-CN"/>
        </w:rPr>
        <w:t>, X</w:t>
      </w:r>
      <w:r w:rsidR="00D2140A" w:rsidRPr="00723902">
        <w:rPr>
          <w:rFonts w:ascii="TimesLTStd-Roman" w:eastAsia="等线" w:hAnsi="TimesLTStd-Roman" w:cs="TimesLTStd-Roman"/>
          <w:spacing w:val="-2"/>
          <w:vertAlign w:val="subscript"/>
          <w:lang w:val="en" w:eastAsia="zh-CN"/>
        </w:rPr>
        <w:t>4</w:t>
      </w:r>
      <w:r w:rsidR="00D2140A" w:rsidRPr="00723902">
        <w:rPr>
          <w:rFonts w:ascii="TimesLTStd-Roman" w:eastAsia="等线" w:hAnsi="TimesLTStd-Roman" w:cs="TimesLTStd-Roman"/>
          <w:spacing w:val="-2"/>
          <w:vertAlign w:val="subscript"/>
          <w:lang w:val="en" w:eastAsia="zh-CN"/>
        </w:rPr>
        <w:softHyphen/>
      </w:r>
      <w:r w:rsidR="00D2140A" w:rsidRPr="00723902">
        <w:rPr>
          <w:rFonts w:ascii="TimesLTStd-Roman" w:eastAsia="等线" w:hAnsi="TimesLTStd-Roman" w:cs="TimesLTStd-Roman"/>
          <w:spacing w:val="-2"/>
          <w:lang w:val="en" w:eastAsia="zh-CN"/>
        </w:rPr>
        <w:t xml:space="preserve"> = &lt;</w:t>
      </w:r>
      <w:r w:rsidR="00611F1B" w:rsidRPr="00723902">
        <w:rPr>
          <w:rFonts w:ascii="TimesLTStd-Roman" w:eastAsia="等线" w:hAnsi="TimesLTStd-Roman" w:cs="TimesLTStd-Roman"/>
          <w:i/>
          <w:spacing w:val="-2"/>
          <w:lang w:val="en" w:eastAsia="zh-CN"/>
        </w:rPr>
        <w:t>p</w:t>
      </w:r>
      <w:r w:rsidR="00D2140A" w:rsidRPr="00723902">
        <w:rPr>
          <w:rFonts w:ascii="TimesLTStd-Roman" w:eastAsia="等线" w:hAnsi="TimesLTStd-Roman" w:cs="TimesLTStd-Roman"/>
          <w:spacing w:val="-2"/>
          <w:lang w:val="en" w:eastAsia="zh-CN"/>
        </w:rPr>
        <w:t xml:space="preserve">, </w:t>
      </w:r>
      <w:r w:rsidR="002C6E74" w:rsidRPr="00723902">
        <w:rPr>
          <w:rFonts w:ascii="TimesLTStd-Roman" w:eastAsia="等线" w:hAnsi="TimesLTStd-Roman" w:cs="TimesLTStd-Roman"/>
          <w:i/>
          <w:spacing w:val="-2"/>
          <w:lang w:val="en" w:eastAsia="zh-CN"/>
        </w:rPr>
        <w:t>q</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cs="TimesLTStd-Roman"/>
          <w:i/>
          <w:spacing w:val="-2"/>
          <w:lang w:val="en" w:eastAsia="zh-CN"/>
        </w:rPr>
        <w:t>d</w:t>
      </w:r>
      <w:r w:rsidR="00D2140A" w:rsidRPr="00723902">
        <w:rPr>
          <w:rFonts w:ascii="TimesLTStd-Roman" w:eastAsia="等线" w:hAnsi="TimesLTStd-Roman" w:cs="TimesLTStd-Roman"/>
          <w:spacing w:val="-2"/>
          <w:lang w:val="en" w:eastAsia="zh-CN"/>
        </w:rPr>
        <w:t xml:space="preserve"> &gt;</w:t>
      </w:r>
      <w:r w:rsidR="00D2140A" w:rsidRPr="00723902">
        <w:rPr>
          <w:rFonts w:ascii="TimesLTStd-Roman" w:eastAsia="等线" w:hAnsi="TimesLTStd-Roman"/>
          <w:spacing w:val="-2"/>
          <w:vertAlign w:val="superscript"/>
          <w:lang w:val="en" w:eastAsia="zh-CN"/>
        </w:rPr>
        <w:t>1</w:t>
      </w:r>
      <w:r w:rsidR="00D2140A" w:rsidRPr="00723902">
        <w:rPr>
          <w:rFonts w:ascii="TimesLTStd-Roman" w:eastAsia="等线" w:hAnsi="TimesLTStd-Roman"/>
          <w:spacing w:val="-2"/>
          <w:lang w:val="en" w:eastAsia="zh-CN"/>
        </w:rPr>
        <w:t xml:space="preserve"> </w:t>
      </w:r>
      <w:r w:rsidR="00D2140A" w:rsidRPr="00723902">
        <w:rPr>
          <w:rFonts w:ascii="TimesLTStd-Roman" w:eastAsia="等线" w:hAnsi="TimesLTStd-Roman"/>
          <w:spacing w:val="-2"/>
          <w:lang w:val="en" w:eastAsia="zh-CN"/>
        </w:rPr>
        <w:sym w:font="Symbol" w:char="F0D9"/>
      </w:r>
      <w:r w:rsidR="00D2140A" w:rsidRPr="00723902">
        <w:rPr>
          <w:rFonts w:ascii="TimesLTStd-Roman" w:eastAsia="等线" w:hAnsi="TimesLTStd-Roman"/>
          <w:spacing w:val="-2"/>
          <w:lang w:val="en" w:eastAsia="zh-CN"/>
        </w:rPr>
        <w:t xml:space="preserve"> </w:t>
      </w:r>
      <w:r w:rsidR="00D2140A" w:rsidRPr="00723902">
        <w:rPr>
          <w:rFonts w:ascii="TimesLTStd-Roman" w:eastAsia="等线" w:hAnsi="TimesLTStd-Roman" w:cs="TimesLTStd-Roman"/>
          <w:spacing w:val="-2"/>
          <w:lang w:val="en" w:eastAsia="zh-CN"/>
        </w:rPr>
        <w:t>&lt;</w:t>
      </w:r>
      <w:r w:rsidR="00D2140A" w:rsidRPr="00723902">
        <w:rPr>
          <w:rFonts w:ascii="TimesLTStd-Roman" w:eastAsia="等线" w:hAnsi="TimesLTStd-Roman" w:cs="TimesLTStd-Roman"/>
          <w:i/>
          <w:spacing w:val="-2"/>
          <w:lang w:val="en" w:eastAsia="zh-CN"/>
        </w:rPr>
        <w:t>g</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cs="TimesLTStd-Roman"/>
          <w:i/>
          <w:spacing w:val="-2"/>
          <w:lang w:val="en" w:eastAsia="zh-CN"/>
        </w:rPr>
        <w:t>h</w:t>
      </w:r>
      <w:r w:rsidR="00D2140A" w:rsidRPr="00723902">
        <w:rPr>
          <w:rFonts w:ascii="TimesLTStd-Roman" w:eastAsia="等线" w:hAnsi="TimesLTStd-Roman" w:cs="TimesLTStd-Roman"/>
          <w:spacing w:val="-2"/>
          <w:lang w:val="en" w:eastAsia="zh-CN"/>
        </w:rPr>
        <w:t>&gt;</w:t>
      </w:r>
      <w:r w:rsidR="00D2140A" w:rsidRPr="00723902">
        <w:rPr>
          <w:rFonts w:ascii="TimesLTStd-Roman" w:eastAsia="等线" w:hAnsi="TimesLTStd-Roman"/>
          <w:spacing w:val="-2"/>
          <w:vertAlign w:val="superscript"/>
          <w:lang w:val="en" w:eastAsia="zh-CN"/>
        </w:rPr>
        <w:t>1</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spacing w:val="-2"/>
          <w:lang w:val="en" w:eastAsia="zh-CN"/>
        </w:rPr>
        <w:t>a</w:t>
      </w:r>
      <w:r w:rsidR="003D20B5" w:rsidRPr="00723902">
        <w:rPr>
          <w:rFonts w:ascii="TimesLTStd-Roman" w:eastAsia="等线" w:hAnsi="TimesLTStd-Roman" w:hint="eastAsia"/>
          <w:spacing w:val="-2"/>
          <w:lang w:val="en" w:eastAsia="zh-CN"/>
        </w:rPr>
        <w:t>n</w:t>
      </w:r>
      <w:r w:rsidR="00D2140A" w:rsidRPr="00723902">
        <w:rPr>
          <w:rFonts w:ascii="TimesLTStd-Roman" w:eastAsia="等线" w:hAnsi="TimesLTStd-Roman"/>
          <w:spacing w:val="-2"/>
          <w:lang w:val="en" w:eastAsia="zh-CN"/>
        </w:rPr>
        <w:t>d</w:t>
      </w:r>
      <w:r w:rsidR="00D2140A" w:rsidRPr="00723902">
        <w:rPr>
          <w:rFonts w:ascii="TimesLTStd-Roman" w:eastAsia="等线" w:hAnsi="TimesLTStd-Roman" w:cs="TimesLTStd-Roman"/>
          <w:spacing w:val="-2"/>
          <w:lang w:val="en" w:eastAsia="zh-CN"/>
        </w:rPr>
        <w:t xml:space="preserve"> X</w:t>
      </w:r>
      <w:r w:rsidR="00D2140A" w:rsidRPr="00723902">
        <w:rPr>
          <w:rFonts w:ascii="TimesLTStd-Roman" w:eastAsia="等线" w:hAnsi="TimesLTStd-Roman" w:cs="TimesLTStd-Roman"/>
          <w:spacing w:val="-2"/>
          <w:vertAlign w:val="subscript"/>
          <w:lang w:val="en" w:eastAsia="zh-CN"/>
        </w:rPr>
        <w:t>5</w:t>
      </w:r>
      <w:r w:rsidR="00D2140A" w:rsidRPr="00723902">
        <w:rPr>
          <w:rFonts w:ascii="TimesLTStd-Roman" w:eastAsia="等线" w:hAnsi="TimesLTStd-Roman" w:cs="TimesLTStd-Roman"/>
          <w:spacing w:val="-2"/>
          <w:vertAlign w:val="subscript"/>
          <w:lang w:val="en" w:eastAsia="zh-CN"/>
        </w:rPr>
        <w:softHyphen/>
      </w:r>
      <w:r w:rsidR="00D2140A" w:rsidRPr="00723902">
        <w:rPr>
          <w:rFonts w:ascii="TimesLTStd-Roman" w:eastAsia="等线" w:hAnsi="TimesLTStd-Roman" w:cs="TimesLTStd-Roman"/>
          <w:spacing w:val="-2"/>
          <w:lang w:val="en" w:eastAsia="zh-CN"/>
        </w:rPr>
        <w:t xml:space="preserve"> = &lt;</w:t>
      </w:r>
      <w:r w:rsidR="00611F1B" w:rsidRPr="00723902">
        <w:rPr>
          <w:rFonts w:ascii="TimesLTStd-Roman" w:eastAsia="等线" w:hAnsi="TimesLTStd-Roman" w:cs="TimesLTStd-Roman"/>
          <w:i/>
          <w:spacing w:val="-2"/>
          <w:lang w:val="en" w:eastAsia="zh-CN"/>
        </w:rPr>
        <w:t>p</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cs="TimesLTStd-Roman"/>
          <w:i/>
          <w:spacing w:val="-2"/>
          <w:lang w:val="en" w:eastAsia="zh-CN"/>
        </w:rPr>
        <w:t>c</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cs="TimesLTStd-Roman"/>
          <w:i/>
          <w:spacing w:val="-2"/>
          <w:lang w:val="en" w:eastAsia="zh-CN"/>
        </w:rPr>
        <w:t>d</w:t>
      </w:r>
      <w:r w:rsidR="00D2140A" w:rsidRPr="00723902">
        <w:rPr>
          <w:rFonts w:ascii="TimesLTStd-Roman" w:eastAsia="等线" w:hAnsi="TimesLTStd-Roman" w:cs="TimesLTStd-Roman"/>
          <w:spacing w:val="-2"/>
          <w:lang w:val="en" w:eastAsia="zh-CN"/>
        </w:rPr>
        <w:t xml:space="preserve"> &gt;</w:t>
      </w:r>
      <w:r w:rsidR="00D2140A" w:rsidRPr="00723902">
        <w:rPr>
          <w:rFonts w:ascii="TimesLTStd-Roman" w:eastAsia="等线" w:hAnsi="TimesLTStd-Roman"/>
          <w:spacing w:val="-2"/>
          <w:vertAlign w:val="superscript"/>
          <w:lang w:val="en" w:eastAsia="zh-CN"/>
        </w:rPr>
        <w:t>1</w:t>
      </w:r>
      <w:r w:rsidR="00D2140A" w:rsidRPr="00723902">
        <w:rPr>
          <w:rFonts w:ascii="TimesLTStd-Roman" w:eastAsia="等线" w:hAnsi="TimesLTStd-Roman"/>
          <w:spacing w:val="-2"/>
          <w:lang w:val="en" w:eastAsia="zh-CN"/>
        </w:rPr>
        <w:t xml:space="preserve"> </w:t>
      </w:r>
      <w:r w:rsidR="00D2140A" w:rsidRPr="00723902">
        <w:rPr>
          <w:rFonts w:ascii="TimesLTStd-Roman" w:eastAsia="等线" w:hAnsi="TimesLTStd-Roman"/>
          <w:spacing w:val="-2"/>
          <w:lang w:val="en" w:eastAsia="zh-CN"/>
        </w:rPr>
        <w:sym w:font="Symbol" w:char="F0D9"/>
      </w:r>
      <w:r w:rsidR="00D2140A" w:rsidRPr="00723902">
        <w:rPr>
          <w:rFonts w:ascii="TimesLTStd-Roman" w:eastAsia="等线" w:hAnsi="TimesLTStd-Roman"/>
          <w:spacing w:val="-2"/>
          <w:lang w:val="en" w:eastAsia="zh-CN"/>
        </w:rPr>
        <w:t xml:space="preserve"> </w:t>
      </w:r>
      <w:r w:rsidR="00D2140A" w:rsidRPr="00723902">
        <w:rPr>
          <w:rFonts w:ascii="TimesLTStd-Roman" w:eastAsia="等线" w:hAnsi="TimesLTStd-Roman" w:cs="TimesLTStd-Roman"/>
          <w:spacing w:val="-2"/>
          <w:lang w:val="en" w:eastAsia="zh-CN"/>
        </w:rPr>
        <w:t>&lt;</w:t>
      </w:r>
      <w:r w:rsidR="00D2140A" w:rsidRPr="00723902">
        <w:rPr>
          <w:rFonts w:ascii="TimesLTStd-Roman" w:eastAsia="等线" w:hAnsi="TimesLTStd-Roman" w:cs="TimesLTStd-Roman"/>
          <w:i/>
          <w:spacing w:val="-2"/>
          <w:lang w:val="en" w:eastAsia="zh-CN"/>
        </w:rPr>
        <w:t>i</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cs="TimesLTStd-Roman"/>
          <w:i/>
          <w:spacing w:val="-2"/>
          <w:lang w:val="en" w:eastAsia="zh-CN"/>
        </w:rPr>
        <w:t>j</w:t>
      </w:r>
      <w:r w:rsidR="00D2140A" w:rsidRPr="00723902">
        <w:rPr>
          <w:rFonts w:ascii="TimesLTStd-Roman" w:eastAsia="等线" w:hAnsi="TimesLTStd-Roman" w:cs="TimesLTStd-Roman"/>
          <w:spacing w:val="-2"/>
          <w:lang w:val="en" w:eastAsia="zh-CN"/>
        </w:rPr>
        <w:t>&gt;</w:t>
      </w:r>
      <w:r w:rsidR="00D2140A" w:rsidRPr="00723902">
        <w:rPr>
          <w:rFonts w:ascii="TimesLTStd-Roman" w:eastAsia="等线" w:hAnsi="TimesLTStd-Roman"/>
          <w:spacing w:val="-2"/>
          <w:vertAlign w:val="superscript"/>
          <w:lang w:val="en" w:eastAsia="zh-CN"/>
        </w:rPr>
        <w:t>1</w:t>
      </w:r>
      <w:r w:rsidR="00D2140A" w:rsidRPr="00723902">
        <w:rPr>
          <w:rFonts w:ascii="TimesLTStd-Roman" w:eastAsia="等线" w:hAnsi="TimesLTStd-Roman" w:cs="TimesLTStd-Roman"/>
          <w:spacing w:val="-2"/>
          <w:lang w:val="en" w:eastAsia="zh-CN"/>
        </w:rPr>
        <w:t xml:space="preserve">, </w:t>
      </w:r>
      <w:r w:rsidR="00D2140A" w:rsidRPr="00723902">
        <w:rPr>
          <w:rFonts w:ascii="TimesLTStd-Roman" w:eastAsia="等线" w:hAnsi="TimesLTStd-Roman" w:cs="TimesLTStd-Roman"/>
          <w:spacing w:val="-2"/>
          <w:lang w:eastAsia="zh-CN"/>
        </w:rPr>
        <w:t xml:space="preserve">then </w:t>
      </w:r>
      <w:r w:rsidR="008E4BFF" w:rsidRPr="00723902">
        <w:rPr>
          <w:rFonts w:ascii="TimesLTStd-Roman" w:eastAsia="等线" w:hAnsi="TimesLTStd-Roman" w:cs="TimesLTStd-Roman"/>
          <w:spacing w:val="-2"/>
          <w:lang w:val="en" w:eastAsia="zh-CN"/>
        </w:rPr>
        <w:t xml:space="preserve">the </w:t>
      </w:r>
      <w:r w:rsidR="00D2140A" w:rsidRPr="00723902">
        <w:rPr>
          <w:rFonts w:ascii="TimesLTStd-Roman" w:eastAsia="等线" w:hAnsi="TimesLTStd-Roman" w:cs="TimesLTStd-Roman"/>
          <w:i/>
          <w:spacing w:val="-2"/>
          <w:lang w:val="en" w:eastAsia="zh-CN"/>
        </w:rPr>
        <w:t>A</w:t>
      </w:r>
      <w:r w:rsidR="00D2140A" w:rsidRPr="00723902">
        <w:rPr>
          <w:rFonts w:ascii="TimesLTStd-Roman" w:eastAsia="等线" w:hAnsi="TimesLTStd-Roman" w:cs="TimesLTStd-Roman"/>
          <w:i/>
          <w:spacing w:val="-2"/>
          <w:vertAlign w:val="subscript"/>
          <w:lang w:val="en" w:eastAsia="zh-CN"/>
        </w:rPr>
        <w:t>ps</w:t>
      </w:r>
      <w:r w:rsidR="00D2140A" w:rsidRPr="00723902">
        <w:rPr>
          <w:rFonts w:ascii="TimesLTStd-Roman" w:eastAsia="等线" w:hAnsi="TimesLTStd-Roman" w:cs="TimesLTStd-Roman"/>
          <w:spacing w:val="-2"/>
          <w:lang w:val="en" w:eastAsia="zh-CN"/>
        </w:rPr>
        <w:t>(</w:t>
      </w:r>
      <w:r w:rsidR="00D2140A" w:rsidRPr="00723902">
        <w:rPr>
          <w:rFonts w:ascii="TimesLTStd-Roman" w:eastAsia="等线" w:hAnsi="TimesLTStd-Roman" w:cs="TimesLTStd-Roman"/>
          <w:spacing w:val="-2"/>
          <w:lang w:val="en" w:eastAsia="zh-CN"/>
        </w:rPr>
        <w:sym w:font="Symbol" w:char="F077"/>
      </w:r>
      <w:r w:rsidR="00D2140A" w:rsidRPr="00723902">
        <w:rPr>
          <w:rFonts w:ascii="TimesLTStd-Roman" w:eastAsia="等线" w:hAnsi="TimesLTStd-Roman" w:cs="TimesLTStd-Roman"/>
          <w:spacing w:val="-2"/>
          <w:vertAlign w:val="subscript"/>
          <w:lang w:val="en" w:eastAsia="zh-CN"/>
        </w:rPr>
        <w:t>1</w:t>
      </w:r>
      <w:r w:rsidR="00D2140A" w:rsidRPr="00723902">
        <w:rPr>
          <w:rFonts w:ascii="TimesLTStd-Roman" w:eastAsia="等线" w:hAnsi="TimesLTStd-Roman" w:cs="TimesLTStd-Roman"/>
          <w:spacing w:val="-2"/>
          <w:lang w:val="en" w:eastAsia="zh-CN"/>
        </w:rPr>
        <w:t xml:space="preserve">) = 1, </w:t>
      </w:r>
      <w:r w:rsidR="00D2140A" w:rsidRPr="00723902">
        <w:rPr>
          <w:rFonts w:ascii="TimesLTStd-Roman" w:eastAsia="等线" w:hAnsi="TimesLTStd-Roman" w:cs="TimesLTStd-Roman"/>
          <w:i/>
          <w:spacing w:val="-2"/>
          <w:lang w:val="en" w:eastAsia="zh-CN"/>
        </w:rPr>
        <w:t>A</w:t>
      </w:r>
      <w:r w:rsidR="00D2140A" w:rsidRPr="00723902">
        <w:rPr>
          <w:rFonts w:ascii="TimesLTStd-Roman" w:eastAsia="等线" w:hAnsi="TimesLTStd-Roman" w:cs="TimesLTStd-Roman"/>
          <w:i/>
          <w:spacing w:val="-2"/>
          <w:vertAlign w:val="subscript"/>
          <w:lang w:val="en" w:eastAsia="zh-CN"/>
        </w:rPr>
        <w:t>ps</w:t>
      </w:r>
      <w:r w:rsidR="00D2140A" w:rsidRPr="00723902">
        <w:rPr>
          <w:rFonts w:ascii="TimesLTStd-Roman" w:eastAsia="等线" w:hAnsi="TimesLTStd-Roman" w:cs="TimesLTStd-Roman"/>
          <w:spacing w:val="-2"/>
          <w:lang w:val="en" w:eastAsia="zh-CN"/>
        </w:rPr>
        <w:t>(</w:t>
      </w:r>
      <w:r w:rsidR="00D2140A" w:rsidRPr="00723902">
        <w:rPr>
          <w:rFonts w:ascii="TimesLTStd-Roman" w:eastAsia="等线" w:hAnsi="TimesLTStd-Roman" w:cs="TimesLTStd-Roman"/>
          <w:spacing w:val="-2"/>
          <w:lang w:val="en" w:eastAsia="zh-CN"/>
        </w:rPr>
        <w:sym w:font="Symbol" w:char="F077"/>
      </w:r>
      <w:r w:rsidR="00D2140A" w:rsidRPr="00723902">
        <w:rPr>
          <w:rFonts w:ascii="TimesLTStd-Roman" w:eastAsia="等线" w:hAnsi="TimesLTStd-Roman" w:cs="TimesLTStd-Roman"/>
          <w:spacing w:val="-2"/>
          <w:vertAlign w:val="subscript"/>
          <w:lang w:val="en" w:eastAsia="zh-CN"/>
        </w:rPr>
        <w:t>2</w:t>
      </w:r>
      <w:r w:rsidR="00D2140A" w:rsidRPr="00723902">
        <w:rPr>
          <w:rFonts w:ascii="TimesLTStd-Roman" w:eastAsia="等线" w:hAnsi="TimesLTStd-Roman" w:cs="TimesLTStd-Roman"/>
          <w:spacing w:val="-2"/>
          <w:lang w:val="en" w:eastAsia="zh-CN"/>
        </w:rPr>
        <w:t xml:space="preserve">) = 1, </w:t>
      </w:r>
      <w:r w:rsidR="00D2140A" w:rsidRPr="00723902">
        <w:rPr>
          <w:rFonts w:ascii="TimesLTStd-Roman" w:eastAsia="等线" w:hAnsi="TimesLTStd-Roman" w:cs="TimesLTStd-Roman"/>
          <w:i/>
          <w:spacing w:val="-2"/>
          <w:lang w:val="en" w:eastAsia="zh-CN"/>
        </w:rPr>
        <w:t>A</w:t>
      </w:r>
      <w:r w:rsidR="00D2140A" w:rsidRPr="00723902">
        <w:rPr>
          <w:rFonts w:ascii="TimesLTStd-Roman" w:eastAsia="等线" w:hAnsi="TimesLTStd-Roman" w:cs="TimesLTStd-Roman"/>
          <w:i/>
          <w:spacing w:val="-2"/>
          <w:vertAlign w:val="subscript"/>
          <w:lang w:val="en" w:eastAsia="zh-CN"/>
        </w:rPr>
        <w:t>ps</w:t>
      </w:r>
      <w:r w:rsidR="00D2140A" w:rsidRPr="00723902">
        <w:rPr>
          <w:rFonts w:ascii="TimesLTStd-Roman" w:eastAsia="等线" w:hAnsi="TimesLTStd-Roman" w:cs="TimesLTStd-Roman"/>
          <w:spacing w:val="-2"/>
          <w:lang w:val="en" w:eastAsia="zh-CN"/>
        </w:rPr>
        <w:t>(</w:t>
      </w:r>
      <w:r w:rsidR="00D2140A" w:rsidRPr="00723902">
        <w:rPr>
          <w:rFonts w:ascii="TimesLTStd-Roman" w:eastAsia="等线" w:hAnsi="TimesLTStd-Roman" w:cs="TimesLTStd-Roman"/>
          <w:spacing w:val="-2"/>
          <w:lang w:val="en" w:eastAsia="zh-CN"/>
        </w:rPr>
        <w:sym w:font="Symbol" w:char="F077"/>
      </w:r>
      <w:r w:rsidR="00D2140A" w:rsidRPr="00723902">
        <w:rPr>
          <w:rFonts w:ascii="TimesLTStd-Roman" w:eastAsia="等线" w:hAnsi="TimesLTStd-Roman" w:cs="TimesLTStd-Roman"/>
          <w:spacing w:val="-2"/>
          <w:vertAlign w:val="subscript"/>
          <w:lang w:val="en" w:eastAsia="zh-CN"/>
        </w:rPr>
        <w:t>3</w:t>
      </w:r>
      <w:r w:rsidR="00D2140A" w:rsidRPr="00723902">
        <w:rPr>
          <w:rFonts w:ascii="TimesLTStd-Roman" w:eastAsia="等线" w:hAnsi="TimesLTStd-Roman" w:cs="TimesLTStd-Roman"/>
          <w:spacing w:val="-2"/>
          <w:lang w:val="en" w:eastAsia="zh-CN"/>
        </w:rPr>
        <w:t xml:space="preserve">) = 2, </w:t>
      </w:r>
      <w:r w:rsidR="00D2140A" w:rsidRPr="00723902">
        <w:rPr>
          <w:rFonts w:ascii="TimesLTStd-Roman" w:eastAsia="等线" w:hAnsi="TimesLTStd-Roman" w:cs="TimesLTStd-Roman"/>
          <w:i/>
          <w:spacing w:val="-2"/>
          <w:lang w:val="en" w:eastAsia="zh-CN"/>
        </w:rPr>
        <w:t>A</w:t>
      </w:r>
      <w:r w:rsidR="00D2140A" w:rsidRPr="00723902">
        <w:rPr>
          <w:rFonts w:ascii="TimesLTStd-Roman" w:eastAsia="等线" w:hAnsi="TimesLTStd-Roman" w:cs="TimesLTStd-Roman"/>
          <w:i/>
          <w:spacing w:val="-2"/>
          <w:vertAlign w:val="subscript"/>
          <w:lang w:val="en" w:eastAsia="zh-CN"/>
        </w:rPr>
        <w:t>ps</w:t>
      </w:r>
      <w:r w:rsidR="00D2140A" w:rsidRPr="00723902">
        <w:rPr>
          <w:rFonts w:ascii="TimesLTStd-Roman" w:eastAsia="等线" w:hAnsi="TimesLTStd-Roman" w:cs="TimesLTStd-Roman"/>
          <w:spacing w:val="-2"/>
          <w:lang w:val="en" w:eastAsia="zh-CN"/>
        </w:rPr>
        <w:t>(</w:t>
      </w:r>
      <w:r w:rsidR="00D2140A" w:rsidRPr="00723902">
        <w:rPr>
          <w:rFonts w:ascii="TimesLTStd-Roman" w:eastAsia="等线" w:hAnsi="TimesLTStd-Roman" w:cs="TimesLTStd-Roman"/>
          <w:spacing w:val="-2"/>
          <w:lang w:val="en" w:eastAsia="zh-CN"/>
        </w:rPr>
        <w:sym w:font="Symbol" w:char="F077"/>
      </w:r>
      <w:r w:rsidR="00D2140A" w:rsidRPr="00723902">
        <w:rPr>
          <w:rFonts w:ascii="TimesLTStd-Roman" w:eastAsia="等线" w:hAnsi="TimesLTStd-Roman" w:cs="TimesLTStd-Roman"/>
          <w:spacing w:val="-2"/>
          <w:vertAlign w:val="subscript"/>
          <w:lang w:val="en" w:eastAsia="zh-CN"/>
        </w:rPr>
        <w:t>4</w:t>
      </w:r>
      <w:r w:rsidR="00D2140A" w:rsidRPr="00723902">
        <w:rPr>
          <w:rFonts w:ascii="TimesLTStd-Roman" w:eastAsia="等线" w:hAnsi="TimesLTStd-Roman" w:cs="TimesLTStd-Roman"/>
          <w:spacing w:val="-2"/>
          <w:lang w:val="en" w:eastAsia="zh-CN"/>
        </w:rPr>
        <w:t xml:space="preserve">) = 2, </w:t>
      </w:r>
      <w:r w:rsidR="00D2140A" w:rsidRPr="00723902">
        <w:rPr>
          <w:rFonts w:ascii="TimesLTStd-Roman" w:eastAsia="等线" w:hAnsi="TimesLTStd-Roman" w:cs="TimesLTStd-Roman"/>
          <w:i/>
          <w:spacing w:val="-2"/>
          <w:lang w:val="en" w:eastAsia="zh-CN"/>
        </w:rPr>
        <w:t>A</w:t>
      </w:r>
      <w:r w:rsidR="00D2140A" w:rsidRPr="00723902">
        <w:rPr>
          <w:rFonts w:ascii="TimesLTStd-Roman" w:eastAsia="等线" w:hAnsi="TimesLTStd-Roman" w:cs="TimesLTStd-Roman"/>
          <w:i/>
          <w:spacing w:val="-2"/>
          <w:vertAlign w:val="subscript"/>
          <w:lang w:val="en" w:eastAsia="zh-CN"/>
        </w:rPr>
        <w:t>ps</w:t>
      </w:r>
      <w:r w:rsidR="00D2140A" w:rsidRPr="00723902">
        <w:rPr>
          <w:rFonts w:ascii="TimesLTStd-Roman" w:eastAsia="等线" w:hAnsi="TimesLTStd-Roman" w:cs="TimesLTStd-Roman"/>
          <w:spacing w:val="-2"/>
          <w:lang w:val="en" w:eastAsia="zh-CN"/>
        </w:rPr>
        <w:t>(</w:t>
      </w:r>
      <w:r w:rsidR="00D2140A" w:rsidRPr="00723902">
        <w:rPr>
          <w:rFonts w:ascii="TimesLTStd-Roman" w:eastAsia="等线" w:hAnsi="TimesLTStd-Roman" w:cs="TimesLTStd-Roman"/>
          <w:spacing w:val="-2"/>
          <w:lang w:val="en" w:eastAsia="zh-CN"/>
        </w:rPr>
        <w:sym w:font="Symbol" w:char="F077"/>
      </w:r>
      <w:r w:rsidR="00D2140A" w:rsidRPr="00723902">
        <w:rPr>
          <w:rFonts w:ascii="TimesLTStd-Roman" w:eastAsia="等线" w:hAnsi="TimesLTStd-Roman" w:cs="TimesLTStd-Roman"/>
          <w:spacing w:val="-2"/>
          <w:vertAlign w:val="subscript"/>
          <w:lang w:val="en" w:eastAsia="zh-CN"/>
        </w:rPr>
        <w:t>5</w:t>
      </w:r>
      <w:r w:rsidR="00D2140A" w:rsidRPr="00723902">
        <w:rPr>
          <w:rFonts w:ascii="TimesLTStd-Roman" w:eastAsia="等线" w:hAnsi="TimesLTStd-Roman" w:cs="TimesLTStd-Roman"/>
          <w:spacing w:val="-2"/>
          <w:lang w:val="en" w:eastAsia="zh-CN"/>
        </w:rPr>
        <w:t xml:space="preserve">) = 1, </w:t>
      </w:r>
      <w:r w:rsidR="00D2140A" w:rsidRPr="00723902">
        <w:rPr>
          <w:rFonts w:ascii="TimesLTStd-Roman" w:eastAsia="等线" w:hAnsi="TimesLTStd-Roman" w:cs="TimesLTStd-Roman"/>
          <w:i/>
          <w:spacing w:val="-2"/>
          <w:lang w:val="en" w:eastAsia="zh-CN"/>
        </w:rPr>
        <w:t>A</w:t>
      </w:r>
      <w:r w:rsidR="00D2140A" w:rsidRPr="00723902">
        <w:rPr>
          <w:rFonts w:ascii="TimesLTStd-Roman" w:eastAsia="等线" w:hAnsi="TimesLTStd-Roman" w:cs="TimesLTStd-Roman"/>
          <w:i/>
          <w:spacing w:val="-2"/>
          <w:vertAlign w:val="subscript"/>
          <w:lang w:val="en" w:eastAsia="zh-CN"/>
        </w:rPr>
        <w:t>ps</w:t>
      </w:r>
      <w:r w:rsidR="00D2140A" w:rsidRPr="00723902">
        <w:rPr>
          <w:rFonts w:ascii="TimesLTStd-Roman" w:eastAsia="等线" w:hAnsi="TimesLTStd-Roman" w:cs="TimesLTStd-Roman"/>
          <w:spacing w:val="-2"/>
          <w:lang w:val="en" w:eastAsia="zh-CN"/>
        </w:rPr>
        <w:t>(</w:t>
      </w:r>
      <w:r w:rsidR="00D2140A" w:rsidRPr="00723902">
        <w:rPr>
          <w:rFonts w:ascii="TimesLTStd-Roman" w:eastAsia="等线" w:hAnsi="TimesLTStd-Roman" w:cs="TimesLTStd-Roman"/>
          <w:spacing w:val="-2"/>
          <w:lang w:val="en" w:eastAsia="zh-CN"/>
        </w:rPr>
        <w:sym w:font="Symbol" w:char="F077"/>
      </w:r>
      <w:r w:rsidR="00D2140A" w:rsidRPr="00723902">
        <w:rPr>
          <w:rFonts w:ascii="TimesLTStd-Roman" w:eastAsia="等线" w:hAnsi="TimesLTStd-Roman" w:cs="TimesLTStd-Roman"/>
          <w:spacing w:val="-2"/>
          <w:vertAlign w:val="subscript"/>
          <w:lang w:val="en" w:eastAsia="zh-CN"/>
        </w:rPr>
        <w:t>6</w:t>
      </w:r>
      <w:r w:rsidR="00D2140A" w:rsidRPr="00723902">
        <w:rPr>
          <w:rFonts w:ascii="TimesLTStd-Roman" w:eastAsia="等线" w:hAnsi="TimesLTStd-Roman" w:cs="TimesLTStd-Roman"/>
          <w:spacing w:val="-2"/>
          <w:lang w:val="en" w:eastAsia="zh-CN"/>
        </w:rPr>
        <w:t xml:space="preserve">) = 1, </w:t>
      </w:r>
      <w:r w:rsidR="00D2140A" w:rsidRPr="00723902">
        <w:rPr>
          <w:rFonts w:ascii="TimesLTStd-Roman" w:eastAsia="等线" w:hAnsi="TimesLTStd-Roman" w:cs="TimesLTStd-Roman"/>
          <w:i/>
          <w:spacing w:val="-2"/>
          <w:lang w:val="en" w:eastAsia="zh-CN"/>
        </w:rPr>
        <w:t>A</w:t>
      </w:r>
      <w:r w:rsidR="00D2140A" w:rsidRPr="00723902">
        <w:rPr>
          <w:rFonts w:ascii="TimesLTStd-Roman" w:eastAsia="等线" w:hAnsi="TimesLTStd-Roman" w:cs="TimesLTStd-Roman"/>
          <w:i/>
          <w:spacing w:val="-2"/>
          <w:vertAlign w:val="subscript"/>
          <w:lang w:val="en" w:eastAsia="zh-CN"/>
        </w:rPr>
        <w:t>ps</w:t>
      </w:r>
      <w:r w:rsidR="00D2140A" w:rsidRPr="00723902">
        <w:rPr>
          <w:rFonts w:ascii="TimesLTStd-Roman" w:eastAsia="等线" w:hAnsi="TimesLTStd-Roman" w:cs="TimesLTStd-Roman"/>
          <w:spacing w:val="-2"/>
          <w:lang w:val="en" w:eastAsia="zh-CN"/>
        </w:rPr>
        <w:t>(</w:t>
      </w:r>
      <w:r w:rsidR="00D2140A" w:rsidRPr="00723902">
        <w:rPr>
          <w:rFonts w:ascii="TimesLTStd-Roman" w:eastAsia="等线" w:hAnsi="TimesLTStd-Roman" w:cs="TimesLTStd-Roman"/>
          <w:spacing w:val="-2"/>
          <w:lang w:val="en" w:eastAsia="zh-CN"/>
        </w:rPr>
        <w:sym w:font="Symbol" w:char="F077"/>
      </w:r>
      <w:r w:rsidR="00D2140A" w:rsidRPr="00723902">
        <w:rPr>
          <w:rFonts w:ascii="TimesLTStd-Roman" w:eastAsia="等线" w:hAnsi="TimesLTStd-Roman" w:cs="TimesLTStd-Roman"/>
          <w:spacing w:val="-2"/>
          <w:vertAlign w:val="subscript"/>
          <w:lang w:val="en" w:eastAsia="zh-CN"/>
        </w:rPr>
        <w:t>7</w:t>
      </w:r>
      <w:r w:rsidR="00D2140A" w:rsidRPr="00723902">
        <w:rPr>
          <w:rFonts w:ascii="TimesLTStd-Roman" w:eastAsia="等线" w:hAnsi="TimesLTStd-Roman" w:cs="TimesLTStd-Roman"/>
          <w:spacing w:val="-2"/>
          <w:lang w:val="en" w:eastAsia="zh-CN"/>
        </w:rPr>
        <w:t xml:space="preserve">) = 1, and          </w:t>
      </w:r>
      <w:r w:rsidR="00D2140A" w:rsidRPr="00723902">
        <w:rPr>
          <w:rFonts w:ascii="TimesLTStd-Roman" w:eastAsia="等线" w:hAnsi="TimesLTStd-Roman" w:cs="TimesLTStd-Roman"/>
          <w:spacing w:val="-2"/>
          <w:lang w:eastAsia="zh-CN"/>
        </w:rPr>
        <w:t xml:space="preserve">= 2, </w:t>
      </w:r>
      <w:r w:rsidR="00D2140A" w:rsidRPr="00723902">
        <w:rPr>
          <w:rFonts w:ascii="TimesLTStd-Roman" w:eastAsia="等线" w:hAnsi="TimesLTStd-Roman" w:cs="TimesLTStd-Roman" w:hint="eastAsia"/>
          <w:spacing w:val="-2"/>
          <w:lang w:eastAsia="zh-CN"/>
        </w:rPr>
        <w:t xml:space="preserve">   </w:t>
      </w:r>
      <w:r w:rsidR="00D2140A" w:rsidRPr="00723902">
        <w:rPr>
          <w:rFonts w:ascii="TimesLTStd-Roman" w:eastAsia="等线" w:hAnsi="TimesLTStd-Roman" w:cs="TimesLTStd-Roman"/>
          <w:spacing w:val="-2"/>
          <w:lang w:eastAsia="zh-CN"/>
        </w:rPr>
        <w:t xml:space="preserve">     = 2,   </w:t>
      </w:r>
      <w:r w:rsidR="00D2140A" w:rsidRPr="00723902">
        <w:rPr>
          <w:rFonts w:ascii="TimesLTStd-Roman" w:eastAsia="等线" w:hAnsi="TimesLTStd-Roman" w:cs="TimesLTStd-Roman" w:hint="eastAsia"/>
          <w:spacing w:val="-2"/>
          <w:lang w:eastAsia="zh-CN"/>
        </w:rPr>
        <w:t xml:space="preserve">     </w:t>
      </w:r>
      <w:r w:rsidR="00D2140A" w:rsidRPr="00723902">
        <w:rPr>
          <w:rFonts w:ascii="TimesLTStd-Roman" w:eastAsia="等线" w:hAnsi="TimesLTStd-Roman" w:cs="TimesLTStd-Roman"/>
          <w:spacing w:val="-2"/>
          <w:lang w:eastAsia="zh-CN"/>
        </w:rPr>
        <w:t xml:space="preserve">  = 2,         = 2,</w:t>
      </w:r>
      <w:r w:rsidR="00D2140A" w:rsidRPr="00723902">
        <w:rPr>
          <w:rFonts w:ascii="TimesLTStd-Roman" w:eastAsia="等线" w:hAnsi="TimesLTStd-Roman" w:cs="TimesLTStd-Roman" w:hint="eastAsia"/>
          <w:spacing w:val="-2"/>
          <w:lang w:eastAsia="zh-CN"/>
        </w:rPr>
        <w:t xml:space="preserve"> </w:t>
      </w:r>
      <w:r w:rsidR="00D2140A" w:rsidRPr="00723902">
        <w:rPr>
          <w:rFonts w:ascii="TimesLTStd-Roman" w:eastAsia="等线" w:hAnsi="TimesLTStd-Roman" w:cs="TimesLTStd-Roman"/>
          <w:spacing w:val="-2"/>
          <w:lang w:eastAsia="zh-CN"/>
        </w:rPr>
        <w:t xml:space="preserve">         = 1. </w:t>
      </w:r>
      <w:r w:rsidR="003D20B5" w:rsidRPr="00723902">
        <w:rPr>
          <w:rFonts w:ascii="TimesLTStd-Roman" w:eastAsia="等线" w:hAnsi="TimesLTStd-Roman" w:cs="TimesLTStd-Roman" w:hint="eastAsia"/>
          <w:spacing w:val="-2"/>
          <w:lang w:eastAsia="zh-CN"/>
        </w:rPr>
        <w:t xml:space="preserve"> </w:t>
      </w:r>
      <w:r w:rsidR="00D2140A" w:rsidRPr="00723902">
        <w:rPr>
          <w:rFonts w:ascii="TimesLTStd-Roman" w:eastAsia="等线" w:hAnsi="TimesLTStd-Roman" w:cs="TimesLTStd-Roman"/>
          <w:spacing w:val="-2"/>
          <w:lang w:eastAsia="zh-CN"/>
        </w:rPr>
        <w:t xml:space="preserve">Thus, </w:t>
      </w:r>
      <w:r w:rsidR="00D2140A" w:rsidRPr="00723902">
        <w:rPr>
          <w:rFonts w:ascii="TimesLTStd-Roman" w:eastAsia="等线" w:hAnsi="TimesLTStd-Roman" w:cs="TimesLTStd-Roman"/>
          <w:i/>
          <w:spacing w:val="-2"/>
          <w:lang w:val="en" w:eastAsia="zh-CN"/>
        </w:rPr>
        <w:t>Extended-</w:t>
      </w:r>
    </w:p>
    <w:p w:rsidR="00955841" w:rsidRPr="00723902" w:rsidRDefault="00D2140A" w:rsidP="00955841">
      <w:pPr>
        <w:suppressAutoHyphens/>
        <w:autoSpaceDE w:val="0"/>
        <w:autoSpaceDN w:val="0"/>
        <w:adjustRightInd w:val="0"/>
        <w:spacing w:line="252" w:lineRule="auto"/>
        <w:jc w:val="distribute"/>
        <w:rPr>
          <w:rFonts w:ascii="TimesLTStd-Roman" w:eastAsia="等线" w:hAnsi="TimesLTStd-Roman" w:cs="TimesLTStd-Roman"/>
          <w:i/>
          <w:spacing w:val="-2"/>
          <w:lang w:eastAsia="zh-CN"/>
        </w:rPr>
      </w:pPr>
      <w:proofErr w:type="gramStart"/>
      <w:r w:rsidRPr="00723902">
        <w:rPr>
          <w:rFonts w:ascii="TimesLTStd-Roman" w:eastAsia="等线" w:hAnsi="TimesLTStd-Roman" w:cs="TimesLTStd-Roman"/>
          <w:i/>
          <w:spacing w:val="-2"/>
          <w:lang w:val="en" w:eastAsia="zh-CN"/>
        </w:rPr>
        <w:t>support</w:t>
      </w:r>
      <w:r w:rsidRPr="00723902">
        <w:rPr>
          <w:rFonts w:ascii="TimesLTStd-Roman" w:eastAsia="等线" w:hAnsi="TimesLTStd-Roman" w:cs="TimesLTStd-Roman"/>
          <w:spacing w:val="-2"/>
          <w:lang w:eastAsia="zh-CN"/>
        </w:rPr>
        <w:t>(</w:t>
      </w:r>
      <w:proofErr w:type="gramEnd"/>
      <w:r w:rsidRPr="00723902">
        <w:rPr>
          <w:rFonts w:ascii="TimesLTStd-Roman" w:eastAsia="等线" w:hAnsi="TimesLTStd-Roman" w:cs="TimesLTStd-Roman"/>
          <w:i/>
          <w:spacing w:val="-2"/>
          <w:lang w:eastAsia="zh-CN"/>
        </w:rPr>
        <w:t>M</w:t>
      </w:r>
      <w:r w:rsidRPr="00723902">
        <w:rPr>
          <w:rFonts w:ascii="TimesLTStd-Roman" w:eastAsia="等线" w:hAnsi="TimesLTStd-Roman" w:cs="TimesLTStd-Roman"/>
          <w:i/>
          <w:spacing w:val="-2"/>
          <w:lang w:eastAsia="zh-CN"/>
        </w:rPr>
        <w:sym w:font="Symbol" w:char="F077"/>
      </w:r>
      <w:r w:rsidRPr="00723902">
        <w:rPr>
          <w:rFonts w:ascii="TimesLTStd-Roman" w:eastAsia="等线" w:hAnsi="TimesLTStd-Roman" w:cs="TimesLTStd-Roman"/>
          <w:spacing w:val="-2"/>
          <w:vertAlign w:val="subscript"/>
          <w:lang w:eastAsia="zh-CN"/>
        </w:rPr>
        <w:t>1</w:t>
      </w:r>
      <w:r w:rsidRPr="00723902">
        <w:rPr>
          <w:rFonts w:ascii="TimesLTStd-Roman" w:eastAsia="等线" w:hAnsi="TimesLTStd-Roman" w:cs="TimesLTStd-Roman"/>
          <w:spacing w:val="-2"/>
          <w:lang w:eastAsia="zh-CN"/>
        </w:rPr>
        <w:t xml:space="preserve">) = 1/10 = 0.1 </w:t>
      </w:r>
      <w:r w:rsidRPr="00723902">
        <w:rPr>
          <w:rFonts w:ascii="TimesLTStd-Roman" w:eastAsia="等线" w:hAnsi="TimesLTStd-Roman" w:cs="TimesLTStd-Roman"/>
          <w:spacing w:val="-2"/>
          <w:lang w:eastAsia="zh-CN"/>
        </w:rPr>
        <w:sym w:font="Symbol" w:char="F03E"/>
      </w:r>
      <w:r w:rsidRPr="00723902">
        <w:rPr>
          <w:rFonts w:ascii="TimesLTStd-Roman" w:eastAsia="等线" w:hAnsi="TimesLTStd-Roman" w:cs="TimesLTStd-Roman"/>
          <w:spacing w:val="-2"/>
          <w:lang w:eastAsia="zh-CN"/>
        </w:rPr>
        <w:t xml:space="preserve"> 0, </w:t>
      </w:r>
      <w:r w:rsidRPr="00723902">
        <w:rPr>
          <w:rFonts w:ascii="TimesLTStd-Roman" w:eastAsia="等线" w:hAnsi="TimesLTStd-Roman" w:cs="TimesLTStd-Roman"/>
          <w:i/>
          <w:spacing w:val="-2"/>
          <w:lang w:eastAsia="zh-CN"/>
        </w:rPr>
        <w:t>Extended-confidence</w:t>
      </w:r>
      <w:r w:rsidRPr="00723902">
        <w:rPr>
          <w:rFonts w:ascii="TimesLTStd-Roman" w:eastAsia="等线" w:hAnsi="TimesLTStd-Roman" w:cs="TimesLTStd-Roman"/>
          <w:spacing w:val="-2"/>
          <w:lang w:eastAsia="zh-CN"/>
        </w:rPr>
        <w:t>(</w:t>
      </w:r>
      <w:r w:rsidRPr="00723902">
        <w:rPr>
          <w:rFonts w:ascii="TimesLTStd-Roman" w:eastAsia="等线" w:hAnsi="TimesLTStd-Roman" w:cs="TimesLTStd-Roman"/>
          <w:i/>
          <w:spacing w:val="-2"/>
          <w:lang w:eastAsia="zh-CN"/>
        </w:rPr>
        <w:t>M</w:t>
      </w:r>
      <w:r w:rsidRPr="00723902">
        <w:rPr>
          <w:rFonts w:ascii="TimesLTStd-Roman" w:eastAsia="等线" w:hAnsi="TimesLTStd-Roman" w:cs="TimesLTStd-Roman"/>
          <w:i/>
          <w:spacing w:val="-2"/>
          <w:lang w:eastAsia="zh-CN"/>
        </w:rPr>
        <w:sym w:font="Symbol" w:char="F077"/>
      </w:r>
      <w:r w:rsidRPr="00723902">
        <w:rPr>
          <w:rFonts w:ascii="TimesLTStd-Roman" w:eastAsia="等线" w:hAnsi="TimesLTStd-Roman" w:cs="TimesLTStd-Roman"/>
          <w:spacing w:val="-2"/>
          <w:vertAlign w:val="subscript"/>
          <w:lang w:eastAsia="zh-CN"/>
        </w:rPr>
        <w:t>1</w:t>
      </w:r>
      <w:r w:rsidRPr="00723902">
        <w:rPr>
          <w:rFonts w:ascii="TimesLTStd-Roman" w:eastAsia="等线" w:hAnsi="TimesLTStd-Roman" w:cs="TimesLTStd-Roman"/>
          <w:spacing w:val="-2"/>
          <w:lang w:eastAsia="zh-CN"/>
        </w:rPr>
        <w:t xml:space="preserve">) = 1/2 = 0.5; </w:t>
      </w:r>
      <w:r w:rsidRPr="00723902">
        <w:rPr>
          <w:rFonts w:ascii="TimesLTStd-Roman" w:eastAsia="等线" w:hAnsi="TimesLTStd-Roman" w:cs="TimesLTStd-Roman"/>
          <w:i/>
          <w:spacing w:val="-2"/>
          <w:lang w:val="en" w:eastAsia="zh-CN"/>
        </w:rPr>
        <w:t>Extended-support</w:t>
      </w:r>
      <w:r w:rsidRPr="00723902">
        <w:rPr>
          <w:rFonts w:ascii="TimesLTStd-Roman" w:eastAsia="等线" w:hAnsi="TimesLTStd-Roman" w:cs="TimesLTStd-Roman"/>
          <w:spacing w:val="-2"/>
          <w:lang w:eastAsia="zh-CN"/>
        </w:rPr>
        <w:t>(</w:t>
      </w:r>
      <w:r w:rsidRPr="00723902">
        <w:rPr>
          <w:rFonts w:ascii="TimesLTStd-Roman" w:eastAsia="等线" w:hAnsi="TimesLTStd-Roman" w:cs="TimesLTStd-Roman"/>
          <w:i/>
          <w:spacing w:val="-2"/>
          <w:lang w:eastAsia="zh-CN"/>
        </w:rPr>
        <w:t>M</w:t>
      </w:r>
      <w:r w:rsidRPr="00723902">
        <w:rPr>
          <w:rFonts w:ascii="TimesLTStd-Roman" w:eastAsia="等线" w:hAnsi="TimesLTStd-Roman" w:cs="TimesLTStd-Roman"/>
          <w:i/>
          <w:spacing w:val="-2"/>
          <w:lang w:eastAsia="zh-CN"/>
        </w:rPr>
        <w:sym w:font="Symbol" w:char="F077"/>
      </w:r>
      <w:r w:rsidRPr="00723902">
        <w:rPr>
          <w:rFonts w:ascii="TimesLTStd-Roman" w:eastAsia="等线" w:hAnsi="TimesLTStd-Roman" w:cs="TimesLTStd-Roman"/>
          <w:spacing w:val="-2"/>
          <w:vertAlign w:val="subscript"/>
          <w:lang w:eastAsia="zh-CN"/>
        </w:rPr>
        <w:t>2</w:t>
      </w:r>
      <w:r w:rsidRPr="00723902">
        <w:rPr>
          <w:rFonts w:ascii="TimesLTStd-Roman" w:eastAsia="等线" w:hAnsi="TimesLTStd-Roman" w:cs="TimesLTStd-Roman"/>
          <w:spacing w:val="-2"/>
          <w:lang w:eastAsia="zh-CN"/>
        </w:rPr>
        <w:t xml:space="preserve">)  = 1/10 = 0.1 </w:t>
      </w:r>
      <w:r w:rsidRPr="00723902">
        <w:rPr>
          <w:rFonts w:ascii="TimesLTStd-Roman" w:eastAsia="等线" w:hAnsi="TimesLTStd-Roman" w:cs="TimesLTStd-Roman"/>
          <w:spacing w:val="-2"/>
          <w:lang w:eastAsia="zh-CN"/>
        </w:rPr>
        <w:sym w:font="Symbol" w:char="F03E"/>
      </w:r>
      <w:r w:rsidRPr="00723902">
        <w:rPr>
          <w:rFonts w:ascii="TimesLTStd-Roman" w:eastAsia="等线" w:hAnsi="TimesLTStd-Roman" w:cs="TimesLTStd-Roman"/>
          <w:spacing w:val="-2"/>
          <w:lang w:eastAsia="zh-CN"/>
        </w:rPr>
        <w:t xml:space="preserve"> 0, </w:t>
      </w:r>
      <w:r w:rsidRPr="00723902">
        <w:rPr>
          <w:rFonts w:ascii="TimesLTStd-Roman" w:eastAsia="等线" w:hAnsi="TimesLTStd-Roman" w:cs="TimesLTStd-Roman"/>
          <w:i/>
          <w:spacing w:val="-2"/>
          <w:lang w:eastAsia="zh-CN"/>
        </w:rPr>
        <w:t>Extended-</w:t>
      </w:r>
    </w:p>
    <w:p w:rsidR="00955841" w:rsidRPr="00723902" w:rsidRDefault="00D2140A" w:rsidP="00955841">
      <w:pPr>
        <w:suppressAutoHyphens/>
        <w:autoSpaceDE w:val="0"/>
        <w:autoSpaceDN w:val="0"/>
        <w:adjustRightInd w:val="0"/>
        <w:spacing w:line="252" w:lineRule="auto"/>
        <w:jc w:val="distribute"/>
        <w:rPr>
          <w:rFonts w:ascii="TimesLTStd-Roman" w:eastAsia="等线" w:hAnsi="TimesLTStd-Roman" w:cs="TimesLTStd-Roman"/>
          <w:i/>
          <w:spacing w:val="-2"/>
          <w:lang w:val="en" w:eastAsia="zh-CN"/>
        </w:rPr>
      </w:pPr>
      <w:proofErr w:type="gramStart"/>
      <w:r w:rsidRPr="00723902">
        <w:rPr>
          <w:rFonts w:ascii="TimesLTStd-Roman" w:eastAsia="等线" w:hAnsi="TimesLTStd-Roman" w:cs="TimesLTStd-Roman"/>
          <w:i/>
          <w:spacing w:val="-2"/>
          <w:lang w:eastAsia="zh-CN"/>
        </w:rPr>
        <w:t>confidence</w:t>
      </w:r>
      <w:r w:rsidRPr="00723902">
        <w:rPr>
          <w:rFonts w:ascii="TimesLTStd-Roman" w:eastAsia="等线" w:hAnsi="TimesLTStd-Roman" w:cs="TimesLTStd-Roman"/>
          <w:spacing w:val="-2"/>
          <w:lang w:eastAsia="zh-CN"/>
        </w:rPr>
        <w:t>(</w:t>
      </w:r>
      <w:proofErr w:type="gramEnd"/>
      <w:r w:rsidRPr="00723902">
        <w:rPr>
          <w:rFonts w:ascii="TimesLTStd-Roman" w:eastAsia="等线" w:hAnsi="TimesLTStd-Roman" w:cs="TimesLTStd-Roman"/>
          <w:i/>
          <w:spacing w:val="-2"/>
          <w:lang w:eastAsia="zh-CN"/>
        </w:rPr>
        <w:t>M</w:t>
      </w:r>
      <w:r w:rsidRPr="00723902">
        <w:rPr>
          <w:rFonts w:ascii="TimesLTStd-Roman" w:eastAsia="等线" w:hAnsi="TimesLTStd-Roman" w:cs="TimesLTStd-Roman"/>
          <w:i/>
          <w:spacing w:val="-2"/>
          <w:lang w:eastAsia="zh-CN"/>
        </w:rPr>
        <w:sym w:font="Symbol" w:char="F077"/>
      </w:r>
      <w:r w:rsidRPr="00723902">
        <w:rPr>
          <w:rFonts w:ascii="TimesLTStd-Roman" w:eastAsia="等线" w:hAnsi="TimesLTStd-Roman" w:cs="TimesLTStd-Roman"/>
          <w:spacing w:val="-2"/>
          <w:vertAlign w:val="subscript"/>
          <w:lang w:eastAsia="zh-CN"/>
        </w:rPr>
        <w:t>2</w:t>
      </w:r>
      <w:r w:rsidRPr="00723902">
        <w:rPr>
          <w:rFonts w:ascii="TimesLTStd-Roman" w:eastAsia="等线" w:hAnsi="TimesLTStd-Roman" w:cs="TimesLTStd-Roman"/>
          <w:spacing w:val="-2"/>
          <w:lang w:eastAsia="zh-CN"/>
        </w:rPr>
        <w:t xml:space="preserve">) = 1/2 = 0.5; </w:t>
      </w:r>
      <w:r w:rsidRPr="00723902">
        <w:rPr>
          <w:rFonts w:ascii="TimesLTStd-Roman" w:eastAsia="等线" w:hAnsi="TimesLTStd-Roman" w:cs="TimesLTStd-Roman"/>
          <w:i/>
          <w:spacing w:val="-2"/>
          <w:lang w:val="en" w:eastAsia="zh-CN"/>
        </w:rPr>
        <w:t>Extended-support</w:t>
      </w:r>
      <w:r w:rsidRPr="00723902">
        <w:rPr>
          <w:rFonts w:ascii="TimesLTStd-Roman" w:eastAsia="等线" w:hAnsi="TimesLTStd-Roman" w:cs="TimesLTStd-Roman"/>
          <w:spacing w:val="-2"/>
          <w:lang w:eastAsia="zh-CN"/>
        </w:rPr>
        <w:t>(</w:t>
      </w:r>
      <w:r w:rsidRPr="00723902">
        <w:rPr>
          <w:rFonts w:ascii="TimesLTStd-Roman" w:eastAsia="等线" w:hAnsi="TimesLTStd-Roman" w:cs="TimesLTStd-Roman"/>
          <w:i/>
          <w:spacing w:val="-2"/>
          <w:lang w:eastAsia="zh-CN"/>
        </w:rPr>
        <w:t>M</w:t>
      </w:r>
      <w:r w:rsidRPr="00723902">
        <w:rPr>
          <w:rFonts w:ascii="TimesLTStd-Roman" w:eastAsia="等线" w:hAnsi="TimesLTStd-Roman" w:cs="TimesLTStd-Roman"/>
          <w:i/>
          <w:spacing w:val="-2"/>
          <w:lang w:eastAsia="zh-CN"/>
        </w:rPr>
        <w:sym w:font="Symbol" w:char="F077"/>
      </w:r>
      <w:r w:rsidRPr="00723902">
        <w:rPr>
          <w:rFonts w:ascii="TimesLTStd-Roman" w:eastAsia="等线" w:hAnsi="TimesLTStd-Roman" w:cs="TimesLTStd-Roman"/>
          <w:i/>
          <w:spacing w:val="-2"/>
          <w:vertAlign w:val="subscript"/>
          <w:lang w:eastAsia="zh-CN"/>
        </w:rPr>
        <w:t>3</w:t>
      </w:r>
      <w:r w:rsidRPr="00723902">
        <w:rPr>
          <w:rFonts w:ascii="TimesLTStd-Roman" w:eastAsia="等线" w:hAnsi="TimesLTStd-Roman" w:cs="TimesLTStd-Roman"/>
          <w:spacing w:val="-2"/>
          <w:lang w:eastAsia="zh-CN"/>
        </w:rPr>
        <w:t xml:space="preserve">) = 2/10 = 0.2 </w:t>
      </w:r>
      <w:r w:rsidRPr="00723902">
        <w:rPr>
          <w:rFonts w:ascii="TimesLTStd-Roman" w:eastAsia="等线" w:hAnsi="TimesLTStd-Roman" w:cs="TimesLTStd-Roman"/>
          <w:spacing w:val="-2"/>
          <w:lang w:eastAsia="zh-CN"/>
        </w:rPr>
        <w:sym w:font="Symbol" w:char="F03E"/>
      </w:r>
      <w:r w:rsidRPr="00723902">
        <w:rPr>
          <w:rFonts w:ascii="TimesLTStd-Roman" w:eastAsia="等线" w:hAnsi="TimesLTStd-Roman" w:cs="TimesLTStd-Roman"/>
          <w:spacing w:val="-2"/>
          <w:lang w:eastAsia="zh-CN"/>
        </w:rPr>
        <w:t xml:space="preserve"> 0, </w:t>
      </w:r>
      <w:r w:rsidRPr="00723902">
        <w:rPr>
          <w:rFonts w:ascii="TimesLTStd-Roman" w:eastAsia="等线" w:hAnsi="TimesLTStd-Roman" w:cs="TimesLTStd-Roman"/>
          <w:i/>
          <w:spacing w:val="-2"/>
          <w:lang w:eastAsia="zh-CN"/>
        </w:rPr>
        <w:t>Extended-confidence</w:t>
      </w:r>
      <w:r w:rsidRPr="00723902">
        <w:rPr>
          <w:rFonts w:ascii="TimesLTStd-Roman" w:eastAsia="等线" w:hAnsi="TimesLTStd-Roman" w:cs="TimesLTStd-Roman"/>
          <w:spacing w:val="-2"/>
          <w:lang w:eastAsia="zh-CN"/>
        </w:rPr>
        <w:t>(</w:t>
      </w:r>
      <w:r w:rsidRPr="00723902">
        <w:rPr>
          <w:rFonts w:ascii="TimesLTStd-Roman" w:eastAsia="等线" w:hAnsi="TimesLTStd-Roman" w:cs="TimesLTStd-Roman"/>
          <w:i/>
          <w:spacing w:val="-2"/>
          <w:lang w:eastAsia="zh-CN"/>
        </w:rPr>
        <w:t>M</w:t>
      </w:r>
      <w:r w:rsidRPr="00723902">
        <w:rPr>
          <w:rFonts w:ascii="TimesLTStd-Roman" w:eastAsia="等线" w:hAnsi="TimesLTStd-Roman" w:cs="TimesLTStd-Roman"/>
          <w:i/>
          <w:spacing w:val="-2"/>
          <w:lang w:eastAsia="zh-CN"/>
        </w:rPr>
        <w:sym w:font="Symbol" w:char="F077"/>
      </w:r>
      <w:r w:rsidRPr="00723902">
        <w:rPr>
          <w:rFonts w:ascii="TimesLTStd-Roman" w:eastAsia="等线" w:hAnsi="TimesLTStd-Roman" w:cs="TimesLTStd-Roman"/>
          <w:spacing w:val="-2"/>
          <w:vertAlign w:val="subscript"/>
          <w:lang w:eastAsia="zh-CN"/>
        </w:rPr>
        <w:t>3</w:t>
      </w:r>
      <w:r w:rsidRPr="00723902">
        <w:rPr>
          <w:rFonts w:ascii="TimesLTStd-Roman" w:eastAsia="等线" w:hAnsi="TimesLTStd-Roman" w:cs="TimesLTStd-Roman"/>
          <w:spacing w:val="-2"/>
          <w:lang w:eastAsia="zh-CN"/>
        </w:rPr>
        <w:t xml:space="preserve">) = 2/2 = 1; </w:t>
      </w:r>
      <w:r w:rsidRPr="00723902">
        <w:rPr>
          <w:rFonts w:ascii="TimesLTStd-Roman" w:eastAsia="等线" w:hAnsi="TimesLTStd-Roman" w:cs="TimesLTStd-Roman"/>
          <w:i/>
          <w:spacing w:val="-2"/>
          <w:lang w:val="en" w:eastAsia="zh-CN"/>
        </w:rPr>
        <w:t>Extended-</w:t>
      </w:r>
    </w:p>
    <w:p w:rsidR="00955841" w:rsidRDefault="00D2140A" w:rsidP="00955841">
      <w:pPr>
        <w:suppressAutoHyphens/>
        <w:autoSpaceDE w:val="0"/>
        <w:autoSpaceDN w:val="0"/>
        <w:adjustRightInd w:val="0"/>
        <w:spacing w:line="252" w:lineRule="auto"/>
        <w:jc w:val="distribute"/>
        <w:rPr>
          <w:rFonts w:ascii="TimesLTStd-Roman" w:eastAsia="等线" w:hAnsi="TimesLTStd-Roman" w:cs="TimesLTStd-Roman"/>
          <w:i/>
          <w:spacing w:val="-2"/>
          <w:lang w:eastAsia="zh-CN"/>
        </w:rPr>
      </w:pPr>
      <w:r w:rsidRPr="00723902">
        <w:rPr>
          <w:rFonts w:ascii="TimesLTStd-Roman" w:eastAsia="等线" w:hAnsi="TimesLTStd-Roman" w:cs="TimesLTStd-Roman"/>
          <w:i/>
          <w:spacing w:val="-2"/>
          <w:lang w:val="en" w:eastAsia="zh-CN"/>
        </w:rPr>
        <w:t>support</w:t>
      </w:r>
      <w:r w:rsidRPr="00723902">
        <w:rPr>
          <w:rFonts w:ascii="TimesLTStd-Roman" w:eastAsia="等线" w:hAnsi="TimesLTStd-Roman" w:cs="TimesLTStd-Roman"/>
          <w:spacing w:val="-2"/>
          <w:lang w:eastAsia="zh-CN"/>
        </w:rPr>
        <w:t>(</w:t>
      </w:r>
      <w:r w:rsidRPr="00723902">
        <w:rPr>
          <w:rFonts w:ascii="TimesLTStd-Roman" w:eastAsia="等线" w:hAnsi="TimesLTStd-Roman" w:cs="TimesLTStd-Roman"/>
          <w:i/>
          <w:spacing w:val="-2"/>
          <w:lang w:eastAsia="zh-CN"/>
        </w:rPr>
        <w:t>M</w:t>
      </w:r>
      <w:r w:rsidRPr="00723902">
        <w:rPr>
          <w:rFonts w:ascii="TimesLTStd-Roman" w:eastAsia="等线" w:hAnsi="TimesLTStd-Roman" w:cs="TimesLTStd-Roman"/>
          <w:i/>
          <w:spacing w:val="-2"/>
          <w:lang w:eastAsia="zh-CN"/>
        </w:rPr>
        <w:sym w:font="Symbol" w:char="F077"/>
      </w:r>
      <w:r w:rsidRPr="00723902">
        <w:rPr>
          <w:rFonts w:ascii="TimesLTStd-Roman" w:eastAsia="等线" w:hAnsi="TimesLTStd-Roman" w:cs="TimesLTStd-Roman"/>
          <w:spacing w:val="-2"/>
          <w:vertAlign w:val="subscript"/>
          <w:lang w:eastAsia="zh-CN"/>
        </w:rPr>
        <w:t>4</w:t>
      </w:r>
      <w:r w:rsidRPr="00723902">
        <w:rPr>
          <w:rFonts w:ascii="TimesLTStd-Roman" w:eastAsia="等线" w:hAnsi="TimesLTStd-Roman" w:cs="TimesLTStd-Roman"/>
          <w:spacing w:val="-2"/>
          <w:lang w:eastAsia="zh-CN"/>
        </w:rPr>
        <w:t xml:space="preserve">)  = 2/10 = 0.2 </w:t>
      </w:r>
      <w:r w:rsidRPr="00723902">
        <w:rPr>
          <w:rFonts w:ascii="TimesLTStd-Roman" w:eastAsia="等线" w:hAnsi="TimesLTStd-Roman" w:cs="TimesLTStd-Roman"/>
          <w:spacing w:val="-2"/>
          <w:lang w:eastAsia="zh-CN"/>
        </w:rPr>
        <w:sym w:font="Symbol" w:char="F03E"/>
      </w:r>
      <w:r w:rsidRPr="00723902">
        <w:rPr>
          <w:rFonts w:ascii="TimesLTStd-Roman" w:eastAsia="等线" w:hAnsi="TimesLTStd-Roman" w:cs="TimesLTStd-Roman"/>
          <w:spacing w:val="-2"/>
          <w:lang w:eastAsia="zh-CN"/>
        </w:rPr>
        <w:t xml:space="preserve"> 0, </w:t>
      </w:r>
      <w:r w:rsidRPr="00723902">
        <w:rPr>
          <w:rFonts w:ascii="TimesLTStd-Roman" w:eastAsia="等线" w:hAnsi="TimesLTStd-Roman" w:cs="TimesLTStd-Roman"/>
          <w:i/>
          <w:spacing w:val="-2"/>
          <w:lang w:eastAsia="zh-CN"/>
        </w:rPr>
        <w:t>Extended-confidence</w:t>
      </w:r>
      <w:r w:rsidRPr="00723902">
        <w:rPr>
          <w:rFonts w:ascii="TimesLTStd-Roman" w:eastAsia="等线" w:hAnsi="TimesLTStd-Roman" w:cs="TimesLTStd-Roman"/>
          <w:spacing w:val="-2"/>
          <w:lang w:eastAsia="zh-CN"/>
        </w:rPr>
        <w:t>(</w:t>
      </w:r>
      <w:r w:rsidRPr="00723902">
        <w:rPr>
          <w:rFonts w:ascii="TimesLTStd-Roman" w:eastAsia="等线" w:hAnsi="TimesLTStd-Roman" w:cs="TimesLTStd-Roman"/>
          <w:i/>
          <w:spacing w:val="-2"/>
          <w:lang w:eastAsia="zh-CN"/>
        </w:rPr>
        <w:t>M</w:t>
      </w:r>
      <w:r w:rsidRPr="00723902">
        <w:rPr>
          <w:rFonts w:ascii="TimesLTStd-Roman" w:eastAsia="等线" w:hAnsi="TimesLTStd-Roman" w:cs="TimesLTStd-Roman"/>
          <w:i/>
          <w:spacing w:val="-2"/>
          <w:lang w:eastAsia="zh-CN"/>
        </w:rPr>
        <w:sym w:font="Symbol" w:char="F077"/>
      </w:r>
      <w:r w:rsidRPr="00723902">
        <w:rPr>
          <w:rFonts w:ascii="TimesLTStd-Roman" w:eastAsia="等线" w:hAnsi="TimesLTStd-Roman" w:cs="TimesLTStd-Roman"/>
          <w:spacing w:val="-2"/>
          <w:vertAlign w:val="subscript"/>
          <w:lang w:eastAsia="zh-CN"/>
        </w:rPr>
        <w:t>4</w:t>
      </w:r>
      <w:r w:rsidRPr="00723902">
        <w:rPr>
          <w:rFonts w:ascii="TimesLTStd-Roman" w:eastAsia="等线" w:hAnsi="TimesLTStd-Roman" w:cs="TimesLTStd-Roman"/>
          <w:spacing w:val="-2"/>
          <w:lang w:eastAsia="zh-CN"/>
        </w:rPr>
        <w:t xml:space="preserve">) = 1/2 = 0.5; </w:t>
      </w:r>
      <w:r w:rsidRPr="00723902">
        <w:rPr>
          <w:rFonts w:ascii="TimesLTStd-Roman" w:eastAsia="等线" w:hAnsi="TimesLTStd-Roman" w:cs="TimesLTStd-Roman"/>
          <w:i/>
          <w:spacing w:val="-2"/>
          <w:lang w:val="en" w:eastAsia="zh-CN"/>
        </w:rPr>
        <w:t>Extended-support</w:t>
      </w:r>
      <w:r w:rsidRPr="00723902">
        <w:rPr>
          <w:rFonts w:ascii="TimesLTStd-Roman" w:eastAsia="等线" w:hAnsi="TimesLTStd-Roman" w:cs="TimesLTStd-Roman"/>
          <w:spacing w:val="-2"/>
          <w:lang w:eastAsia="zh-CN"/>
        </w:rPr>
        <w:t>(</w:t>
      </w:r>
      <w:r w:rsidRPr="00723902">
        <w:rPr>
          <w:rFonts w:ascii="TimesLTStd-Roman" w:eastAsia="等线" w:hAnsi="TimesLTStd-Roman" w:cs="TimesLTStd-Roman"/>
          <w:i/>
          <w:spacing w:val="-2"/>
          <w:lang w:eastAsia="zh-CN"/>
        </w:rPr>
        <w:t>M</w:t>
      </w:r>
      <w:r w:rsidRPr="00723902">
        <w:rPr>
          <w:rFonts w:ascii="TimesLTStd-Roman" w:eastAsia="等线" w:hAnsi="TimesLTStd-Roman" w:cs="TimesLTStd-Roman"/>
          <w:i/>
          <w:spacing w:val="-2"/>
          <w:lang w:eastAsia="zh-CN"/>
        </w:rPr>
        <w:sym w:font="Symbol" w:char="F077"/>
      </w:r>
      <w:r w:rsidRPr="00723902">
        <w:rPr>
          <w:rFonts w:ascii="TimesLTStd-Roman" w:eastAsia="等线" w:hAnsi="TimesLTStd-Roman" w:cs="TimesLTStd-Roman"/>
          <w:spacing w:val="-2"/>
          <w:vertAlign w:val="subscript"/>
          <w:lang w:eastAsia="zh-CN"/>
        </w:rPr>
        <w:t>5</w:t>
      </w:r>
      <w:r w:rsidRPr="00723902">
        <w:rPr>
          <w:rFonts w:ascii="TimesLTStd-Roman" w:eastAsia="等线" w:hAnsi="TimesLTStd-Roman" w:cs="TimesLTStd-Roman"/>
          <w:spacing w:val="-2"/>
          <w:lang w:eastAsia="zh-CN"/>
        </w:rPr>
        <w:t xml:space="preserve">) = 1/10 = 0.1 </w:t>
      </w:r>
      <w:r w:rsidRPr="00723902">
        <w:rPr>
          <w:rFonts w:ascii="TimesLTStd-Roman" w:eastAsia="等线" w:hAnsi="TimesLTStd-Roman" w:cs="TimesLTStd-Roman"/>
          <w:spacing w:val="-2"/>
          <w:lang w:eastAsia="zh-CN"/>
        </w:rPr>
        <w:sym w:font="Symbol" w:char="F03E"/>
      </w:r>
      <w:r w:rsidRPr="00723902">
        <w:rPr>
          <w:rFonts w:ascii="TimesLTStd-Roman" w:eastAsia="等线" w:hAnsi="TimesLTStd-Roman" w:cs="TimesLTStd-Roman"/>
          <w:spacing w:val="-2"/>
          <w:lang w:eastAsia="zh-CN"/>
        </w:rPr>
        <w:t xml:space="preserve"> 0, </w:t>
      </w:r>
      <w:r w:rsidRPr="00D2140A">
        <w:rPr>
          <w:rFonts w:ascii="TimesLTStd-Roman" w:eastAsia="等线" w:hAnsi="TimesLTStd-Roman" w:cs="TimesLTStd-Roman"/>
          <w:i/>
          <w:spacing w:val="-2"/>
          <w:lang w:eastAsia="zh-CN"/>
        </w:rPr>
        <w:t>Extended-confidence</w:t>
      </w:r>
      <w:r w:rsidRPr="00D2140A">
        <w:rPr>
          <w:rFonts w:ascii="TimesLTStd-Roman" w:eastAsia="等线" w:hAnsi="TimesLTStd-Roman" w:cs="TimesLTStd-Roman"/>
          <w:spacing w:val="-2"/>
          <w:lang w:eastAsia="zh-CN"/>
        </w:rPr>
        <w:t>(</w:t>
      </w:r>
      <w:r w:rsidRPr="00D2140A">
        <w:rPr>
          <w:rFonts w:ascii="TimesLTStd-Roman" w:eastAsia="等线" w:hAnsi="TimesLTStd-Roman" w:cs="TimesLTStd-Roman"/>
          <w:i/>
          <w:spacing w:val="-2"/>
          <w:lang w:eastAsia="zh-CN"/>
        </w:rPr>
        <w:t>M</w:t>
      </w:r>
      <w:r w:rsidRPr="00D2140A">
        <w:rPr>
          <w:rFonts w:ascii="TimesLTStd-Roman" w:eastAsia="等线" w:hAnsi="TimesLTStd-Roman" w:cs="TimesLTStd-Roman"/>
          <w:i/>
          <w:spacing w:val="-2"/>
          <w:lang w:eastAsia="zh-CN"/>
        </w:rPr>
        <w:sym w:font="Symbol" w:char="F077"/>
      </w:r>
      <w:r w:rsidRPr="00D2140A">
        <w:rPr>
          <w:rFonts w:ascii="TimesLTStd-Roman" w:eastAsia="等线" w:hAnsi="TimesLTStd-Roman" w:cs="TimesLTStd-Roman"/>
          <w:spacing w:val="-2"/>
          <w:vertAlign w:val="subscript"/>
          <w:lang w:eastAsia="zh-CN"/>
        </w:rPr>
        <w:t>5</w:t>
      </w:r>
      <w:r w:rsidRPr="00D2140A">
        <w:rPr>
          <w:rFonts w:ascii="TimesLTStd-Roman" w:eastAsia="等线" w:hAnsi="TimesLTStd-Roman" w:cs="TimesLTStd-Roman"/>
          <w:spacing w:val="-2"/>
          <w:lang w:eastAsia="zh-CN"/>
        </w:rPr>
        <w:t xml:space="preserve">) = 1/2 = 0.5; </w:t>
      </w:r>
      <w:r w:rsidRPr="00D2140A">
        <w:rPr>
          <w:rFonts w:ascii="TimesLTStd-Roman" w:eastAsia="等线" w:hAnsi="TimesLTStd-Roman" w:cs="TimesLTStd-Roman"/>
          <w:i/>
          <w:spacing w:val="-2"/>
          <w:lang w:val="en" w:eastAsia="zh-CN"/>
        </w:rPr>
        <w:t>Extended-support</w:t>
      </w:r>
      <w:r w:rsidRPr="00D2140A">
        <w:rPr>
          <w:rFonts w:ascii="TimesLTStd-Roman" w:eastAsia="等线" w:hAnsi="TimesLTStd-Roman" w:cs="TimesLTStd-Roman"/>
          <w:spacing w:val="-2"/>
          <w:lang w:eastAsia="zh-CN"/>
        </w:rPr>
        <w:t>(</w:t>
      </w:r>
      <w:r w:rsidRPr="00D2140A">
        <w:rPr>
          <w:rFonts w:ascii="TimesLTStd-Roman" w:eastAsia="等线" w:hAnsi="TimesLTStd-Roman" w:cs="TimesLTStd-Roman"/>
          <w:i/>
          <w:spacing w:val="-2"/>
          <w:lang w:eastAsia="zh-CN"/>
        </w:rPr>
        <w:t>M</w:t>
      </w:r>
      <w:r w:rsidRPr="00D2140A">
        <w:rPr>
          <w:rFonts w:ascii="TimesLTStd-Roman" w:eastAsia="等线" w:hAnsi="TimesLTStd-Roman" w:cs="TimesLTStd-Roman"/>
          <w:i/>
          <w:spacing w:val="-2"/>
          <w:lang w:eastAsia="zh-CN"/>
        </w:rPr>
        <w:sym w:font="Symbol" w:char="F077"/>
      </w:r>
      <w:r w:rsidRPr="00D2140A">
        <w:rPr>
          <w:rFonts w:ascii="TimesLTStd-Roman" w:eastAsia="等线" w:hAnsi="TimesLTStd-Roman" w:cs="TimesLTStd-Roman"/>
          <w:spacing w:val="-2"/>
          <w:vertAlign w:val="subscript"/>
          <w:lang w:eastAsia="zh-CN"/>
        </w:rPr>
        <w:t>6</w:t>
      </w:r>
      <w:r w:rsidRPr="00D2140A">
        <w:rPr>
          <w:rFonts w:ascii="TimesLTStd-Roman" w:eastAsia="等线" w:hAnsi="TimesLTStd-Roman" w:cs="TimesLTStd-Roman"/>
          <w:spacing w:val="-2"/>
          <w:lang w:eastAsia="zh-CN"/>
        </w:rPr>
        <w:t xml:space="preserve">) = 1/10 = 0.1 </w:t>
      </w:r>
      <w:r w:rsidRPr="00D2140A">
        <w:rPr>
          <w:rFonts w:ascii="TimesLTStd-Roman" w:eastAsia="等线" w:hAnsi="TimesLTStd-Roman" w:cs="TimesLTStd-Roman"/>
          <w:spacing w:val="-2"/>
          <w:lang w:eastAsia="zh-CN"/>
        </w:rPr>
        <w:sym w:font="Symbol" w:char="F03E"/>
      </w:r>
      <w:r w:rsidRPr="00D2140A">
        <w:rPr>
          <w:rFonts w:ascii="TimesLTStd-Roman" w:eastAsia="等线" w:hAnsi="TimesLTStd-Roman" w:cs="TimesLTStd-Roman"/>
          <w:spacing w:val="-2"/>
          <w:lang w:eastAsia="zh-CN"/>
        </w:rPr>
        <w:t xml:space="preserve"> 0, </w:t>
      </w:r>
      <w:r w:rsidRPr="00D2140A">
        <w:rPr>
          <w:rFonts w:ascii="TimesLTStd-Roman" w:eastAsia="等线" w:hAnsi="TimesLTStd-Roman" w:cs="TimesLTStd-Roman"/>
          <w:i/>
          <w:spacing w:val="-2"/>
          <w:lang w:eastAsia="zh-CN"/>
        </w:rPr>
        <w:t>Extended-confidence</w:t>
      </w:r>
      <w:r w:rsidRPr="00D2140A">
        <w:rPr>
          <w:rFonts w:ascii="TimesLTStd-Roman" w:eastAsia="等线" w:hAnsi="TimesLTStd-Roman" w:cs="TimesLTStd-Roman"/>
          <w:spacing w:val="-2"/>
          <w:lang w:eastAsia="zh-CN"/>
        </w:rPr>
        <w:t>(</w:t>
      </w:r>
      <w:r w:rsidRPr="00D2140A">
        <w:rPr>
          <w:rFonts w:ascii="TimesLTStd-Roman" w:eastAsia="等线" w:hAnsi="TimesLTStd-Roman" w:cs="TimesLTStd-Roman"/>
          <w:i/>
          <w:spacing w:val="-2"/>
          <w:lang w:eastAsia="zh-CN"/>
        </w:rPr>
        <w:t>M</w:t>
      </w:r>
      <w:r w:rsidRPr="00D2140A">
        <w:rPr>
          <w:rFonts w:ascii="TimesLTStd-Roman" w:eastAsia="等线" w:hAnsi="TimesLTStd-Roman" w:cs="TimesLTStd-Roman"/>
          <w:i/>
          <w:spacing w:val="-2"/>
          <w:lang w:eastAsia="zh-CN"/>
        </w:rPr>
        <w:sym w:font="Symbol" w:char="F077"/>
      </w:r>
      <w:r w:rsidRPr="00D2140A">
        <w:rPr>
          <w:rFonts w:ascii="TimesLTStd-Roman" w:eastAsia="等线" w:hAnsi="TimesLTStd-Roman" w:cs="TimesLTStd-Roman"/>
          <w:spacing w:val="-2"/>
          <w:vertAlign w:val="subscript"/>
          <w:lang w:eastAsia="zh-CN"/>
        </w:rPr>
        <w:t>6</w:t>
      </w:r>
      <w:r w:rsidRPr="00D2140A">
        <w:rPr>
          <w:rFonts w:ascii="TimesLTStd-Roman" w:eastAsia="等线" w:hAnsi="TimesLTStd-Roman" w:cs="TimesLTStd-Roman"/>
          <w:spacing w:val="-2"/>
          <w:lang w:eastAsia="zh-CN"/>
        </w:rPr>
        <w:t xml:space="preserve">) = 1/2 = 0.5; and </w:t>
      </w:r>
      <w:r w:rsidRPr="00D2140A">
        <w:rPr>
          <w:rFonts w:ascii="TimesLTStd-Roman" w:eastAsia="等线" w:hAnsi="TimesLTStd-Roman" w:cs="TimesLTStd-Roman"/>
          <w:i/>
          <w:spacing w:val="-2"/>
          <w:lang w:val="en" w:eastAsia="zh-CN"/>
        </w:rPr>
        <w:t>Extended-support</w:t>
      </w:r>
      <w:r w:rsidRPr="00D2140A">
        <w:rPr>
          <w:rFonts w:ascii="TimesLTStd-Roman" w:eastAsia="等线" w:hAnsi="TimesLTStd-Roman" w:cs="TimesLTStd-Roman"/>
          <w:spacing w:val="-2"/>
          <w:lang w:eastAsia="zh-CN"/>
        </w:rPr>
        <w:t>(</w:t>
      </w:r>
      <w:r w:rsidRPr="00D2140A">
        <w:rPr>
          <w:rFonts w:ascii="TimesLTStd-Roman" w:eastAsia="等线" w:hAnsi="TimesLTStd-Roman" w:cs="TimesLTStd-Roman"/>
          <w:i/>
          <w:spacing w:val="-2"/>
          <w:lang w:eastAsia="zh-CN"/>
        </w:rPr>
        <w:t>M</w:t>
      </w:r>
      <w:r w:rsidRPr="00D2140A">
        <w:rPr>
          <w:rFonts w:ascii="TimesLTStd-Roman" w:eastAsia="等线" w:hAnsi="TimesLTStd-Roman" w:cs="TimesLTStd-Roman"/>
          <w:i/>
          <w:spacing w:val="-2"/>
          <w:lang w:eastAsia="zh-CN"/>
        </w:rPr>
        <w:sym w:font="Symbol" w:char="F077"/>
      </w:r>
      <w:r w:rsidRPr="00D2140A">
        <w:rPr>
          <w:rFonts w:ascii="TimesLTStd-Roman" w:eastAsia="等线" w:hAnsi="TimesLTStd-Roman" w:cs="TimesLTStd-Roman"/>
          <w:spacing w:val="-2"/>
          <w:vertAlign w:val="subscript"/>
          <w:lang w:eastAsia="zh-CN"/>
        </w:rPr>
        <w:t>7</w:t>
      </w:r>
      <w:r w:rsidRPr="00D2140A">
        <w:rPr>
          <w:rFonts w:ascii="TimesLTStd-Roman" w:eastAsia="等线" w:hAnsi="TimesLTStd-Roman" w:cs="TimesLTStd-Roman"/>
          <w:spacing w:val="-2"/>
          <w:lang w:eastAsia="zh-CN"/>
        </w:rPr>
        <w:t xml:space="preserve">)  = 1/10 = 0.1 </w:t>
      </w:r>
      <w:r w:rsidRPr="00D2140A">
        <w:rPr>
          <w:rFonts w:ascii="TimesLTStd-Roman" w:eastAsia="等线" w:hAnsi="TimesLTStd-Roman" w:cs="TimesLTStd-Roman"/>
          <w:spacing w:val="-2"/>
          <w:lang w:eastAsia="zh-CN"/>
        </w:rPr>
        <w:sym w:font="Symbol" w:char="F03E"/>
      </w:r>
      <w:r w:rsidRPr="00D2140A">
        <w:rPr>
          <w:rFonts w:ascii="TimesLTStd-Roman" w:eastAsia="等线" w:hAnsi="TimesLTStd-Roman" w:cs="TimesLTStd-Roman"/>
          <w:spacing w:val="-2"/>
          <w:lang w:eastAsia="zh-CN"/>
        </w:rPr>
        <w:t xml:space="preserve"> 0, </w:t>
      </w:r>
      <w:r w:rsidRPr="00D2140A">
        <w:rPr>
          <w:rFonts w:ascii="TimesLTStd-Roman" w:eastAsia="等线" w:hAnsi="TimesLTStd-Roman" w:cs="TimesLTStd-Roman"/>
          <w:i/>
          <w:spacing w:val="-2"/>
          <w:lang w:eastAsia="zh-CN"/>
        </w:rPr>
        <w:t>Extended-confidence</w:t>
      </w:r>
    </w:p>
    <w:p w:rsidR="00955841" w:rsidRDefault="00D2140A" w:rsidP="00955841">
      <w:pPr>
        <w:suppressAutoHyphens/>
        <w:autoSpaceDE w:val="0"/>
        <w:autoSpaceDN w:val="0"/>
        <w:adjustRightInd w:val="0"/>
        <w:spacing w:line="252" w:lineRule="auto"/>
        <w:jc w:val="both"/>
        <w:rPr>
          <w:rFonts w:ascii="TimesLTStd-Roman" w:eastAsia="等线" w:hAnsi="TimesLTStd-Roman" w:cs="TimesLTStd-Roman"/>
          <w:color w:val="000000"/>
          <w:spacing w:val="-2"/>
          <w:lang w:val="en" w:eastAsia="zh-CN"/>
        </w:rPr>
      </w:pPr>
      <w:r w:rsidRPr="00D2140A">
        <w:rPr>
          <w:rFonts w:ascii="TimesLTStd-Roman" w:eastAsia="等线" w:hAnsi="TimesLTStd-Roman" w:cs="TimesLTStd-Roman"/>
          <w:spacing w:val="-2"/>
          <w:lang w:eastAsia="zh-CN"/>
        </w:rPr>
        <w:t>(</w:t>
      </w:r>
      <w:r w:rsidRPr="00D2140A">
        <w:rPr>
          <w:rFonts w:ascii="TimesLTStd-Roman" w:eastAsia="等线" w:hAnsi="TimesLTStd-Roman" w:cs="TimesLTStd-Roman"/>
          <w:i/>
          <w:spacing w:val="-2"/>
          <w:lang w:eastAsia="zh-CN"/>
        </w:rPr>
        <w:t>M</w:t>
      </w:r>
      <w:r w:rsidRPr="00D2140A">
        <w:rPr>
          <w:rFonts w:ascii="TimesLTStd-Roman" w:eastAsia="等线" w:hAnsi="TimesLTStd-Roman" w:cs="TimesLTStd-Roman"/>
          <w:i/>
          <w:spacing w:val="-2"/>
          <w:lang w:eastAsia="zh-CN"/>
        </w:rPr>
        <w:sym w:font="Symbol" w:char="F077"/>
      </w:r>
      <w:r w:rsidRPr="00D2140A">
        <w:rPr>
          <w:rFonts w:ascii="TimesLTStd-Roman" w:eastAsia="等线" w:hAnsi="TimesLTStd-Roman" w:cs="TimesLTStd-Roman"/>
          <w:spacing w:val="-2"/>
          <w:vertAlign w:val="subscript"/>
          <w:lang w:eastAsia="zh-CN"/>
        </w:rPr>
        <w:t>7</w:t>
      </w:r>
      <w:r w:rsidRPr="00D2140A">
        <w:rPr>
          <w:rFonts w:ascii="TimesLTStd-Roman" w:eastAsia="等线" w:hAnsi="TimesLTStd-Roman" w:cs="TimesLTStd-Roman"/>
          <w:spacing w:val="-2"/>
          <w:lang w:eastAsia="zh-CN"/>
        </w:rPr>
        <w:t>) = 1/1 = 1</w:t>
      </w:r>
      <w:r w:rsidRPr="00D2140A">
        <w:rPr>
          <w:rFonts w:ascii="TimesLTStd-Roman" w:eastAsia="等线" w:hAnsi="TimesLTStd-Roman" w:cs="TimesLTStd-Roman"/>
          <w:color w:val="000000"/>
          <w:spacing w:val="-2"/>
          <w:lang w:eastAsia="zh-CN"/>
        </w:rPr>
        <w:t xml:space="preserve"> can be obtained. According to the Algorithm 6, </w:t>
      </w:r>
      <w:r w:rsidRPr="00D2140A">
        <w:rPr>
          <w:rFonts w:ascii="TimesLTStd-Roman" w:eastAsia="等线" w:hAnsi="TimesLTStd-Roman" w:cs="TimesLTStd-Roman"/>
          <w:i/>
          <w:color w:val="000000"/>
          <w:spacing w:val="-2"/>
          <w:lang w:val="en" w:eastAsia="zh-CN"/>
        </w:rPr>
        <w:sym w:font="Symbol" w:char="F052"/>
      </w:r>
      <w:r w:rsidRPr="00D2140A">
        <w:rPr>
          <w:rFonts w:ascii="TimesLTStd-Roman" w:eastAsia="等线" w:hAnsi="TimesLTStd-Roman" w:cs="TimesLTStd-Roman"/>
          <w:i/>
          <w:color w:val="000000"/>
          <w:spacing w:val="-2"/>
          <w:vertAlign w:val="subscript"/>
          <w:lang w:val="en" w:eastAsia="zh-CN"/>
        </w:rPr>
        <w:t>R</w:t>
      </w:r>
      <w:r w:rsidRPr="00D2140A">
        <w:rPr>
          <w:rFonts w:ascii="TimesLTStd-Roman" w:eastAsia="等线" w:hAnsi="TimesLTStd-Roman" w:cs="TimesLTStd-Roman"/>
          <w:color w:val="000000"/>
          <w:spacing w:val="-2"/>
          <w:lang w:val="en" w:eastAsia="zh-CN"/>
        </w:rPr>
        <w:t xml:space="preserve"> = {&lt;</w:t>
      </w:r>
      <w:r w:rsidR="002C6E74">
        <w:rPr>
          <w:rFonts w:ascii="TimesLTStd-Roman" w:eastAsia="等线" w:hAnsi="TimesLTStd-Roman" w:cs="TimesLTStd-Roman"/>
          <w:i/>
          <w:color w:val="000000"/>
          <w:spacing w:val="-2"/>
          <w:lang w:val="en" w:eastAsia="zh-CN"/>
        </w:rPr>
        <w:t>p</w:t>
      </w:r>
      <w:r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2</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olor w:val="000000"/>
          <w:spacing w:val="-2"/>
          <w:lang w:val="en" w:eastAsia="zh-CN"/>
        </w:rPr>
        <w:sym w:font="Symbol" w:char="F0D9"/>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g</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h</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sym w:font="Symbol" w:char="F0DE"/>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hint="eastAsia"/>
          <w:i/>
          <w:color w:val="000000"/>
          <w:spacing w:val="-2"/>
          <w:lang w:val="en" w:eastAsia="zh-CN"/>
        </w:rPr>
        <w:t>r</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2</w:t>
      </w:r>
      <w:r w:rsidRPr="00D2140A">
        <w:rPr>
          <w:rFonts w:ascii="TimesLTStd-Roman" w:eastAsia="等线" w:hAnsi="TimesLTStd-Roman"/>
          <w:color w:val="000000"/>
          <w:spacing w:val="-2"/>
          <w:lang w:val="en" w:eastAsia="zh-CN"/>
        </w:rPr>
        <w:t>,</w:t>
      </w:r>
      <w:r w:rsidRPr="00D2140A">
        <w:rPr>
          <w:rFonts w:ascii="TimesLTStd-Roman" w:eastAsia="等线" w:hAnsi="TimesLTStd-Roman" w:cs="TimesLTStd-Roman"/>
          <w:color w:val="000000"/>
          <w:spacing w:val="-2"/>
          <w:lang w:val="en" w:eastAsia="zh-CN"/>
        </w:rPr>
        <w:t xml:space="preserve"> &lt;</w:t>
      </w:r>
      <w:r w:rsidR="002C6E74">
        <w:rPr>
          <w:rFonts w:ascii="TimesLTStd-Roman" w:eastAsia="等线" w:hAnsi="TimesLTStd-Roman" w:cs="TimesLTStd-Roman"/>
          <w:i/>
          <w:color w:val="000000"/>
          <w:spacing w:val="-2"/>
          <w:lang w:val="en" w:eastAsia="zh-CN"/>
        </w:rPr>
        <w:t>p</w:t>
      </w:r>
      <w:r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olor w:val="000000"/>
          <w:spacing w:val="-2"/>
          <w:lang w:val="en" w:eastAsia="zh-CN"/>
        </w:rPr>
        <w:sym w:font="Symbol" w:char="F0D9"/>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i</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j</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sym w:font="Symbol" w:char="F0DE"/>
      </w:r>
      <w:r w:rsidRPr="00D2140A">
        <w:rPr>
          <w:rFonts w:ascii="TimesLTStd-Roman" w:eastAsia="等线" w:hAnsi="TimesLTStd-Roman"/>
          <w:color w:val="000000"/>
          <w:spacing w:val="-2"/>
          <w:vertAlign w:val="superscript"/>
          <w:lang w:val="en" w:eastAsia="zh-CN"/>
        </w:rPr>
        <w:t xml:space="preserve"> </w:t>
      </w:r>
      <w:r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hint="eastAsia"/>
          <w:i/>
          <w:color w:val="000000"/>
          <w:spacing w:val="-2"/>
          <w:lang w:val="en" w:eastAsia="zh-CN"/>
        </w:rPr>
        <w:t>r</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R_</w:t>
      </w:r>
      <w:r w:rsidRPr="00D2140A">
        <w:rPr>
          <w:rFonts w:ascii="TimesLTStd-Roman" w:eastAsia="等线" w:hAnsi="TimesLTStd-Roman" w:cs="TimesLTStd-Roman"/>
          <w:i/>
          <w:color w:val="000000"/>
          <w:spacing w:val="-2"/>
          <w:vertAlign w:val="subscript"/>
          <w:lang w:val="en" w:eastAsia="zh-CN"/>
        </w:rPr>
        <w:t>pre</w:t>
      </w:r>
      <w:r w:rsidRPr="00D2140A">
        <w:rPr>
          <w:rFonts w:ascii="TimesLTStd-Roman" w:eastAsia="等线" w:hAnsi="TimesLTStd-Roman" w:cs="TimesLTStd-Roman"/>
          <w:color w:val="000000"/>
          <w:spacing w:val="-2"/>
          <w:lang w:val="en" w:eastAsia="zh-CN"/>
        </w:rPr>
        <w:t xml:space="preserve"> = {&lt;</w:t>
      </w:r>
      <w:r w:rsidR="002C6E74">
        <w:rPr>
          <w:rFonts w:ascii="TimesLTStd-Roman" w:eastAsia="等线" w:hAnsi="TimesLTStd-Roman" w:cs="TimesLTStd-Roman"/>
          <w:i/>
          <w:color w:val="000000"/>
          <w:spacing w:val="-2"/>
          <w:lang w:val="en" w:eastAsia="zh-CN"/>
        </w:rPr>
        <w:t>p</w:t>
      </w:r>
      <w:r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2</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olor w:val="000000"/>
          <w:spacing w:val="-2"/>
          <w:lang w:val="en" w:eastAsia="zh-CN"/>
        </w:rPr>
        <w:sym w:font="Symbol" w:char="F0D9"/>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g</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h</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002C6E74">
        <w:rPr>
          <w:rFonts w:ascii="TimesLTStd-Roman" w:eastAsia="等线" w:hAnsi="TimesLTStd-Roman" w:cs="TimesLTStd-Roman"/>
          <w:i/>
          <w:color w:val="000000"/>
          <w:spacing w:val="-2"/>
          <w:lang w:val="en" w:eastAsia="zh-CN"/>
        </w:rPr>
        <w:t>p</w:t>
      </w:r>
      <w:r w:rsidRPr="00D2140A">
        <w:rPr>
          <w:rFonts w:ascii="TimesLTStd-Roman" w:eastAsia="等线" w:hAnsi="TimesLTStd-Roman" w:cs="TimesLTStd-Roman"/>
          <w:color w:val="000000"/>
          <w:spacing w:val="-2"/>
          <w:lang w:val="en" w:eastAsia="zh-CN"/>
        </w:rPr>
        <w:t xml:space="preserve">, </w:t>
      </w:r>
      <w:r w:rsidR="002C6E74">
        <w:rPr>
          <w:rFonts w:ascii="TimesLTStd-Roman" w:eastAsia="等线" w:hAnsi="TimesLTStd-Roman" w:cs="TimesLTStd-Roman"/>
          <w:i/>
          <w:color w:val="000000"/>
          <w:spacing w:val="-2"/>
          <w:lang w:val="en" w:eastAsia="zh-CN"/>
        </w:rPr>
        <w:t>q</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olor w:val="000000"/>
          <w:spacing w:val="-2"/>
          <w:lang w:val="en" w:eastAsia="zh-CN"/>
        </w:rPr>
        <w:sym w:font="Symbol" w:char="F0D9"/>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i</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j</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s="TimesLTStd-Roman"/>
          <w:color w:val="000000"/>
          <w:spacing w:val="-2"/>
          <w:lang w:val="en" w:eastAsia="zh-CN"/>
        </w:rPr>
        <w:t xml:space="preserve">}, and </w:t>
      </w:r>
    </w:p>
    <w:p w:rsidR="00D2140A" w:rsidRPr="00955841" w:rsidRDefault="00D2140A" w:rsidP="00955841">
      <w:pPr>
        <w:suppressAutoHyphens/>
        <w:autoSpaceDE w:val="0"/>
        <w:autoSpaceDN w:val="0"/>
        <w:adjustRightInd w:val="0"/>
        <w:spacing w:line="252" w:lineRule="auto"/>
        <w:jc w:val="both"/>
        <w:rPr>
          <w:rFonts w:ascii="TimesLTStd-Roman" w:eastAsia="等线" w:hAnsi="TimesLTStd-Roman" w:cs="TimesLTStd-Roman"/>
          <w:i/>
          <w:spacing w:val="-2"/>
          <w:lang w:eastAsia="zh-CN"/>
        </w:rPr>
      </w:pPr>
      <w:r w:rsidRPr="00D2140A">
        <w:rPr>
          <w:rFonts w:ascii="TimesLTStd-Roman" w:eastAsia="等线" w:hAnsi="TimesLTStd-Roman" w:cs="TimesLTStd-Roman"/>
          <w:i/>
          <w:color w:val="000000"/>
          <w:spacing w:val="-2"/>
          <w:lang w:val="en" w:eastAsia="zh-CN"/>
        </w:rPr>
        <w:t>R</w:t>
      </w:r>
      <w:r w:rsidRPr="00D2140A">
        <w:rPr>
          <w:rFonts w:ascii="TimesLTStd-Roman" w:eastAsia="等线" w:hAnsi="TimesLTStd-Roman" w:cs="TimesLTStd-Roman"/>
          <w:i/>
          <w:color w:val="000000"/>
          <w:spacing w:val="-2"/>
          <w:lang w:val="en" w:eastAsia="zh-CN"/>
        </w:rPr>
        <w:softHyphen/>
        <w:t>_</w:t>
      </w:r>
      <w:r w:rsidRPr="00D2140A">
        <w:rPr>
          <w:rFonts w:ascii="TimesLTStd-Roman" w:eastAsia="等线" w:hAnsi="TimesLTStd-Roman" w:cs="TimesLTStd-Roman"/>
          <w:i/>
          <w:color w:val="000000"/>
          <w:spacing w:val="-2"/>
          <w:vertAlign w:val="subscript"/>
          <w:lang w:val="en" w:eastAsia="zh-CN"/>
        </w:rPr>
        <w:t>pos</w:t>
      </w:r>
      <w:r w:rsidRPr="00D2140A">
        <w:rPr>
          <w:rFonts w:ascii="TimesLTStd-Roman" w:eastAsia="等线" w:hAnsi="TimesLTStd-Roman" w:cs="TimesLTStd-Roman"/>
          <w:color w:val="000000"/>
          <w:spacing w:val="-2"/>
          <w:lang w:val="en" w:eastAsia="zh-CN"/>
        </w:rPr>
        <w:t xml:space="preserve"> </w:t>
      </w:r>
      <w:proofErr w:type="gramStart"/>
      <w:r w:rsidRPr="00D2140A">
        <w:rPr>
          <w:rFonts w:ascii="TimesLTStd-Roman" w:eastAsia="等线" w:hAnsi="TimesLTStd-Roman" w:cs="TimesLTStd-Roman"/>
          <w:color w:val="000000"/>
          <w:spacing w:val="-2"/>
          <w:lang w:val="en" w:eastAsia="zh-CN"/>
        </w:rPr>
        <w:t>={</w:t>
      </w:r>
      <w:proofErr w:type="gramEnd"/>
      <w:r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hint="eastAsia"/>
          <w:i/>
          <w:color w:val="000000"/>
          <w:spacing w:val="-2"/>
          <w:lang w:val="en" w:eastAsia="zh-CN"/>
        </w:rPr>
        <w:t>r</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2</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007864C9">
        <w:rPr>
          <w:rFonts w:ascii="TimesLTStd-Roman" w:eastAsia="等线" w:hAnsi="TimesLTStd-Roman" w:cs="TimesLTStd-Roman"/>
          <w:i/>
          <w:color w:val="000000"/>
          <w:spacing w:val="-2"/>
          <w:lang w:val="en" w:eastAsia="zh-CN"/>
        </w:rPr>
        <w:t>s</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003D20B5">
        <w:rPr>
          <w:rFonts w:ascii="TimesLTStd-Roman" w:eastAsia="等线" w:hAnsi="TimesLTStd-Roman" w:cs="TimesLTStd-Roman" w:hint="eastAsia"/>
          <w:i/>
          <w:color w:val="000000"/>
          <w:spacing w:val="-2"/>
          <w:lang w:val="en" w:eastAsia="zh-CN"/>
        </w:rPr>
        <w:t>r</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color w:val="000000"/>
          <w:spacing w:val="-2"/>
          <w:lang w:eastAsia="zh-CN"/>
        </w:rPr>
        <w:t xml:space="preserve"> can be obtained at last.</w:t>
      </w:r>
    </w:p>
    <w:p w:rsidR="00D2140A" w:rsidRPr="00D2140A" w:rsidRDefault="00D2140A" w:rsidP="00D2140A">
      <w:pPr>
        <w:keepNext/>
        <w:numPr>
          <w:ilvl w:val="1"/>
          <w:numId w:val="1"/>
        </w:numPr>
        <w:spacing w:before="120" w:after="60"/>
        <w:ind w:firstLine="200"/>
        <w:outlineLvl w:val="1"/>
        <w:rPr>
          <w:rFonts w:eastAsia="等线"/>
          <w:i/>
          <w:iCs/>
          <w:lang w:eastAsia="zh-CN"/>
        </w:rPr>
      </w:pPr>
      <w:r w:rsidRPr="00D2140A">
        <w:rPr>
          <w:rFonts w:eastAsia="等线"/>
          <w:i/>
          <w:iCs/>
          <w:lang w:eastAsia="zh-CN"/>
        </w:rPr>
        <w:t xml:space="preserve">Improved Petri Net   </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eastAsia="zh-CN"/>
        </w:rPr>
      </w:pPr>
      <w:r w:rsidRPr="00D2140A">
        <w:rPr>
          <w:rFonts w:ascii="TimesLTStd-Roman" w:eastAsia="等线" w:hAnsi="TimesLTStd-Roman" w:cs="TimesLTStd-Roman"/>
          <w:spacing w:val="-2"/>
          <w:lang w:eastAsia="zh-CN"/>
        </w:rPr>
        <w:t>As a formal representation method, a Petri net is often used to describe the process mining model. The definition of ordinary Petri net cannot directly express the indirect dependency in the process model. Th</w:t>
      </w:r>
      <w:r w:rsidR="00CA2926">
        <w:rPr>
          <w:rFonts w:ascii="TimesLTStd-Roman" w:eastAsia="等线" w:hAnsi="TimesLTStd-Roman" w:cs="TimesLTStd-Roman" w:hint="eastAsia"/>
          <w:spacing w:val="-2"/>
          <w:lang w:eastAsia="zh-CN"/>
        </w:rPr>
        <w:t>us</w:t>
      </w:r>
      <w:r w:rsidRPr="00D2140A">
        <w:rPr>
          <w:rFonts w:ascii="TimesLTStd-Roman" w:eastAsia="等线" w:hAnsi="TimesLTStd-Roman" w:cs="TimesLTStd-Roman"/>
          <w:spacing w:val="-2"/>
          <w:lang w:eastAsia="zh-CN"/>
        </w:rPr>
        <w:t xml:space="preserve">, we improve the definition of Petri and propose new </w:t>
      </w:r>
      <w:r w:rsidRPr="00D2140A">
        <w:rPr>
          <w:rFonts w:ascii="TimesLTStd-Roman" w:eastAsia="等线" w:hAnsi="TimesLTStd-Roman" w:cs="TimesLTStd-Roman"/>
          <w:spacing w:val="-2"/>
          <w:lang w:val="en" w:eastAsia="zh-CN"/>
        </w:rPr>
        <w:t>transition firing rules</w:t>
      </w:r>
      <w:r w:rsidR="00CA2926" w:rsidRPr="00CA2926">
        <w:rPr>
          <w:rFonts w:ascii="TimesLTStd-Roman" w:eastAsia="等线" w:hAnsi="TimesLTStd-Roman" w:cs="TimesLTStd-Roman"/>
          <w:spacing w:val="-2"/>
          <w:lang w:eastAsia="zh-CN"/>
        </w:rPr>
        <w:t xml:space="preserve"> </w:t>
      </w:r>
      <w:r w:rsidR="00CA2926">
        <w:rPr>
          <w:rFonts w:ascii="TimesLTStd-Roman" w:eastAsia="等线" w:hAnsi="TimesLTStd-Roman" w:cs="TimesLTStd-Roman"/>
          <w:spacing w:val="-2"/>
          <w:lang w:eastAsia="zh-CN"/>
        </w:rPr>
        <w:t>in this section</w:t>
      </w:r>
      <w:r w:rsidRPr="00D2140A">
        <w:rPr>
          <w:rFonts w:ascii="TimesLTStd-Roman" w:eastAsia="等线" w:hAnsi="TimesLTStd-Roman" w:cs="TimesLTStd-Roman"/>
          <w:spacing w:val="-2"/>
          <w:lang w:eastAsia="zh-CN"/>
        </w:rPr>
        <w:t>.</w:t>
      </w:r>
      <w:r w:rsidR="000C7A63">
        <w:rPr>
          <w:rFonts w:ascii="TimesLTStd-Roman" w:eastAsia="等线" w:hAnsi="TimesLTStd-Roman" w:cs="TimesLTStd-Roman"/>
          <w:spacing w:val="-2"/>
          <w:lang w:eastAsia="zh-CN"/>
        </w:rPr>
        <w:t xml:space="preserve"> </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rPr>
      </w:pPr>
      <w:r w:rsidRPr="00D2140A">
        <w:rPr>
          <w:rFonts w:ascii="TimesLTStd-Roman" w:eastAsia="等线" w:hAnsi="TimesLTStd-Roman" w:cs="TimesLTStd-Roman"/>
          <w:i/>
          <w:spacing w:val="-2"/>
          <w:lang w:val="en" w:eastAsia="zh-CN"/>
        </w:rPr>
        <w:t xml:space="preserve">Definition 27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Improved Petri Net</w:t>
      </w:r>
      <w:r w:rsidRPr="00D2140A">
        <w:rPr>
          <w:rFonts w:ascii="TimesLTStd-Roman" w:eastAsia="等线" w:hAnsi="TimesLTStd-Roman" w:cs="TimesLTStd-Roman"/>
          <w:spacing w:val="-2"/>
          <w:lang w:val="en" w:eastAsia="zh-CN"/>
        </w:rPr>
        <w:t xml:space="preserve">): A seven-tuple </w:t>
      </w:r>
      <w:r w:rsidRPr="00D2140A">
        <w:rPr>
          <w:rFonts w:ascii="TimesLTStd-Roman" w:eastAsia="等线" w:hAnsi="TimesLTStd-Roman" w:cs="TimesLTStd-Roman"/>
          <w:i/>
          <w:spacing w:val="-2"/>
          <w:lang w:val="en" w:eastAsia="zh-CN"/>
        </w:rPr>
        <w:t xml:space="preserve">IPN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F</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vertAlign w:val="subscript"/>
          <w:lang w:val="en" w:eastAsia="zh-CN"/>
        </w:rPr>
        <w:t>0</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color w:val="000000"/>
          <w:spacing w:val="-2"/>
          <w:lang w:val="en" w:eastAsia="zh-CN"/>
        </w:rPr>
        <w:t>R_</w:t>
      </w:r>
      <w:r w:rsidRPr="00D2140A">
        <w:rPr>
          <w:rFonts w:ascii="TimesLTStd-Roman" w:eastAsia="等线" w:hAnsi="TimesLTStd-Roman" w:cs="TimesLTStd-Roman"/>
          <w:i/>
          <w:color w:val="000000"/>
          <w:spacing w:val="-2"/>
          <w:vertAlign w:val="subscript"/>
          <w:lang w:val="en" w:eastAsia="zh-CN"/>
        </w:rPr>
        <w:t>pre</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R</w:t>
      </w:r>
      <w:r w:rsidRPr="00D2140A">
        <w:rPr>
          <w:rFonts w:ascii="TimesLTStd-Roman" w:eastAsia="等线" w:hAnsi="TimesLTStd-Roman" w:cs="TimesLTStd-Roman"/>
          <w:i/>
          <w:color w:val="000000"/>
          <w:spacing w:val="-2"/>
          <w:lang w:val="en" w:eastAsia="zh-CN"/>
        </w:rPr>
        <w:softHyphen/>
        <w:t>_</w:t>
      </w:r>
      <w:r w:rsidRPr="00D2140A">
        <w:rPr>
          <w:rFonts w:ascii="TimesLTStd-Roman" w:eastAsia="等线" w:hAnsi="TimesLTStd-Roman" w:cs="TimesLTStd-Roman"/>
          <w:i/>
          <w:color w:val="000000"/>
          <w:spacing w:val="-2"/>
          <w:vertAlign w:val="subscript"/>
          <w:lang w:val="en" w:eastAsia="zh-CN"/>
        </w:rPr>
        <w:t>pos</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sym w:font="Symbol" w:char="F052"/>
      </w:r>
      <w:r w:rsidRPr="00D2140A">
        <w:rPr>
          <w:rFonts w:ascii="TimesLTStd-Roman" w:eastAsia="等线" w:hAnsi="TimesLTStd-Roman" w:cs="TimesLTStd-Roman"/>
          <w:i/>
          <w:color w:val="000000"/>
          <w:spacing w:val="-2"/>
          <w:vertAlign w:val="subscript"/>
          <w:lang w:val="en" w:eastAsia="zh-CN"/>
        </w:rPr>
        <w:t>R</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t>is called improved Petri net, where</w:t>
      </w:r>
    </w:p>
    <w:p w:rsidR="00D2140A" w:rsidRPr="00D2140A" w:rsidRDefault="00D2140A" w:rsidP="00CD621F">
      <w:pPr>
        <w:numPr>
          <w:ilvl w:val="0"/>
          <w:numId w:val="11"/>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rPr>
        <w:t xml:space="preserve">N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P</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rPr>
        <w:t xml:space="preserve"> F</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is a net,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lang w:val="en" w:eastAsia="zh-CN"/>
        </w:rPr>
        <w:t xml:space="preserve">where </w:t>
      </w:r>
      <w:r w:rsidRPr="00D2140A">
        <w:rPr>
          <w:rFonts w:ascii="TimesLTStd-Roman" w:eastAsia="等线" w:hAnsi="TimesLTStd-Roman" w:cs="TimesLTStd-Roman"/>
          <w:i/>
          <w:spacing w:val="-2"/>
          <w:lang w:val="en"/>
        </w:rPr>
        <w:t>P</w:t>
      </w:r>
      <w:r w:rsidRPr="00D2140A">
        <w:rPr>
          <w:rFonts w:ascii="TimesLTStd-Roman" w:eastAsia="等线" w:hAnsi="TimesLTStd-Roman" w:cs="TimesLTStd-Roman"/>
          <w:spacing w:val="-2"/>
          <w:lang w:val="en" w:eastAsia="zh-CN"/>
        </w:rPr>
        <w:t xml:space="preserve"> is a finite set of places and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eastAsia="zh-CN"/>
        </w:rPr>
        <w:t xml:space="preserve"> is a finite set of transitions, </w:t>
      </w:r>
      <w:r w:rsidRPr="00D2140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C8"/>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sym w:font="Symbol" w:char="F0C6"/>
      </w:r>
      <w:r w:rsidRPr="00D2140A">
        <w:rPr>
          <w:rFonts w:ascii="TimesLTStd-Roman" w:eastAsia="等线" w:hAnsi="TimesLTStd-Roman" w:cs="TimesLTStd-Roman"/>
          <w:i/>
          <w:spacing w:val="-2"/>
          <w:lang w:val="en"/>
        </w:rPr>
        <w:t xml:space="preserve"> </w:t>
      </w:r>
      <w:r w:rsidRPr="00D2140A">
        <w:rPr>
          <w:rFonts w:ascii="TimesLTStd-Roman" w:eastAsia="等线" w:hAnsi="TimesLTStd-Roman" w:cs="TimesLTStd-Roman"/>
          <w:spacing w:val="-2"/>
          <w:lang w:val="en" w:eastAsia="zh-CN"/>
        </w:rPr>
        <w:t>and</w:t>
      </w:r>
      <w:r w:rsidRPr="00D2140A">
        <w:rPr>
          <w:rFonts w:ascii="TimesLTStd-Roman" w:eastAsia="等线" w:hAnsi="TimesLTStd-Roman" w:cs="TimesLTStd-Roman"/>
          <w:i/>
          <w:spacing w:val="-2"/>
          <w:lang w:val="en"/>
        </w:rPr>
        <w:t xml:space="preserve"> P</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lang w:val="en" w:eastAsia="zh-CN"/>
        </w:rPr>
        <w:t xml:space="preserve">∩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sym w:font="Symbol" w:char="F0C6"/>
      </w:r>
      <w:r w:rsidRPr="00D2140A">
        <w:rPr>
          <w:rFonts w:ascii="TimesLTStd-Roman" w:eastAsia="等线" w:hAnsi="TimesLTStd-Roman" w:cs="TimesLTStd-Roman"/>
          <w:spacing w:val="-2"/>
          <w:lang w:val="en" w:eastAsia="zh-CN"/>
        </w:rPr>
        <w:t>;</w:t>
      </w:r>
    </w:p>
    <w:p w:rsidR="00D2140A" w:rsidRPr="00D2140A" w:rsidRDefault="00D2140A" w:rsidP="00CD621F">
      <w:pPr>
        <w:numPr>
          <w:ilvl w:val="0"/>
          <w:numId w:val="11"/>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rPr>
        <w:t>F</w:t>
      </w:r>
      <w:r w:rsidRPr="00D2140A">
        <w:rPr>
          <w:rFonts w:ascii="TimesLTStd-Roman" w:eastAsia="等线" w:hAnsi="TimesLTStd-Roman" w:cs="TimesLTStd-Roman"/>
          <w:spacing w:val="-2"/>
          <w:lang w:val="en"/>
        </w:rPr>
        <w:t xml:space="preserve"> </w:t>
      </w:r>
      <w:r w:rsidRPr="00D2140A">
        <w:rPr>
          <w:rFonts w:ascii="Cambria Math" w:eastAsia="等线" w:hAnsi="Cambria Math" w:cs="Cambria Math"/>
          <w:spacing w:val="-2"/>
          <w:lang w:val="en" w:eastAsia="zh-CN"/>
        </w:rPr>
        <w:t>⊆</w:t>
      </w:r>
      <w:r w:rsidRPr="00D2140A">
        <w:rPr>
          <w:rFonts w:ascii="TimesLTStd-Roman" w:eastAsia="等线" w:hAnsi="TimesLTStd-Roman" w:cs="TimesLTStd-Roman"/>
          <w:i/>
          <w:spacing w:val="-2"/>
          <w:lang w:val="en"/>
        </w:rPr>
        <w:t xml:space="preserve"> </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rPr>
        <w:t>P</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C8"/>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P</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lang w:val="en" w:eastAsia="zh-CN"/>
        </w:rPr>
        <w:t>is a set of directed arcs from places to transitions or from transactions to places;</w:t>
      </w:r>
    </w:p>
    <w:p w:rsidR="00D2140A" w:rsidRPr="004F7847" w:rsidRDefault="00D2140A" w:rsidP="00CD621F">
      <w:pPr>
        <w:numPr>
          <w:ilvl w:val="0"/>
          <w:numId w:val="11"/>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4F7847">
        <w:rPr>
          <w:rFonts w:ascii="TimesLTStd-Roman" w:eastAsia="等线" w:hAnsi="TimesLTStd-Roman" w:cs="TimesLTStd-Roman"/>
          <w:i/>
          <w:spacing w:val="-2"/>
          <w:lang w:val="en"/>
        </w:rPr>
        <w:lastRenderedPageBreak/>
        <w:t>M</w:t>
      </w:r>
      <w:r w:rsidRPr="004F7847">
        <w:rPr>
          <w:rFonts w:ascii="TimesLTStd-Roman" w:eastAsia="等线" w:hAnsi="TimesLTStd-Roman" w:cs="TimesLTStd-Roman"/>
          <w:spacing w:val="-2"/>
          <w:lang w:val="en"/>
        </w:rPr>
        <w:t xml:space="preserve">: </w:t>
      </w:r>
      <w:r w:rsidRPr="004F7847">
        <w:rPr>
          <w:rFonts w:ascii="TimesLTStd-Roman" w:eastAsia="等线" w:hAnsi="TimesLTStd-Roman" w:cs="TimesLTStd-Roman"/>
          <w:i/>
          <w:spacing w:val="-2"/>
          <w:lang w:val="en"/>
        </w:rPr>
        <w:t>P</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hint="eastAsia"/>
          <w:spacing w:val="-2"/>
          <w:lang w:val="en"/>
        </w:rPr>
        <w:t>→</w:t>
      </w:r>
      <w:r w:rsidRPr="004F7847">
        <w:rPr>
          <w:rFonts w:ascii="TimesLTStd-Roman" w:eastAsia="等线" w:hAnsi="TimesLTStd-Roman" w:cs="TimesLTStd-Roman"/>
          <w:spacing w:val="-2"/>
          <w:lang w:val="en" w:eastAsia="zh-CN"/>
        </w:rPr>
        <w:t xml:space="preserve"> </w:t>
      </w:r>
      <w:r w:rsidRPr="004F7847">
        <w:rPr>
          <w:rFonts w:ascii="TimesLTStd-Roman" w:eastAsia="等线" w:hAnsi="TimesLTStd-Roman" w:cs="TimesLTStd-Roman"/>
          <w:i/>
          <w:spacing w:val="-2"/>
          <w:lang w:val="en"/>
        </w:rPr>
        <w:t>N</w:t>
      </w:r>
      <w:r w:rsidRPr="004F7847">
        <w:rPr>
          <w:rFonts w:ascii="TimesLTStd-Roman" w:eastAsia="等线" w:hAnsi="TimesLTStd-Roman" w:cs="TimesLTStd-Roman"/>
          <w:spacing w:val="-2"/>
          <w:lang w:val="en" w:eastAsia="zh-CN"/>
        </w:rPr>
        <w:t xml:space="preserve"> is called a marking, where </w:t>
      </w:r>
      <w:r w:rsidRPr="004F7847">
        <w:rPr>
          <w:rFonts w:ascii="TimesLTStd-Roman" w:eastAsia="等线" w:hAnsi="TimesLTStd-Roman" w:cs="TimesLTStd-Roman"/>
          <w:i/>
          <w:spacing w:val="-2"/>
          <w:lang w:val="en"/>
        </w:rPr>
        <w:t>M</w:t>
      </w:r>
      <w:r w:rsidRPr="004F7847">
        <w:rPr>
          <w:rFonts w:ascii="TimesLTStd-Roman" w:eastAsia="等线" w:hAnsi="TimesLTStd-Roman" w:cs="TimesLTStd-Roman"/>
          <w:spacing w:val="-2"/>
          <w:vertAlign w:val="subscript"/>
          <w:lang w:val="en"/>
        </w:rPr>
        <w:t>0</w:t>
      </w:r>
      <w:r w:rsidRPr="004F7847">
        <w:rPr>
          <w:rFonts w:ascii="TimesLTStd-Roman" w:eastAsia="等线" w:hAnsi="TimesLTStd-Roman" w:cs="TimesLTStd-Roman"/>
          <w:spacing w:val="-2"/>
          <w:lang w:val="en" w:eastAsia="zh-CN"/>
        </w:rPr>
        <w:t xml:space="preserve"> represents the initial marking, and </w:t>
      </w:r>
      <w:r w:rsidR="00CB0478" w:rsidRPr="004F7847">
        <w:rPr>
          <w:rStyle w:val="tlid-translation"/>
          <w:lang w:val="en" w:eastAsia="zh-CN"/>
        </w:rPr>
        <w:t xml:space="preserve">for </w:t>
      </w:r>
      <w:r w:rsidR="00CB0478" w:rsidRPr="004F7847">
        <w:rPr>
          <w:rStyle w:val="tlid-translation"/>
          <w:lang w:val="en"/>
        </w:rPr>
        <w:sym w:font="Symbol" w:char="F022"/>
      </w:r>
      <w:r w:rsidR="00CB0478" w:rsidRPr="004F7847">
        <w:rPr>
          <w:rStyle w:val="tlid-translation"/>
          <w:i/>
          <w:lang w:val="en"/>
        </w:rPr>
        <w:t>p</w:t>
      </w:r>
      <w:r w:rsidR="00CB0478" w:rsidRPr="004F7847">
        <w:rPr>
          <w:rStyle w:val="tlid-translation"/>
          <w:lang w:val="en" w:eastAsia="zh-CN"/>
        </w:rPr>
        <w:t xml:space="preserve"> </w:t>
      </w:r>
      <w:r w:rsidR="00CB0478" w:rsidRPr="004F7847">
        <w:rPr>
          <w:lang w:eastAsia="zh-CN"/>
        </w:rPr>
        <w:sym w:font="Symbol" w:char="F0CE"/>
      </w:r>
      <w:r w:rsidR="00CB0478" w:rsidRPr="004F7847">
        <w:rPr>
          <w:lang w:eastAsia="zh-CN"/>
        </w:rPr>
        <w:t xml:space="preserve"> </w:t>
      </w:r>
      <w:r w:rsidR="00CB0478" w:rsidRPr="004F7847">
        <w:rPr>
          <w:rStyle w:val="tlid-translation"/>
          <w:i/>
          <w:lang w:val="en"/>
        </w:rPr>
        <w:t>P</w:t>
      </w:r>
      <w:r w:rsidR="00CB0478" w:rsidRPr="004F7847">
        <w:rPr>
          <w:rStyle w:val="tlid-translation"/>
          <w:lang w:val="en" w:eastAsia="zh-CN"/>
        </w:rPr>
        <w:t xml:space="preserve">, the number of tokens in </w:t>
      </w:r>
      <w:r w:rsidR="00CB0478" w:rsidRPr="004F7847">
        <w:rPr>
          <w:rStyle w:val="tlid-translation"/>
          <w:i/>
          <w:lang w:val="en"/>
        </w:rPr>
        <w:t>p</w:t>
      </w:r>
      <w:r w:rsidR="00CB0478" w:rsidRPr="004F7847">
        <w:rPr>
          <w:rStyle w:val="tlid-translation"/>
          <w:rFonts w:hint="eastAsia"/>
          <w:lang w:val="en" w:eastAsia="zh-CN"/>
        </w:rPr>
        <w:t xml:space="preserve"> is represented by </w:t>
      </w:r>
      <w:r w:rsidR="00CB0478" w:rsidRPr="004F7847">
        <w:rPr>
          <w:rStyle w:val="tlid-translation"/>
          <w:i/>
          <w:lang w:val="en"/>
        </w:rPr>
        <w:t>M</w:t>
      </w:r>
      <w:r w:rsidR="00CB0478" w:rsidRPr="004F7847">
        <w:rPr>
          <w:rStyle w:val="tlid-translation"/>
          <w:lang w:val="en"/>
        </w:rPr>
        <w:t>(</w:t>
      </w:r>
      <w:r w:rsidR="00CB0478" w:rsidRPr="004F7847">
        <w:rPr>
          <w:rStyle w:val="tlid-translation"/>
          <w:i/>
          <w:lang w:val="en"/>
        </w:rPr>
        <w:t>p</w:t>
      </w:r>
      <w:r w:rsidR="00CB0478" w:rsidRPr="004F7847">
        <w:rPr>
          <w:rStyle w:val="tlid-translation"/>
          <w:lang w:val="en"/>
        </w:rPr>
        <w:t>)</w:t>
      </w:r>
      <w:r w:rsidR="00CB0478" w:rsidRPr="004F7847">
        <w:rPr>
          <w:rStyle w:val="tlid-translation"/>
          <w:lang w:val="en" w:eastAsia="zh-CN"/>
        </w:rPr>
        <w:t>;</w:t>
      </w:r>
      <w:r w:rsidRPr="004F7847">
        <w:rPr>
          <w:rFonts w:ascii="TimesLTStd-Roman" w:eastAsia="等线" w:hAnsi="TimesLTStd-Roman" w:cs="TimesLTStd-Roman"/>
          <w:spacing w:val="-2"/>
          <w:lang w:val="en" w:eastAsia="zh-CN"/>
        </w:rPr>
        <w:t xml:space="preserve">; </w:t>
      </w:r>
    </w:p>
    <w:p w:rsidR="00D2140A" w:rsidRPr="00D2140A" w:rsidRDefault="00993F9D" w:rsidP="00CD621F">
      <w:pPr>
        <w:numPr>
          <w:ilvl w:val="0"/>
          <w:numId w:val="11"/>
        </w:numPr>
        <w:spacing w:line="252" w:lineRule="auto"/>
        <w:ind w:left="550" w:hanging="357"/>
        <w:rPr>
          <w:rFonts w:eastAsia="等线" w:cs="TimesLTStd-Roman"/>
          <w:spacing w:val="-2"/>
          <w:lang w:val="en" w:eastAsia="zh-CN"/>
        </w:rPr>
      </w:pPr>
      <w:r w:rsidRPr="004F7847">
        <w:rPr>
          <w:rFonts w:eastAsia="等线" w:cs="TimesLTStd-Roman"/>
          <w:i/>
          <w:spacing w:val="-2"/>
          <w:lang w:val="en"/>
        </w:rPr>
        <w:t>cod</w:t>
      </w:r>
      <w:r w:rsidRPr="004F7847">
        <w:rPr>
          <w:rFonts w:eastAsia="等线" w:cs="TimesLTStd-Roman"/>
          <w:spacing w:val="-2"/>
          <w:lang w:val="en"/>
        </w:rPr>
        <w:t>(</w:t>
      </w:r>
      <w:r w:rsidRPr="004F7847">
        <w:rPr>
          <w:rFonts w:eastAsia="等线" w:cs="TimesLTStd-Roman"/>
          <w:i/>
          <w:spacing w:val="-2"/>
          <w:lang w:val="en"/>
        </w:rPr>
        <w:t>F</w:t>
      </w:r>
      <w:r w:rsidRPr="004F7847">
        <w:rPr>
          <w:rFonts w:eastAsia="等线" w:cs="TimesLTStd-Roman"/>
          <w:spacing w:val="-2"/>
          <w:lang w:val="en"/>
        </w:rPr>
        <w:t>)</w:t>
      </w:r>
      <w:r w:rsidR="00D2140A" w:rsidRPr="004F7847">
        <w:rPr>
          <w:rFonts w:eastAsia="等线" w:cs="TimesLTStd-Roman"/>
          <w:spacing w:val="-2"/>
          <w:lang w:val="en" w:eastAsia="zh-CN"/>
        </w:rPr>
        <w:t xml:space="preserve"> </w:t>
      </w:r>
      <w:r w:rsidR="00D2140A" w:rsidRPr="004F7847">
        <w:rPr>
          <w:rFonts w:eastAsia="等线"/>
        </w:rPr>
        <w:sym w:font="Symbol" w:char="F0C8"/>
      </w:r>
      <w:r w:rsidR="00D2140A" w:rsidRPr="004F7847">
        <w:rPr>
          <w:rFonts w:eastAsia="等线" w:cs="TimesLTStd-Roman"/>
          <w:spacing w:val="-2"/>
          <w:lang w:val="en" w:eastAsia="zh-CN"/>
        </w:rPr>
        <w:t xml:space="preserve"> </w:t>
      </w:r>
      <w:r w:rsidRPr="004F7847">
        <w:rPr>
          <w:rFonts w:eastAsia="等线" w:cs="TimesLTStd-Roman"/>
          <w:i/>
          <w:spacing w:val="-2"/>
          <w:lang w:val="en"/>
        </w:rPr>
        <w:t>dom</w:t>
      </w:r>
      <w:r w:rsidRPr="004F7847">
        <w:rPr>
          <w:rFonts w:eastAsia="等线" w:cs="TimesLTStd-Roman"/>
          <w:spacing w:val="-2"/>
          <w:lang w:val="en"/>
        </w:rPr>
        <w:t>(</w:t>
      </w:r>
      <w:r w:rsidRPr="004F7847">
        <w:rPr>
          <w:rFonts w:eastAsia="等线" w:cs="TimesLTStd-Roman"/>
          <w:i/>
          <w:spacing w:val="-2"/>
          <w:lang w:val="en"/>
        </w:rPr>
        <w:t>F</w:t>
      </w:r>
      <w:r w:rsidRPr="004F7847">
        <w:rPr>
          <w:rFonts w:eastAsia="等线" w:cs="TimesLTStd-Roman"/>
          <w:spacing w:val="-2"/>
          <w:lang w:val="en"/>
        </w:rPr>
        <w:t>)</w:t>
      </w:r>
      <w:r w:rsidRPr="004F7847">
        <w:rPr>
          <w:rFonts w:eastAsia="等线" w:cs="TimesLTStd-Roman" w:hint="eastAsia"/>
          <w:spacing w:val="-2"/>
          <w:lang w:val="en" w:eastAsia="zh-CN"/>
        </w:rPr>
        <w:t xml:space="preserve"> </w:t>
      </w:r>
      <w:r w:rsidR="00D2140A" w:rsidRPr="004F7847">
        <w:rPr>
          <w:rFonts w:eastAsia="等线" w:cs="TimesLTStd-Roman"/>
          <w:spacing w:val="-2"/>
          <w:lang w:val="en"/>
        </w:rPr>
        <w:t>=</w:t>
      </w:r>
      <w:r w:rsidR="00D2140A" w:rsidRPr="004F7847">
        <w:rPr>
          <w:rFonts w:eastAsia="等线" w:cs="TimesLTStd-Roman"/>
          <w:spacing w:val="-2"/>
          <w:lang w:val="en" w:eastAsia="zh-CN"/>
        </w:rPr>
        <w:t xml:space="preserve"> </w:t>
      </w:r>
      <w:r w:rsidR="00D2140A" w:rsidRPr="004F7847">
        <w:rPr>
          <w:rFonts w:eastAsia="等线" w:cs="TimesLTStd-Roman"/>
          <w:i/>
          <w:spacing w:val="-2"/>
          <w:lang w:val="en"/>
        </w:rPr>
        <w:t>P</w:t>
      </w:r>
      <w:r w:rsidR="00D2140A" w:rsidRPr="004F7847">
        <w:rPr>
          <w:rFonts w:eastAsia="等线" w:cs="TimesLTStd-Roman"/>
          <w:spacing w:val="-2"/>
          <w:lang w:val="en" w:eastAsia="zh-CN"/>
        </w:rPr>
        <w:t xml:space="preserve"> </w:t>
      </w:r>
      <w:r w:rsidR="00D2140A" w:rsidRPr="004F7847">
        <w:rPr>
          <w:rFonts w:eastAsia="等线"/>
        </w:rPr>
        <w:sym w:font="Symbol" w:char="F0C8"/>
      </w:r>
      <w:r w:rsidR="00D2140A" w:rsidRPr="004F7847">
        <w:rPr>
          <w:rFonts w:eastAsia="等线" w:cs="TimesLTStd-Roman"/>
          <w:spacing w:val="-2"/>
          <w:lang w:val="en" w:eastAsia="zh-CN"/>
        </w:rPr>
        <w:t xml:space="preserve"> </w:t>
      </w:r>
      <w:r w:rsidR="00D2140A" w:rsidRPr="004F7847">
        <w:rPr>
          <w:rFonts w:eastAsia="等线" w:cs="TimesLTStd-Roman"/>
          <w:i/>
          <w:spacing w:val="-2"/>
          <w:lang w:val="en"/>
        </w:rPr>
        <w:t>T</w:t>
      </w:r>
      <w:r w:rsidR="00D2140A" w:rsidRPr="004F7847">
        <w:rPr>
          <w:rFonts w:eastAsia="等线" w:cs="TimesLTStd-Roman"/>
          <w:spacing w:val="-2"/>
          <w:lang w:val="en" w:eastAsia="zh-CN"/>
        </w:rPr>
        <w:t>, where</w:t>
      </w:r>
      <w:r w:rsidRPr="004F7847">
        <w:rPr>
          <w:rFonts w:eastAsia="等线" w:cs="TimesLTStd-Roman"/>
          <w:i/>
          <w:spacing w:val="-2"/>
          <w:lang w:val="en"/>
        </w:rPr>
        <w:t xml:space="preserve"> cod</w:t>
      </w:r>
      <w:r w:rsidRPr="004F7847">
        <w:rPr>
          <w:rFonts w:eastAsia="等线" w:cs="TimesLTStd-Roman"/>
          <w:spacing w:val="-2"/>
          <w:lang w:val="en"/>
        </w:rPr>
        <w:t>(</w:t>
      </w:r>
      <w:r w:rsidRPr="004F7847">
        <w:rPr>
          <w:rFonts w:eastAsia="等线" w:cs="TimesLTStd-Roman"/>
          <w:i/>
          <w:spacing w:val="-2"/>
          <w:lang w:val="en"/>
        </w:rPr>
        <w:t>F</w:t>
      </w:r>
      <w:r w:rsidRPr="00D2140A">
        <w:rPr>
          <w:rFonts w:eastAsia="等线" w:cs="TimesLTStd-Roman"/>
          <w:spacing w:val="-2"/>
          <w:lang w:val="en"/>
        </w:rPr>
        <w:t>)</w:t>
      </w:r>
      <w:r w:rsidRPr="00D2140A">
        <w:rPr>
          <w:rFonts w:eastAsia="等线" w:cs="TimesLTStd-Roman"/>
          <w:spacing w:val="-2"/>
          <w:lang w:val="en" w:eastAsia="zh-CN"/>
        </w:rPr>
        <w:t xml:space="preserve"> </w:t>
      </w:r>
      <w:r w:rsidRPr="00D2140A">
        <w:rPr>
          <w:rFonts w:eastAsia="等线" w:cs="TimesLTStd-Roman"/>
          <w:i/>
          <w:spacing w:val="-2"/>
          <w:lang w:val="en"/>
        </w:rPr>
        <w:t>=</w:t>
      </w:r>
      <w:r w:rsidRPr="00D2140A">
        <w:rPr>
          <w:rFonts w:eastAsia="等线" w:cs="TimesLTStd-Roman"/>
          <w:spacing w:val="-2"/>
          <w:lang w:val="en" w:eastAsia="zh-CN"/>
        </w:rPr>
        <w:t xml:space="preserve"> </w:t>
      </w:r>
      <w:r w:rsidRPr="00D2140A">
        <w:rPr>
          <w:rFonts w:eastAsia="等线" w:cs="TimesLTStd-Roman"/>
          <w:spacing w:val="-2"/>
          <w:lang w:val="en"/>
        </w:rPr>
        <w:t>{</w:t>
      </w:r>
      <w:r w:rsidRPr="00D2140A">
        <w:rPr>
          <w:rFonts w:eastAsia="等线" w:cs="TimesLTStd-Roman"/>
          <w:i/>
          <w:spacing w:val="-2"/>
          <w:lang w:val="en"/>
        </w:rPr>
        <w:t>x</w:t>
      </w:r>
      <w:r w:rsidRPr="00D2140A">
        <w:rPr>
          <w:rFonts w:eastAsia="等线" w:cs="TimesLTStd-Roman"/>
          <w:spacing w:val="-2"/>
          <w:lang w:val="en" w:eastAsia="zh-CN"/>
        </w:rPr>
        <w:t xml:space="preserve"> </w:t>
      </w:r>
      <w:r w:rsidRPr="00D2140A">
        <w:rPr>
          <w:rFonts w:eastAsia="等线"/>
          <w:lang w:eastAsia="zh-CN"/>
        </w:rPr>
        <w:sym w:font="Symbol" w:char="F0CE"/>
      </w:r>
      <w:r w:rsidRPr="00D2140A">
        <w:rPr>
          <w:rFonts w:eastAsia="等线"/>
          <w:lang w:eastAsia="zh-CN"/>
        </w:rPr>
        <w:t xml:space="preserve"> </w:t>
      </w:r>
      <w:r w:rsidRPr="00D2140A">
        <w:rPr>
          <w:rFonts w:eastAsia="等线" w:cs="TimesLTStd-Roman"/>
          <w:i/>
          <w:spacing w:val="-2"/>
          <w:lang w:val="en"/>
        </w:rPr>
        <w:t>P</w:t>
      </w:r>
      <w:r w:rsidRPr="00D2140A">
        <w:rPr>
          <w:rFonts w:eastAsia="等线" w:cs="TimesLTStd-Roman"/>
          <w:spacing w:val="-2"/>
          <w:lang w:val="en" w:eastAsia="zh-CN"/>
        </w:rPr>
        <w:t xml:space="preserve"> </w:t>
      </w:r>
      <w:r w:rsidRPr="00D2140A">
        <w:rPr>
          <w:rFonts w:eastAsia="等线"/>
        </w:rPr>
        <w:sym w:font="Symbol" w:char="F0C8"/>
      </w:r>
      <w:r w:rsidRPr="00D2140A">
        <w:rPr>
          <w:rFonts w:eastAsia="等线"/>
          <w:lang w:eastAsia="zh-CN"/>
        </w:rPr>
        <w:t xml:space="preserve"> </w:t>
      </w:r>
      <w:r w:rsidRPr="00D2140A">
        <w:rPr>
          <w:rFonts w:eastAsia="等线" w:cs="TimesLTStd-Roman"/>
          <w:i/>
          <w:spacing w:val="-2"/>
          <w:lang w:val="en"/>
        </w:rPr>
        <w:t>T|</w:t>
      </w:r>
      <w:r w:rsidRPr="00D2140A">
        <w:rPr>
          <w:rFonts w:eastAsia="等线" w:cs="TimesLTStd-Roman"/>
          <w:spacing w:val="-2"/>
          <w:lang w:val="en"/>
        </w:rPr>
        <w:sym w:font="Symbol" w:char="F024"/>
      </w:r>
      <w:r w:rsidRPr="00D2140A">
        <w:rPr>
          <w:rFonts w:eastAsia="等线" w:cs="TimesLTStd-Roman"/>
          <w:i/>
          <w:spacing w:val="-2"/>
          <w:lang w:val="en"/>
        </w:rPr>
        <w:t>y</w:t>
      </w:r>
      <w:r w:rsidRPr="00D2140A">
        <w:rPr>
          <w:rFonts w:eastAsia="等线" w:cs="TimesLTStd-Roman"/>
          <w:spacing w:val="-2"/>
          <w:lang w:val="en" w:eastAsia="zh-CN"/>
        </w:rPr>
        <w:t xml:space="preserve"> </w:t>
      </w:r>
      <w:r w:rsidRPr="00D2140A">
        <w:rPr>
          <w:rFonts w:eastAsia="等线"/>
          <w:lang w:eastAsia="zh-CN"/>
        </w:rPr>
        <w:sym w:font="Symbol" w:char="F0CE"/>
      </w:r>
      <w:r w:rsidRPr="00D2140A">
        <w:rPr>
          <w:rFonts w:eastAsia="等线"/>
          <w:lang w:eastAsia="zh-CN"/>
        </w:rPr>
        <w:t xml:space="preserve"> </w:t>
      </w:r>
      <w:r w:rsidRPr="00D2140A">
        <w:rPr>
          <w:rFonts w:eastAsia="等线" w:cs="TimesLTStd-Roman"/>
          <w:i/>
          <w:spacing w:val="-2"/>
          <w:lang w:val="en"/>
        </w:rPr>
        <w:t>P</w:t>
      </w:r>
      <w:r w:rsidRPr="00D2140A">
        <w:rPr>
          <w:rFonts w:eastAsia="等线" w:cs="TimesLTStd-Roman"/>
          <w:spacing w:val="-2"/>
          <w:lang w:val="en" w:eastAsia="zh-CN"/>
        </w:rPr>
        <w:t xml:space="preserve"> </w:t>
      </w:r>
      <w:r w:rsidRPr="00D2140A">
        <w:rPr>
          <w:rFonts w:eastAsia="等线"/>
        </w:rPr>
        <w:sym w:font="Symbol" w:char="F0C8"/>
      </w:r>
      <w:r w:rsidRPr="00D2140A">
        <w:rPr>
          <w:rFonts w:eastAsia="等线" w:cs="TimesLTStd-Roman"/>
          <w:i/>
          <w:spacing w:val="-2"/>
          <w:lang w:val="en"/>
        </w:rPr>
        <w:t>T</w:t>
      </w:r>
      <w:r w:rsidRPr="00D2140A">
        <w:rPr>
          <w:rFonts w:eastAsia="等线"/>
          <w:spacing w:val="-2"/>
          <w:lang w:val="en" w:eastAsia="zh-CN"/>
        </w:rPr>
        <w:t xml:space="preserve">: </w:t>
      </w:r>
      <w:r w:rsidRPr="00D2140A">
        <w:rPr>
          <w:rFonts w:eastAsia="等线" w:cs="TimesLTStd-Roman"/>
          <w:spacing w:val="-2"/>
          <w:lang w:val="en"/>
        </w:rPr>
        <w:t>(</w:t>
      </w:r>
      <w:r w:rsidRPr="00D2140A">
        <w:rPr>
          <w:rFonts w:eastAsia="等线" w:cs="TimesLTStd-Roman"/>
          <w:i/>
          <w:spacing w:val="-2"/>
          <w:lang w:val="en"/>
        </w:rPr>
        <w:t>y</w:t>
      </w:r>
      <w:r w:rsidRPr="00D2140A">
        <w:rPr>
          <w:rFonts w:eastAsia="等线" w:cs="TimesLTStd-Roman"/>
          <w:spacing w:val="-2"/>
          <w:lang w:val="en"/>
        </w:rPr>
        <w:t>,</w:t>
      </w:r>
      <w:r w:rsidRPr="00D2140A">
        <w:rPr>
          <w:rFonts w:eastAsia="等线" w:cs="TimesLTStd-Roman"/>
          <w:spacing w:val="-2"/>
          <w:lang w:val="en" w:eastAsia="zh-CN"/>
        </w:rPr>
        <w:t xml:space="preserve"> </w:t>
      </w:r>
      <w:r w:rsidRPr="00D2140A">
        <w:rPr>
          <w:rFonts w:eastAsia="等线" w:cs="TimesLTStd-Roman"/>
          <w:i/>
          <w:spacing w:val="-2"/>
          <w:lang w:val="en"/>
        </w:rPr>
        <w:t>x</w:t>
      </w:r>
      <w:r w:rsidRPr="00D2140A">
        <w:rPr>
          <w:rFonts w:eastAsia="等线" w:cs="TimesLTStd-Roman"/>
          <w:spacing w:val="-2"/>
          <w:lang w:val="en"/>
        </w:rPr>
        <w:t>)</w:t>
      </w:r>
      <w:r w:rsidRPr="00D2140A">
        <w:rPr>
          <w:rFonts w:ascii="华文楷体" w:eastAsia="华文楷体" w:hAnsi="华文楷体" w:hint="eastAsia"/>
          <w:lang w:val="en"/>
        </w:rPr>
        <w:t xml:space="preserve"> </w:t>
      </w:r>
      <w:r w:rsidRPr="00D2140A">
        <w:rPr>
          <w:rFonts w:eastAsia="等线"/>
          <w:lang w:eastAsia="zh-CN"/>
        </w:rPr>
        <w:sym w:font="Symbol" w:char="F0CE"/>
      </w:r>
      <w:r w:rsidRPr="00D2140A">
        <w:rPr>
          <w:rFonts w:eastAsia="等线"/>
          <w:lang w:eastAsia="zh-CN"/>
        </w:rPr>
        <w:t xml:space="preserve"> </w:t>
      </w:r>
      <w:r w:rsidRPr="00D2140A">
        <w:rPr>
          <w:rFonts w:eastAsia="等线" w:cs="TimesLTStd-Roman"/>
          <w:i/>
          <w:spacing w:val="-2"/>
          <w:lang w:val="en"/>
        </w:rPr>
        <w:t>F</w:t>
      </w:r>
      <w:r w:rsidRPr="00D2140A">
        <w:rPr>
          <w:rFonts w:eastAsia="等线" w:cs="TimesLTStd-Roman"/>
          <w:spacing w:val="-2"/>
          <w:lang w:val="en"/>
        </w:rPr>
        <w:t>}</w:t>
      </w:r>
      <w:r w:rsidR="00D2140A" w:rsidRPr="00D2140A">
        <w:rPr>
          <w:rFonts w:eastAsia="等线" w:cs="TimesLTStd-Roman"/>
          <w:color w:val="000000"/>
          <w:spacing w:val="-2"/>
          <w:lang w:val="en"/>
        </w:rPr>
        <w:t>,</w:t>
      </w:r>
      <w:r w:rsidR="00D2140A" w:rsidRPr="00D2140A">
        <w:rPr>
          <w:rFonts w:eastAsia="等线" w:cs="TimesLTStd-Roman"/>
          <w:color w:val="000000"/>
          <w:spacing w:val="-2"/>
          <w:lang w:val="en" w:eastAsia="zh-CN"/>
        </w:rPr>
        <w:t xml:space="preserve"> and </w:t>
      </w:r>
      <w:r w:rsidRPr="00D2140A">
        <w:rPr>
          <w:rFonts w:eastAsia="等线" w:cs="TimesLTStd-Roman"/>
          <w:i/>
          <w:spacing w:val="-2"/>
          <w:lang w:val="en"/>
        </w:rPr>
        <w:t>dom</w:t>
      </w:r>
      <w:r w:rsidRPr="00D2140A">
        <w:rPr>
          <w:rFonts w:eastAsia="等线" w:cs="TimesLTStd-Roman"/>
          <w:spacing w:val="-2"/>
          <w:lang w:val="en"/>
        </w:rPr>
        <w:t>(</w:t>
      </w:r>
      <w:r w:rsidRPr="00D2140A">
        <w:rPr>
          <w:rFonts w:eastAsia="等线" w:cs="TimesLTStd-Roman"/>
          <w:i/>
          <w:spacing w:val="-2"/>
          <w:lang w:val="en"/>
        </w:rPr>
        <w:t>F</w:t>
      </w:r>
      <w:r w:rsidRPr="00D2140A">
        <w:rPr>
          <w:rFonts w:eastAsia="等线" w:cs="TimesLTStd-Roman"/>
          <w:spacing w:val="-2"/>
          <w:lang w:val="en"/>
        </w:rPr>
        <w:t>)</w:t>
      </w:r>
      <w:r w:rsidRPr="00D2140A">
        <w:rPr>
          <w:rFonts w:eastAsia="等线" w:cs="TimesLTStd-Roman"/>
          <w:spacing w:val="-2"/>
          <w:lang w:val="en" w:eastAsia="zh-CN"/>
        </w:rPr>
        <w:t xml:space="preserve"> </w:t>
      </w:r>
      <w:r w:rsidRPr="00D2140A">
        <w:rPr>
          <w:rFonts w:eastAsia="等线" w:cs="TimesLTStd-Roman"/>
          <w:i/>
          <w:spacing w:val="-2"/>
          <w:lang w:val="en"/>
        </w:rPr>
        <w:t>=</w:t>
      </w:r>
      <w:r w:rsidRPr="00D2140A">
        <w:rPr>
          <w:rFonts w:eastAsia="等线" w:cs="TimesLTStd-Roman"/>
          <w:i/>
          <w:spacing w:val="-2"/>
          <w:lang w:val="en" w:eastAsia="zh-CN"/>
        </w:rPr>
        <w:t xml:space="preserve"> </w:t>
      </w:r>
      <w:r w:rsidRPr="00D2140A">
        <w:rPr>
          <w:rFonts w:eastAsia="等线" w:cs="TimesLTStd-Roman"/>
          <w:spacing w:val="-2"/>
          <w:lang w:val="en"/>
        </w:rPr>
        <w:t>{</w:t>
      </w:r>
      <w:r w:rsidRPr="00D2140A">
        <w:rPr>
          <w:rFonts w:eastAsia="等线" w:cs="TimesLTStd-Roman"/>
          <w:i/>
          <w:spacing w:val="-2"/>
          <w:lang w:val="en"/>
        </w:rPr>
        <w:t>x</w:t>
      </w:r>
      <w:r w:rsidRPr="00D2140A">
        <w:rPr>
          <w:rFonts w:eastAsia="等线" w:cs="TimesLTStd-Roman"/>
          <w:spacing w:val="-2"/>
          <w:lang w:val="en" w:eastAsia="zh-CN"/>
        </w:rPr>
        <w:t xml:space="preserve"> </w:t>
      </w:r>
      <w:r w:rsidRPr="00D2140A">
        <w:rPr>
          <w:rFonts w:eastAsia="等线"/>
          <w:lang w:eastAsia="zh-CN"/>
        </w:rPr>
        <w:sym w:font="Symbol" w:char="F0CE"/>
      </w:r>
      <w:r w:rsidRPr="00D2140A">
        <w:rPr>
          <w:rFonts w:ascii="华文楷体" w:eastAsia="华文楷体" w:hAnsi="华文楷体" w:hint="eastAsia"/>
          <w:lang w:eastAsia="zh-CN"/>
        </w:rPr>
        <w:t xml:space="preserve"> </w:t>
      </w:r>
      <w:r w:rsidRPr="00D2140A">
        <w:rPr>
          <w:rFonts w:eastAsia="等线" w:cs="TimesLTStd-Roman"/>
          <w:i/>
          <w:spacing w:val="-2"/>
          <w:lang w:val="en"/>
        </w:rPr>
        <w:t>P</w:t>
      </w:r>
      <w:r w:rsidRPr="00D2140A">
        <w:rPr>
          <w:rFonts w:eastAsia="等线" w:cs="TimesLTStd-Roman"/>
          <w:spacing w:val="-2"/>
          <w:lang w:val="en" w:eastAsia="zh-CN"/>
        </w:rPr>
        <w:t xml:space="preserve"> </w:t>
      </w:r>
      <w:r w:rsidRPr="00D2140A">
        <w:rPr>
          <w:rFonts w:eastAsia="等线"/>
        </w:rPr>
        <w:sym w:font="Symbol" w:char="F0C8"/>
      </w:r>
      <w:r w:rsidRPr="00D2140A">
        <w:rPr>
          <w:rFonts w:eastAsia="等线"/>
          <w:lang w:eastAsia="zh-CN"/>
        </w:rPr>
        <w:t xml:space="preserve"> </w:t>
      </w:r>
      <w:r w:rsidRPr="00D2140A">
        <w:rPr>
          <w:rFonts w:eastAsia="等线" w:cs="TimesLTStd-Roman"/>
          <w:i/>
          <w:spacing w:val="-2"/>
          <w:lang w:val="en"/>
        </w:rPr>
        <w:t>T|</w:t>
      </w:r>
      <w:r w:rsidRPr="00D2140A">
        <w:rPr>
          <w:rFonts w:eastAsia="等线" w:cs="TimesLTStd-Roman"/>
          <w:spacing w:val="-2"/>
          <w:lang w:val="en"/>
        </w:rPr>
        <w:sym w:font="Symbol" w:char="F024"/>
      </w:r>
      <w:r w:rsidRPr="00D2140A">
        <w:rPr>
          <w:rFonts w:eastAsia="等线" w:cs="TimesLTStd-Roman"/>
          <w:i/>
          <w:spacing w:val="-2"/>
          <w:lang w:val="en"/>
        </w:rPr>
        <w:t>y</w:t>
      </w:r>
      <w:r w:rsidRPr="00D2140A">
        <w:rPr>
          <w:rFonts w:eastAsia="等线" w:cs="TimesLTStd-Roman"/>
          <w:spacing w:val="-2"/>
          <w:lang w:val="en" w:eastAsia="zh-CN"/>
        </w:rPr>
        <w:t xml:space="preserve"> </w:t>
      </w:r>
      <w:r w:rsidRPr="00D2140A">
        <w:rPr>
          <w:rFonts w:eastAsia="等线"/>
          <w:lang w:eastAsia="zh-CN"/>
        </w:rPr>
        <w:sym w:font="Symbol" w:char="F0CE"/>
      </w:r>
      <w:r w:rsidRPr="00D2140A">
        <w:rPr>
          <w:rFonts w:eastAsia="等线"/>
          <w:lang w:eastAsia="zh-CN"/>
        </w:rPr>
        <w:t xml:space="preserve"> </w:t>
      </w:r>
      <w:r w:rsidRPr="00D2140A">
        <w:rPr>
          <w:rFonts w:eastAsia="等线" w:cs="TimesLTStd-Roman"/>
          <w:i/>
          <w:spacing w:val="-2"/>
          <w:lang w:val="en"/>
        </w:rPr>
        <w:t>P</w:t>
      </w:r>
      <w:r w:rsidRPr="00D2140A">
        <w:rPr>
          <w:rFonts w:eastAsia="等线" w:cs="TimesLTStd-Roman"/>
          <w:spacing w:val="-2"/>
          <w:lang w:val="en" w:eastAsia="zh-CN"/>
        </w:rPr>
        <w:t xml:space="preserve"> </w:t>
      </w:r>
      <w:r w:rsidRPr="00D2140A">
        <w:rPr>
          <w:rFonts w:eastAsia="等线"/>
        </w:rPr>
        <w:sym w:font="Symbol" w:char="F0C8"/>
      </w:r>
      <w:r w:rsidRPr="00D2140A">
        <w:rPr>
          <w:rFonts w:eastAsia="等线"/>
          <w:lang w:eastAsia="zh-CN"/>
        </w:rPr>
        <w:t xml:space="preserve"> </w:t>
      </w:r>
      <w:r w:rsidRPr="00D2140A">
        <w:rPr>
          <w:rFonts w:eastAsia="等线" w:cs="TimesLTStd-Roman"/>
          <w:i/>
          <w:spacing w:val="-2"/>
          <w:lang w:val="en"/>
        </w:rPr>
        <w:t>T</w:t>
      </w:r>
      <w:r w:rsidRPr="00D2140A">
        <w:rPr>
          <w:rFonts w:eastAsia="等线" w:cs="TimesLTStd-Roman"/>
          <w:spacing w:val="-2"/>
          <w:lang w:val="en"/>
        </w:rPr>
        <w:t>: (</w:t>
      </w:r>
      <w:r w:rsidRPr="00D2140A">
        <w:rPr>
          <w:rFonts w:eastAsia="等线" w:cs="TimesLTStd-Roman"/>
          <w:i/>
          <w:spacing w:val="-2"/>
          <w:lang w:val="en"/>
        </w:rPr>
        <w:t>x</w:t>
      </w:r>
      <w:r w:rsidRPr="00D2140A">
        <w:rPr>
          <w:rFonts w:eastAsia="等线" w:cs="TimesLTStd-Roman"/>
          <w:spacing w:val="-2"/>
          <w:lang w:val="en"/>
        </w:rPr>
        <w:t>,</w:t>
      </w:r>
      <w:r w:rsidRPr="00D2140A">
        <w:rPr>
          <w:rFonts w:eastAsia="等线" w:cs="TimesLTStd-Roman"/>
          <w:i/>
          <w:spacing w:val="-2"/>
          <w:lang w:val="en"/>
        </w:rPr>
        <w:t xml:space="preserve"> y</w:t>
      </w:r>
      <w:r w:rsidRPr="00D2140A">
        <w:rPr>
          <w:rFonts w:eastAsia="等线" w:cs="TimesLTStd-Roman"/>
          <w:spacing w:val="-2"/>
          <w:lang w:val="en"/>
        </w:rPr>
        <w:t>)</w:t>
      </w:r>
      <w:r w:rsidRPr="00D2140A">
        <w:rPr>
          <w:rFonts w:ascii="华文楷体" w:eastAsia="华文楷体" w:hAnsi="华文楷体" w:hint="eastAsia"/>
          <w:lang w:val="en"/>
        </w:rPr>
        <w:t xml:space="preserve"> </w:t>
      </w:r>
      <w:r w:rsidRPr="00D2140A">
        <w:rPr>
          <w:rFonts w:eastAsia="等线"/>
          <w:color w:val="000000"/>
          <w:lang w:eastAsia="zh-CN"/>
        </w:rPr>
        <w:sym w:font="Symbol" w:char="F0CE"/>
      </w:r>
      <w:r w:rsidRPr="00D2140A">
        <w:rPr>
          <w:rFonts w:eastAsia="等线"/>
          <w:color w:val="000000"/>
          <w:lang w:eastAsia="zh-CN"/>
        </w:rPr>
        <w:t xml:space="preserve"> </w:t>
      </w:r>
      <w:r w:rsidRPr="00D2140A">
        <w:rPr>
          <w:rFonts w:eastAsia="等线" w:cs="TimesLTStd-Roman"/>
          <w:i/>
          <w:color w:val="000000"/>
          <w:spacing w:val="-2"/>
          <w:lang w:val="en"/>
        </w:rPr>
        <w:t>F</w:t>
      </w:r>
      <w:r w:rsidRPr="00D2140A">
        <w:rPr>
          <w:rFonts w:eastAsia="等线" w:cs="TimesLTStd-Roman"/>
          <w:color w:val="000000"/>
          <w:spacing w:val="-2"/>
          <w:lang w:val="en"/>
        </w:rPr>
        <w:t>}</w:t>
      </w:r>
      <w:r w:rsidR="00D2140A" w:rsidRPr="00D2140A">
        <w:rPr>
          <w:rFonts w:eastAsia="等线" w:cs="TimesLTStd-Roman"/>
          <w:spacing w:val="-2"/>
          <w:lang w:val="en" w:eastAsia="zh-CN"/>
        </w:rPr>
        <w:t>;</w:t>
      </w:r>
    </w:p>
    <w:p w:rsidR="00D2140A" w:rsidRPr="00D2140A" w:rsidRDefault="00D2140A" w:rsidP="00CD621F">
      <w:pPr>
        <w:numPr>
          <w:ilvl w:val="0"/>
          <w:numId w:val="11"/>
        </w:numPr>
        <w:spacing w:line="252" w:lineRule="auto"/>
        <w:ind w:left="550" w:hanging="357"/>
        <w:rPr>
          <w:rFonts w:eastAsia="等线"/>
        </w:rPr>
      </w:pPr>
      <w:r w:rsidRPr="00D2140A">
        <w:rPr>
          <w:rFonts w:eastAsia="等线"/>
          <w:i/>
          <w:color w:val="000000"/>
          <w:lang w:val="en" w:eastAsia="zh-CN"/>
        </w:rPr>
        <w:t>R_</w:t>
      </w:r>
      <w:r w:rsidRPr="00D2140A">
        <w:rPr>
          <w:rFonts w:eastAsia="等线"/>
          <w:i/>
          <w:color w:val="000000"/>
          <w:vertAlign w:val="subscript"/>
          <w:lang w:val="en" w:eastAsia="zh-CN"/>
        </w:rPr>
        <w:t>pre</w:t>
      </w:r>
      <w:r w:rsidRPr="00D2140A">
        <w:rPr>
          <w:rFonts w:eastAsia="等线" w:cs="TimesLTStd-Roman"/>
          <w:spacing w:val="-2"/>
          <w:lang w:val="en" w:eastAsia="zh-CN"/>
        </w:rPr>
        <w:t xml:space="preserve"> is a set of the antecedent of association rules </w:t>
      </w:r>
      <w:r w:rsidRPr="00D2140A">
        <w:rPr>
          <w:rFonts w:eastAsia="等线"/>
          <w:lang w:val="en" w:eastAsia="zh-CN"/>
        </w:rPr>
        <w:t xml:space="preserve">X = </w:t>
      </w:r>
      <w:r w:rsidRPr="00D2140A">
        <w:rPr>
          <w:rFonts w:eastAsia="等线"/>
          <w:lang w:val="en" w:eastAsia="zh-CN"/>
        </w:rPr>
        <w:sym w:font="Symbol" w:char="F0A6"/>
      </w:r>
      <w:r w:rsidRPr="00D2140A">
        <w:rPr>
          <w:rFonts w:eastAsia="等线"/>
          <w:i/>
          <w:vertAlign w:val="subscript"/>
          <w:lang w:val="en" w:eastAsia="zh-CN"/>
        </w:rPr>
        <w:t>i</w:t>
      </w:r>
      <w:r w:rsidRPr="00D2140A">
        <w:rPr>
          <w:rFonts w:eastAsia="等线"/>
          <w:i/>
          <w:vertAlign w:val="superscript"/>
          <w:lang w:val="en" w:eastAsia="zh-CN"/>
        </w:rPr>
        <w:t>num</w:t>
      </w:r>
      <w:r w:rsidRPr="00D2140A">
        <w:rPr>
          <w:rFonts w:eastAsia="等线"/>
          <w:vertAlign w:val="superscript"/>
          <w:lang w:val="en" w:eastAsia="zh-CN"/>
        </w:rPr>
        <w:t>(</w:t>
      </w:r>
      <w:r w:rsidRPr="00D2140A">
        <w:rPr>
          <w:rFonts w:eastAsia="等线"/>
          <w:i/>
          <w:vertAlign w:val="superscript"/>
          <w:lang w:val="en" w:eastAsia="zh-CN"/>
        </w:rPr>
        <w:t>f</w:t>
      </w:r>
      <w:r w:rsidRPr="00D2140A">
        <w:rPr>
          <w:rFonts w:eastAsia="等线"/>
          <w:i/>
          <w:sz w:val="15"/>
          <w:vertAlign w:val="superscript"/>
          <w:lang w:val="en" w:eastAsia="zh-CN"/>
        </w:rPr>
        <w:t>i</w:t>
      </w:r>
      <w:r w:rsidRPr="00D2140A">
        <w:rPr>
          <w:rFonts w:eastAsia="等线"/>
          <w:vertAlign w:val="superscript"/>
          <w:lang w:val="en" w:eastAsia="zh-CN"/>
        </w:rPr>
        <w:t xml:space="preserve">, </w:t>
      </w:r>
      <w:r w:rsidRPr="00D2140A">
        <w:rPr>
          <w:rFonts w:eastAsia="等线"/>
          <w:i/>
          <w:vertAlign w:val="superscript"/>
          <w:lang w:val="en"/>
        </w:rPr>
        <w:t>σ</w:t>
      </w:r>
      <w:r w:rsidRPr="00D2140A">
        <w:rPr>
          <w:rFonts w:eastAsia="等线"/>
          <w:vertAlign w:val="superscript"/>
          <w:lang w:val="en" w:eastAsia="zh-CN"/>
        </w:rPr>
        <w:t xml:space="preserve">) </w:t>
      </w:r>
      <w:r w:rsidRPr="00D2140A">
        <w:rPr>
          <w:rFonts w:eastAsia="等线"/>
          <w:lang w:val="en" w:eastAsia="zh-CN"/>
        </w:rPr>
        <w:sym w:font="Symbol" w:char="F0D9"/>
      </w:r>
      <w:r w:rsidRPr="00D2140A">
        <w:rPr>
          <w:rFonts w:eastAsia="等线"/>
          <w:lang w:val="en" w:eastAsia="zh-CN"/>
        </w:rPr>
        <w:t xml:space="preserve"> </w:t>
      </w:r>
      <w:r w:rsidRPr="00D2140A">
        <w:rPr>
          <w:rFonts w:eastAsia="等线"/>
          <w:i/>
          <w:lang w:val="en" w:eastAsia="zh-CN"/>
        </w:rPr>
        <w:sym w:font="Symbol" w:char="F067"/>
      </w:r>
      <w:r w:rsidRPr="00D2140A">
        <w:rPr>
          <w:rFonts w:eastAsia="等线"/>
          <w:i/>
          <w:vertAlign w:val="superscript"/>
          <w:lang w:val="en" w:eastAsia="zh-CN"/>
        </w:rPr>
        <w:t xml:space="preserve"> num</w:t>
      </w:r>
      <w:r w:rsidRPr="00D2140A">
        <w:rPr>
          <w:rFonts w:eastAsia="等线"/>
          <w:vertAlign w:val="superscript"/>
          <w:lang w:val="en" w:eastAsia="zh-CN"/>
        </w:rPr>
        <w:t>(</w:t>
      </w:r>
      <w:r w:rsidRPr="00D2140A">
        <w:rPr>
          <w:rFonts w:eastAsia="等线"/>
          <w:i/>
          <w:vertAlign w:val="superscript"/>
          <w:lang w:val="en" w:eastAsia="zh-CN"/>
        </w:rPr>
        <w:sym w:font="Symbol" w:char="F067"/>
      </w:r>
      <w:r w:rsidRPr="00D2140A">
        <w:rPr>
          <w:rFonts w:eastAsia="等线"/>
          <w:vertAlign w:val="superscript"/>
          <w:lang w:val="en" w:eastAsia="zh-CN"/>
        </w:rPr>
        <w:t xml:space="preserve">, </w:t>
      </w:r>
      <w:r w:rsidRPr="00D2140A">
        <w:rPr>
          <w:rFonts w:eastAsia="等线"/>
          <w:i/>
          <w:vertAlign w:val="superscript"/>
          <w:lang w:val="en"/>
        </w:rPr>
        <w:t>σ</w:t>
      </w:r>
      <w:r w:rsidRPr="00D2140A">
        <w:rPr>
          <w:rFonts w:eastAsia="等线"/>
          <w:vertAlign w:val="superscript"/>
          <w:lang w:val="en" w:eastAsia="zh-CN"/>
        </w:rPr>
        <w:t>)</w:t>
      </w:r>
      <w:r w:rsidRPr="00D2140A">
        <w:rPr>
          <w:rFonts w:eastAsia="等线"/>
          <w:lang w:val="en" w:eastAsia="zh-CN"/>
        </w:rPr>
        <w:t>;</w:t>
      </w:r>
    </w:p>
    <w:p w:rsidR="00D2140A" w:rsidRPr="00D2140A" w:rsidRDefault="00D2140A" w:rsidP="00CD621F">
      <w:pPr>
        <w:numPr>
          <w:ilvl w:val="0"/>
          <w:numId w:val="11"/>
        </w:numPr>
        <w:spacing w:line="252" w:lineRule="auto"/>
        <w:ind w:left="550" w:hanging="357"/>
        <w:rPr>
          <w:rFonts w:eastAsia="等线" w:cs="TimesLTStd-Roman"/>
          <w:spacing w:val="-2"/>
          <w:lang w:val="en" w:eastAsia="zh-CN"/>
        </w:rPr>
      </w:pPr>
      <w:r w:rsidRPr="00D2140A">
        <w:rPr>
          <w:rFonts w:eastAsia="等线"/>
          <w:i/>
          <w:color w:val="000000"/>
          <w:lang w:val="en" w:eastAsia="zh-CN"/>
        </w:rPr>
        <w:t>R</w:t>
      </w:r>
      <w:r w:rsidRPr="00D2140A">
        <w:rPr>
          <w:rFonts w:eastAsia="等线"/>
          <w:i/>
          <w:color w:val="000000"/>
          <w:lang w:val="en" w:eastAsia="zh-CN"/>
        </w:rPr>
        <w:softHyphen/>
        <w:t>_</w:t>
      </w:r>
      <w:r w:rsidRPr="00D2140A">
        <w:rPr>
          <w:rFonts w:eastAsia="等线"/>
          <w:i/>
          <w:color w:val="000000"/>
          <w:vertAlign w:val="subscript"/>
          <w:lang w:val="en" w:eastAsia="zh-CN"/>
        </w:rPr>
        <w:t>pos</w:t>
      </w:r>
      <w:r w:rsidRPr="00D2140A">
        <w:rPr>
          <w:rFonts w:eastAsia="等线"/>
          <w:color w:val="000000"/>
          <w:lang w:val="en" w:eastAsia="zh-CN"/>
        </w:rPr>
        <w:t xml:space="preserve"> is a set of the consequent of association rules Y = </w:t>
      </w:r>
      <w:r w:rsidRPr="00D2140A">
        <w:rPr>
          <w:rFonts w:eastAsia="等线"/>
          <w:lang w:val="en" w:eastAsia="zh-CN"/>
        </w:rPr>
        <w:sym w:font="Symbol" w:char="F0A6"/>
      </w:r>
      <w:r w:rsidRPr="00D2140A">
        <w:rPr>
          <w:rFonts w:eastAsia="等线"/>
          <w:i/>
          <w:vertAlign w:val="subscript"/>
          <w:lang w:val="en" w:eastAsia="zh-CN"/>
        </w:rPr>
        <w:t>j</w:t>
      </w:r>
      <w:r w:rsidRPr="00D2140A">
        <w:rPr>
          <w:rFonts w:eastAsia="等线"/>
          <w:i/>
          <w:vertAlign w:val="superscript"/>
          <w:lang w:val="en" w:eastAsia="zh-CN"/>
        </w:rPr>
        <w:t>num</w:t>
      </w:r>
      <w:r w:rsidRPr="00D2140A">
        <w:rPr>
          <w:rFonts w:eastAsia="等线"/>
          <w:vertAlign w:val="superscript"/>
          <w:lang w:val="en" w:eastAsia="zh-CN"/>
        </w:rPr>
        <w:t>(</w:t>
      </w:r>
      <w:r w:rsidRPr="00D2140A">
        <w:rPr>
          <w:rFonts w:eastAsia="等线"/>
          <w:i/>
          <w:vertAlign w:val="superscript"/>
          <w:lang w:val="en" w:eastAsia="zh-CN"/>
        </w:rPr>
        <w:t>f</w:t>
      </w:r>
      <w:r w:rsidRPr="00D2140A">
        <w:rPr>
          <w:rFonts w:eastAsia="等线"/>
          <w:i/>
          <w:sz w:val="15"/>
          <w:vertAlign w:val="superscript"/>
          <w:lang w:val="en" w:eastAsia="zh-CN"/>
        </w:rPr>
        <w:t>j</w:t>
      </w:r>
      <w:r w:rsidRPr="00D2140A">
        <w:rPr>
          <w:rFonts w:eastAsia="等线"/>
          <w:vertAlign w:val="superscript"/>
          <w:lang w:val="en" w:eastAsia="zh-CN"/>
        </w:rPr>
        <w:t xml:space="preserve">, </w:t>
      </w:r>
      <w:r w:rsidRPr="00D2140A">
        <w:rPr>
          <w:rFonts w:eastAsia="等线"/>
          <w:i/>
          <w:vertAlign w:val="superscript"/>
          <w:lang w:val="en"/>
        </w:rPr>
        <w:t>σ</w:t>
      </w:r>
      <w:r w:rsidRPr="00D2140A">
        <w:rPr>
          <w:rFonts w:eastAsia="等线"/>
          <w:vertAlign w:val="superscript"/>
          <w:lang w:val="en" w:eastAsia="zh-CN"/>
        </w:rPr>
        <w:t>)</w:t>
      </w:r>
      <w:r w:rsidRPr="00D2140A">
        <w:rPr>
          <w:rFonts w:eastAsia="等线"/>
          <w:lang w:val="en" w:eastAsia="zh-CN"/>
        </w:rPr>
        <w:t xml:space="preserve">; and </w:t>
      </w:r>
    </w:p>
    <w:p w:rsidR="00D2140A" w:rsidRPr="00D2140A" w:rsidRDefault="00D2140A" w:rsidP="00CD621F">
      <w:pPr>
        <w:numPr>
          <w:ilvl w:val="0"/>
          <w:numId w:val="11"/>
        </w:numPr>
        <w:spacing w:line="252" w:lineRule="auto"/>
        <w:ind w:left="550" w:hanging="357"/>
        <w:rPr>
          <w:rFonts w:eastAsia="等线"/>
          <w:lang w:val="en" w:eastAsia="zh-CN"/>
        </w:rPr>
      </w:pPr>
      <w:r w:rsidRPr="00D2140A">
        <w:rPr>
          <w:rFonts w:eastAsia="等线"/>
          <w:i/>
          <w:lang w:val="en" w:eastAsia="zh-CN"/>
        </w:rPr>
        <w:sym w:font="Symbol" w:char="F052"/>
      </w:r>
      <w:r w:rsidRPr="00D2140A">
        <w:rPr>
          <w:rFonts w:eastAsia="等线"/>
          <w:i/>
          <w:vertAlign w:val="subscript"/>
          <w:lang w:val="en" w:eastAsia="zh-CN"/>
        </w:rPr>
        <w:t>R</w:t>
      </w:r>
      <w:r w:rsidRPr="00D2140A">
        <w:rPr>
          <w:rFonts w:eastAsia="等线"/>
          <w:lang w:val="en" w:eastAsia="zh-CN"/>
        </w:rPr>
        <w:t xml:space="preserve"> is a set of association rules.</w:t>
      </w:r>
    </w:p>
    <w:p w:rsidR="00D2140A" w:rsidRPr="00D2140A" w:rsidRDefault="00D2140A" w:rsidP="00CD621F">
      <w:pPr>
        <w:numPr>
          <w:ilvl w:val="0"/>
          <w:numId w:val="11"/>
        </w:numPr>
        <w:spacing w:line="252" w:lineRule="auto"/>
        <w:ind w:left="550" w:hanging="357"/>
        <w:rPr>
          <w:rFonts w:eastAsia="等线"/>
          <w:lang w:val="en" w:eastAsia="zh-CN"/>
        </w:rPr>
      </w:pPr>
      <w:r w:rsidRPr="00D2140A">
        <w:rPr>
          <w:rFonts w:eastAsia="等线"/>
          <w:lang w:val="en" w:eastAsia="zh-CN"/>
        </w:rPr>
        <w:t xml:space="preserve"> Transition firing rules:</w:t>
      </w:r>
    </w:p>
    <w:p w:rsidR="00D2140A" w:rsidRPr="00D2140A" w:rsidRDefault="00D2140A" w:rsidP="00CD621F">
      <w:pPr>
        <w:numPr>
          <w:ilvl w:val="0"/>
          <w:numId w:val="12"/>
        </w:numPr>
        <w:spacing w:line="252" w:lineRule="auto"/>
        <w:ind w:left="907" w:hanging="357"/>
        <w:jc w:val="both"/>
        <w:rPr>
          <w:rFonts w:eastAsia="等线"/>
        </w:rPr>
      </w:pPr>
      <w:r w:rsidRPr="00D2140A">
        <w:rPr>
          <w:rFonts w:eastAsia="等线"/>
          <w:lang w:val="en" w:eastAsia="zh-CN"/>
        </w:rPr>
        <w:t xml:space="preserve">if </w:t>
      </w:r>
      <w:r w:rsidRPr="00D2140A">
        <w:rPr>
          <w:rFonts w:eastAsia="等线"/>
          <w:lang w:val="en" w:eastAsia="zh-CN"/>
        </w:rPr>
        <w:sym w:font="Symbol" w:char="F022"/>
      </w:r>
      <w:r w:rsidRPr="00D2140A">
        <w:rPr>
          <w:rFonts w:eastAsia="等线"/>
          <w:lang w:val="en" w:eastAsia="zh-CN"/>
        </w:rPr>
        <w:sym w:font="Symbol" w:char="F0A6"/>
      </w:r>
      <w:r w:rsidRPr="00D2140A">
        <w:rPr>
          <w:rFonts w:eastAsia="等线"/>
          <w:i/>
          <w:vertAlign w:val="subscript"/>
          <w:lang w:val="en" w:eastAsia="zh-CN"/>
        </w:rPr>
        <w:t>i</w:t>
      </w:r>
      <w:r w:rsidRPr="00D2140A">
        <w:rPr>
          <w:rFonts w:eastAsia="等线"/>
          <w:i/>
          <w:vertAlign w:val="superscript"/>
          <w:lang w:val="en" w:eastAsia="zh-CN"/>
        </w:rPr>
        <w:t>n</w:t>
      </w:r>
      <w:r w:rsidRPr="00D2140A">
        <w:rPr>
          <w:rFonts w:eastAsia="等线"/>
          <w:vertAlign w:val="superscript"/>
          <w:lang w:val="en" w:eastAsia="zh-CN"/>
        </w:rPr>
        <w:t xml:space="preserve"> </w:t>
      </w:r>
      <w:r w:rsidRPr="00D2140A">
        <w:rPr>
          <w:rFonts w:eastAsia="等线"/>
          <w:lang w:val="en" w:eastAsia="zh-CN"/>
        </w:rPr>
        <w:sym w:font="Symbol" w:char="F0D9"/>
      </w:r>
      <w:r w:rsidRPr="00D2140A">
        <w:rPr>
          <w:rFonts w:eastAsia="等线"/>
          <w:lang w:val="en" w:eastAsia="zh-CN"/>
        </w:rPr>
        <w:t xml:space="preserve"> </w:t>
      </w:r>
      <w:r w:rsidRPr="00D2140A">
        <w:rPr>
          <w:rFonts w:eastAsia="等线"/>
          <w:i/>
          <w:lang w:val="en" w:eastAsia="zh-CN"/>
        </w:rPr>
        <w:sym w:font="Symbol" w:char="F067"/>
      </w:r>
      <w:r w:rsidRPr="00D2140A">
        <w:rPr>
          <w:rFonts w:eastAsia="等线"/>
          <w:i/>
          <w:vertAlign w:val="superscript"/>
          <w:lang w:val="en" w:eastAsia="zh-CN"/>
        </w:rPr>
        <w:t xml:space="preserve"> </w:t>
      </w:r>
      <w:r w:rsidRPr="00D2140A">
        <w:rPr>
          <w:rFonts w:eastAsia="等线"/>
          <w:vertAlign w:val="superscript"/>
          <w:lang w:val="en" w:eastAsia="zh-CN"/>
        </w:rPr>
        <w:t>1</w:t>
      </w:r>
      <w:r w:rsidRPr="00D2140A">
        <w:rPr>
          <w:rFonts w:eastAsia="等线"/>
          <w:lang w:val="en" w:eastAsia="zh-CN"/>
        </w:rPr>
        <w:t xml:space="preserve"> </w:t>
      </w:r>
      <w:r w:rsidRPr="00D2140A">
        <w:rPr>
          <w:rFonts w:eastAsia="等线"/>
          <w:color w:val="000000"/>
          <w:lang w:val="en" w:eastAsia="zh-CN"/>
        </w:rPr>
        <w:sym w:font="Symbol" w:char="F0DE"/>
      </w:r>
      <w:r w:rsidRPr="00D2140A">
        <w:rPr>
          <w:rFonts w:eastAsia="等线"/>
          <w:color w:val="000000"/>
          <w:lang w:val="en" w:eastAsia="zh-CN"/>
        </w:rPr>
        <w:t xml:space="preserve"> </w:t>
      </w:r>
      <w:r w:rsidRPr="00D2140A">
        <w:rPr>
          <w:rFonts w:eastAsia="等线"/>
          <w:lang w:val="en" w:eastAsia="zh-CN"/>
        </w:rPr>
        <w:sym w:font="Symbol" w:char="F0A6"/>
      </w:r>
      <w:r w:rsidRPr="00D2140A">
        <w:rPr>
          <w:rFonts w:eastAsia="等线"/>
          <w:i/>
          <w:vertAlign w:val="subscript"/>
          <w:lang w:val="en" w:eastAsia="zh-CN"/>
        </w:rPr>
        <w:t>j</w:t>
      </w:r>
      <w:r w:rsidRPr="00D2140A">
        <w:rPr>
          <w:rFonts w:eastAsia="等线"/>
          <w:i/>
          <w:vertAlign w:val="superscript"/>
          <w:lang w:val="en" w:eastAsia="zh-CN"/>
        </w:rPr>
        <w:t>m</w:t>
      </w:r>
      <w:r w:rsidRPr="00D2140A">
        <w:rPr>
          <w:rFonts w:eastAsia="等线"/>
          <w:lang w:val="en" w:eastAsia="zh-CN"/>
        </w:rPr>
        <w:t xml:space="preserve"> </w:t>
      </w:r>
      <w:r w:rsidRPr="00D2140A">
        <w:rPr>
          <w:rFonts w:eastAsia="等线"/>
          <w:lang w:val="en" w:eastAsia="zh-CN"/>
        </w:rPr>
        <w:sym w:font="Symbol" w:char="F0CE"/>
      </w:r>
      <w:r w:rsidRPr="00D2140A">
        <w:rPr>
          <w:rFonts w:eastAsia="等线"/>
          <w:lang w:val="en" w:eastAsia="zh-CN"/>
        </w:rPr>
        <w:t xml:space="preserve"> </w:t>
      </w:r>
      <w:r w:rsidRPr="00D2140A">
        <w:rPr>
          <w:rFonts w:eastAsia="等线"/>
          <w:i/>
          <w:lang w:val="en" w:eastAsia="zh-CN"/>
        </w:rPr>
        <w:sym w:font="Symbol" w:char="F052"/>
      </w:r>
      <w:r w:rsidRPr="00D2140A">
        <w:rPr>
          <w:rFonts w:eastAsia="等线"/>
          <w:i/>
          <w:vertAlign w:val="subscript"/>
          <w:lang w:val="en" w:eastAsia="zh-CN"/>
        </w:rPr>
        <w:t>R</w:t>
      </w:r>
      <w:r w:rsidRPr="00D2140A">
        <w:rPr>
          <w:rFonts w:eastAsia="等线"/>
          <w:lang w:val="en" w:eastAsia="zh-CN"/>
        </w:rPr>
        <w:t xml:space="preserve">, where </w:t>
      </w:r>
      <w:r w:rsidRPr="00D2140A">
        <w:rPr>
          <w:rFonts w:eastAsia="等线"/>
          <w:lang w:val="en" w:eastAsia="zh-CN"/>
        </w:rPr>
        <w:sym w:font="Symbol" w:char="F0A6"/>
      </w:r>
      <w:r w:rsidRPr="00D2140A">
        <w:rPr>
          <w:rFonts w:eastAsia="等线"/>
          <w:i/>
          <w:vertAlign w:val="subscript"/>
          <w:lang w:val="en" w:eastAsia="zh-CN"/>
        </w:rPr>
        <w:t>i</w:t>
      </w:r>
      <w:r w:rsidRPr="00D2140A">
        <w:rPr>
          <w:rFonts w:eastAsia="等线"/>
          <w:vertAlign w:val="subscript"/>
          <w:lang w:val="en" w:eastAsia="zh-CN"/>
        </w:rPr>
        <w:t xml:space="preserve"> </w:t>
      </w:r>
      <w:r w:rsidRPr="00D2140A">
        <w:rPr>
          <w:rFonts w:eastAsia="等线"/>
          <w:lang w:val="en" w:eastAsia="zh-CN"/>
        </w:rPr>
        <w:t xml:space="preserve">and </w:t>
      </w:r>
      <w:r w:rsidRPr="00D2140A">
        <w:rPr>
          <w:rFonts w:eastAsia="等线"/>
          <w:lang w:val="en" w:eastAsia="zh-CN"/>
        </w:rPr>
        <w:sym w:font="Symbol" w:char="F0A6"/>
      </w:r>
      <w:r w:rsidRPr="00D2140A">
        <w:rPr>
          <w:rFonts w:eastAsia="等线"/>
          <w:i/>
          <w:vertAlign w:val="subscript"/>
          <w:lang w:val="en" w:eastAsia="zh-CN"/>
        </w:rPr>
        <w:t>j</w:t>
      </w:r>
      <w:r w:rsidRPr="00D2140A">
        <w:rPr>
          <w:rFonts w:eastAsia="等线"/>
          <w:vertAlign w:val="subscript"/>
          <w:lang w:val="en" w:eastAsia="zh-CN"/>
        </w:rPr>
        <w:t xml:space="preserve"> </w:t>
      </w:r>
      <w:r w:rsidRPr="00D2140A">
        <w:rPr>
          <w:rFonts w:eastAsia="等线"/>
          <w:lang w:val="en" w:eastAsia="zh-CN"/>
        </w:rPr>
        <w:t xml:space="preserve">are loop sequences, </w:t>
      </w:r>
      <w:r w:rsidRPr="00D2140A">
        <w:rPr>
          <w:rFonts w:eastAsia="等线"/>
          <w:i/>
          <w:lang w:val="en" w:eastAsia="zh-CN"/>
        </w:rPr>
        <w:sym w:font="Symbol" w:char="F067"/>
      </w:r>
      <w:r w:rsidRPr="00D2140A">
        <w:rPr>
          <w:rFonts w:eastAsia="等线"/>
          <w:lang w:val="en" w:eastAsia="zh-CN"/>
        </w:rPr>
        <w:t xml:space="preserve"> is a choice sequence, and </w:t>
      </w:r>
      <w:r w:rsidRPr="00D2140A">
        <w:rPr>
          <w:rFonts w:eastAsia="等线"/>
          <w:lang w:val="en" w:eastAsia="zh-CN"/>
        </w:rPr>
        <w:sym w:font="Symbol" w:char="F0A6"/>
      </w:r>
      <w:r w:rsidRPr="00D2140A">
        <w:rPr>
          <w:rFonts w:eastAsia="等线"/>
          <w:i/>
          <w:vertAlign w:val="subscript"/>
          <w:lang w:val="en" w:eastAsia="zh-CN"/>
        </w:rPr>
        <w:t>i</w:t>
      </w:r>
      <w:r w:rsidRPr="00D2140A">
        <w:rPr>
          <w:rFonts w:eastAsia="等线"/>
          <w:i/>
          <w:vertAlign w:val="superscript"/>
          <w:lang w:val="en" w:eastAsia="zh-CN"/>
        </w:rPr>
        <w:t>n</w:t>
      </w:r>
      <w:r w:rsidRPr="00D2140A">
        <w:rPr>
          <w:rFonts w:eastAsia="等线"/>
          <w:vertAlign w:val="superscript"/>
          <w:lang w:val="en" w:eastAsia="zh-CN"/>
        </w:rPr>
        <w:t xml:space="preserve"> </w:t>
      </w:r>
      <w:r w:rsidRPr="00D2140A">
        <w:rPr>
          <w:rFonts w:eastAsia="等线"/>
          <w:lang w:val="en" w:eastAsia="zh-CN"/>
        </w:rPr>
        <w:sym w:font="Symbol" w:char="F0D9"/>
      </w:r>
      <w:r w:rsidRPr="00D2140A">
        <w:rPr>
          <w:rFonts w:eastAsia="等线"/>
          <w:lang w:val="en" w:eastAsia="zh-CN"/>
        </w:rPr>
        <w:t xml:space="preserve"> </w:t>
      </w:r>
      <w:r w:rsidRPr="00D2140A">
        <w:rPr>
          <w:rFonts w:eastAsia="等线"/>
          <w:i/>
          <w:lang w:val="en" w:eastAsia="zh-CN"/>
        </w:rPr>
        <w:sym w:font="Symbol" w:char="F067"/>
      </w:r>
      <w:r w:rsidRPr="00D2140A">
        <w:rPr>
          <w:rFonts w:eastAsia="等线"/>
          <w:i/>
          <w:vertAlign w:val="superscript"/>
          <w:lang w:val="en" w:eastAsia="zh-CN"/>
        </w:rPr>
        <w:t xml:space="preserve"> </w:t>
      </w:r>
      <w:r w:rsidRPr="00D2140A">
        <w:rPr>
          <w:rFonts w:eastAsia="等线"/>
          <w:vertAlign w:val="superscript"/>
          <w:lang w:val="en" w:eastAsia="zh-CN"/>
        </w:rPr>
        <w:t>1</w:t>
      </w:r>
      <w:r w:rsidRPr="00D2140A">
        <w:rPr>
          <w:rFonts w:eastAsia="等线"/>
          <w:lang w:val="en" w:eastAsia="zh-CN"/>
        </w:rPr>
        <w:t xml:space="preserve"> </w:t>
      </w:r>
      <w:r w:rsidRPr="00D2140A">
        <w:rPr>
          <w:rFonts w:eastAsia="等线"/>
          <w:lang w:val="en" w:eastAsia="zh-CN"/>
        </w:rPr>
        <w:sym w:font="Symbol" w:char="F0CE"/>
      </w:r>
      <w:r w:rsidRPr="00D2140A">
        <w:rPr>
          <w:rFonts w:eastAsia="等线"/>
          <w:lang w:val="en" w:eastAsia="zh-CN"/>
        </w:rPr>
        <w:t xml:space="preserve"> </w:t>
      </w:r>
      <w:r w:rsidRPr="00D2140A">
        <w:rPr>
          <w:rFonts w:eastAsia="等线"/>
          <w:i/>
          <w:color w:val="000000"/>
          <w:lang w:val="en" w:eastAsia="zh-CN"/>
        </w:rPr>
        <w:t>R_</w:t>
      </w:r>
      <w:r w:rsidRPr="00D2140A">
        <w:rPr>
          <w:rFonts w:eastAsia="等线"/>
          <w:i/>
          <w:color w:val="000000"/>
          <w:vertAlign w:val="subscript"/>
          <w:lang w:val="en" w:eastAsia="zh-CN"/>
        </w:rPr>
        <w:t>pre</w:t>
      </w:r>
      <w:r w:rsidRPr="00D2140A">
        <w:rPr>
          <w:rFonts w:eastAsia="等线"/>
          <w:color w:val="000000"/>
          <w:lang w:val="en" w:eastAsia="zh-CN"/>
        </w:rPr>
        <w:t xml:space="preserve">, </w:t>
      </w:r>
      <w:r w:rsidRPr="00D2140A">
        <w:rPr>
          <w:rFonts w:eastAsia="等线"/>
          <w:lang w:val="en" w:eastAsia="zh-CN"/>
        </w:rPr>
        <w:sym w:font="Symbol" w:char="F0A6"/>
      </w:r>
      <w:r w:rsidRPr="00D2140A">
        <w:rPr>
          <w:rFonts w:eastAsia="等线"/>
          <w:i/>
          <w:vertAlign w:val="subscript"/>
          <w:lang w:val="en" w:eastAsia="zh-CN"/>
        </w:rPr>
        <w:t>j</w:t>
      </w:r>
      <w:r w:rsidRPr="00D2140A">
        <w:rPr>
          <w:rFonts w:eastAsia="等线"/>
          <w:i/>
          <w:vertAlign w:val="superscript"/>
          <w:lang w:val="en" w:eastAsia="zh-CN"/>
        </w:rPr>
        <w:t>m</w:t>
      </w:r>
      <w:r w:rsidRPr="00D2140A">
        <w:rPr>
          <w:rFonts w:eastAsia="等线"/>
          <w:lang w:val="en" w:eastAsia="zh-CN"/>
        </w:rPr>
        <w:t xml:space="preserve"> </w:t>
      </w:r>
      <w:r w:rsidRPr="00D2140A">
        <w:rPr>
          <w:rFonts w:eastAsia="等线"/>
          <w:lang w:val="en" w:eastAsia="zh-CN"/>
        </w:rPr>
        <w:sym w:font="Symbol" w:char="F0CE"/>
      </w:r>
      <w:r w:rsidRPr="00D2140A">
        <w:rPr>
          <w:rFonts w:eastAsia="等线"/>
          <w:lang w:val="en" w:eastAsia="zh-CN"/>
        </w:rPr>
        <w:t xml:space="preserve"> </w:t>
      </w:r>
      <w:r w:rsidRPr="00D2140A">
        <w:rPr>
          <w:rFonts w:eastAsia="等线"/>
          <w:i/>
          <w:color w:val="000000"/>
          <w:lang w:val="en" w:eastAsia="zh-CN"/>
        </w:rPr>
        <w:t>R</w:t>
      </w:r>
      <w:r w:rsidRPr="00D2140A">
        <w:rPr>
          <w:rFonts w:eastAsia="等线"/>
          <w:i/>
          <w:color w:val="000000"/>
          <w:lang w:val="en" w:eastAsia="zh-CN"/>
        </w:rPr>
        <w:softHyphen/>
        <w:t xml:space="preserve">_ </w:t>
      </w:r>
      <w:r w:rsidRPr="00D2140A">
        <w:rPr>
          <w:rFonts w:eastAsia="等线"/>
          <w:i/>
          <w:color w:val="000000"/>
          <w:vertAlign w:val="subscript"/>
          <w:lang w:val="en" w:eastAsia="zh-CN"/>
        </w:rPr>
        <w:t>pos</w:t>
      </w:r>
      <w:r w:rsidRPr="00D2140A">
        <w:rPr>
          <w:rFonts w:eastAsia="等线"/>
          <w:color w:val="000000"/>
          <w:lang w:val="en" w:eastAsia="zh-CN"/>
        </w:rPr>
        <w:t xml:space="preserve">. If </w:t>
      </w:r>
      <w:r w:rsidRPr="00D2140A">
        <w:rPr>
          <w:rFonts w:eastAsia="等线"/>
          <w:lang w:val="en" w:eastAsia="zh-CN"/>
        </w:rPr>
        <w:sym w:font="Symbol" w:char="F0A6"/>
      </w:r>
      <w:r w:rsidRPr="00D2140A">
        <w:rPr>
          <w:rFonts w:eastAsia="等线"/>
          <w:i/>
          <w:vertAlign w:val="subscript"/>
          <w:lang w:val="en" w:eastAsia="zh-CN"/>
        </w:rPr>
        <w:t>i</w:t>
      </w:r>
      <w:r w:rsidRPr="00D2140A">
        <w:rPr>
          <w:rFonts w:eastAsia="等线"/>
          <w:lang w:val="en" w:eastAsia="zh-CN"/>
        </w:rPr>
        <w:t xml:space="preserve"> has been executed </w:t>
      </w:r>
      <w:r w:rsidRPr="00D2140A">
        <w:rPr>
          <w:rFonts w:eastAsia="等线"/>
          <w:i/>
          <w:lang w:val="en" w:eastAsia="zh-CN"/>
        </w:rPr>
        <w:t>n</w:t>
      </w:r>
      <w:r w:rsidRPr="00D2140A">
        <w:rPr>
          <w:rFonts w:eastAsia="等线"/>
          <w:lang w:val="en" w:eastAsia="zh-CN"/>
        </w:rPr>
        <w:t xml:space="preserve"> times and </w:t>
      </w:r>
      <w:r w:rsidRPr="00D2140A">
        <w:rPr>
          <w:rFonts w:eastAsia="等线"/>
          <w:i/>
          <w:lang w:val="en" w:eastAsia="zh-CN"/>
        </w:rPr>
        <w:sym w:font="Symbol" w:char="F067"/>
      </w:r>
      <w:r w:rsidRPr="00D2140A">
        <w:rPr>
          <w:rFonts w:eastAsia="等线"/>
          <w:lang w:val="en" w:eastAsia="zh-CN"/>
        </w:rPr>
        <w:t xml:space="preserve"> has been executed at the same time, and </w:t>
      </w:r>
      <w:r w:rsidRPr="00D2140A">
        <w:rPr>
          <w:rFonts w:eastAsia="等线"/>
          <w:i/>
          <w:lang w:val="en" w:eastAsia="zh-CN"/>
        </w:rPr>
        <w:t>p</w:t>
      </w:r>
      <w:r w:rsidRPr="00D2140A">
        <w:rPr>
          <w:rFonts w:eastAsia="等线"/>
          <w:lang w:val="en" w:eastAsia="zh-CN"/>
        </w:rPr>
        <w:t xml:space="preserve"> </w:t>
      </w:r>
      <w:r w:rsidRPr="00D2140A">
        <w:rPr>
          <w:rFonts w:eastAsia="等线"/>
          <w:lang w:eastAsia="zh-CN"/>
        </w:rPr>
        <w:sym w:font="Symbol" w:char="F0CE"/>
      </w:r>
      <w:r w:rsidRPr="00D2140A">
        <w:rPr>
          <w:rFonts w:eastAsia="等线"/>
          <w:lang w:eastAsia="zh-CN"/>
        </w:rPr>
        <w:t xml:space="preserve"> </w:t>
      </w:r>
      <w:r w:rsidRPr="00D2140A">
        <w:rPr>
          <w:rFonts w:eastAsia="等线" w:hint="eastAsia"/>
          <w:lang w:val="en"/>
        </w:rPr>
        <w:t>•</w:t>
      </w:r>
      <w:r w:rsidRPr="00D2140A">
        <w:rPr>
          <w:rFonts w:eastAsia="等线"/>
          <w:i/>
          <w:lang w:val="en"/>
        </w:rPr>
        <w:t>t</w:t>
      </w:r>
      <w:r w:rsidRPr="00D2140A">
        <w:rPr>
          <w:rFonts w:eastAsia="等线"/>
          <w:lang w:val="en" w:eastAsia="zh-CN"/>
        </w:rPr>
        <w:t xml:space="preserve">, where </w:t>
      </w:r>
      <w:r w:rsidRPr="00D2140A">
        <w:rPr>
          <w:rFonts w:eastAsia="等线"/>
          <w:i/>
          <w:lang w:val="en"/>
        </w:rPr>
        <w:t>t</w:t>
      </w:r>
      <w:r w:rsidRPr="00D2140A">
        <w:rPr>
          <w:rFonts w:eastAsia="等线"/>
          <w:lang w:val="en" w:eastAsia="zh-CN"/>
        </w:rPr>
        <w:t xml:space="preserve"> </w:t>
      </w:r>
      <w:r w:rsidRPr="00D2140A">
        <w:rPr>
          <w:rFonts w:eastAsia="等线"/>
          <w:lang w:val="en" w:eastAsia="zh-CN"/>
        </w:rPr>
        <w:sym w:font="Symbol" w:char="F0CE"/>
      </w:r>
      <w:r w:rsidRPr="00D2140A">
        <w:rPr>
          <w:rFonts w:eastAsia="等线"/>
          <w:lang w:val="en" w:eastAsia="zh-CN"/>
        </w:rPr>
        <w:t xml:space="preserve"> </w:t>
      </w:r>
      <w:r w:rsidRPr="00D2140A">
        <w:rPr>
          <w:rFonts w:eastAsia="等线"/>
          <w:lang w:val="en" w:eastAsia="zh-CN"/>
        </w:rPr>
        <w:sym w:font="Symbol" w:char="F0A6"/>
      </w:r>
      <w:r w:rsidRPr="00D2140A">
        <w:rPr>
          <w:rFonts w:eastAsia="等线"/>
          <w:i/>
          <w:vertAlign w:val="subscript"/>
          <w:lang w:val="en" w:eastAsia="zh-CN"/>
        </w:rPr>
        <w:t>j</w:t>
      </w:r>
      <w:r w:rsidRPr="00D2140A">
        <w:rPr>
          <w:rFonts w:eastAsia="等线"/>
          <w:i/>
          <w:vertAlign w:val="subscript"/>
          <w:lang w:val="en" w:eastAsia="zh-CN"/>
        </w:rPr>
        <w:softHyphen/>
      </w:r>
      <w:r w:rsidRPr="00D2140A">
        <w:rPr>
          <w:rFonts w:eastAsia="等线"/>
          <w:lang w:val="en" w:eastAsia="zh-CN"/>
        </w:rPr>
        <w:t xml:space="preserve"> and </w:t>
      </w:r>
      <w:r w:rsidRPr="00D2140A">
        <w:rPr>
          <w:rFonts w:eastAsia="等线"/>
          <w:i/>
          <w:lang w:val="en"/>
        </w:rPr>
        <w:t>t</w:t>
      </w:r>
      <w:r w:rsidRPr="00D2140A">
        <w:rPr>
          <w:rFonts w:eastAsia="等线"/>
          <w:lang w:val="en" w:eastAsia="zh-CN"/>
        </w:rPr>
        <w:t xml:space="preserve"> </w:t>
      </w:r>
      <w:r w:rsidRPr="00D2140A">
        <w:rPr>
          <w:rFonts w:eastAsia="等线"/>
          <w:lang w:val="en" w:eastAsia="zh-CN"/>
        </w:rPr>
        <w:sym w:font="Symbol" w:char="F0CE"/>
      </w:r>
      <w:r w:rsidRPr="00D2140A">
        <w:rPr>
          <w:rFonts w:eastAsia="等线"/>
          <w:lang w:val="en" w:eastAsia="zh-CN"/>
        </w:rPr>
        <w:t xml:space="preserve"> </w:t>
      </w:r>
      <w:r w:rsidRPr="00D2140A">
        <w:rPr>
          <w:rFonts w:eastAsia="等线"/>
          <w:i/>
          <w:lang w:val="en" w:eastAsia="zh-CN"/>
        </w:rPr>
        <w:t>A</w:t>
      </w:r>
      <w:r w:rsidRPr="00D2140A">
        <w:rPr>
          <w:rFonts w:eastAsia="等线"/>
          <w:i/>
          <w:vertAlign w:val="subscript"/>
          <w:lang w:val="en" w:eastAsia="zh-CN"/>
        </w:rPr>
        <w:t>ls</w:t>
      </w:r>
      <w:r w:rsidRPr="00D2140A">
        <w:rPr>
          <w:rFonts w:eastAsia="等线"/>
          <w:lang w:val="en" w:eastAsia="zh-CN"/>
        </w:rPr>
        <w:t xml:space="preserve">: </w:t>
      </w:r>
      <w:r w:rsidRPr="00D2140A">
        <w:rPr>
          <w:rFonts w:eastAsia="等线"/>
          <w:i/>
          <w:lang w:val="en" w:eastAsia="zh-CN"/>
        </w:rPr>
        <w:t>M</w:t>
      </w:r>
      <w:r w:rsidRPr="00D2140A">
        <w:rPr>
          <w:rFonts w:eastAsia="等线"/>
          <w:lang w:val="en"/>
        </w:rPr>
        <w:t>(</w:t>
      </w:r>
      <w:r w:rsidRPr="00D2140A">
        <w:rPr>
          <w:rFonts w:eastAsia="等线"/>
          <w:i/>
          <w:lang w:val="en" w:eastAsia="zh-CN"/>
        </w:rPr>
        <w:t>p</w:t>
      </w:r>
      <w:r w:rsidRPr="00D2140A">
        <w:rPr>
          <w:rFonts w:eastAsia="等线"/>
          <w:lang w:val="en"/>
        </w:rPr>
        <w:t>)</w:t>
      </w:r>
      <w:r w:rsidRPr="00D2140A">
        <w:rPr>
          <w:rFonts w:eastAsia="等线"/>
          <w:lang w:val="en" w:eastAsia="zh-CN"/>
        </w:rPr>
        <w:t xml:space="preserve"> </w:t>
      </w:r>
      <w:r w:rsidRPr="00D2140A">
        <w:rPr>
          <w:rFonts w:eastAsia="等线"/>
          <w:lang w:val="en"/>
        </w:rPr>
        <w:sym w:font="Symbol" w:char="F0B3"/>
      </w:r>
      <w:r w:rsidRPr="00D2140A">
        <w:rPr>
          <w:rFonts w:eastAsia="等线"/>
          <w:lang w:val="en" w:eastAsia="zh-CN"/>
        </w:rPr>
        <w:t xml:space="preserve"> </w:t>
      </w:r>
      <w:r w:rsidRPr="00D2140A">
        <w:rPr>
          <w:rFonts w:eastAsia="等线"/>
          <w:lang w:val="en"/>
        </w:rPr>
        <w:t>1</w:t>
      </w:r>
      <w:r w:rsidRPr="00D2140A">
        <w:rPr>
          <w:rFonts w:eastAsia="等线"/>
          <w:lang w:val="en" w:eastAsia="zh-CN"/>
        </w:rPr>
        <w:t>,</w:t>
      </w:r>
      <w:r w:rsidRPr="00914A8F">
        <w:rPr>
          <w:rFonts w:eastAsia="等线"/>
          <w:color w:val="0000FF"/>
          <w:lang w:val="en"/>
        </w:rPr>
        <w:t xml:space="preserve"> </w:t>
      </w:r>
      <w:r w:rsidRPr="00D2140A">
        <w:rPr>
          <w:rFonts w:eastAsia="等线"/>
          <w:lang w:val="en"/>
        </w:rPr>
        <w:t xml:space="preserve">then the </w:t>
      </w:r>
      <w:r w:rsidRPr="00D2140A">
        <w:rPr>
          <w:rFonts w:eastAsia="等线"/>
          <w:lang w:val="en" w:eastAsia="zh-CN"/>
        </w:rPr>
        <w:t xml:space="preserve">loop sequence </w:t>
      </w:r>
      <w:r w:rsidRPr="00D2140A">
        <w:rPr>
          <w:rFonts w:eastAsia="等线"/>
          <w:lang w:val="en" w:eastAsia="zh-CN"/>
        </w:rPr>
        <w:sym w:font="Symbol" w:char="F0A6"/>
      </w:r>
      <w:r w:rsidRPr="00D2140A">
        <w:rPr>
          <w:rFonts w:eastAsia="等线"/>
          <w:i/>
          <w:vertAlign w:val="subscript"/>
          <w:lang w:val="en" w:eastAsia="zh-CN"/>
        </w:rPr>
        <w:t>j</w:t>
      </w:r>
      <w:r w:rsidRPr="00D2140A">
        <w:rPr>
          <w:rFonts w:eastAsia="等线"/>
          <w:vertAlign w:val="subscript"/>
          <w:lang w:val="en" w:eastAsia="zh-CN"/>
        </w:rPr>
        <w:softHyphen/>
        <w:t xml:space="preserve"> </w:t>
      </w:r>
      <w:r w:rsidRPr="00D2140A">
        <w:rPr>
          <w:rFonts w:eastAsia="等线"/>
          <w:lang w:val="en"/>
        </w:rPr>
        <w:t xml:space="preserve">is enabled in the mark </w:t>
      </w:r>
      <w:r w:rsidRPr="00D2140A">
        <w:rPr>
          <w:rFonts w:eastAsia="等线"/>
          <w:i/>
          <w:lang w:val="en" w:eastAsia="zh-CN"/>
        </w:rPr>
        <w:t>M</w:t>
      </w:r>
      <w:r w:rsidRPr="00D2140A">
        <w:rPr>
          <w:rFonts w:eastAsia="等线"/>
          <w:lang w:val="en" w:eastAsia="zh-CN"/>
        </w:rPr>
        <w:t xml:space="preserve">, and it </w:t>
      </w:r>
      <w:r w:rsidR="00D15E48" w:rsidRPr="00D15E48">
        <w:rPr>
          <w:rFonts w:eastAsia="等线" w:hint="eastAsia"/>
          <w:lang w:val="en" w:eastAsia="zh-CN"/>
        </w:rPr>
        <w:t>is</w:t>
      </w:r>
      <w:r w:rsidR="00D15E48">
        <w:rPr>
          <w:rFonts w:eastAsia="等线" w:hint="eastAsia"/>
          <w:color w:val="0000FF"/>
          <w:lang w:val="en" w:eastAsia="zh-CN"/>
        </w:rPr>
        <w:t xml:space="preserve"> </w:t>
      </w:r>
      <w:r w:rsidR="00D15E48" w:rsidRPr="00D2140A">
        <w:rPr>
          <w:rFonts w:eastAsia="等线"/>
          <w:lang w:val="en"/>
        </w:rPr>
        <w:t xml:space="preserve">denoted as </w:t>
      </w:r>
      <w:r w:rsidR="00D15E48" w:rsidRPr="00D2140A">
        <w:rPr>
          <w:rFonts w:eastAsia="等线"/>
          <w:i/>
          <w:lang w:val="en" w:eastAsia="zh-CN"/>
        </w:rPr>
        <w:t>M</w:t>
      </w:r>
      <w:r w:rsidR="00D15E48" w:rsidRPr="00D2140A">
        <w:rPr>
          <w:rFonts w:eastAsia="等线"/>
          <w:lang w:val="en"/>
        </w:rPr>
        <w:t>[</w:t>
      </w:r>
      <w:r w:rsidR="00D15E48" w:rsidRPr="00D2140A">
        <w:rPr>
          <w:rFonts w:eastAsia="等线"/>
          <w:lang w:val="en" w:eastAsia="zh-CN"/>
        </w:rPr>
        <w:sym w:font="Symbol" w:char="F0A6"/>
      </w:r>
      <w:r w:rsidR="00D15E48" w:rsidRPr="00D2140A">
        <w:rPr>
          <w:rFonts w:eastAsia="等线"/>
          <w:i/>
          <w:vertAlign w:val="subscript"/>
          <w:lang w:val="en" w:eastAsia="zh-CN"/>
        </w:rPr>
        <w:t>j</w:t>
      </w:r>
      <w:r w:rsidR="00D15E48" w:rsidRPr="00D2140A">
        <w:rPr>
          <w:rFonts w:eastAsia="等线"/>
          <w:i/>
          <w:vertAlign w:val="superscript"/>
          <w:lang w:val="en" w:eastAsia="zh-CN"/>
        </w:rPr>
        <w:t xml:space="preserve"> m </w:t>
      </w:r>
      <w:r w:rsidR="00D15E48" w:rsidRPr="00D2140A">
        <w:rPr>
          <w:rFonts w:eastAsia="等线"/>
          <w:i/>
          <w:lang w:val="en" w:eastAsia="zh-CN"/>
        </w:rPr>
        <w:t>&gt;</w:t>
      </w:r>
      <w:r w:rsidR="00D15E48" w:rsidRPr="00D15E48">
        <w:rPr>
          <w:rFonts w:eastAsia="等线" w:hint="eastAsia"/>
          <w:lang w:val="en" w:eastAsia="zh-CN"/>
        </w:rPr>
        <w:t>,</w:t>
      </w:r>
      <w:r w:rsidR="00D15E48">
        <w:rPr>
          <w:rFonts w:eastAsia="等线" w:hint="eastAsia"/>
          <w:lang w:val="en" w:eastAsia="zh-CN"/>
        </w:rPr>
        <w:t xml:space="preserve"> </w:t>
      </w:r>
      <w:r w:rsidR="00A40FA2">
        <w:rPr>
          <w:rFonts w:eastAsia="等线" w:hint="eastAsia"/>
          <w:lang w:val="en" w:eastAsia="zh-CN"/>
        </w:rPr>
        <w:t xml:space="preserve">said it </w:t>
      </w:r>
      <w:r w:rsidRPr="00D2140A">
        <w:rPr>
          <w:rFonts w:eastAsia="等线"/>
          <w:lang w:val="en" w:eastAsia="zh-CN"/>
        </w:rPr>
        <w:t xml:space="preserve">can be executed </w:t>
      </w:r>
      <w:r w:rsidRPr="00D2140A">
        <w:rPr>
          <w:rFonts w:eastAsia="等线"/>
          <w:i/>
          <w:lang w:val="en" w:eastAsia="zh-CN"/>
        </w:rPr>
        <w:t>m</w:t>
      </w:r>
      <w:r w:rsidRPr="00D2140A">
        <w:rPr>
          <w:rFonts w:eastAsia="等线"/>
          <w:lang w:val="en" w:eastAsia="zh-CN"/>
        </w:rPr>
        <w:t xml:space="preserve"> times,; and </w:t>
      </w:r>
    </w:p>
    <w:p w:rsidR="00D2140A" w:rsidRPr="00D2140A" w:rsidRDefault="00D2140A" w:rsidP="00CD621F">
      <w:pPr>
        <w:numPr>
          <w:ilvl w:val="0"/>
          <w:numId w:val="12"/>
        </w:numPr>
        <w:spacing w:line="252" w:lineRule="auto"/>
        <w:ind w:left="907" w:hanging="357"/>
        <w:jc w:val="both"/>
        <w:rPr>
          <w:rFonts w:eastAsia="等线"/>
        </w:rPr>
      </w:pPr>
      <w:proofErr w:type="gramStart"/>
      <w:r w:rsidRPr="00D2140A">
        <w:rPr>
          <w:rFonts w:eastAsia="等线"/>
          <w:lang w:val="en" w:eastAsia="zh-CN"/>
        </w:rPr>
        <w:t>if</w:t>
      </w:r>
      <w:proofErr w:type="gramEnd"/>
      <w:r w:rsidRPr="00D2140A">
        <w:rPr>
          <w:rFonts w:eastAsia="等线"/>
          <w:lang w:val="en" w:eastAsia="zh-CN"/>
        </w:rPr>
        <w:t xml:space="preserve"> </w:t>
      </w:r>
      <w:r w:rsidRPr="00D2140A">
        <w:rPr>
          <w:rFonts w:eastAsia="等线"/>
          <w:lang w:val="en" w:eastAsia="zh-CN"/>
        </w:rPr>
        <w:sym w:font="Symbol" w:char="F0A6"/>
      </w:r>
      <w:r w:rsidRPr="00D2140A">
        <w:rPr>
          <w:rFonts w:eastAsia="等线"/>
          <w:i/>
          <w:vertAlign w:val="subscript"/>
          <w:lang w:val="en" w:eastAsia="zh-CN"/>
        </w:rPr>
        <w:t>i</w:t>
      </w:r>
      <w:r w:rsidRPr="00D2140A">
        <w:rPr>
          <w:rFonts w:eastAsia="等线"/>
          <w:i/>
          <w:vertAlign w:val="superscript"/>
          <w:lang w:val="en" w:eastAsia="zh-CN"/>
        </w:rPr>
        <w:t>n</w:t>
      </w:r>
      <w:r w:rsidRPr="00D2140A">
        <w:rPr>
          <w:rFonts w:eastAsia="等线"/>
          <w:vertAlign w:val="superscript"/>
          <w:lang w:val="en" w:eastAsia="zh-CN"/>
        </w:rPr>
        <w:t xml:space="preserve"> </w:t>
      </w:r>
      <w:r w:rsidRPr="00D2140A">
        <w:rPr>
          <w:rFonts w:eastAsia="等线"/>
          <w:lang w:val="en" w:eastAsia="zh-CN"/>
        </w:rPr>
        <w:sym w:font="Symbol" w:char="F0D9"/>
      </w:r>
      <w:r w:rsidRPr="00D2140A">
        <w:rPr>
          <w:rFonts w:eastAsia="等线"/>
          <w:lang w:val="en" w:eastAsia="zh-CN"/>
        </w:rPr>
        <w:t xml:space="preserve"> </w:t>
      </w:r>
      <w:r w:rsidRPr="00D2140A">
        <w:rPr>
          <w:rFonts w:eastAsia="等线"/>
          <w:i/>
          <w:lang w:val="en" w:eastAsia="zh-CN"/>
        </w:rPr>
        <w:sym w:font="Symbol" w:char="F067"/>
      </w:r>
      <w:r w:rsidRPr="00D2140A">
        <w:rPr>
          <w:rFonts w:eastAsia="等线"/>
          <w:i/>
          <w:vertAlign w:val="superscript"/>
          <w:lang w:val="en" w:eastAsia="zh-CN"/>
        </w:rPr>
        <w:t xml:space="preserve"> </w:t>
      </w:r>
      <w:r w:rsidRPr="00D2140A">
        <w:rPr>
          <w:rFonts w:eastAsia="等线"/>
          <w:vertAlign w:val="superscript"/>
          <w:lang w:val="en" w:eastAsia="zh-CN"/>
        </w:rPr>
        <w:t>1</w:t>
      </w:r>
      <w:r w:rsidRPr="00D2140A">
        <w:rPr>
          <w:rFonts w:eastAsia="等线"/>
          <w:lang w:val="en" w:eastAsia="zh-CN"/>
        </w:rPr>
        <w:t xml:space="preserve"> </w:t>
      </w:r>
      <w:r w:rsidRPr="00D2140A">
        <w:rPr>
          <w:rFonts w:eastAsia="等线"/>
          <w:color w:val="000000"/>
          <w:lang w:val="en" w:eastAsia="zh-CN"/>
        </w:rPr>
        <w:sym w:font="Symbol" w:char="F0DE"/>
      </w:r>
      <w:r w:rsidRPr="00D2140A">
        <w:rPr>
          <w:rFonts w:eastAsia="等线"/>
          <w:color w:val="000000"/>
          <w:lang w:val="en" w:eastAsia="zh-CN"/>
        </w:rPr>
        <w:t xml:space="preserve"> </w:t>
      </w:r>
      <w:r w:rsidRPr="00D2140A">
        <w:rPr>
          <w:rFonts w:eastAsia="等线"/>
          <w:lang w:val="en" w:eastAsia="zh-CN"/>
        </w:rPr>
        <w:sym w:font="Symbol" w:char="F0A6"/>
      </w:r>
      <w:r w:rsidRPr="00D2140A">
        <w:rPr>
          <w:rFonts w:eastAsia="等线"/>
          <w:i/>
          <w:vertAlign w:val="subscript"/>
          <w:lang w:val="en" w:eastAsia="zh-CN"/>
        </w:rPr>
        <w:t>j</w:t>
      </w:r>
      <w:r w:rsidRPr="00D2140A">
        <w:rPr>
          <w:rFonts w:eastAsia="等线"/>
          <w:i/>
          <w:vertAlign w:val="superscript"/>
          <w:lang w:val="en" w:eastAsia="zh-CN"/>
        </w:rPr>
        <w:t>m</w:t>
      </w:r>
      <w:r w:rsidRPr="00D2140A">
        <w:rPr>
          <w:rFonts w:eastAsia="等线"/>
          <w:lang w:val="en" w:eastAsia="zh-CN"/>
        </w:rPr>
        <w:t xml:space="preserve"> </w:t>
      </w:r>
      <w:r w:rsidRPr="00D2140A">
        <w:rPr>
          <w:rFonts w:eastAsia="等线"/>
          <w:lang w:val="en" w:eastAsia="zh-CN"/>
        </w:rPr>
        <w:sym w:font="Symbol" w:char="F0CF"/>
      </w:r>
      <w:r w:rsidRPr="00D2140A">
        <w:rPr>
          <w:rFonts w:eastAsia="等线"/>
          <w:lang w:val="en" w:eastAsia="zh-CN"/>
        </w:rPr>
        <w:t xml:space="preserve"> </w:t>
      </w:r>
      <w:r w:rsidRPr="00D2140A">
        <w:rPr>
          <w:rFonts w:eastAsia="等线"/>
          <w:i/>
          <w:lang w:val="en" w:eastAsia="zh-CN"/>
        </w:rPr>
        <w:sym w:font="Symbol" w:char="F052"/>
      </w:r>
      <w:r w:rsidRPr="00D2140A">
        <w:rPr>
          <w:rFonts w:eastAsia="等线"/>
          <w:i/>
          <w:vertAlign w:val="subscript"/>
          <w:lang w:val="en" w:eastAsia="zh-CN"/>
        </w:rPr>
        <w:t>R</w:t>
      </w:r>
      <w:r w:rsidRPr="00D2140A">
        <w:rPr>
          <w:rFonts w:eastAsia="等线"/>
          <w:lang w:val="en" w:eastAsia="zh-CN"/>
        </w:rPr>
        <w:t xml:space="preserve">, the rules are consistent with </w:t>
      </w:r>
      <w:r w:rsidRPr="00D2140A">
        <w:rPr>
          <w:rFonts w:eastAsia="等线"/>
          <w:i/>
          <w:lang w:val="en" w:eastAsia="zh-CN"/>
        </w:rPr>
        <w:t>PN</w:t>
      </w:r>
      <w:r w:rsidRPr="00D2140A">
        <w:rPr>
          <w:rFonts w:eastAsia="等线"/>
          <w:lang w:val="en" w:eastAsia="zh-CN"/>
        </w:rPr>
        <w:t xml:space="preserve">. </w:t>
      </w:r>
    </w:p>
    <w:p w:rsidR="00D2140A" w:rsidRPr="00D2140A" w:rsidRDefault="008302A7" w:rsidP="008302A7">
      <w:pPr>
        <w:widowControl w:val="0"/>
        <w:spacing w:line="252" w:lineRule="auto"/>
        <w:ind w:firstLine="240"/>
        <w:rPr>
          <w:rFonts w:eastAsia="等线"/>
          <w:sz w:val="16"/>
          <w:szCs w:val="16"/>
        </w:rPr>
      </w:pPr>
      <w:r>
        <w:object w:dxaOrig="9081" w:dyaOrig="1792">
          <v:shape id="_x0000_i1039" type="#_x0000_t75" style="width:243.1pt;height:58.45pt" o:ole="" o:allowoverlap="f">
            <v:imagedata r:id="rId55" o:title=""/>
          </v:shape>
          <o:OLEObject Type="Embed" ProgID="Visio.Drawing.11" ShapeID="_x0000_i1039" DrawAspect="Content" ObjectID="_1646392463" r:id="rId56"/>
        </w:object>
      </w:r>
      <w:proofErr w:type="gramStart"/>
      <w:r w:rsidR="00D2140A" w:rsidRPr="00D2140A">
        <w:rPr>
          <w:rFonts w:eastAsia="等线"/>
          <w:sz w:val="16"/>
          <w:szCs w:val="16"/>
        </w:rPr>
        <w:t xml:space="preserve">Fig. </w:t>
      </w:r>
      <w:r w:rsidR="00D2140A" w:rsidRPr="00D2140A">
        <w:rPr>
          <w:rFonts w:eastAsia="等线" w:hint="eastAsia"/>
          <w:sz w:val="16"/>
          <w:szCs w:val="16"/>
          <w:lang w:eastAsia="zh-CN"/>
        </w:rPr>
        <w:t>7</w:t>
      </w:r>
      <w:r w:rsidR="00D2140A" w:rsidRPr="00D2140A">
        <w:rPr>
          <w:rFonts w:eastAsia="等线"/>
          <w:sz w:val="16"/>
          <w:szCs w:val="16"/>
        </w:rPr>
        <w:t>.</w:t>
      </w:r>
      <w:proofErr w:type="gramEnd"/>
      <w:r w:rsidR="00D2140A" w:rsidRPr="00D2140A">
        <w:rPr>
          <w:rFonts w:eastAsia="等线"/>
          <w:sz w:val="16"/>
          <w:szCs w:val="16"/>
        </w:rPr>
        <w:t xml:space="preserve">  </w:t>
      </w:r>
      <w:r w:rsidR="00D2140A" w:rsidRPr="00D2140A">
        <w:rPr>
          <w:rFonts w:eastAsia="等线" w:hint="eastAsia"/>
          <w:sz w:val="16"/>
          <w:szCs w:val="16"/>
          <w:lang w:val="en" w:eastAsia="zh-CN"/>
        </w:rPr>
        <w:t>A</w:t>
      </w:r>
      <w:r w:rsidR="00D2140A" w:rsidRPr="00D2140A">
        <w:rPr>
          <w:rFonts w:eastAsia="等线"/>
          <w:sz w:val="16"/>
          <w:szCs w:val="16"/>
          <w:lang w:val="en" w:eastAsia="zh-CN"/>
        </w:rPr>
        <w:t xml:space="preserve">n </w:t>
      </w:r>
      <w:proofErr w:type="gramStart"/>
      <w:r w:rsidR="00D2140A" w:rsidRPr="00D2140A">
        <w:rPr>
          <w:rFonts w:eastAsia="等线"/>
          <w:i/>
          <w:sz w:val="16"/>
          <w:szCs w:val="16"/>
          <w:lang w:val="en" w:eastAsia="zh-CN"/>
        </w:rPr>
        <w:t>IPN</w:t>
      </w:r>
      <w:r w:rsidR="00D2140A" w:rsidRPr="00D2140A">
        <w:rPr>
          <w:rFonts w:eastAsia="等线"/>
          <w:sz w:val="16"/>
          <w:szCs w:val="16"/>
          <w:lang w:val="en" w:eastAsia="zh-CN"/>
        </w:rPr>
        <w:t xml:space="preserve">  process</w:t>
      </w:r>
      <w:proofErr w:type="gramEnd"/>
      <w:r w:rsidR="00D2140A" w:rsidRPr="00D2140A">
        <w:rPr>
          <w:rFonts w:eastAsia="等线"/>
          <w:sz w:val="16"/>
          <w:szCs w:val="16"/>
          <w:lang w:val="en" w:eastAsia="zh-CN"/>
        </w:rPr>
        <w:t xml:space="preserve"> model with  </w:t>
      </w:r>
      <w:r w:rsidR="00D2140A" w:rsidRPr="00D2140A">
        <w:rPr>
          <w:rFonts w:eastAsia="等线"/>
          <w:sz w:val="16"/>
          <w:szCs w:val="16"/>
          <w:lang w:eastAsia="zh-CN"/>
        </w:rPr>
        <w:t>indirect dependency</w:t>
      </w:r>
    </w:p>
    <w:p w:rsidR="00D2140A" w:rsidRPr="00D2140A" w:rsidRDefault="00D2140A" w:rsidP="00D2140A">
      <w:pPr>
        <w:suppressAutoHyphens/>
        <w:autoSpaceDE w:val="0"/>
        <w:autoSpaceDN w:val="0"/>
        <w:adjustRightInd w:val="0"/>
        <w:spacing w:before="260"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From example 6, we can know that Fig</w:t>
      </w:r>
      <w:r w:rsidRPr="00D2140A">
        <w:rPr>
          <w:rFonts w:ascii="TimesLTStd-Roman" w:eastAsia="等线" w:hAnsi="TimesLTStd-Roman" w:cs="TimesLTStd-Roman" w:hint="eastAsia"/>
          <w:spacing w:val="-2"/>
          <w:lang w:val="en" w:eastAsia="zh-CN"/>
        </w:rPr>
        <w:t>.</w:t>
      </w:r>
      <w:r w:rsidRPr="00D2140A">
        <w:rPr>
          <w:rFonts w:ascii="TimesLTStd-Roman" w:eastAsia="等线" w:hAnsi="TimesLTStd-Roman" w:cs="TimesLTStd-Roman"/>
          <w:spacing w:val="-2"/>
          <w:lang w:val="en" w:eastAsia="zh-CN"/>
        </w:rPr>
        <w:t xml:space="preserve"> 6 is a process model with indirect dependencies, i.e., this model can be represented by the </w:t>
      </w:r>
      <w:r w:rsidRPr="00D2140A">
        <w:rPr>
          <w:rFonts w:ascii="TimesLTStd-Roman" w:eastAsia="等线" w:hAnsi="TimesLTStd-Roman" w:cs="TimesLTStd-Roman"/>
          <w:i/>
          <w:spacing w:val="-2"/>
          <w:lang w:val="en" w:eastAsia="zh-CN"/>
        </w:rPr>
        <w:t>IPN</w:t>
      </w:r>
      <w:r w:rsidRPr="00D2140A">
        <w:rPr>
          <w:rFonts w:ascii="TimesLTStd-Roman" w:eastAsia="等线" w:hAnsi="TimesLTStd-Roman" w:cs="TimesLTStd-Roman"/>
          <w:spacing w:val="-2"/>
          <w:lang w:val="en" w:eastAsia="zh-CN"/>
        </w:rPr>
        <w:t xml:space="preserve"> model as shown in Fig</w:t>
      </w:r>
      <w:r w:rsidRPr="00D2140A">
        <w:rPr>
          <w:rFonts w:ascii="TimesLTStd-Roman" w:eastAsia="等线" w:hAnsi="TimesLTStd-Roman" w:cs="TimesLTStd-Roman" w:hint="eastAsia"/>
          <w:spacing w:val="-2"/>
          <w:lang w:val="en" w:eastAsia="zh-CN"/>
        </w:rPr>
        <w:t>.</w:t>
      </w:r>
      <w:r w:rsidRPr="00D2140A">
        <w:rPr>
          <w:rFonts w:ascii="TimesLTStd-Roman" w:eastAsia="等线" w:hAnsi="TimesLTStd-Roman" w:cs="TimesLTStd-Roman"/>
          <w:spacing w:val="-2"/>
          <w:lang w:val="en" w:eastAsia="zh-CN"/>
        </w:rPr>
        <w:t xml:space="preserve"> 7. We can get </w:t>
      </w:r>
      <w:r w:rsidRPr="00D2140A">
        <w:rPr>
          <w:rFonts w:ascii="TimesLTStd-Roman" w:eastAsia="等线" w:hAnsi="TimesLTStd-Roman" w:cs="TimesLTStd-Roman"/>
          <w:i/>
          <w:color w:val="000000"/>
          <w:spacing w:val="-2"/>
          <w:lang w:val="en" w:eastAsia="zh-CN"/>
        </w:rPr>
        <w:sym w:font="Symbol" w:char="F052"/>
      </w:r>
      <w:r w:rsidRPr="00D2140A">
        <w:rPr>
          <w:rFonts w:ascii="TimesLTStd-Roman" w:eastAsia="等线" w:hAnsi="TimesLTStd-Roman" w:cs="TimesLTStd-Roman"/>
          <w:i/>
          <w:color w:val="000000"/>
          <w:spacing w:val="-2"/>
          <w:vertAlign w:val="subscript"/>
          <w:lang w:val="en" w:eastAsia="zh-CN"/>
        </w:rPr>
        <w:t>R</w:t>
      </w:r>
      <w:r w:rsidRPr="00D2140A">
        <w:rPr>
          <w:rFonts w:ascii="TimesLTStd-Roman" w:eastAsia="等线" w:hAnsi="TimesLTStd-Roman" w:cs="TimesLTStd-Roman"/>
          <w:color w:val="000000"/>
          <w:spacing w:val="-2"/>
          <w:lang w:val="en" w:eastAsia="zh-CN"/>
        </w:rPr>
        <w:t xml:space="preserve"> = {&lt;</w:t>
      </w:r>
      <w:r w:rsidRPr="00D2140A">
        <w:rPr>
          <w:rFonts w:ascii="TimesLTStd-Roman" w:eastAsia="等线" w:hAnsi="TimesLTStd-Roman" w:cs="TimesLTStd-Roman"/>
          <w:i/>
          <w:color w:val="000000"/>
          <w:spacing w:val="-2"/>
          <w:lang w:val="en" w:eastAsia="zh-CN"/>
        </w:rPr>
        <w:t>b</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c</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2</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olor w:val="000000"/>
          <w:spacing w:val="-2"/>
          <w:lang w:val="en" w:eastAsia="zh-CN"/>
        </w:rPr>
        <w:sym w:font="Symbol" w:char="F0D9"/>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g</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h</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sym w:font="Symbol" w:char="F0DE"/>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l</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n</w:t>
      </w:r>
      <w:r w:rsidRPr="00D2140A">
        <w:rPr>
          <w:rFonts w:ascii="TimesLTStd-Roman" w:eastAsia="等线" w:hAnsi="TimesLTStd-Roman" w:cs="TimesLTStd-Roman"/>
          <w:color w:val="000000"/>
          <w:spacing w:val="-2"/>
          <w:lang w:val="en" w:eastAsia="zh-CN"/>
        </w:rPr>
        <w:t xml:space="preserve"> &gt;</w:t>
      </w:r>
      <w:r w:rsidRPr="00D2140A">
        <w:rPr>
          <w:rFonts w:ascii="TimesLTStd-Roman" w:eastAsia="等线" w:hAnsi="TimesLTStd-Roman"/>
          <w:color w:val="000000"/>
          <w:spacing w:val="-2"/>
          <w:vertAlign w:val="superscript"/>
          <w:lang w:val="en" w:eastAsia="zh-CN"/>
        </w:rPr>
        <w:t>2</w:t>
      </w:r>
      <w:r w:rsidRPr="00D2140A">
        <w:rPr>
          <w:rFonts w:ascii="TimesLTStd-Roman" w:eastAsia="等线" w:hAnsi="TimesLTStd-Roman"/>
          <w:color w:val="000000"/>
          <w:spacing w:val="-2"/>
          <w:lang w:val="en" w:eastAsia="zh-CN"/>
        </w:rPr>
        <w:t>,</w:t>
      </w:r>
      <w:r w:rsidRPr="00D2140A">
        <w:rPr>
          <w:rFonts w:ascii="TimesLTStd-Roman" w:eastAsia="等线" w:hAnsi="TimesLTStd-Roman" w:cs="TimesLTStd-Roman"/>
          <w:color w:val="000000"/>
          <w:spacing w:val="-2"/>
          <w:lang w:val="en" w:eastAsia="zh-CN"/>
        </w:rPr>
        <w:t xml:space="preserve"> &lt;</w:t>
      </w:r>
      <w:r w:rsidRPr="00D2140A">
        <w:rPr>
          <w:rFonts w:ascii="TimesLTStd-Roman" w:eastAsia="等线" w:hAnsi="TimesLTStd-Roman" w:cs="TimesLTStd-Roman"/>
          <w:i/>
          <w:color w:val="000000"/>
          <w:spacing w:val="-2"/>
          <w:lang w:val="en" w:eastAsia="zh-CN"/>
        </w:rPr>
        <w:t>b</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c</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olor w:val="000000"/>
          <w:spacing w:val="-2"/>
          <w:lang w:val="en" w:eastAsia="zh-CN"/>
        </w:rPr>
        <w:sym w:font="Symbol" w:char="F0D9"/>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i</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j</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sym w:font="Symbol" w:char="F0DE"/>
      </w:r>
      <w:r w:rsidRPr="00D2140A">
        <w:rPr>
          <w:rFonts w:ascii="TimesLTStd-Roman" w:eastAsia="等线" w:hAnsi="TimesLTStd-Roman"/>
          <w:color w:val="000000"/>
          <w:spacing w:val="-2"/>
          <w:vertAlign w:val="superscript"/>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l</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n</w:t>
      </w:r>
      <w:r w:rsidRPr="00D2140A">
        <w:rPr>
          <w:rFonts w:ascii="TimesLTStd-Roman" w:eastAsia="等线" w:hAnsi="TimesLTStd-Roman" w:cs="TimesLTStd-Roman"/>
          <w:color w:val="000000"/>
          <w:spacing w:val="-2"/>
          <w:lang w:val="en" w:eastAsia="zh-CN"/>
        </w:rPr>
        <w:t xml:space="preserve"> &gt;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R_</w:t>
      </w:r>
      <w:r w:rsidRPr="00D2140A">
        <w:rPr>
          <w:rFonts w:ascii="TimesLTStd-Roman" w:eastAsia="等线" w:hAnsi="TimesLTStd-Roman" w:cs="TimesLTStd-Roman"/>
          <w:i/>
          <w:color w:val="000000"/>
          <w:spacing w:val="-2"/>
          <w:vertAlign w:val="subscript"/>
          <w:lang w:val="en" w:eastAsia="zh-CN"/>
        </w:rPr>
        <w:t>pre</w:t>
      </w:r>
      <w:r w:rsidRPr="00D2140A">
        <w:rPr>
          <w:rFonts w:ascii="TimesLTStd-Roman" w:eastAsia="等线" w:hAnsi="TimesLTStd-Roman" w:cs="TimesLTStd-Roman"/>
          <w:color w:val="000000"/>
          <w:spacing w:val="-2"/>
          <w:lang w:val="en" w:eastAsia="zh-CN"/>
        </w:rPr>
        <w:t xml:space="preserve"> = {&lt;</w:t>
      </w:r>
      <w:r w:rsidRPr="00D2140A">
        <w:rPr>
          <w:rFonts w:ascii="TimesLTStd-Roman" w:eastAsia="等线" w:hAnsi="TimesLTStd-Roman" w:cs="TimesLTStd-Roman"/>
          <w:i/>
          <w:color w:val="000000"/>
          <w:spacing w:val="-2"/>
          <w:lang w:val="en" w:eastAsia="zh-CN"/>
        </w:rPr>
        <w:t>b</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c</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2</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olor w:val="000000"/>
          <w:spacing w:val="-2"/>
          <w:lang w:val="en" w:eastAsia="zh-CN"/>
        </w:rPr>
        <w:sym w:font="Symbol" w:char="F0D9"/>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g</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h</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b</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c</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olor w:val="000000"/>
          <w:spacing w:val="-2"/>
          <w:lang w:val="en" w:eastAsia="zh-CN"/>
        </w:rPr>
        <w:sym w:font="Symbol" w:char="F0D9"/>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i</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j</w:t>
      </w:r>
      <w:r w:rsidRPr="00D2140A">
        <w:rPr>
          <w:rFonts w:ascii="TimesLTStd-Roman" w:eastAsia="等线" w:hAnsi="TimesLTStd-Roman" w:cs="TimesLTStd-Roman"/>
          <w:color w:val="000000"/>
          <w:spacing w:val="-2"/>
          <w:lang w:val="en" w:eastAsia="zh-CN"/>
        </w:rPr>
        <w:t>&gt;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s="TimesLTStd-Roman"/>
          <w:color w:val="000000"/>
          <w:spacing w:val="-2"/>
          <w:lang w:val="en" w:eastAsia="zh-CN"/>
        </w:rPr>
        <w:t xml:space="preserve">}, and </w:t>
      </w:r>
      <w:r w:rsidRPr="00D2140A">
        <w:rPr>
          <w:rFonts w:ascii="TimesLTStd-Roman" w:eastAsia="等线" w:hAnsi="TimesLTStd-Roman" w:cs="TimesLTStd-Roman"/>
          <w:i/>
          <w:color w:val="000000"/>
          <w:spacing w:val="-2"/>
          <w:lang w:val="en" w:eastAsia="zh-CN"/>
        </w:rPr>
        <w:t>R</w:t>
      </w:r>
      <w:r w:rsidRPr="00D2140A">
        <w:rPr>
          <w:rFonts w:ascii="TimesLTStd-Roman" w:eastAsia="等线" w:hAnsi="TimesLTStd-Roman" w:cs="TimesLTStd-Roman"/>
          <w:i/>
          <w:color w:val="000000"/>
          <w:spacing w:val="-2"/>
          <w:lang w:val="en" w:eastAsia="zh-CN"/>
        </w:rPr>
        <w:softHyphen/>
        <w:t>_</w:t>
      </w:r>
      <w:r w:rsidRPr="00D2140A">
        <w:rPr>
          <w:rFonts w:ascii="TimesLTStd-Roman" w:eastAsia="等线" w:hAnsi="TimesLTStd-Roman" w:cs="TimesLTStd-Roman"/>
          <w:i/>
          <w:color w:val="000000"/>
          <w:spacing w:val="-2"/>
          <w:vertAlign w:val="subscript"/>
          <w:lang w:val="en" w:eastAsia="zh-CN"/>
        </w:rPr>
        <w:t>pos</w:t>
      </w:r>
      <w:r w:rsidRPr="00D2140A">
        <w:rPr>
          <w:rFonts w:ascii="TimesLTStd-Roman" w:eastAsia="等线" w:hAnsi="TimesLTStd-Roman" w:cs="TimesLTStd-Roman"/>
          <w:color w:val="000000"/>
          <w:spacing w:val="-2"/>
          <w:lang w:val="en" w:eastAsia="zh-CN"/>
        </w:rPr>
        <w:t xml:space="preserve"> ={&lt;</w:t>
      </w:r>
      <w:r w:rsidRPr="00D2140A">
        <w:rPr>
          <w:rFonts w:ascii="TimesLTStd-Roman" w:eastAsia="等线" w:hAnsi="TimesLTStd-Roman" w:cs="TimesLTStd-Roman"/>
          <w:i/>
          <w:color w:val="000000"/>
          <w:spacing w:val="-2"/>
          <w:lang w:val="en" w:eastAsia="zh-CN"/>
        </w:rPr>
        <w:t>l</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n</w:t>
      </w:r>
      <w:r w:rsidRPr="00D2140A">
        <w:rPr>
          <w:rFonts w:ascii="TimesLTStd-Roman" w:eastAsia="等线" w:hAnsi="TimesLTStd-Roman" w:cs="TimesLTStd-Roman"/>
          <w:color w:val="000000"/>
          <w:spacing w:val="-2"/>
          <w:lang w:val="en" w:eastAsia="zh-CN"/>
        </w:rPr>
        <w:t xml:space="preserve"> &gt;</w:t>
      </w:r>
      <w:r w:rsidRPr="00D2140A">
        <w:rPr>
          <w:rFonts w:ascii="TimesLTStd-Roman" w:eastAsia="等线" w:hAnsi="TimesLTStd-Roman"/>
          <w:color w:val="000000"/>
          <w:spacing w:val="-2"/>
          <w:vertAlign w:val="superscript"/>
          <w:lang w:val="en" w:eastAsia="zh-CN"/>
        </w:rPr>
        <w:t>2</w:t>
      </w:r>
      <w:r w:rsidRPr="00D2140A">
        <w:rPr>
          <w:rFonts w:ascii="TimesLTStd-Roman" w:eastAsia="等线" w:hAnsi="TimesLTStd-Roman"/>
          <w:color w:val="000000"/>
          <w:spacing w:val="-2"/>
          <w:lang w:val="en" w:eastAsia="zh-CN"/>
        </w:rPr>
        <w:t xml:space="preserve">, </w:t>
      </w:r>
      <w:r w:rsidRPr="00D2140A">
        <w:rPr>
          <w:rFonts w:ascii="TimesLTStd-Roman" w:eastAsia="等线" w:hAnsi="TimesLTStd-Roman" w:cs="TimesLTStd-Roman"/>
          <w:color w:val="000000"/>
          <w:spacing w:val="-2"/>
          <w:lang w:val="en" w:eastAsia="zh-CN"/>
        </w:rPr>
        <w:t>&lt;</w:t>
      </w:r>
      <w:r w:rsidRPr="00D2140A">
        <w:rPr>
          <w:rFonts w:ascii="TimesLTStd-Roman" w:eastAsia="等线" w:hAnsi="TimesLTStd-Roman" w:cs="TimesLTStd-Roman"/>
          <w:i/>
          <w:color w:val="000000"/>
          <w:spacing w:val="-2"/>
          <w:lang w:val="en" w:eastAsia="zh-CN"/>
        </w:rPr>
        <w:t>l</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n</w:t>
      </w:r>
      <w:r w:rsidRPr="00D2140A">
        <w:rPr>
          <w:rFonts w:ascii="TimesLTStd-Roman" w:eastAsia="等线" w:hAnsi="TimesLTStd-Roman" w:cs="TimesLTStd-Roman"/>
          <w:color w:val="000000"/>
          <w:spacing w:val="-2"/>
          <w:lang w:val="en" w:eastAsia="zh-CN"/>
        </w:rPr>
        <w:t xml:space="preserve"> &gt;</w:t>
      </w:r>
      <w:r w:rsidRPr="00D2140A">
        <w:rPr>
          <w:rFonts w:ascii="TimesLTStd-Roman" w:eastAsia="等线" w:hAnsi="TimesLTStd-Roman"/>
          <w:color w:val="000000"/>
          <w:spacing w:val="-2"/>
          <w:vertAlign w:val="superscript"/>
          <w:lang w:val="en" w:eastAsia="zh-CN"/>
        </w:rPr>
        <w:t>1</w:t>
      </w:r>
      <w:r w:rsidRPr="00D2140A">
        <w:rPr>
          <w:rFonts w:ascii="TimesLTStd-Roman" w:eastAsia="等线" w:hAnsi="TimesLTStd-Roman" w:cs="TimesLTStd-Roman"/>
          <w:color w:val="000000"/>
          <w:spacing w:val="-2"/>
          <w:lang w:val="en" w:eastAsia="zh-CN"/>
        </w:rPr>
        <w:t xml:space="preserve">}. For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color w:val="000000"/>
          <w:spacing w:val="-2"/>
          <w:lang w:val="en" w:eastAsia="zh-CN"/>
        </w:rPr>
        <w:t>b</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c</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color w:val="000000"/>
          <w:spacing w:val="-2"/>
          <w:lang w:val="en" w:eastAsia="zh-CN"/>
        </w:rPr>
        <w:t>g</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h</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color w:val="000000"/>
          <w:spacing w:val="-2"/>
          <w:lang w:val="en" w:eastAsia="zh-CN"/>
        </w:rPr>
        <w:t>l</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n</w:t>
      </w:r>
      <w:r w:rsidRPr="00D2140A">
        <w:rPr>
          <w:rFonts w:ascii="TimesLTStd-Roman" w:eastAsia="等线" w:hAnsi="TimesLTStd-Roman" w:cs="TimesLTStd-Roman"/>
          <w:spacing w:val="-2"/>
          <w:lang w:val="en" w:eastAsia="zh-CN"/>
        </w:rPr>
        <w:t xml:space="preserve">&gt;, if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has been executed two times and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has been executed at the same time, then </w:t>
      </w:r>
      <w:r w:rsidRPr="00D2140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vertAlign w:val="subscript"/>
          <w:lang w:val="en" w:eastAsia="zh-CN"/>
        </w:rPr>
        <w:t>9</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hint="eastAsia"/>
          <w:spacing w:val="-2"/>
          <w:lang w:val="en"/>
        </w:rPr>
        <w:t>•</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vertAlign w:val="subscript"/>
          <w:lang w:val="en" w:eastAsia="zh-CN"/>
        </w:rPr>
        <w:t>9</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sym w:font="Symbol" w:char="F0B3"/>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 xml:space="preserve">then the </w:t>
      </w:r>
      <w:r w:rsidRPr="00D2140A">
        <w:rPr>
          <w:rFonts w:ascii="TimesLTStd-Roman" w:eastAsia="等线" w:hAnsi="TimesLTStd-Roman" w:cs="TimesLTStd-Roman"/>
          <w:spacing w:val="-2"/>
          <w:lang w:val="en" w:eastAsia="zh-CN"/>
        </w:rPr>
        <w:t xml:space="preserve">loop sequence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 xml:space="preserve">2 </w:t>
      </w:r>
      <w:r w:rsidRPr="00D2140A">
        <w:rPr>
          <w:rFonts w:ascii="TimesLTStd-Roman" w:eastAsia="等线" w:hAnsi="TimesLTStd-Roman" w:cs="TimesLTStd-Roman"/>
          <w:spacing w:val="-2"/>
          <w:lang w:val="en"/>
        </w:rPr>
        <w:t xml:space="preserve">is enabled in the mark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xml:space="preserve">, and it can be executed two times. </w:t>
      </w:r>
      <w:r w:rsidRPr="00D2140A">
        <w:rPr>
          <w:rFonts w:ascii="TimesLTStd-Roman" w:eastAsia="等线" w:hAnsi="TimesLTStd-Roman" w:cs="TimesLTStd-Roman"/>
          <w:spacing w:val="-2"/>
          <w:lang w:val="en"/>
        </w:rPr>
        <w:t>Similarly</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color w:val="000000"/>
          <w:spacing w:val="-2"/>
          <w:lang w:val="en" w:eastAsia="zh-CN"/>
        </w:rPr>
        <w:t xml:space="preserve">for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color w:val="000000"/>
          <w:spacing w:val="-2"/>
          <w:lang w:val="en" w:eastAsia="zh-CN"/>
        </w:rPr>
        <w:t>b</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c</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d</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color w:val="000000"/>
          <w:spacing w:val="-2"/>
          <w:lang w:val="en" w:eastAsia="zh-CN"/>
        </w:rPr>
        <w:t>i</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j</w:t>
      </w:r>
      <w:r w:rsidRPr="00D2140A">
        <w:rPr>
          <w:rFonts w:ascii="TimesLTStd-Roman" w:eastAsia="等线" w:hAnsi="TimesLTStd-Roman" w:cs="TimesLTStd-Roman"/>
          <w:spacing w:val="-2"/>
          <w:lang w:val="en" w:eastAsia="zh-CN"/>
        </w:rPr>
        <w:t xml:space="preserve">&gt;,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color w:val="000000"/>
          <w:spacing w:val="-2"/>
          <w:lang w:val="en" w:eastAsia="zh-CN"/>
        </w:rPr>
        <w:t>l</w:t>
      </w:r>
      <w:r w:rsidRPr="00D2140A">
        <w:rPr>
          <w:rFonts w:ascii="TimesLTStd-Roman" w:eastAsia="等线" w:hAnsi="TimesLTStd-Roman" w:cs="TimesLTStd-Roman"/>
          <w:color w:val="000000"/>
          <w:spacing w:val="-2"/>
          <w:lang w:val="en" w:eastAsia="zh-CN"/>
        </w:rPr>
        <w:t>,</w:t>
      </w:r>
      <w:r w:rsidRPr="00D2140A">
        <w:rPr>
          <w:rFonts w:ascii="TimesLTStd-Roman" w:eastAsia="等线" w:hAnsi="TimesLTStd-Roman" w:cs="TimesLTStd-Roman"/>
          <w:i/>
          <w:color w:val="000000"/>
          <w:spacing w:val="-2"/>
          <w:lang w:val="en" w:eastAsia="zh-CN"/>
        </w:rPr>
        <w:t xml:space="preserve"> m</w:t>
      </w:r>
      <w:r w:rsidRPr="00D2140A">
        <w:rPr>
          <w:rFonts w:ascii="TimesLTStd-Roman" w:eastAsia="等线" w:hAnsi="TimesLTStd-Roman" w:cs="TimesLTStd-Roman"/>
          <w:color w:val="000000"/>
          <w:spacing w:val="-2"/>
          <w:lang w:val="en" w:eastAsia="zh-CN"/>
        </w:rPr>
        <w:t xml:space="preserve">, </w:t>
      </w:r>
      <w:r w:rsidRPr="00D2140A">
        <w:rPr>
          <w:rFonts w:ascii="TimesLTStd-Roman" w:eastAsia="等线" w:hAnsi="TimesLTStd-Roman" w:cs="TimesLTStd-Roman"/>
          <w:i/>
          <w:color w:val="000000"/>
          <w:spacing w:val="-2"/>
          <w:lang w:val="en" w:eastAsia="zh-CN"/>
        </w:rPr>
        <w:t>n</w:t>
      </w:r>
      <w:r w:rsidRPr="00D2140A">
        <w:rPr>
          <w:rFonts w:ascii="TimesLTStd-Roman" w:eastAsia="等线" w:hAnsi="TimesLTStd-Roman" w:cs="TimesLTStd-Roman"/>
          <w:spacing w:val="-2"/>
          <w:lang w:val="en" w:eastAsia="zh-CN"/>
        </w:rPr>
        <w:t xml:space="preserve">&gt;, if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has been executed once time and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has been executed at the same time, then </w:t>
      </w:r>
      <w:r w:rsidRPr="00D2140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vertAlign w:val="subscript"/>
          <w:lang w:val="en" w:eastAsia="zh-CN"/>
        </w:rPr>
        <w:t>9</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hint="eastAsia"/>
          <w:spacing w:val="-2"/>
          <w:lang w:val="en"/>
        </w:rPr>
        <w:t>•</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eastAsia="zh-CN"/>
        </w:rPr>
        <w:t>p</w:t>
      </w:r>
      <w:r w:rsidRPr="00D2140A">
        <w:rPr>
          <w:rFonts w:ascii="TimesLTStd-Roman" w:eastAsia="等线" w:hAnsi="TimesLTStd-Roman" w:cs="TimesLTStd-Roman"/>
          <w:spacing w:val="-2"/>
          <w:vertAlign w:val="subscript"/>
          <w:lang w:val="en" w:eastAsia="zh-CN"/>
        </w:rPr>
        <w:t>9</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sym w:font="Symbol" w:char="F0B3"/>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rPr>
        <w:t xml:space="preserve">then the </w:t>
      </w:r>
      <w:r w:rsidRPr="00D2140A">
        <w:rPr>
          <w:rFonts w:ascii="TimesLTStd-Roman" w:eastAsia="等线" w:hAnsi="TimesLTStd-Roman" w:cs="TimesLTStd-Roman"/>
          <w:spacing w:val="-2"/>
          <w:lang w:val="en" w:eastAsia="zh-CN"/>
        </w:rPr>
        <w:t xml:space="preserve">loop sequence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vertAlign w:val="subscript"/>
          <w:lang w:val="en" w:eastAsia="zh-CN"/>
        </w:rPr>
        <w:t xml:space="preserve">2 </w:t>
      </w:r>
      <w:r w:rsidRPr="00D2140A">
        <w:rPr>
          <w:rFonts w:ascii="TimesLTStd-Roman" w:eastAsia="等线" w:hAnsi="TimesLTStd-Roman" w:cs="TimesLTStd-Roman"/>
          <w:spacing w:val="-2"/>
          <w:lang w:val="en"/>
        </w:rPr>
        <w:t xml:space="preserve">is enabled in the mark </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spacing w:val="-2"/>
          <w:lang w:val="en" w:eastAsia="zh-CN"/>
        </w:rPr>
        <w:t>, and it can be executed once time.</w:t>
      </w:r>
    </w:p>
    <w:p w:rsidR="00D2140A" w:rsidRPr="00D2140A" w:rsidRDefault="00D2140A" w:rsidP="00D2140A">
      <w:pPr>
        <w:keepNext/>
        <w:numPr>
          <w:ilvl w:val="1"/>
          <w:numId w:val="1"/>
        </w:numPr>
        <w:spacing w:before="120" w:after="60"/>
        <w:ind w:firstLine="200"/>
        <w:outlineLvl w:val="1"/>
        <w:rPr>
          <w:rFonts w:eastAsia="等线"/>
          <w:i/>
          <w:iCs/>
          <w:lang w:eastAsia="zh-CN"/>
        </w:rPr>
      </w:pPr>
      <w:r w:rsidRPr="00D2140A">
        <w:rPr>
          <w:rFonts w:eastAsia="等线"/>
          <w:i/>
          <w:iCs/>
          <w:lang w:eastAsia="zh-CN"/>
        </w:rPr>
        <w:t xml:space="preserve">AlphaID Algorithm   </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Now, all loop and choice branch driven loop structures can be obtained correctly. </w:t>
      </w:r>
      <w:r w:rsidR="00C0139D">
        <w:rPr>
          <w:rFonts w:ascii="TimesLTStd-Roman" w:eastAsia="等线" w:hAnsi="TimesLTStd-Roman" w:cs="TimesLTStd-Roman" w:hint="eastAsia"/>
          <w:spacing w:val="-2"/>
          <w:lang w:val="en" w:eastAsia="zh-CN"/>
        </w:rPr>
        <w:t>T</w:t>
      </w:r>
      <w:r w:rsidRPr="00D2140A">
        <w:rPr>
          <w:rFonts w:ascii="TimesLTStd-Roman" w:eastAsia="等线" w:hAnsi="TimesLTStd-Roman" w:cs="TimesLTStd-Roman"/>
          <w:spacing w:val="-2"/>
          <w:lang w:val="en" w:eastAsia="zh-CN"/>
        </w:rPr>
        <w:t xml:space="preserve">o propose an algorithm </w:t>
      </w:r>
      <w:r w:rsidR="00C0139D" w:rsidRPr="00D2140A">
        <w:rPr>
          <w:rFonts w:ascii="TimesLTStd-Roman" w:eastAsia="等线" w:hAnsi="TimesLTStd-Roman" w:cs="TimesLTStd-Roman"/>
          <w:spacing w:val="-2"/>
          <w:lang w:val="en" w:eastAsia="zh-CN"/>
        </w:rPr>
        <w:t xml:space="preserve">is necessary </w:t>
      </w:r>
      <w:r w:rsidRPr="00D2140A">
        <w:rPr>
          <w:rFonts w:ascii="TimesLTStd-Roman" w:eastAsia="等线" w:hAnsi="TimesLTStd-Roman" w:cs="TimesLTStd-Roman"/>
          <w:spacing w:val="-2"/>
          <w:lang w:val="en" w:eastAsia="zh-CN"/>
        </w:rPr>
        <w:t>to construct this structure.</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lang w:val="en" w:eastAsia="zh-CN"/>
        </w:rPr>
        <w:t xml:space="preserve">Therefore, we propose an algorithm called </w:t>
      </w:r>
      <w:r w:rsidRPr="00D2140A">
        <w:rPr>
          <w:rFonts w:ascii="TimesLTStd-Roman" w:eastAsia="等线" w:hAnsi="TimesLTStd-Roman" w:cs="TimesLTStd-Roman"/>
          <w:i/>
          <w:spacing w:val="-2"/>
          <w:lang w:val="en" w:eastAsia="zh-CN"/>
        </w:rPr>
        <w:t xml:space="preserve">AlphaID </w:t>
      </w:r>
      <w:r w:rsidRPr="00D2140A">
        <w:rPr>
          <w:rFonts w:ascii="TimesLTStd-Roman" w:eastAsia="等线" w:hAnsi="TimesLTStd-Roman" w:cs="TimesLTStd-Roman"/>
          <w:spacing w:val="-2"/>
          <w:lang w:val="en"/>
        </w:rPr>
        <w:t>algorithm</w:t>
      </w:r>
      <w:r w:rsidRPr="00D2140A">
        <w:rPr>
          <w:rFonts w:ascii="TimesLTStd-Roman" w:eastAsia="等线" w:hAnsi="TimesLTStd-Roman" w:cs="TimesLTStd-Roman"/>
          <w:spacing w:val="-2"/>
          <w:lang w:val="en" w:eastAsia="zh-CN"/>
        </w:rPr>
        <w:t xml:space="preserve"> to mine this structure as follows.</w:t>
      </w:r>
    </w:p>
    <w:p w:rsidR="00D2140A" w:rsidRPr="00D2140A"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rPr>
        <w:t xml:space="preserve">Definition </w:t>
      </w:r>
      <w:r w:rsidRPr="00D2140A">
        <w:rPr>
          <w:rFonts w:ascii="TimesLTStd-Roman" w:eastAsia="等线" w:hAnsi="TimesLTStd-Roman" w:cs="TimesLTStd-Roman"/>
          <w:i/>
          <w:spacing w:val="-2"/>
          <w:lang w:val="en" w:eastAsia="zh-CN"/>
        </w:rPr>
        <w:t xml:space="preserve">28 </w:t>
      </w:r>
      <w:r w:rsidRPr="00D2140A">
        <w:rPr>
          <w:rFonts w:ascii="TimesLTStd-Roman" w:eastAsia="等线" w:hAnsi="TimesLTStd-Roman" w:cs="TimesLTStd-Roman"/>
          <w:spacing w:val="-2"/>
          <w:lang w:val="en"/>
        </w:rPr>
        <w:t>(</w:t>
      </w:r>
      <w:r w:rsidRPr="00D2140A">
        <w:rPr>
          <w:rFonts w:ascii="TimesLTStd-Roman" w:eastAsia="等线" w:hAnsi="TimesLTStd-Roman" w:cs="TimesLTStd-Roman"/>
          <w:i/>
          <w:spacing w:val="-2"/>
          <w:lang w:val="en" w:eastAsia="zh-CN"/>
        </w:rPr>
        <w:t xml:space="preserve">AlphaID </w:t>
      </w:r>
      <w:r w:rsidRPr="00D2140A">
        <w:rPr>
          <w:rFonts w:ascii="TimesLTStd-Roman" w:eastAsia="等线" w:hAnsi="TimesLTStd-Roman" w:cs="TimesLTStd-Roman"/>
          <w:i/>
          <w:spacing w:val="-2"/>
          <w:lang w:val="en"/>
        </w:rPr>
        <w:t>algorithm</w:t>
      </w:r>
      <w:r w:rsidRPr="00D2140A">
        <w:rPr>
          <w:rFonts w:ascii="TimesLTStd-Roman" w:eastAsia="等线" w:hAnsi="TimesLTStd-Roman" w:cs="TimesLTStd-Roman"/>
          <w:spacing w:val="-2"/>
          <w:lang w:val="en"/>
        </w:rPr>
        <w:t xml:space="preserve">): Let </w:t>
      </w:r>
      <w:r w:rsidRPr="00D2140A">
        <w:rPr>
          <w:rFonts w:ascii="TimesLTStd-Roman" w:eastAsia="等线" w:hAnsi="TimesLTStd-Roman" w:cs="TimesLTStd-Roman"/>
          <w:i/>
          <w:spacing w:val="-2"/>
          <w:lang w:val="en"/>
        </w:rPr>
        <w:t>L</w:t>
      </w:r>
      <w:r w:rsidRPr="00D2140A">
        <w:rPr>
          <w:rFonts w:ascii="TimesLTStd-Roman" w:eastAsia="等线" w:hAnsi="TimesLTStd-Roman" w:cs="TimesLTStd-Roman"/>
          <w:spacing w:val="-2"/>
          <w:lang w:val="en"/>
        </w:rPr>
        <w:t xml:space="preserve"> </w:t>
      </w:r>
      <w:proofErr w:type="gramStart"/>
      <w:r w:rsidRPr="00D2140A">
        <w:rPr>
          <w:rFonts w:ascii="TimesLTStd-Roman" w:eastAsia="等线" w:hAnsi="TimesLTStd-Roman" w:cs="TimesLTStd-Roman"/>
          <w:spacing w:val="-2"/>
          <w:lang w:val="en"/>
        </w:rPr>
        <w:t>be</w:t>
      </w:r>
      <w:proofErr w:type="gramEnd"/>
      <w:r w:rsidRPr="00D2140A">
        <w:rPr>
          <w:rFonts w:ascii="TimesLTStd-Roman" w:eastAsia="等线" w:hAnsi="TimesLTStd-Roman" w:cs="TimesLTStd-Roman"/>
          <w:spacing w:val="-2"/>
          <w:lang w:val="en"/>
        </w:rPr>
        <w:t xml:space="preserve"> an event log </w:t>
      </w:r>
      <w:r w:rsidRPr="00D2140A">
        <w:rPr>
          <w:rFonts w:ascii="TimesLTStd-Roman" w:eastAsia="等线" w:hAnsi="TimesLTStd-Roman" w:cs="TimesLTStd-Roman"/>
          <w:spacing w:val="-2"/>
          <w:lang w:val="en" w:eastAsia="zh-CN"/>
        </w:rPr>
        <w:t xml:space="preserve">over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AlphaID</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L</w:t>
      </w:r>
      <w:r w:rsidRPr="00D2140A">
        <w:rPr>
          <w:rFonts w:ascii="TimesLTStd-Roman" w:eastAsia="等线" w:hAnsi="TimesLTStd-Roman" w:cs="TimesLTStd-Roman"/>
          <w:spacing w:val="-2"/>
          <w:lang w:val="en"/>
        </w:rPr>
        <w:t xml:space="preserve">) is </w:t>
      </w:r>
      <w:r w:rsidRPr="00D2140A">
        <w:rPr>
          <w:rFonts w:ascii="TimesLTStd-Roman" w:eastAsia="等线" w:hAnsi="TimesLTStd-Roman" w:cs="TimesLTStd-Roman"/>
          <w:spacing w:val="-2"/>
          <w:lang w:val="en" w:eastAsia="zh-CN"/>
        </w:rPr>
        <w:t>defined</w:t>
      </w:r>
      <w:r w:rsidRPr="00D2140A">
        <w:rPr>
          <w:rFonts w:ascii="TimesLTStd-Roman" w:eastAsia="等线" w:hAnsi="TimesLTStd-Roman" w:cs="TimesLTStd-Roman"/>
          <w:spacing w:val="-2"/>
          <w:lang w:val="en"/>
        </w:rPr>
        <w:t xml:space="preserve"> as follows:</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华文楷体" w:hAnsi="TimesLTStd-Roman" w:cs="TimesLTStd-Roman"/>
          <w:spacing w:val="-2"/>
        </w:rPr>
      </w:pPr>
      <w:r w:rsidRPr="00D2140A">
        <w:rPr>
          <w:rFonts w:ascii="TimesLTStd-Roman" w:eastAsia="等线" w:hAnsi="TimesLTStd-Roman" w:cs="TimesLTStd-Roman"/>
          <w:i/>
          <w:spacing w:val="-2"/>
          <w:lang w:val="en"/>
        </w:rPr>
        <w:t>T</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rPr>
        <w:t xml:space="preserve"> =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rPr>
        <w:t xml:space="preserve"> </w:t>
      </w:r>
      <w:r w:rsidRPr="00D2140A">
        <w:rPr>
          <w:rFonts w:ascii="TimesLTStd-Roman" w:eastAsia="等线" w:hAnsi="TimesLTStd-Roman" w:cs="TimesLTStd-Roman"/>
          <w:i/>
          <w:spacing w:val="-2"/>
          <w:lang w:val="en"/>
        </w:rPr>
        <w:t xml:space="preserve">T </w:t>
      </w:r>
      <w:r w:rsidRPr="00D2140A">
        <w:rPr>
          <w:rFonts w:ascii="TimesLTStd-Roman" w:eastAsia="华文楷体" w:hAnsi="TimesLTStd-Roman" w:cs="TimesLTStd-Roman"/>
          <w:spacing w:val="-2"/>
        </w:rPr>
        <w:t xml:space="preserve">| </w:t>
      </w:r>
      <w:r w:rsidRPr="00D2140A">
        <w:rPr>
          <w:rFonts w:ascii="TimesLTStd-Roman" w:eastAsia="等线" w:hAnsi="TimesLTStd-Roman" w:cs="TimesLTStd-Roman"/>
          <w:spacing w:val="-2"/>
        </w:rPr>
        <w:sym w:font="Symbol" w:char="F024"/>
      </w:r>
      <w:r w:rsidRPr="00D2140A">
        <w:rPr>
          <w:rFonts w:ascii="TimesLTStd-Roman" w:eastAsia="等线" w:hAnsi="TimesLTStd-Roman" w:cs="TimesLTStd-Roman"/>
          <w:i/>
          <w:spacing w:val="-2"/>
          <w:vertAlign w:val="subscript"/>
          <w:lang w:val="en"/>
        </w:rPr>
        <w:t>σ</w: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i/>
          <w:spacing w:val="-2"/>
          <w:vertAlign w:val="subscript"/>
          <w:lang w:val="en"/>
        </w:rPr>
        <w:t>L</w:t>
      </w:r>
      <w:r w:rsidRPr="00D2140A">
        <w:rPr>
          <w:rFonts w:ascii="TimesLTStd-Roman" w:eastAsia="等线" w:hAnsi="TimesLTStd-Roman" w:cs="TimesLTStd-Roman"/>
          <w:spacing w:val="-2"/>
          <w:vertAlign w:val="subscript"/>
          <w:lang w:val="en"/>
        </w:rPr>
        <w:t xml:space="preserve">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rPr>
        <w:t xml:space="preserve"> </w:t>
      </w:r>
      <w:r w:rsidRPr="00D2140A">
        <w:rPr>
          <w:rFonts w:ascii="TimesLTStd-Roman" w:eastAsia="等线" w:hAnsi="TimesLTStd-Roman" w:cs="TimesLTStd-Roman"/>
          <w:i/>
          <w:spacing w:val="-2"/>
          <w:lang w:val="en"/>
        </w:rPr>
        <w:t>σ</w:t>
      </w:r>
      <w:r w:rsidRPr="00D2140A">
        <w:rPr>
          <w:rFonts w:ascii="TimesLTStd-Roman" w:eastAsia="华文楷体" w:hAnsi="TimesLTStd-Roman" w:cs="TimesLTStd-Roman"/>
          <w:spacing w:val="-2"/>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华文楷体" w:hAnsi="TimesLTStd-Roman" w:cs="TimesLTStd-Roman"/>
          <w:spacing w:val="-2"/>
        </w:rPr>
      </w:pPr>
      <w:r w:rsidRPr="00D2140A">
        <w:rPr>
          <w:rFonts w:ascii="TimesLTStd-Roman" w:eastAsia="等线" w:hAnsi="TimesLTStd-Roman" w:cs="TimesLTStd-Roman"/>
          <w:i/>
          <w:spacing w:val="-2"/>
          <w:lang w:val="en"/>
        </w:rPr>
        <w:t>T</w:t>
      </w:r>
      <w:r w:rsidRPr="00D2140A">
        <w:rPr>
          <w:rFonts w:ascii="TimesLTStd-Roman" w:eastAsia="华文楷体" w:hAnsi="TimesLTStd-Roman" w:cs="TimesLTStd-Roman"/>
          <w:i/>
          <w:spacing w:val="-2"/>
          <w:vertAlign w:val="subscript"/>
        </w:rPr>
        <w:t>I</w:t>
      </w:r>
      <w:r w:rsidRPr="00D2140A">
        <w:rPr>
          <w:rFonts w:ascii="TimesLTStd-Roman" w:eastAsia="华文楷体" w:hAnsi="TimesLTStd-Roman" w:cs="TimesLTStd-Roman"/>
          <w:spacing w:val="-2"/>
        </w:rPr>
        <w:t xml:space="preserve"> =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rPr>
        <w:t xml:space="preserve"> </w:t>
      </w:r>
      <w:r w:rsidRPr="00D2140A">
        <w:rPr>
          <w:rFonts w:ascii="TimesLTStd-Roman" w:eastAsia="等线" w:hAnsi="TimesLTStd-Roman" w:cs="TimesLTStd-Roman"/>
          <w:i/>
          <w:spacing w:val="-2"/>
          <w:lang w:val="en"/>
        </w:rPr>
        <w:t xml:space="preserve">T </w:t>
      </w:r>
      <w:r w:rsidRPr="00D2140A">
        <w:rPr>
          <w:rFonts w:ascii="TimesLTStd-Roman" w:eastAsia="华文楷体" w:hAnsi="TimesLTStd-Roman" w:cs="TimesLTStd-Roman"/>
          <w:spacing w:val="-2"/>
        </w:rPr>
        <w:t xml:space="preserve">| </w:t>
      </w:r>
      <w:r w:rsidRPr="00D2140A">
        <w:rPr>
          <w:rFonts w:ascii="TimesLTStd-Roman" w:eastAsia="等线" w:hAnsi="TimesLTStd-Roman" w:cs="TimesLTStd-Roman"/>
          <w:spacing w:val="-2"/>
        </w:rPr>
        <w:sym w:font="Symbol" w:char="F024"/>
      </w:r>
      <w:r w:rsidRPr="00D2140A">
        <w:rPr>
          <w:rFonts w:ascii="TimesLTStd-Roman" w:eastAsia="等线" w:hAnsi="TimesLTStd-Roman" w:cs="TimesLTStd-Roman"/>
          <w:i/>
          <w:spacing w:val="-2"/>
          <w:vertAlign w:val="subscript"/>
          <w:lang w:val="en"/>
        </w:rPr>
        <w:t>σ</w: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i/>
          <w:spacing w:val="-2"/>
          <w:vertAlign w:val="subscript"/>
          <w:lang w:val="en"/>
        </w:rPr>
        <w:t xml:space="preserve">L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first</w:t>
      </w:r>
      <w:r w:rsidRPr="00D2140A">
        <w:rPr>
          <w:rFonts w:ascii="TimesLTStd-Roman" w:eastAsia="华文楷体" w:hAnsi="TimesLTStd-Roman" w:cs="TimesLTStd-Roman"/>
          <w:spacing w:val="-2"/>
        </w:rPr>
        <w:t>(</w:t>
      </w:r>
      <w:r w:rsidRPr="00D2140A">
        <w:rPr>
          <w:rFonts w:ascii="TimesLTStd-Roman" w:eastAsia="等线" w:hAnsi="TimesLTStd-Roman" w:cs="TimesLTStd-Roman"/>
          <w:i/>
          <w:spacing w:val="-2"/>
          <w:lang w:val="en"/>
        </w:rPr>
        <w:t>σ</w:t>
      </w:r>
      <w:r w:rsidRPr="00D2140A">
        <w:rPr>
          <w:rFonts w:ascii="TimesLTStd-Roman" w:eastAsia="华文楷体" w:hAnsi="TimesLTStd-Roman" w:cs="TimesLTStd-Roman"/>
          <w:spacing w:val="-2"/>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华文楷体" w:hAnsi="TimesLTStd-Roman" w:cs="TimesLTStd-Roman"/>
          <w:spacing w:val="-2"/>
        </w:rPr>
      </w:pPr>
      <w:r w:rsidRPr="00D2140A">
        <w:rPr>
          <w:rFonts w:ascii="TimesLTStd-Roman" w:eastAsia="等线" w:hAnsi="TimesLTStd-Roman" w:cs="TimesLTStd-Roman"/>
          <w:i/>
          <w:spacing w:val="-2"/>
          <w:lang w:val="en"/>
        </w:rPr>
        <w:t>T</w:t>
      </w:r>
      <w:r w:rsidRPr="00D2140A">
        <w:rPr>
          <w:rFonts w:ascii="TimesLTStd-Roman" w:eastAsia="华文楷体" w:hAnsi="TimesLTStd-Roman" w:cs="TimesLTStd-Roman"/>
          <w:i/>
          <w:spacing w:val="-2"/>
          <w:vertAlign w:val="subscript"/>
        </w:rPr>
        <w:t>o</w:t>
      </w:r>
      <w:r w:rsidRPr="00D2140A">
        <w:rPr>
          <w:rFonts w:ascii="TimesLTStd-Roman" w:eastAsia="华文楷体" w:hAnsi="TimesLTStd-Roman" w:cs="TimesLTStd-Roman"/>
          <w:spacing w:val="-2"/>
        </w:rPr>
        <w:t xml:space="preserve"> =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rPr>
        <w:t xml:space="preserve"> </w:t>
      </w:r>
      <w:r w:rsidRPr="00D2140A">
        <w:rPr>
          <w:rFonts w:ascii="TimesLTStd-Roman" w:eastAsia="等线" w:hAnsi="TimesLTStd-Roman" w:cs="TimesLTStd-Roman"/>
          <w:i/>
          <w:spacing w:val="-2"/>
          <w:lang w:val="en"/>
        </w:rPr>
        <w:t xml:space="preserve">T </w:t>
      </w:r>
      <w:r w:rsidRPr="00D2140A">
        <w:rPr>
          <w:rFonts w:ascii="TimesLTStd-Roman" w:eastAsia="华文楷体" w:hAnsi="TimesLTStd-Roman" w:cs="TimesLTStd-Roman"/>
          <w:spacing w:val="-2"/>
        </w:rPr>
        <w:t xml:space="preserve">| </w:t>
      </w:r>
      <w:r w:rsidRPr="00D2140A">
        <w:rPr>
          <w:rFonts w:ascii="TimesLTStd-Roman" w:eastAsia="等线" w:hAnsi="TimesLTStd-Roman" w:cs="TimesLTStd-Roman"/>
          <w:spacing w:val="-2"/>
        </w:rPr>
        <w:sym w:font="Symbol" w:char="F024"/>
      </w:r>
      <w:r w:rsidRPr="00D2140A">
        <w:rPr>
          <w:rFonts w:ascii="TimesLTStd-Roman" w:eastAsia="等线" w:hAnsi="TimesLTStd-Roman" w:cs="TimesLTStd-Roman"/>
          <w:i/>
          <w:spacing w:val="-2"/>
          <w:vertAlign w:val="subscript"/>
          <w:lang w:val="en"/>
        </w:rPr>
        <w:t>σ</w: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i/>
          <w:spacing w:val="-2"/>
          <w:vertAlign w:val="subscript"/>
          <w:lang w:val="en"/>
        </w:rPr>
        <w:t xml:space="preserve">L </w:t>
      </w:r>
      <w:r w:rsidRPr="00D2140A">
        <w:rPr>
          <w:rFonts w:ascii="TimesLTStd-Roman" w:eastAsia="等线" w:hAnsi="TimesLTStd-Roman" w:cs="TimesLTStd-Roman"/>
          <w:i/>
          <w:spacing w:val="-2"/>
          <w:lang w:val="en"/>
        </w:rPr>
        <w:t>t</w:t>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last</w:t>
      </w:r>
      <w:r w:rsidRPr="00D2140A">
        <w:rPr>
          <w:rFonts w:ascii="TimesLTStd-Roman" w:eastAsia="华文楷体" w:hAnsi="TimesLTStd-Roman" w:cs="TimesLTStd-Roman"/>
          <w:spacing w:val="-2"/>
        </w:rPr>
        <w:t>(</w:t>
      </w:r>
      <w:r w:rsidRPr="00D2140A">
        <w:rPr>
          <w:rFonts w:ascii="TimesLTStd-Roman" w:eastAsia="等线" w:hAnsi="TimesLTStd-Roman" w:cs="TimesLTStd-Roman"/>
          <w:i/>
          <w:spacing w:val="-2"/>
          <w:lang w:val="en"/>
        </w:rPr>
        <w:t>σ</w:t>
      </w:r>
      <w:r w:rsidRPr="00D2140A">
        <w:rPr>
          <w:rFonts w:ascii="TimesLTStd-Roman" w:eastAsia="华文楷体" w:hAnsi="TimesLTStd-Roman" w:cs="TimesLTStd-Roman"/>
          <w:spacing w:val="-2"/>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华文楷体" w:hAnsi="TimesLTStd-Roman" w:cs="TimesLTStd-Roman"/>
          <w:spacing w:val="-2"/>
        </w:rPr>
      </w:pP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LA</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rPr>
        <w:t>T</w:t>
      </w:r>
      <w:r w:rsidRPr="00D2140A">
        <w:rPr>
          <w:rFonts w:ascii="TimesLTStd-Roman" w:eastAsia="华文楷体" w:hAnsi="TimesLTStd-Roman" w:cs="TimesLTStd-Roman"/>
          <w:i/>
          <w:spacing w:val="-2"/>
          <w:vertAlign w:val="subscript"/>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24"/>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Pr="00D2140A">
        <w:rPr>
          <w:rFonts w:ascii="TimesLTStd-Roman" w:eastAsia="等线" w:hAnsi="TimesLTStd-Roman" w:cs="TimesLTStd-Roman"/>
          <w:i/>
          <w:spacing w:val="-2"/>
          <w:lang w:val="en" w:eastAsia="zh-CN"/>
        </w:rPr>
        <w:t>num</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&gt; 1};</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宋体" w:hAnsi="TimesLTStd-Roman" w:cs="TimesLTStd-Roman"/>
          <w:spacing w:val="-2"/>
          <w:lang w:val="en" w:eastAsia="zh-CN"/>
        </w:rPr>
      </w:pP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LA</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vertAlign w:val="subscript"/>
          <w:lang w:val="en" w:eastAsia="zh-CN"/>
        </w:rPr>
        <w:t xml:space="preserve"> </w:t>
      </w:r>
      <w:r w:rsidRPr="00D2140A">
        <w:rPr>
          <w:rFonts w:ascii="TimesLTStd-Roman" w:eastAsia="等线" w:hAnsi="TimesLTStd-Roman" w:cs="TimesLTStd-Roman"/>
          <w:spacing w:val="-2"/>
          <w:lang w:val="en" w:eastAsia="zh-CN"/>
        </w:rPr>
        <w:t>(1)};</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eastAsia="zh-CN"/>
        </w:rPr>
        <w:lastRenderedPageBreak/>
        <w:t>A</w:t>
      </w:r>
      <w:r w:rsidRPr="00D2140A">
        <w:rPr>
          <w:rFonts w:ascii="TimesLTStd-Roman" w:eastAsia="等线" w:hAnsi="TimesLTStd-Roman" w:cs="TimesLTStd-Roman"/>
          <w:i/>
          <w:spacing w:val="-2"/>
          <w:vertAlign w:val="subscript"/>
          <w:lang w:val="en" w:eastAsia="zh-CN"/>
        </w:rPr>
        <w:t>le</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LA</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vertAlign w:val="subscript"/>
          <w:lang w:val="en" w:eastAsia="zh-CN"/>
        </w:rPr>
        <w:t xml:space="preserve">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{1, 2, …, </w:t>
      </w:r>
      <w:r w:rsidRPr="00D2140A">
        <w:rPr>
          <w:rFonts w:ascii="TimesLTStd-Roman" w:eastAsia="等线" w:hAnsi="TimesLTStd-Roman" w:cs="TimesLTStd-Roman"/>
          <w:i/>
          <w:spacing w:val="-2"/>
          <w:lang w:eastAsia="zh-CN"/>
        </w:rPr>
        <w:t>n</w:t>
      </w:r>
      <w:r w:rsidRPr="00D2140A">
        <w:rPr>
          <w:rFonts w:ascii="TimesLTStd-Roman" w:eastAsia="等线" w:hAnsi="TimesLTStd-Roman" w:cs="TimesLTStd-Roman"/>
          <w:spacing w:val="-2"/>
          <w:lang w:eastAsia="zh-CN"/>
        </w:rPr>
        <w:t>}</w:t>
      </w:r>
      <w:r w:rsidRPr="00D2140A">
        <w:rPr>
          <w:rFonts w:ascii="TimesLTStd-Roman" w:eastAsia="等线" w:hAnsi="TimesLTStd-Roman" w:cs="TimesLTStd-Roman"/>
          <w:spacing w:val="-2"/>
          <w:lang w:val="en" w:eastAsia="zh-C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i/>
          <w:spacing w:val="-2"/>
          <w:lang w:val="en" w:eastAsia="zh-CN"/>
        </w:rPr>
        <w:t xml:space="preserve"> S</w:t>
      </w:r>
      <w:r w:rsidRPr="00D2140A">
        <w:rPr>
          <w:rFonts w:ascii="TimesLTStd-Roman" w:eastAsia="等线" w:hAnsi="TimesLTStd-Roman"/>
          <w:i/>
          <w:spacing w:val="-2"/>
          <w:vertAlign w:val="subscript"/>
          <w:lang w:val="en" w:eastAsia="zh-CN"/>
        </w:rPr>
        <w:t>LA</w:t>
      </w:r>
      <w:r w:rsidRPr="00D2140A">
        <w:rPr>
          <w:rFonts w:ascii="Cambria Math" w:eastAsia="等线" w:hAnsi="Cambria Math" w:cs="Cambria Math"/>
          <w:spacing w:val="-2"/>
          <w:vertAlign w:val="superscript"/>
          <w:lang w:val="en" w:eastAsia="zh-CN"/>
        </w:rPr>
        <w:t>∗</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 = 1 </w:t>
      </w:r>
      <w:r w:rsidRPr="00D2140A">
        <w:rPr>
          <w:rFonts w:ascii="TimesLTStd-Roman" w:eastAsia="等线" w:hAnsi="TimesLTStd-Roman" w:cs="TimesLTStd-Roman"/>
          <w:spacing w:val="-2"/>
        </w:rPr>
        <w:sym w:font="Symbol" w:char="F0C8"/>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sz w:val="24"/>
          <w:szCs w:val="24"/>
          <w:lang w:val="en"/>
        </w:rPr>
        <w:t xml:space="preserve"> </w:t>
      </w:r>
      <w:r w:rsidRPr="00D2140A">
        <w:rPr>
          <w:rFonts w:ascii="TimesLTStd-Roman" w:eastAsia="等线" w:hAnsi="TimesLTStd-Roman" w:cs="TimesLTStd-Roman"/>
          <w:spacing w:val="-2"/>
        </w:rPr>
        <w:sym w:font="Symbol" w:char="F03E"/>
      </w:r>
      <w:r w:rsidRPr="00D2140A">
        <w:rPr>
          <w:rFonts w:ascii="TimesLTStd-Roman" w:eastAsia="等线" w:hAnsi="TimesLTStd-Roman" w:cs="TimesLTStd-Roman"/>
          <w:i/>
          <w:spacing w:val="-2"/>
          <w:vertAlign w:val="subscript"/>
          <w:lang w:val="en" w:eastAsia="zh-C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+ 1]</w:t>
      </w:r>
      <w:r w:rsidRPr="00D2140A">
        <w:rPr>
          <w:rFonts w:ascii="TimesLTStd-Roman" w:eastAsia="华文楷体" w:hAnsi="TimesLTStd-Roman" w:cs="TimesLTStd-Roman"/>
          <w:spacing w:val="-2"/>
          <w:lang w:val="en"/>
        </w:rPr>
        <w:t xml:space="preserve"> </w:t>
      </w:r>
      <w:r w:rsidRPr="00D2140A">
        <w:rPr>
          <w:rFonts w:ascii="TimesLTStd-Roman" w:eastAsia="华文楷体" w:hAnsi="TimesLTStd-Roman" w:cs="TimesLTStd-Roman"/>
          <w:spacing w:val="-2"/>
        </w:rPr>
        <w:sym w:font="Symbol" w:char="F0D9"/>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3E"/>
      </w:r>
      <w:r w:rsidRPr="00D2140A">
        <w:rPr>
          <w:rFonts w:ascii="TimesLTStd-Roman" w:eastAsia="等线" w:hAnsi="TimesLTStd-Roman" w:cs="TimesLTStd-Roman"/>
          <w:i/>
          <w:spacing w:val="-2"/>
          <w:vertAlign w:val="subscript"/>
          <w:lang w:val="en" w:eastAsia="zh-C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spacing w:val="-2"/>
          <w:lang w:val="en" w:eastAsia="zh-CN"/>
        </w:rPr>
        <w:t xml:space="preserve">[1],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{1, 2, …, </w:t>
      </w:r>
      <w:r w:rsidRPr="00D2140A">
        <w:rPr>
          <w:rFonts w:ascii="TimesLTStd-Roman" w:eastAsia="等线" w:hAnsi="TimesLTStd-Roman" w:cs="TimesLTStd-Roman"/>
          <w:i/>
          <w:spacing w:val="-2"/>
          <w:lang w:eastAsia="zh-CN"/>
        </w:rPr>
        <w:t>n</w:t>
      </w:r>
      <w:r w:rsidRPr="00D2140A">
        <w:rPr>
          <w:rFonts w:ascii="TimesLTStd-Roman" w:eastAsia="等线" w:hAnsi="TimesLTStd-Roman" w:cs="TimesLTStd-Roman"/>
          <w:spacing w:val="-2"/>
          <w:lang w:eastAsia="zh-CN"/>
        </w:rPr>
        <w:t>-1}</w:t>
      </w:r>
      <w:r w:rsidRPr="00D2140A">
        <w:rPr>
          <w:rFonts w:ascii="TimesLTStd-Roman" w:eastAsia="等线" w:hAnsi="TimesLTStd-Roman" w:cs="TimesLTStd-Roman"/>
          <w:spacing w:val="-2"/>
          <w:lang w:val="en" w:eastAsia="zh-C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eastAsia="zh-CN"/>
        </w:rPr>
      </w:pP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rPr>
        <w:t>T</w:t>
      </w:r>
      <w:r w:rsidRPr="00D2140A">
        <w:rPr>
          <w:rFonts w:ascii="TimesLTStd-Roman" w:eastAsia="华文楷体" w:hAnsi="TimesLTStd-Roman" w:cs="TimesLTStd-Roman"/>
          <w:i/>
          <w:spacing w:val="-2"/>
          <w:vertAlign w:val="subscript"/>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24"/>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 xml:space="preserve">2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L</w:t>
      </w:r>
      <w:r w:rsidRPr="00D2140A">
        <w:rPr>
          <w:rFonts w:ascii="TimesLTStd-Roman" w:eastAsia="等线" w:hAnsi="TimesLTStd-Roman" w:cs="TimesLTStd-Roman"/>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1</w:t>
      </w:r>
      <w:r w:rsidRPr="00D2140A">
        <w:rPr>
          <w:rFonts w:ascii="TimesLTStd-Roman" w:eastAsia="等线" w:hAnsi="TimesLTStd-Roman" w:cs="TimesLTStd-Roman"/>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F"/>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vertAlign w:val="subscript"/>
          <w:lang w:val="en" w:eastAsia="zh-CN"/>
        </w:rPr>
        <w:t>2</w:t>
      </w:r>
      <w:r w:rsidRPr="00D2140A">
        <w:rPr>
          <w:rFonts w:ascii="TimesLTStd-Roman" w:eastAsia="等线" w:hAnsi="TimesLTStd-Roman" w:cs="TimesLTStd-Roman"/>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F"/>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LA</w:t>
      </w:r>
      <w:r w:rsidRPr="00D2140A">
        <w:rPr>
          <w:rFonts w:ascii="TimesLTStd-Roman" w:eastAsia="等线" w:hAnsi="TimesLTStd-Roman" w:cs="TimesLTStd-Roman"/>
          <w:spacing w:val="-2"/>
          <w:lang w:val="en" w:eastAsia="zh-C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华文楷体" w:hAnsi="TimesLTStd-Roman" w:cs="TimesLTStd-Roman"/>
          <w:spacing w:val="-2"/>
        </w:rPr>
      </w:pP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24"/>
      </w:r>
      <w:r w:rsidRPr="00D2140A">
        <w:rPr>
          <w:rFonts w:ascii="TimesLTStd-Roman" w:eastAsia="等线" w:hAnsi="TimesLTStd-Roman" w:cs="TimesLTStd-Roman"/>
          <w:i/>
          <w:spacing w:val="-2"/>
          <w:vertAlign w:val="subscript"/>
          <w:lang w:val="en" w:eastAsia="zh-CN"/>
        </w:rPr>
        <w:t>b</w:t>
      </w:r>
      <w:r w:rsidRPr="00D2140A">
        <w:rPr>
          <w:rFonts w:ascii="TimesLTStd-Roman" w:eastAsia="宋体" w:hAnsi="TimesLTStd-Roman" w:cs="TimesLTStd-Roman"/>
          <w:i/>
          <w:spacing w:val="-2"/>
          <w:position w:val="-6"/>
          <w:sz w:val="24"/>
          <w:szCs w:val="24"/>
          <w:vertAlign w:val="subscript"/>
          <w:lang w:val="en"/>
        </w:rPr>
        <w:object w:dxaOrig="90" w:dyaOrig="105">
          <v:shape id="_x0000_i1040" type="#_x0000_t75" style="width:5.15pt;height:6.1pt" o:ole="">
            <v:imagedata r:id="rId57" o:title=""/>
          </v:shape>
          <o:OLEObject Type="Embed" ProgID="Equation.DSMT4" ShapeID="_x0000_i1040" DrawAspect="Content" ObjectID="_1646392464" r:id="rId58"/>
        </w:objec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i/>
          <w:spacing w:val="-2"/>
          <w:vertAlign w:val="subscript"/>
          <w:lang w:val="en"/>
        </w:rPr>
        <w:t>Ψ</w:t>
      </w:r>
      <w:r w:rsidRPr="00D2140A">
        <w:rPr>
          <w:rFonts w:ascii="TimesLTStd-Roman" w:eastAsia="等线" w:hAnsi="TimesLTStd-Roman" w:cs="TimesLTStd-Roman"/>
          <w:i/>
          <w:spacing w:val="-2"/>
          <w:vertAlign w:val="subscript"/>
          <w:lang w:val="en" w:eastAsia="zh-CN"/>
        </w:rPr>
        <w:t xml:space="preserve">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i/>
          <w:spacing w:val="-2"/>
          <w:lang w:val="en" w:eastAsia="zh-CN"/>
        </w:rPr>
        <w:t xml:space="preserve"> A</w:t>
      </w:r>
      <w:r w:rsidRPr="00D2140A">
        <w:rPr>
          <w:rFonts w:ascii="TimesLTStd-Roman" w:eastAsia="等线" w:hAnsi="TimesLTStd-Roman" w:cs="TimesLTStd-Roman"/>
          <w:i/>
          <w:spacing w:val="-2"/>
          <w:vertAlign w:val="subscript"/>
          <w:lang w:val="en" w:eastAsia="zh-CN"/>
        </w:rPr>
        <w:t>dir_set</w:t>
      </w:r>
      <w:r w:rsidRPr="00D2140A">
        <w:rPr>
          <w:rFonts w:ascii="TimesLTStd-Roman" w:eastAsia="等线" w:hAnsi="TimesLTStd-Roman" w:cs="TimesLTStd-Roman"/>
          <w:i/>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rPr>
        <w:sym w:font="Symbol" w:char="F0CF"/>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宋体" w:hAnsi="TimesLTStd-Roman" w:cs="TimesLTStd-Roman"/>
          <w:spacing w:val="-2"/>
          <w:lang w:val="en" w:eastAsia="zh-CN"/>
        </w:rPr>
      </w:pPr>
      <w:r w:rsidRPr="00D2140A">
        <w:rPr>
          <w:rFonts w:ascii="TimesLTStd-Roman" w:eastAsia="等线" w:hAnsi="TimesLTStd-Roman" w:cs="TimesLTStd-Roman"/>
          <w:i/>
          <w:spacing w:val="-2"/>
          <w:lang w:val="en" w:eastAsia="zh-CN"/>
        </w:rPr>
        <w:t xml:space="preserve">  A</w:t>
      </w:r>
      <w:r w:rsidRPr="00D2140A">
        <w:rPr>
          <w:rFonts w:ascii="TimesLTStd-Roman" w:eastAsia="等线" w:hAnsi="TimesLTStd-Roman" w:cs="TimesLTStd-Roman"/>
          <w:i/>
          <w:spacing w:val="-2"/>
          <w:vertAlign w:val="subscript"/>
          <w:lang w:val="en" w:eastAsia="zh-CN"/>
        </w:rPr>
        <w:t xml:space="preserve">ce </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24"/>
      </w:r>
      <w:r w:rsidRPr="00D2140A">
        <w:rPr>
          <w:rFonts w:ascii="TimesLTStd-Roman" w:eastAsia="等线" w:hAnsi="TimesLTStd-Roman" w:cs="TimesLTStd-Roman"/>
          <w:i/>
          <w:spacing w:val="-2"/>
          <w:vertAlign w:val="subscript"/>
          <w:lang w:val="en"/>
        </w:rPr>
        <w:t xml:space="preserve"> </w:t>
      </w:r>
      <w:r w:rsidRPr="00D2140A">
        <w:rPr>
          <w:rFonts w:ascii="TimesLTStd-Roman" w:eastAsia="等线" w:hAnsi="TimesLTStd-Roman" w:cs="TimesLTStd-Roman"/>
          <w:i/>
          <w:spacing w:val="-2"/>
          <w:vertAlign w:val="subscript"/>
          <w:lang w:val="en" w:eastAsia="zh-CN"/>
        </w:rPr>
        <w:t>b</w:t>
      </w:r>
      <w:r w:rsidRPr="00D2140A">
        <w:rPr>
          <w:rFonts w:eastAsia="宋体" w:cs="TimesLTStd-Roman"/>
          <w:i/>
          <w:spacing w:val="-2"/>
          <w:position w:val="-6"/>
          <w:sz w:val="24"/>
          <w:szCs w:val="24"/>
          <w:vertAlign w:val="subscript"/>
          <w:lang w:val="en"/>
        </w:rPr>
        <w:object w:dxaOrig="90" w:dyaOrig="105">
          <v:shape id="_x0000_i1041" type="#_x0000_t75" style="width:5.15pt;height:6.1pt" o:ole="">
            <v:imagedata r:id="rId57" o:title=""/>
          </v:shape>
          <o:OLEObject Type="Embed" ProgID="Equation.DSMT4" ShapeID="_x0000_i1041" DrawAspect="Content" ObjectID="_1646392465" r:id="rId59"/>
        </w:objec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i/>
          <w:spacing w:val="-2"/>
          <w:vertAlign w:val="subscript"/>
          <w:lang w:val="en"/>
        </w:rPr>
        <w:t>Ψ</w:t>
      </w:r>
      <w:r w:rsidRPr="00D2140A">
        <w:rPr>
          <w:rFonts w:ascii="TimesLTStd-Roman" w:eastAsia="等线" w:hAnsi="TimesLTStd-Roman" w:cs="TimesLTStd-Roman"/>
          <w:i/>
          <w:spacing w:val="-2"/>
          <w:vertAlign w:val="subscript"/>
          <w:lang w:val="en" w:eastAsia="zh-CN"/>
        </w:rPr>
        <w:t xml:space="preserve"> </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i/>
          <w:spacing w:val="-2"/>
          <w:lang w:val="en" w:eastAsia="zh-CN"/>
        </w:rPr>
        <w:t xml:space="preserve"> A</w:t>
      </w:r>
      <w:r w:rsidRPr="00D2140A">
        <w:rPr>
          <w:rFonts w:ascii="TimesLTStd-Roman" w:eastAsia="等线" w:hAnsi="TimesLTStd-Roman" w:cs="TimesLTStd-Roman"/>
          <w:i/>
          <w:spacing w:val="-2"/>
          <w:vertAlign w:val="subscript"/>
          <w:lang w:val="en" w:eastAsia="zh-CN"/>
        </w:rPr>
        <w:t>dir_set</w:t>
      </w:r>
      <w:r w:rsidRPr="00D2140A">
        <w:rPr>
          <w:rFonts w:ascii="TimesLTStd-Roman" w:eastAsia="等线" w:hAnsi="TimesLTStd-Roman" w:cs="TimesLTStd-Roman"/>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rPr>
        <w:sym w:font="Symbol" w:char="F0CF"/>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lang w:eastAsia="zh-CN"/>
        </w:rPr>
        <w:t xml:space="preserve"> </w:t>
      </w:r>
      <w:r w:rsidRPr="00D2140A">
        <w:rPr>
          <w:rFonts w:ascii="TimesLTStd-Roman" w:eastAsia="等线" w:hAnsi="TimesLTStd-Roman" w:cs="TimesLTStd-Roman"/>
          <w:i/>
          <w:spacing w:val="-2"/>
          <w:lang w:val="en" w:eastAsia="zh-CN"/>
        </w:rPr>
        <w:t>b</w:t>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rPr>
        <w:sym w:font="Symbol" w:char="F0CF"/>
      </w:r>
      <w:r w:rsidRPr="00D2140A">
        <w:rPr>
          <w:rFonts w:ascii="TimesLTStd-Roman" w:eastAsia="等线" w:hAnsi="TimesLTStd-Roman" w:cs="TimesLTStd-Roman"/>
          <w:spacing w:val="-2"/>
          <w:lang w:eastAsia="zh-CN"/>
        </w:rPr>
        <w:t xml:space="preserve"> </w:t>
      </w:r>
      <w:r w:rsidRPr="00D2140A">
        <w:rPr>
          <w:rFonts w:ascii="TimesLTStd-Roman" w:eastAsia="等线" w:hAnsi="TimesLTStd-Roman"/>
          <w:i/>
          <w:spacing w:val="-2"/>
          <w:lang w:val="en" w:eastAsia="zh-CN"/>
        </w:rPr>
        <w:t>A</w:t>
      </w:r>
      <w:r w:rsidRPr="00D2140A">
        <w:rPr>
          <w:rFonts w:ascii="TimesLTStd-Roman" w:eastAsia="等线" w:hAnsi="TimesLTStd-Roman"/>
          <w:i/>
          <w:spacing w:val="-2"/>
          <w:vertAlign w:val="subscript"/>
          <w:lang w:val="en" w:eastAsia="zh-CN"/>
        </w:rPr>
        <w:t>cs</w:t>
      </w:r>
      <w:r w:rsidRPr="00D2140A">
        <w:rPr>
          <w:rFonts w:ascii="TimesLTStd-Roman" w:eastAsia="等线" w:hAnsi="TimesLTStd-Roman"/>
          <w:spacing w:val="-2"/>
          <w:lang w:val="en" w:eastAsia="zh-C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华文楷体" w:hAnsi="TimesLTStd-Roman" w:cs="TimesLTStd-Roman"/>
          <w:spacing w:val="-2"/>
        </w:rPr>
      </w:pPr>
      <w:r w:rsidRPr="00D2140A">
        <w:rPr>
          <w:rFonts w:ascii="TimesLTStd-Roman" w:eastAsia="华文楷体" w:hAnsi="TimesLTStd-Roman" w:cs="TimesLTStd-Roman"/>
          <w:spacing w:val="-2"/>
          <w:lang w:val="en"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i/>
          <w:spacing w:val="-2"/>
          <w:lang w:val="en" w:eastAsia="zh-CN"/>
        </w:rPr>
        <w:t xml:space="preserve"> S</w:t>
      </w:r>
      <w:r w:rsidRPr="00D2140A">
        <w:rPr>
          <w:rFonts w:ascii="TimesLTStd-Roman" w:eastAsia="等线" w:hAnsi="TimesLTStd-Roman" w:cs="TimesLTStd-Roman"/>
          <w:i/>
          <w:spacing w:val="-2"/>
          <w:vertAlign w:val="subscript"/>
          <w:lang w:val="en" w:eastAsia="zh-CN"/>
        </w:rPr>
        <w:t>CA</w:t>
      </w:r>
      <w:r w:rsidRPr="00D2140A">
        <w:rPr>
          <w:rFonts w:ascii="Cambria Math" w:eastAsia="等线" w:hAnsi="Cambria Math" w:cs="Cambria Math"/>
          <w:spacing w:val="-2"/>
          <w:vertAlign w:val="superscript"/>
          <w:lang w:val="en" w:eastAsia="zh-CN"/>
        </w:rPr>
        <w:t>∗</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 1</w:t>
      </w:r>
      <w:r w:rsidRPr="00D2140A">
        <w:rPr>
          <w:rFonts w:ascii="TimesLTStd-Roman" w:eastAsia="等线" w:hAnsi="TimesLTStd-Roman" w:cs="TimesLTStd-Roman"/>
          <w:spacing w:val="-2"/>
        </w:rPr>
        <w:sym w:font="Symbol" w:char="F0C8"/>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rPr>
        <w:sym w:font="Symbol" w:char="F03E"/>
      </w:r>
      <w:r w:rsidRPr="00D2140A">
        <w:rPr>
          <w:rFonts w:ascii="TimesLTStd-Roman" w:eastAsia="等线" w:hAnsi="TimesLTStd-Roman" w:cs="TimesLTStd-Roman"/>
          <w:i/>
          <w:spacing w:val="-2"/>
          <w:vertAlign w:val="subscript"/>
          <w:lang w:val="en" w:eastAsia="zh-CN"/>
        </w:rPr>
        <w:t>L</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+1]</w:t>
      </w:r>
      <w:r w:rsidRPr="00D2140A">
        <w:rPr>
          <w:rFonts w:ascii="TimesLTStd-Roman" w:eastAsia="华文楷体" w:hAnsi="TimesLTStd-Roman" w:cs="TimesLTStd-Roman"/>
          <w:spacing w:val="-2"/>
          <w:lang w:eastAsia="zh-C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{1, 2, …, </w:t>
      </w:r>
      <w:r w:rsidRPr="00D2140A">
        <w:rPr>
          <w:rFonts w:ascii="TimesLTStd-Roman" w:eastAsia="等线" w:hAnsi="TimesLTStd-Roman" w:cs="TimesLTStd-Roman"/>
          <w:i/>
          <w:spacing w:val="-2"/>
          <w:lang w:eastAsia="zh-CN"/>
        </w:rPr>
        <w:t>n</w:t>
      </w:r>
      <w:r w:rsidRPr="00D2140A">
        <w:rPr>
          <w:rFonts w:ascii="TimesLTStd-Roman" w:eastAsia="等线" w:hAnsi="TimesLTStd-Roman" w:cs="TimesLTStd-Roman"/>
          <w:spacing w:val="-2"/>
          <w:lang w:eastAsia="zh-CN"/>
        </w:rPr>
        <w:t>-1}</w:t>
      </w:r>
      <w:r w:rsidRPr="00D2140A">
        <w:rPr>
          <w:rFonts w:ascii="TimesLTStd-Roman" w:eastAsia="等线" w:hAnsi="TimesLTStd-Roman" w:cs="TimesLTStd-Roman"/>
          <w:spacing w:val="-2"/>
          <w:lang w:val="en" w:eastAsia="zh-C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宋体" w:hAnsi="TimesLTStd-Roman" w:cs="TimesLTStd-Roman"/>
          <w:spacing w:val="-2"/>
          <w:lang w:val="en"/>
        </w:rPr>
      </w:pP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X</w:t>
      </w:r>
      <w:r w:rsidRPr="00D2140A">
        <w:rPr>
          <w:rFonts w:ascii="TimesLTStd-Roman" w:eastAsia="等线" w:hAnsi="TimesLTStd-Roman" w:cs="TimesLTStd-Roman"/>
          <w:i/>
          <w:spacing w:val="-2"/>
          <w:vertAlign w:val="subscript"/>
          <w:lang w:val="en"/>
        </w:rPr>
        <w:t xml:space="preserve"> L</w:t>
      </w:r>
      <w:r w:rsidRPr="00D2140A">
        <w:rPr>
          <w:rFonts w:ascii="TimesLTStd-Roman" w:eastAsia="等线" w:hAnsi="TimesLTStd-Roman" w:cs="TimesLTStd-Roman"/>
          <w:spacing w:val="-2"/>
          <w:lang w:val="en"/>
        </w:rPr>
        <w:t xml:space="preserve"> =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lang w:val="en"/>
        </w:rPr>
        <w:t>) |</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sym w:font="Symbol" w:char="F0CD"/>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T</w:t>
      </w:r>
      <w:r w:rsidRPr="00D2140A">
        <w:rPr>
          <w:rFonts w:ascii="TimesLTStd-Roman" w:eastAsia="等线" w:hAnsi="TimesLTStd-Roman" w:cs="TimesLTStd-Roman"/>
          <w:i/>
          <w:spacing w:val="-2"/>
          <w:vertAlign w:val="subscript"/>
          <w:lang w:val="en"/>
        </w:rPr>
        <w:t>L</w:t>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sym w:font="Symbol" w:char="F0D9"/>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rPr>
        <w:t xml:space="preserve"> </w:t>
      </w:r>
      <w:r w:rsidRPr="00D2140A">
        <w:rPr>
          <w:rFonts w:ascii="TimesLTStd-Roman" w:eastAsia="黑体" w:hAnsi="TimesLTStd-Roman" w:cs="TimesLTStd-Roman"/>
          <w:spacing w:val="-2"/>
        </w:rPr>
        <w:sym w:font="Symbol" w:char="F0B9"/>
      </w:r>
      <w:r w:rsidRPr="00D2140A">
        <w:rPr>
          <w:rFonts w:ascii="TimesLTStd-Roman" w:eastAsia="黑体" w:hAnsi="TimesLTStd-Roman" w:cs="TimesLTStd-Roman"/>
          <w:spacing w:val="-2"/>
        </w:rPr>
        <w:t xml:space="preserve"> </w:t>
      </w:r>
      <w:r w:rsidRPr="00D2140A">
        <w:rPr>
          <w:rFonts w:ascii="TimesLTStd-Roman" w:eastAsia="黑体" w:hAnsi="TimesLTStd-Roman" w:cs="TimesLTStd-Roman"/>
          <w:spacing w:val="-2"/>
        </w:rPr>
        <w:sym w:font="Symbol" w:char="F0C6"/>
      </w:r>
      <w:r w:rsidRPr="00D2140A">
        <w:rPr>
          <w:rFonts w:ascii="TimesLTStd-Roman" w:eastAsia="黑体" w:hAnsi="TimesLTStd-Roman" w:cs="TimesLTStd-Roman"/>
          <w:spacing w:val="-2"/>
        </w:rPr>
        <w:t xml:space="preserve"> </w:t>
      </w:r>
      <w:r w:rsidRPr="00D2140A">
        <w:rPr>
          <w:rFonts w:ascii="TimesLTStd-Roman" w:eastAsia="华文楷体" w:hAnsi="TimesLTStd-Roman" w:cs="TimesLTStd-Roman"/>
          <w:spacing w:val="-2"/>
        </w:rPr>
        <w:sym w:font="Symbol" w:char="F0D9"/>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sym w:font="Symbol" w:char="F0CD"/>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T</w:t>
      </w:r>
      <w:r w:rsidRPr="00D2140A">
        <w:rPr>
          <w:rFonts w:ascii="TimesLTStd-Roman" w:eastAsia="等线" w:hAnsi="TimesLTStd-Roman" w:cs="TimesLTStd-Roman"/>
          <w:i/>
          <w:spacing w:val="-2"/>
          <w:vertAlign w:val="subscript"/>
          <w:lang w:val="en"/>
        </w:rPr>
        <w:t>L</w:t>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sym w:font="Symbol" w:char="F0D9"/>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lang w:val="en"/>
        </w:rPr>
        <w:t xml:space="preserve"> </w:t>
      </w:r>
      <w:r w:rsidRPr="00D2140A">
        <w:rPr>
          <w:rFonts w:ascii="TimesLTStd-Roman" w:eastAsia="黑体" w:hAnsi="TimesLTStd-Roman" w:cs="TimesLTStd-Roman"/>
          <w:spacing w:val="-2"/>
        </w:rPr>
        <w:sym w:font="Symbol" w:char="F0B9"/>
      </w:r>
      <w:r w:rsidRPr="00D2140A">
        <w:rPr>
          <w:rFonts w:ascii="TimesLTStd-Roman" w:eastAsia="黑体" w:hAnsi="TimesLTStd-Roman" w:cs="TimesLTStd-Roman"/>
          <w:spacing w:val="-2"/>
        </w:rPr>
        <w:t xml:space="preserve"> </w:t>
      </w:r>
      <w:r w:rsidRPr="00D2140A">
        <w:rPr>
          <w:rFonts w:ascii="TimesLTStd-Roman" w:eastAsia="黑体" w:hAnsi="TimesLTStd-Roman" w:cs="TimesLTStd-Roman"/>
          <w:spacing w:val="-2"/>
        </w:rPr>
        <w:sym w:font="Symbol" w:char="F0C6"/>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sym w:font="Symbol" w:char="F0D9"/>
      </w:r>
      <w:r w:rsidR="000F0067">
        <w:rPr>
          <w:rFonts w:ascii="TimesLTStd-Roman" w:eastAsia="华文楷体" w:hAnsi="TimesLTStd-Roman" w:cs="TimesLTStd-Roman" w:hint="eastAsia"/>
          <w:spacing w:val="-2"/>
          <w:lang w:eastAsia="zh-CN"/>
        </w:rPr>
        <w:t xml:space="preserve"> </w:t>
      </w:r>
      <w:r w:rsidRPr="00D2140A">
        <w:rPr>
          <w:rFonts w:ascii="TimesLTStd-Roman" w:eastAsia="等线" w:hAnsi="TimesLTStd-Roman" w:cs="TimesLTStd-Roman"/>
          <w:spacing w:val="-2"/>
          <w:lang w:val="en"/>
        </w:rPr>
        <w:sym w:font="Symbol" w:char="F022"/>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vertAlign w:val="subscript"/>
          <w:lang w:val="en"/>
        </w:rPr>
        <w:t>a</w: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i/>
          <w:spacing w:val="-2"/>
          <w:vertAlign w:val="subscript"/>
          <w:lang w:val="en"/>
        </w:rPr>
        <w:t>A</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lang w:val="en"/>
        </w:rPr>
        <w:sym w:font="Symbol" w:char="F022"/>
      </w:r>
      <w:r w:rsidRPr="00D2140A">
        <w:rPr>
          <w:rFonts w:ascii="TimesLTStd-Roman" w:eastAsia="等线" w:hAnsi="TimesLTStd-Roman" w:cs="TimesLTStd-Roman"/>
          <w:i/>
          <w:spacing w:val="-2"/>
          <w:vertAlign w:val="subscript"/>
          <w:lang w:val="en"/>
        </w:rPr>
        <w:t>b</w: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i/>
          <w:spacing w:val="-2"/>
          <w:vertAlign w:val="subscript"/>
          <w:lang w:val="en"/>
        </w:rPr>
        <w:t>B</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vertAlign w:val="subscript"/>
          <w:lang w:val="en"/>
        </w:rPr>
        <w:t>L</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sym w:font="Symbol" w:char="F0D9"/>
      </w:r>
      <w:r w:rsidRPr="00D2140A">
        <w:rPr>
          <w:rFonts w:ascii="TimesLTStd-Roman" w:eastAsia="等线" w:hAnsi="TimesLTStd-Roman" w:cs="TimesLTStd-Roman"/>
          <w:spacing w:val="-2"/>
          <w:lang w:val="en"/>
        </w:rPr>
        <w:sym w:font="Symbol" w:char="F022"/>
      </w:r>
      <w:r w:rsidRPr="00D2140A">
        <w:rPr>
          <w:rFonts w:ascii="TimesLTStd-Roman" w:eastAsia="等线" w:hAnsi="TimesLTStd-Roman" w:cs="TimesLTStd-Roman"/>
          <w:i/>
          <w:spacing w:val="-2"/>
          <w:vertAlign w:val="subscript"/>
          <w:lang w:val="en"/>
        </w:rPr>
        <w:t>a</w:t>
      </w:r>
      <w:r w:rsidRPr="00D2140A">
        <w:rPr>
          <w:rFonts w:ascii="TimesLTStd-Roman" w:eastAsia="宋体" w:hAnsi="TimesLTStd-Roman" w:cs="TimesLTStd-Roman"/>
          <w:i/>
          <w:spacing w:val="-2"/>
          <w:position w:val="-4"/>
          <w:vertAlign w:val="subscript"/>
          <w:lang w:val="en"/>
        </w:rPr>
        <w:object w:dxaOrig="90" w:dyaOrig="90">
          <v:shape id="_x0000_i1042" type="#_x0000_t75" style="width:5.15pt;height:5.15pt;mso-position-horizontal-relative:page;mso-position-vertical-relative:page" o:ole="">
            <v:imagedata r:id="rId19" o:title=""/>
          </v:shape>
          <o:OLEObject Type="Embed" ProgID="Equation.DSMT4" ShapeID="_x0000_i1042" DrawAspect="Content" ObjectID="_1646392466" r:id="rId60"/>
        </w:object>
      </w:r>
      <w:r w:rsidRPr="00D2140A">
        <w:rPr>
          <w:rFonts w:ascii="TimesLTStd-Roman" w:eastAsia="等线" w:hAnsi="TimesLTStd-Roman" w:cs="TimesLTStd-Roman"/>
          <w:i/>
          <w:spacing w:val="-2"/>
          <w:sz w:val="10"/>
          <w:szCs w:val="10"/>
          <w:vertAlign w:val="subscript"/>
          <w:lang w:val="en"/>
        </w:rPr>
        <w:t>,</w:t>
      </w:r>
      <w:r w:rsidRPr="00D2140A">
        <w:rPr>
          <w:rFonts w:ascii="TimesLTStd-Roman" w:eastAsia="等线" w:hAnsi="TimesLTStd-Roman" w:cs="TimesLTStd-Roman"/>
          <w:spacing w:val="-2"/>
          <w:vertAlign w:val="subscript"/>
          <w:lang w:val="en"/>
        </w:rPr>
        <w:t xml:space="preserve"> </w:t>
      </w:r>
      <w:r w:rsidRPr="00D2140A">
        <w:rPr>
          <w:rFonts w:ascii="TimesLTStd-Roman" w:eastAsia="等线" w:hAnsi="TimesLTStd-Roman" w:cs="TimesLTStd-Roman"/>
          <w:i/>
          <w:spacing w:val="-2"/>
          <w:vertAlign w:val="subscript"/>
          <w:lang w:val="en"/>
        </w:rPr>
        <w:t>a</w:t>
      </w:r>
      <w:r w:rsidRPr="00D2140A">
        <w:rPr>
          <w:rFonts w:ascii="TimesLTStd-Roman" w:eastAsia="宋体" w:hAnsi="TimesLTStd-Roman" w:cs="TimesLTStd-Roman"/>
          <w:i/>
          <w:spacing w:val="-2"/>
          <w:position w:val="-4"/>
          <w:vertAlign w:val="subscript"/>
          <w:lang w:val="en"/>
        </w:rPr>
        <w:object w:dxaOrig="120" w:dyaOrig="90">
          <v:shape id="_x0000_i1043" type="#_x0000_t75" style="width:6.1pt;height:5.15pt;mso-position-horizontal-relative:page;mso-position-vertical-relative:page" o:ole="">
            <v:imagedata r:id="rId21" o:title=""/>
          </v:shape>
          <o:OLEObject Type="Embed" ProgID="Equation.DSMT4" ShapeID="_x0000_i1043" DrawAspect="Content" ObjectID="_1646392467" r:id="rId61"/>
        </w:objec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i/>
          <w:spacing w:val="-2"/>
          <w:vertAlign w:val="subscript"/>
          <w:lang w:val="en"/>
        </w:rPr>
        <w:t xml:space="preserve">A </w:t>
      </w:r>
      <w:r w:rsidRPr="00D2140A">
        <w:rPr>
          <w:rFonts w:ascii="TimesLTStd-Roman" w:eastAsia="等线" w:hAnsi="TimesLTStd-Roman" w:cs="TimesLTStd-Roman"/>
          <w:i/>
          <w:spacing w:val="-2"/>
          <w:lang w:val="en"/>
        </w:rPr>
        <w:t xml:space="preserve">a </w:t>
      </w:r>
      <w:r w:rsidRPr="00D2140A">
        <w:rPr>
          <w:rFonts w:ascii="TimesLTStd-Roman" w:eastAsia="等线" w:hAnsi="TimesLTStd-Roman" w:cs="TimesLTStd-Roman"/>
          <w:spacing w:val="-2"/>
          <w:vertAlign w:val="subscript"/>
          <w:lang w:val="en"/>
        </w:rPr>
        <w:t>1</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vertAlign w:val="subscript"/>
          <w:lang w:val="en"/>
        </w:rPr>
        <w:t>L</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 xml:space="preserve">a </w:t>
      </w:r>
      <w:r w:rsidRPr="00D2140A">
        <w:rPr>
          <w:rFonts w:ascii="TimesLTStd-Roman" w:eastAsia="等线" w:hAnsi="TimesLTStd-Roman" w:cs="TimesLTStd-Roman"/>
          <w:spacing w:val="-2"/>
          <w:vertAlign w:val="subscript"/>
          <w:lang w:val="en"/>
        </w:rPr>
        <w:t>2</w:t>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sym w:font="Symbol" w:char="F0D9"/>
      </w:r>
      <w:r w:rsidRPr="00D2140A">
        <w:rPr>
          <w:rFonts w:ascii="TimesLTStd-Roman" w:eastAsia="等线" w:hAnsi="TimesLTStd-Roman" w:cs="TimesLTStd-Roman"/>
          <w:spacing w:val="-2"/>
          <w:lang w:val="en"/>
        </w:rPr>
        <w:sym w:font="Symbol" w:char="F022"/>
      </w:r>
      <w:r w:rsidRPr="00D2140A">
        <w:rPr>
          <w:rFonts w:ascii="TimesLTStd-Roman" w:eastAsia="等线" w:hAnsi="TimesLTStd-Roman" w:cs="TimesLTStd-Roman"/>
          <w:spacing w:val="-2"/>
          <w:vertAlign w:val="subscript"/>
          <w:lang w:val="en"/>
        </w:rPr>
        <w:t xml:space="preserve"> </w:t>
      </w:r>
      <w:r w:rsidRPr="00D2140A">
        <w:rPr>
          <w:rFonts w:ascii="TimesLTStd-Roman" w:eastAsia="等线" w:hAnsi="TimesLTStd-Roman" w:cs="TimesLTStd-Roman"/>
          <w:i/>
          <w:spacing w:val="-2"/>
          <w:vertAlign w:val="subscript"/>
          <w:lang w:val="en"/>
        </w:rPr>
        <w:t>b</w:t>
      </w:r>
      <w:r w:rsidRPr="00D2140A">
        <w:rPr>
          <w:rFonts w:ascii="TimesLTStd-Roman" w:eastAsia="宋体" w:hAnsi="TimesLTStd-Roman" w:cs="TimesLTStd-Roman"/>
          <w:i/>
          <w:spacing w:val="-2"/>
          <w:position w:val="-4"/>
          <w:vertAlign w:val="subscript"/>
          <w:lang w:val="en"/>
        </w:rPr>
        <w:object w:dxaOrig="90" w:dyaOrig="90">
          <v:shape id="_x0000_i1044" type="#_x0000_t75" style="width:5.15pt;height:5.15pt;mso-position-horizontal-relative:page;mso-position-vertical-relative:page" o:ole="">
            <v:imagedata r:id="rId19" o:title=""/>
          </v:shape>
          <o:OLEObject Type="Embed" ProgID="Equation.DSMT4" ShapeID="_x0000_i1044" DrawAspect="Content" ObjectID="_1646392468" r:id="rId62"/>
        </w:object>
      </w:r>
      <w:r w:rsidRPr="00D2140A">
        <w:rPr>
          <w:rFonts w:ascii="TimesLTStd-Roman" w:eastAsia="等线" w:hAnsi="TimesLTStd-Roman" w:cs="TimesLTStd-Roman"/>
          <w:i/>
          <w:spacing w:val="-2"/>
          <w:sz w:val="10"/>
          <w:szCs w:val="10"/>
          <w:vertAlign w:val="subscript"/>
          <w:lang w:val="en"/>
        </w:rPr>
        <w:t>,</w:t>
      </w:r>
      <w:r w:rsidRPr="00D2140A">
        <w:rPr>
          <w:rFonts w:ascii="TimesLTStd-Roman" w:eastAsia="等线" w:hAnsi="TimesLTStd-Roman" w:cs="TimesLTStd-Roman"/>
          <w:spacing w:val="-2"/>
          <w:vertAlign w:val="subscript"/>
          <w:lang w:val="en"/>
        </w:rPr>
        <w:t xml:space="preserve"> </w:t>
      </w:r>
      <w:r w:rsidRPr="00D2140A">
        <w:rPr>
          <w:rFonts w:ascii="TimesLTStd-Roman" w:eastAsia="等线" w:hAnsi="TimesLTStd-Roman" w:cs="TimesLTStd-Roman"/>
          <w:i/>
          <w:spacing w:val="-2"/>
          <w:vertAlign w:val="subscript"/>
          <w:lang w:val="en"/>
        </w:rPr>
        <w:t>b</w:t>
      </w:r>
      <w:r w:rsidRPr="00D2140A">
        <w:rPr>
          <w:rFonts w:ascii="TimesLTStd-Roman" w:eastAsia="宋体" w:hAnsi="TimesLTStd-Roman" w:cs="TimesLTStd-Roman"/>
          <w:i/>
          <w:spacing w:val="-2"/>
          <w:position w:val="-4"/>
          <w:vertAlign w:val="subscript"/>
          <w:lang w:val="en"/>
        </w:rPr>
        <w:object w:dxaOrig="120" w:dyaOrig="90">
          <v:shape id="_x0000_i1045" type="#_x0000_t75" style="width:6.1pt;height:5.15pt;mso-position-horizontal-relative:page;mso-position-vertical-relative:page" o:ole="">
            <v:imagedata r:id="rId21" o:title=""/>
          </v:shape>
          <o:OLEObject Type="Embed" ProgID="Equation.DSMT4" ShapeID="_x0000_i1045" DrawAspect="Content" ObjectID="_1646392469" r:id="rId63"/>
        </w:objec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spacing w:val="-2"/>
          <w:vertAlign w:val="subscript"/>
        </w:rPr>
        <w:t xml:space="preserve"> </w:t>
      </w:r>
      <w:r w:rsidRPr="00D2140A">
        <w:rPr>
          <w:rFonts w:ascii="TimesLTStd-Roman" w:eastAsia="等线" w:hAnsi="TimesLTStd-Roman" w:cs="TimesLTStd-Roman"/>
          <w:i/>
          <w:spacing w:val="-2"/>
          <w:vertAlign w:val="subscript"/>
          <w:lang w:val="en"/>
        </w:rPr>
        <w:t>B</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vertAlign w:val="subscript"/>
          <w:lang w:val="en"/>
        </w:rPr>
        <w:t xml:space="preserve"> 1</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vertAlign w:val="subscript"/>
          <w:lang w:val="en"/>
        </w:rPr>
        <w:t>L</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vertAlign w:val="subscript"/>
          <w:lang w:val="en"/>
        </w:rPr>
        <w:t xml:space="preserve"> 2</w:t>
      </w:r>
      <w:r w:rsidRPr="00D2140A">
        <w:rPr>
          <w:rFonts w:ascii="TimesLTStd-Roman" w:eastAsia="等线" w:hAnsi="TimesLTStd-Roman" w:cs="TimesLTStd-Roman"/>
          <w:spacing w:val="-2"/>
          <w:lang w:val="en"/>
        </w:rPr>
        <w:t xml:space="preserve">}; </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rPr>
      </w:pP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rPr>
        <w:t>Y</w:t>
      </w:r>
      <w:r w:rsidRPr="00D2140A">
        <w:rPr>
          <w:rFonts w:ascii="TimesLTStd-Roman" w:eastAsia="等线" w:hAnsi="TimesLTStd-Roman" w:cs="TimesLTStd-Roman"/>
          <w:i/>
          <w:spacing w:val="-2"/>
          <w:vertAlign w:val="subscript"/>
          <w:lang w:val="en"/>
        </w:rPr>
        <w:t>L</w:t>
      </w:r>
      <w:r w:rsidRPr="00D2140A">
        <w:rPr>
          <w:rFonts w:ascii="TimesLTStd-Roman" w:eastAsia="等线" w:hAnsi="TimesLTStd-Roman" w:cs="TimesLTStd-Roman"/>
          <w:spacing w:val="-2"/>
          <w:lang w:val="en"/>
        </w:rPr>
        <w:t xml:space="preserve"> =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lang w:val="en"/>
        </w:rPr>
        <w:t>)}</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X</w:t>
      </w:r>
      <w:r w:rsidRPr="00D2140A">
        <w:rPr>
          <w:rFonts w:ascii="TimesLTStd-Roman" w:eastAsia="等线" w:hAnsi="TimesLTStd-Roman" w:cs="TimesLTStd-Roman"/>
          <w:spacing w:val="-2"/>
          <w:vertAlign w:val="subscript"/>
          <w:lang w:val="en"/>
        </w:rPr>
        <w:t xml:space="preserve"> </w:t>
      </w:r>
      <w:r w:rsidRPr="00D2140A">
        <w:rPr>
          <w:rFonts w:ascii="TimesLTStd-Roman" w:eastAsia="等线" w:hAnsi="TimesLTStd-Roman" w:cs="TimesLTStd-Roman"/>
          <w:i/>
          <w:spacing w:val="-2"/>
          <w:vertAlign w:val="subscript"/>
          <w:lang w:val="en"/>
        </w:rPr>
        <w:t>L</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lang w:val="en"/>
        </w:rPr>
        <w:sym w:font="Symbol" w:char="F022"/>
      </w:r>
      <w:r w:rsidRPr="00D2140A">
        <w:rPr>
          <w:rFonts w:ascii="TimesLTStd-Roman" w:eastAsia="等线" w:hAnsi="TimesLTStd-Roman" w:cs="TimesLTStd-Roman"/>
          <w:spacing w:val="-2"/>
          <w:vertAlign w:val="subscript"/>
          <w:lang w:val="en"/>
        </w:rPr>
        <w:t>(</w:t>
      </w:r>
      <w:r w:rsidRPr="00D2140A">
        <w:rPr>
          <w:rFonts w:ascii="TimesLTStd-Roman" w:eastAsia="等线" w:hAnsi="TimesLTStd-Roman" w:cs="TimesLTStd-Roman"/>
          <w:i/>
          <w:spacing w:val="-2"/>
          <w:vertAlign w:val="subscript"/>
          <w:lang w:val="en"/>
        </w:rPr>
        <w:t>A</w:t>
      </w:r>
      <w:r w:rsidRPr="00D2140A">
        <w:rPr>
          <w:rFonts w:ascii="TimesLTStd-Roman" w:eastAsia="等线" w:hAnsi="TimesLTStd-Roman" w:cs="TimesLTStd-Roman"/>
          <w:i/>
          <w:spacing w:val="-2"/>
          <w:vertAlign w:val="subscript"/>
          <w:lang w:val="en"/>
        </w:rPr>
        <w:sym w:font="Symbol" w:char="F0A2"/>
      </w:r>
      <w:r w:rsidRPr="00D2140A">
        <w:rPr>
          <w:rFonts w:ascii="TimesLTStd-Roman" w:eastAsia="等线" w:hAnsi="TimesLTStd-Roman" w:cs="TimesLTStd-Roman"/>
          <w:spacing w:val="-2"/>
          <w:vertAlign w:val="subscript"/>
          <w:lang w:val="en"/>
        </w:rPr>
        <w:t xml:space="preserve"> ,</w:t>
      </w:r>
      <w:r w:rsidRPr="00D2140A">
        <w:rPr>
          <w:rFonts w:ascii="TimesLTStd-Roman" w:eastAsia="等线" w:hAnsi="TimesLTStd-Roman" w:cs="TimesLTStd-Roman"/>
          <w:spacing w:val="-2"/>
          <w:vertAlign w:val="subscript"/>
          <w:lang w:val="en" w:eastAsia="zh-CN"/>
        </w:rPr>
        <w:t xml:space="preserve"> </w:t>
      </w:r>
      <w:r w:rsidRPr="00D2140A">
        <w:rPr>
          <w:rFonts w:ascii="TimesLTStd-Roman" w:eastAsia="等线" w:hAnsi="TimesLTStd-Roman" w:cs="TimesLTStd-Roman"/>
          <w:i/>
          <w:spacing w:val="-2"/>
          <w:vertAlign w:val="subscript"/>
          <w:lang w:val="en"/>
        </w:rPr>
        <w:t>B</w:t>
      </w:r>
      <w:r w:rsidRPr="00D2140A">
        <w:rPr>
          <w:rFonts w:ascii="TimesLTStd-Roman" w:eastAsia="等线" w:hAnsi="TimesLTStd-Roman" w:cs="TimesLTStd-Roman"/>
          <w:i/>
          <w:spacing w:val="-2"/>
          <w:vertAlign w:val="subscript"/>
          <w:lang w:val="en"/>
        </w:rPr>
        <w:sym w:font="Symbol" w:char="F0A2"/>
      </w:r>
      <w:r w:rsidRPr="00D2140A">
        <w:rPr>
          <w:rFonts w:ascii="TimesLTStd-Roman" w:eastAsia="等线" w:hAnsi="TimesLTStd-Roman" w:cs="TimesLTStd-Roman"/>
          <w:spacing w:val="-2"/>
          <w:vertAlign w:val="subscript"/>
          <w:lang w:val="en"/>
        </w:rPr>
        <w:t xml:space="preserve"> )</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vertAlign w:val="subscript"/>
        </w:rPr>
        <w:sym w:font="Symbol" w:char="F0CE"/>
      </w:r>
      <w:r w:rsidRPr="00D2140A">
        <w:rPr>
          <w:rFonts w:ascii="TimesLTStd-Roman" w:eastAsia="等线" w:hAnsi="TimesLTStd-Roman" w:cs="TimesLTStd-Roman"/>
          <w:i/>
          <w:spacing w:val="-2"/>
          <w:vertAlign w:val="subscript"/>
          <w:lang w:val="en"/>
        </w:rPr>
        <w:t xml:space="preserve"> X</w:t>
      </w:r>
      <w:r w:rsidRPr="00D2140A">
        <w:rPr>
          <w:rFonts w:ascii="TimesLTStd-Roman" w:eastAsia="宋体" w:hAnsi="TimesLTStd-Roman" w:cs="TimesLTStd-Roman"/>
          <w:spacing w:val="-2"/>
          <w:position w:val="-4"/>
          <w:vertAlign w:val="subscript"/>
          <w:lang w:val="en"/>
        </w:rPr>
        <w:object w:dxaOrig="120" w:dyaOrig="90">
          <v:shape id="_x0000_i1046" type="#_x0000_t75" style="width:6.1pt;height:5.15pt;mso-position-horizontal-relative:page;mso-position-vertical-relative:page" o:ole="">
            <v:imagedata r:id="rId25" o:title=""/>
          </v:shape>
          <o:OLEObject Type="Embed" ProgID="Equation.DSMT4" ShapeID="_x0000_i1046" DrawAspect="Content" ObjectID="_1646392470" r:id="rId64"/>
        </w:objec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lang w:val="en"/>
        </w:rPr>
        <w:sym w:font="Symbol" w:char="F0CD"/>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rPr>
        <w:sym w:font="Symbol" w:char="F0A2"/>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spacing w:val="-2"/>
          <w:lang w:val="en"/>
        </w:rPr>
        <w:sym w:font="Symbol" w:char="F0CD"/>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lang w:val="en"/>
        </w:rPr>
        <w:sym w:font="Symbol" w:char="F0A2"/>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color w:val="000000"/>
          <w:spacing w:val="-2"/>
          <w:lang w:val="en" w:eastAsia="zh-CN"/>
        </w:rPr>
        <w:sym w:font="Symbol" w:char="F0DE"/>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lang w:val="en"/>
        </w:rPr>
        <w:t>) = (</w:t>
      </w:r>
      <w:r w:rsidRPr="00D2140A">
        <w:rPr>
          <w:rFonts w:ascii="TimesLTStd-Roman" w:eastAsia="等线" w:hAnsi="TimesLTStd-Roman" w:cs="TimesLTStd-Roman"/>
          <w:i/>
          <w:spacing w:val="-2"/>
          <w:lang w:val="en"/>
        </w:rPr>
        <w:t>A</w:t>
      </w:r>
      <w:r w:rsidRPr="00D2140A">
        <w:rPr>
          <w:rFonts w:ascii="TimesLTStd-Roman" w:eastAsia="等线" w:hAnsi="TimesLTStd-Roman" w:cs="TimesLTStd-Roman"/>
          <w:spacing w:val="-2"/>
          <w:lang w:val="en"/>
        </w:rPr>
        <w:sym w:font="Symbol" w:char="F0A2"/>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B</w:t>
      </w:r>
      <w:r w:rsidRPr="00D2140A">
        <w:rPr>
          <w:rFonts w:ascii="TimesLTStd-Roman" w:eastAsia="等线" w:hAnsi="TimesLTStd-Roman" w:cs="TimesLTStd-Roman"/>
          <w:spacing w:val="-2"/>
          <w:lang w:val="en"/>
        </w:rPr>
        <w:sym w:font="Symbol" w:char="F0A2"/>
      </w:r>
      <w:r w:rsidRPr="00D2140A">
        <w:rPr>
          <w:rFonts w:ascii="TimesLTStd-Roman" w:eastAsia="等线" w:hAnsi="TimesLTStd-Roman" w:cs="TimesLTStd-Roman"/>
          <w:spacing w:val="-2"/>
          <w:lang w:val="e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华文楷体" w:hAnsi="TimesLTStd-Roman" w:cs="TimesLTStd-Roman"/>
          <w:spacing w:val="-2"/>
        </w:rPr>
      </w:pP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i/>
          <w:spacing w:val="-2"/>
          <w:lang w:val="en"/>
        </w:rPr>
        <w:t>P</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lang w:eastAsia="zh-CN"/>
        </w:rPr>
        <w:t xml:space="preserve"> </w:t>
      </w:r>
      <w:r w:rsidRPr="00D2140A">
        <w:rPr>
          <w:rFonts w:ascii="TimesLTStd-Roman" w:eastAsia="华文楷体" w:hAnsi="TimesLTStd-Roman" w:cs="TimesLTStd-Roman"/>
          <w:spacing w:val="-2"/>
        </w:rPr>
        <w:t>=</w:t>
      </w:r>
      <w:r w:rsidRPr="00D2140A">
        <w:rPr>
          <w:rFonts w:ascii="TimesLTStd-Roman" w:eastAsia="华文楷体" w:hAnsi="TimesLTStd-Roman" w:cs="TimesLTStd-Roman"/>
          <w:spacing w:val="-2"/>
          <w:lang w:eastAsia="zh-CN"/>
        </w:rPr>
        <w:t xml:space="preserve"> </w:t>
      </w:r>
      <w:r w:rsidRPr="00D2140A">
        <w:rPr>
          <w:rFonts w:ascii="TimesLTStd-Roman" w:eastAsia="华文楷体" w:hAnsi="TimesLTStd-Roman" w:cs="TimesLTStd-Roman"/>
          <w:spacing w:val="-2"/>
        </w:rPr>
        <w:t>{</w:t>
      </w:r>
      <w:r w:rsidRPr="00D2140A">
        <w:rPr>
          <w:rFonts w:ascii="TimesLTStd-Roman" w:eastAsia="等线" w:hAnsi="TimesLTStd-Roman" w:cs="TimesLTStd-Roman"/>
          <w:i/>
          <w:spacing w:val="-2"/>
          <w:lang w:val="en"/>
        </w:rPr>
        <w:t>p</w:t>
      </w:r>
      <w:r w:rsidRPr="00D2140A">
        <w:rPr>
          <w:rFonts w:ascii="TimesLTStd-Roman" w:eastAsia="华文楷体" w:hAnsi="TimesLTStd-Roman" w:cs="TimesLTStd-Roman"/>
          <w:spacing w:val="-2"/>
          <w:vertAlign w:val="subscript"/>
        </w:rPr>
        <w:t>(</w:t>
      </w:r>
      <w:r w:rsidRPr="00D2140A">
        <w:rPr>
          <w:rFonts w:ascii="TimesLTStd-Roman" w:eastAsia="华文楷体" w:hAnsi="TimesLTStd-Roman" w:cs="TimesLTStd-Roman"/>
          <w:i/>
          <w:spacing w:val="-2"/>
          <w:vertAlign w:val="subscript"/>
        </w:rPr>
        <w:t>A,</w:t>
      </w:r>
      <w:r w:rsidRPr="00D2140A">
        <w:rPr>
          <w:rFonts w:ascii="TimesLTStd-Roman" w:eastAsia="华文楷体" w:hAnsi="TimesLTStd-Roman" w:cs="TimesLTStd-Roman"/>
          <w:i/>
          <w:spacing w:val="-2"/>
          <w:vertAlign w:val="subscript"/>
          <w:lang w:eastAsia="zh-CN"/>
        </w:rPr>
        <w:t xml:space="preserve"> </w:t>
      </w:r>
      <w:r w:rsidRPr="00D2140A">
        <w:rPr>
          <w:rFonts w:ascii="TimesLTStd-Roman" w:eastAsia="华文楷体" w:hAnsi="TimesLTStd-Roman" w:cs="TimesLTStd-Roman"/>
          <w:i/>
          <w:spacing w:val="-2"/>
          <w:vertAlign w:val="subscript"/>
        </w:rPr>
        <w:t>B</w:t>
      </w:r>
      <w:r w:rsidRPr="00D2140A">
        <w:rPr>
          <w:rFonts w:ascii="TimesLTStd-Roman" w:eastAsia="华文楷体" w:hAnsi="TimesLTStd-Roman" w:cs="TimesLTStd-Roman"/>
          <w:spacing w:val="-2"/>
          <w:vertAlign w:val="subscript"/>
        </w:rPr>
        <w:t>)</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A,</w:t>
      </w:r>
      <w:r w:rsidRPr="00D2140A">
        <w:rPr>
          <w:rFonts w:ascii="TimesLTStd-Roman" w:eastAsia="华文楷体" w:hAnsi="TimesLTStd-Roman" w:cs="TimesLTStd-Roman"/>
          <w:spacing w:val="-2"/>
          <w:lang w:eastAsia="zh-CN"/>
        </w:rPr>
        <w:t xml:space="preserve"> </w:t>
      </w:r>
      <w:r w:rsidRPr="00D2140A">
        <w:rPr>
          <w:rFonts w:ascii="TimesLTStd-Roman" w:eastAsia="华文楷体" w:hAnsi="TimesLTStd-Roman" w:cs="TimesLTStd-Roman"/>
          <w:i/>
          <w:spacing w:val="-2"/>
        </w:rPr>
        <w:t>B</w:t>
      </w:r>
      <w:r w:rsidRPr="00D2140A">
        <w:rPr>
          <w:rFonts w:ascii="TimesLTStd-Roman" w:eastAsia="华文楷体" w:hAnsi="TimesLTStd-Roman" w:cs="TimesLTStd-Roman"/>
          <w:spacing w:val="-2"/>
        </w:rPr>
        <w:t>)</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eastAsia="zh-CN"/>
        </w:rPr>
        <w:sym w:font="Symbol" w:char="F0CE"/>
      </w:r>
      <w:r w:rsidRPr="00D2140A">
        <w:rPr>
          <w:rFonts w:ascii="TimesLTStd-Roman" w:eastAsia="等线" w:hAnsi="TimesLTStd-Roman" w:cs="TimesLTStd-Roman"/>
          <w:spacing w:val="-2"/>
          <w:lang w:eastAsia="zh-CN"/>
        </w:rPr>
        <w:t xml:space="preserve"> </w:t>
      </w:r>
      <w:r w:rsidRPr="00D2140A">
        <w:rPr>
          <w:rFonts w:ascii="TimesLTStd-Roman" w:eastAsia="华文楷体" w:hAnsi="TimesLTStd-Roman" w:cs="TimesLTStd-Roman"/>
          <w:i/>
          <w:spacing w:val="-2"/>
        </w:rPr>
        <w:t>Y</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lang w:eastAsia="zh-CN"/>
        </w:rPr>
        <w:t xml:space="preserve"> </w:t>
      </w:r>
      <w:r w:rsidRPr="00D2140A">
        <w:rPr>
          <w:rFonts w:ascii="TimesLTStd-Roman" w:eastAsia="等线" w:hAnsi="TimesLTStd-Roman" w:cs="TimesLTStd-Roman"/>
          <w:spacing w:val="-2"/>
        </w:rPr>
        <w:sym w:font="Symbol" w:char="F0C8"/>
      </w:r>
      <w:r w:rsidRPr="00D2140A">
        <w:rPr>
          <w:rFonts w:ascii="TimesLTStd-Roman" w:eastAsia="等线" w:hAnsi="TimesLTStd-Roman" w:cs="TimesLTStd-Roman"/>
          <w:spacing w:val="-2"/>
          <w:lang w:eastAsia="zh-CN"/>
        </w:rPr>
        <w:t xml:space="preserve"> </w:t>
      </w:r>
      <w:r w:rsidRPr="00D2140A">
        <w:rPr>
          <w:rFonts w:ascii="TimesLTStd-Roman" w:eastAsia="华文楷体" w:hAnsi="TimesLTStd-Roman" w:cs="TimesLTStd-Roman"/>
          <w:spacing w:val="-2"/>
        </w:rPr>
        <w:t>{</w:t>
      </w:r>
      <w:r w:rsidRPr="00D2140A">
        <w:rPr>
          <w:rFonts w:ascii="TimesLTStd-Roman" w:eastAsia="华文楷体" w:hAnsi="TimesLTStd-Roman" w:cs="TimesLTStd-Roman"/>
          <w:i/>
          <w:spacing w:val="-2"/>
        </w:rPr>
        <w:t>i</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rPr>
        <w:t>,</w:t>
      </w:r>
      <w:r w:rsidRPr="00D2140A">
        <w:rPr>
          <w:rFonts w:ascii="TimesLTStd-Roman" w:eastAsia="华文楷体" w:hAnsi="TimesLTStd-Roman" w:cs="TimesLTStd-Roman"/>
          <w:spacing w:val="-2"/>
          <w:lang w:eastAsia="zh-CN"/>
        </w:rPr>
        <w:t xml:space="preserve"> </w:t>
      </w:r>
      <w:r w:rsidRPr="00D2140A">
        <w:rPr>
          <w:rFonts w:ascii="TimesLTStd-Roman" w:eastAsia="华文楷体" w:hAnsi="TimesLTStd-Roman" w:cs="TimesLTStd-Roman"/>
          <w:i/>
          <w:spacing w:val="-2"/>
        </w:rPr>
        <w:t>o</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rPr>
        <w:t>}}</w:t>
      </w:r>
      <w:r w:rsidRPr="00D2140A">
        <w:rPr>
          <w:rFonts w:ascii="TimesLTStd-Roman" w:eastAsia="华文楷体" w:hAnsi="TimesLTStd-Roman" w:cs="TimesLTStd-Roman"/>
          <w:spacing w:val="-2"/>
          <w:lang w:eastAsia="zh-C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宋体" w:hAnsi="TimesLTStd-Roman" w:cs="TimesLTStd-Roman"/>
          <w:spacing w:val="-2"/>
          <w:lang w:val="en"/>
        </w:rPr>
      </w:pPr>
      <w:r w:rsidRPr="00D2140A">
        <w:rPr>
          <w:rFonts w:ascii="TimesLTStd-Roman" w:eastAsia="华文楷体" w:hAnsi="TimesLTStd-Roman" w:cs="TimesLTStd-Roman"/>
          <w:i/>
          <w:spacing w:val="-2"/>
          <w:lang w:eastAsia="zh-CN"/>
        </w:rPr>
        <w:t xml:space="preserve"> </w:t>
      </w:r>
      <w:r w:rsidRPr="00D2140A">
        <w:rPr>
          <w:rFonts w:ascii="TimesLTStd-Roman" w:eastAsia="华文楷体" w:hAnsi="TimesLTStd-Roman" w:cs="TimesLTStd-Roman"/>
          <w:i/>
          <w:spacing w:val="-2"/>
        </w:rPr>
        <w:t>F</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i/>
          <w:spacing w:val="-2"/>
        </w:rPr>
        <w:t xml:space="preserve"> </w:t>
      </w:r>
      <w:r w:rsidRPr="00D2140A">
        <w:rPr>
          <w:rFonts w:ascii="TimesLTStd-Roman" w:eastAsia="华文楷体" w:hAnsi="TimesLTStd-Roman" w:cs="TimesLTStd-Roman"/>
          <w:spacing w:val="-2"/>
        </w:rPr>
        <w:t>= {(</w:t>
      </w:r>
      <w:r w:rsidRPr="00D2140A">
        <w:rPr>
          <w:rFonts w:ascii="TimesLTStd-Roman" w:eastAsia="华文楷体" w:hAnsi="TimesLTStd-Roman" w:cs="TimesLTStd-Roman"/>
          <w:i/>
          <w:spacing w:val="-2"/>
        </w:rPr>
        <w:t>a</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p</w:t>
      </w:r>
      <w:r w:rsidRPr="00D2140A">
        <w:rPr>
          <w:rFonts w:ascii="TimesLTStd-Roman" w:eastAsia="华文楷体" w:hAnsi="TimesLTStd-Roman" w:cs="TimesLTStd-Roman"/>
          <w:spacing w:val="-2"/>
          <w:vertAlign w:val="subscript"/>
        </w:rPr>
        <w:t>(</w:t>
      </w:r>
      <w:r w:rsidRPr="00D2140A">
        <w:rPr>
          <w:rFonts w:ascii="TimesLTStd-Roman" w:eastAsia="华文楷体" w:hAnsi="TimesLTStd-Roman" w:cs="TimesLTStd-Roman"/>
          <w:i/>
          <w:spacing w:val="-2"/>
          <w:vertAlign w:val="subscript"/>
        </w:rPr>
        <w:t>A</w:t>
      </w:r>
      <w:r w:rsidRPr="00D2140A">
        <w:rPr>
          <w:rFonts w:ascii="TimesLTStd-Roman" w:eastAsia="华文楷体" w:hAnsi="TimesLTStd-Roman" w:cs="TimesLTStd-Roman"/>
          <w:spacing w:val="-2"/>
          <w:vertAlign w:val="subscript"/>
        </w:rPr>
        <w:t>,</w:t>
      </w:r>
      <w:r w:rsidRPr="00D2140A">
        <w:rPr>
          <w:rFonts w:ascii="TimesLTStd-Roman" w:eastAsia="华文楷体" w:hAnsi="TimesLTStd-Roman" w:cs="TimesLTStd-Roman"/>
          <w:i/>
          <w:spacing w:val="-2"/>
          <w:vertAlign w:val="subscript"/>
        </w:rPr>
        <w:t>B</w:t>
      </w:r>
      <w:r w:rsidRPr="00D2140A">
        <w:rPr>
          <w:rFonts w:ascii="TimesLTStd-Roman" w:eastAsia="华文楷体" w:hAnsi="TimesLTStd-Roman" w:cs="TimesLTStd-Roman"/>
          <w:spacing w:val="-2"/>
          <w:vertAlign w:val="subscript"/>
        </w:rPr>
        <w:t>)</w:t>
      </w:r>
      <w:r w:rsidRPr="00D2140A">
        <w:rPr>
          <w:rFonts w:ascii="TimesLTStd-Roman" w:eastAsia="华文楷体" w:hAnsi="TimesLTStd-Roman" w:cs="TimesLTStd-Roman"/>
          <w:spacing w:val="-2"/>
        </w:rPr>
        <w:t>) |(</w:t>
      </w:r>
      <w:r w:rsidRPr="00D2140A">
        <w:rPr>
          <w:rFonts w:ascii="TimesLTStd-Roman" w:eastAsia="华文楷体" w:hAnsi="TimesLTStd-Roman" w:cs="TimesLTStd-Roman"/>
          <w:i/>
          <w:spacing w:val="-2"/>
        </w:rPr>
        <w:t>A</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B</w:t>
      </w:r>
      <w:r w:rsidRPr="00D2140A">
        <w:rPr>
          <w:rFonts w:ascii="TimesLTStd-Roman" w:eastAsia="华文楷体" w:hAnsi="TimesLTStd-Roman" w:cs="TimesLTStd-Roman"/>
          <w:spacing w:val="-2"/>
        </w:rPr>
        <w:t>)</w:t>
      </w:r>
      <w:r w:rsidRPr="00D2140A">
        <w:rPr>
          <w:rFonts w:ascii="TimesLTStd-Roman" w:eastAsia="等线" w:hAnsi="TimesLTStd-Roman" w:cs="TimesLTStd-Roman"/>
          <w:spacing w:val="-2"/>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rPr>
        <w:t xml:space="preserve"> </w:t>
      </w:r>
      <w:r w:rsidRPr="00D2140A">
        <w:rPr>
          <w:rFonts w:ascii="TimesLTStd-Roman" w:eastAsia="华文楷体" w:hAnsi="TimesLTStd-Roman" w:cs="TimesLTStd-Roman"/>
          <w:i/>
          <w:spacing w:val="-2"/>
        </w:rPr>
        <w:t>Y</w:t>
      </w:r>
      <w:r w:rsidRPr="00D2140A">
        <w:rPr>
          <w:rFonts w:ascii="TimesLTStd-Roman" w:eastAsia="华文楷体" w:hAnsi="TimesLTStd-Roman" w:cs="TimesLTStd-Roman"/>
          <w:spacing w:val="-2"/>
          <w:vertAlign w:val="subscript"/>
        </w:rPr>
        <w:t>L</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spacing w:val="-2"/>
        </w:rPr>
        <w:sym w:font="Symbol" w:char="F0D9"/>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a</w:t>
      </w:r>
      <w:r w:rsidRPr="00D2140A">
        <w:rPr>
          <w:rFonts w:ascii="TimesLTStd-Roman" w:eastAsia="华文楷体" w:hAnsi="TimesLTStd-Roman" w:cs="TimesLTStd-Roman"/>
          <w:spacing w:val="-2"/>
        </w:rPr>
        <w:t xml:space="preserve"> </w:t>
      </w:r>
      <w:r w:rsidRPr="00D2140A">
        <w:rPr>
          <w:rFonts w:ascii="TimesLTStd-Roman" w:eastAsia="等线" w:hAnsi="TimesLTStd-Roman" w:cs="TimesLTStd-Roman"/>
          <w:spacing w:val="-2"/>
        </w:rPr>
        <w:sym w:font="Symbol" w:char="F0CE"/>
      </w:r>
      <w:r w:rsidRPr="00D2140A">
        <w:rPr>
          <w:rFonts w:ascii="宋体" w:eastAsia="等线" w:hAnsi="宋体" w:cs="宋体" w:hint="eastAsia"/>
          <w:spacing w:val="-2"/>
        </w:rPr>
        <w:t xml:space="preserve"> </w:t>
      </w:r>
      <w:r w:rsidRPr="00D2140A">
        <w:rPr>
          <w:rFonts w:ascii="TimesLTStd-Roman" w:eastAsia="华文楷体" w:hAnsi="TimesLTStd-Roman" w:cs="TimesLTStd-Roman"/>
          <w:i/>
          <w:spacing w:val="-2"/>
        </w:rPr>
        <w:t>A</w:t>
      </w:r>
      <w:r w:rsidRPr="00D2140A">
        <w:rPr>
          <w:rFonts w:ascii="TimesLTStd-Roman" w:eastAsia="华文楷体" w:hAnsi="TimesLTStd-Roman" w:cs="TimesLTStd-Roman"/>
          <w:spacing w:val="-2"/>
        </w:rPr>
        <w:t xml:space="preserve"> } </w:t>
      </w:r>
      <w:r w:rsidRPr="00D2140A">
        <w:rPr>
          <w:rFonts w:ascii="TimesLTStd-Roman" w:eastAsia="等线" w:hAnsi="TimesLTStd-Roman" w:cs="TimesLTStd-Roman"/>
          <w:spacing w:val="-2"/>
        </w:rPr>
        <w:sym w:font="Symbol" w:char="F0C8"/>
      </w:r>
      <w:r w:rsidRPr="00D2140A">
        <w:rPr>
          <w:rFonts w:ascii="TimesLTStd-Roman" w:eastAsia="等线" w:hAnsi="TimesLTStd-Roman" w:cs="TimesLTStd-Roman"/>
          <w:spacing w:val="-2"/>
        </w:rPr>
        <w:t xml:space="preserve"> </w:t>
      </w:r>
      <w:r w:rsidRPr="00D2140A">
        <w:rPr>
          <w:rFonts w:ascii="TimesLTStd-Roman" w:eastAsia="华文楷体" w:hAnsi="TimesLTStd-Roman" w:cs="TimesLTStd-Roman"/>
          <w:spacing w:val="-2"/>
        </w:rPr>
        <w:t>{(</w:t>
      </w:r>
      <w:r w:rsidRPr="00D2140A">
        <w:rPr>
          <w:rFonts w:ascii="TimesLTStd-Roman" w:eastAsia="华文楷体" w:hAnsi="TimesLTStd-Roman" w:cs="TimesLTStd-Roman"/>
          <w:i/>
          <w:spacing w:val="-2"/>
        </w:rPr>
        <w:t>p</w:t>
      </w:r>
      <w:r w:rsidRPr="00D2140A">
        <w:rPr>
          <w:rFonts w:ascii="TimesLTStd-Roman" w:eastAsia="华文楷体" w:hAnsi="TimesLTStd-Roman" w:cs="TimesLTStd-Roman"/>
          <w:spacing w:val="-2"/>
          <w:vertAlign w:val="subscript"/>
        </w:rPr>
        <w:t>(</w:t>
      </w:r>
      <w:r w:rsidRPr="00D2140A">
        <w:rPr>
          <w:rFonts w:ascii="TimesLTStd-Roman" w:eastAsia="华文楷体" w:hAnsi="TimesLTStd-Roman" w:cs="TimesLTStd-Roman"/>
          <w:i/>
          <w:spacing w:val="-2"/>
          <w:vertAlign w:val="subscript"/>
        </w:rPr>
        <w:t>A</w:t>
      </w:r>
      <w:r w:rsidRPr="00D2140A">
        <w:rPr>
          <w:rFonts w:ascii="TimesLTStd-Roman" w:eastAsia="华文楷体" w:hAnsi="TimesLTStd-Roman" w:cs="TimesLTStd-Roman"/>
          <w:spacing w:val="-2"/>
          <w:vertAlign w:val="subscript"/>
        </w:rPr>
        <w:t>,</w:t>
      </w:r>
      <w:r w:rsidRPr="00D2140A">
        <w:rPr>
          <w:rFonts w:ascii="TimesLTStd-Roman" w:eastAsia="华文楷体" w:hAnsi="TimesLTStd-Roman" w:cs="TimesLTStd-Roman"/>
          <w:i/>
          <w:spacing w:val="-2"/>
          <w:vertAlign w:val="subscript"/>
        </w:rPr>
        <w:t>B</w:t>
      </w:r>
      <w:r w:rsidRPr="00D2140A">
        <w:rPr>
          <w:rFonts w:ascii="TimesLTStd-Roman" w:eastAsia="华文楷体" w:hAnsi="TimesLTStd-Roman" w:cs="TimesLTStd-Roman"/>
          <w:spacing w:val="-2"/>
          <w:vertAlign w:val="subscript"/>
        </w:rPr>
        <w:t>)</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B</w:t>
      </w:r>
      <w:r w:rsidRPr="00D2140A">
        <w:rPr>
          <w:rFonts w:ascii="TimesLTStd-Roman" w:eastAsia="华文楷体" w:hAnsi="TimesLTStd-Roman" w:cs="TimesLTStd-Roman"/>
          <w:spacing w:val="-2"/>
        </w:rPr>
        <w:t>) |(</w:t>
      </w:r>
      <w:r w:rsidRPr="00D2140A">
        <w:rPr>
          <w:rFonts w:ascii="TimesLTStd-Roman" w:eastAsia="华文楷体" w:hAnsi="TimesLTStd-Roman" w:cs="TimesLTStd-Roman"/>
          <w:i/>
          <w:spacing w:val="-2"/>
        </w:rPr>
        <w:t>A, B</w:t>
      </w:r>
      <w:r w:rsidRPr="00D2140A">
        <w:rPr>
          <w:rFonts w:ascii="TimesLTStd-Roman" w:eastAsia="华文楷体" w:hAnsi="TimesLTStd-Roman" w:cs="TimesLTStd-Roman"/>
          <w:spacing w:val="-2"/>
        </w:rPr>
        <w:t>)</w:t>
      </w:r>
      <w:r w:rsidRPr="00D2140A">
        <w:rPr>
          <w:rFonts w:ascii="TimesLTStd-Roman" w:eastAsia="等线" w:hAnsi="TimesLTStd-Roman" w:cs="TimesLTStd-Roman"/>
          <w:spacing w:val="-2"/>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rPr>
        <w:t xml:space="preserve"> </w:t>
      </w:r>
      <w:r w:rsidRPr="00D2140A">
        <w:rPr>
          <w:rFonts w:ascii="TimesLTStd-Roman" w:eastAsia="华文楷体" w:hAnsi="TimesLTStd-Roman" w:cs="TimesLTStd-Roman"/>
          <w:i/>
          <w:spacing w:val="-2"/>
        </w:rPr>
        <w:t>Y</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spacing w:val="-2"/>
        </w:rPr>
        <w:sym w:font="Symbol" w:char="F0D9"/>
      </w:r>
      <w:r w:rsidRPr="00D2140A">
        <w:rPr>
          <w:rFonts w:ascii="TimesLTStd-Roman" w:eastAsia="等线" w:hAnsi="TimesLTStd-Roman" w:cs="TimesLTStd-Roman"/>
          <w:spacing w:val="-2"/>
          <w:lang w:val="en"/>
        </w:rPr>
        <w:t xml:space="preserve"> </w:t>
      </w:r>
      <w:r w:rsidRPr="00D2140A">
        <w:rPr>
          <w:rFonts w:ascii="TimesLTStd-Roman" w:eastAsia="华文楷体" w:hAnsi="TimesLTStd-Roman" w:cs="TimesLTStd-Roman"/>
          <w:i/>
          <w:spacing w:val="-2"/>
        </w:rPr>
        <w:t>b</w:t>
      </w:r>
      <w:r w:rsidRPr="00D2140A">
        <w:rPr>
          <w:rFonts w:ascii="TimesLTStd-Roman" w:eastAsia="华文楷体" w:hAnsi="TimesLTStd-Roman" w:cs="TimesLTStd-Roman"/>
          <w:spacing w:val="-2"/>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rPr>
        <w:t xml:space="preserve"> </w:t>
      </w:r>
      <w:r w:rsidRPr="00D2140A">
        <w:rPr>
          <w:rFonts w:ascii="TimesLTStd-Roman" w:eastAsia="华文楷体" w:hAnsi="TimesLTStd-Roman" w:cs="TimesLTStd-Roman"/>
          <w:i/>
          <w:spacing w:val="-2"/>
        </w:rPr>
        <w:t>B</w:t>
      </w:r>
      <w:r w:rsidRPr="00D2140A">
        <w:rPr>
          <w:rFonts w:ascii="TimesLTStd-Roman" w:eastAsia="华文楷体" w:hAnsi="TimesLTStd-Roman" w:cs="TimesLTStd-Roman"/>
          <w:spacing w:val="-2"/>
        </w:rPr>
        <w:t xml:space="preserve">} </w:t>
      </w:r>
      <w:r w:rsidRPr="00D2140A">
        <w:rPr>
          <w:rFonts w:ascii="TimesLTStd-Roman" w:eastAsia="等线" w:hAnsi="TimesLTStd-Roman" w:cs="TimesLTStd-Roman"/>
          <w:spacing w:val="-2"/>
        </w:rPr>
        <w:sym w:font="Symbol" w:char="F0C8"/>
      </w:r>
      <w:r w:rsidRPr="00D2140A">
        <w:rPr>
          <w:rFonts w:ascii="TimesLTStd-Roman" w:eastAsia="等线" w:hAnsi="TimesLTStd-Roman" w:cs="TimesLTStd-Roman"/>
          <w:spacing w:val="-2"/>
        </w:rPr>
        <w:t xml:space="preserve"> </w:t>
      </w:r>
      <w:r w:rsidRPr="00D2140A">
        <w:rPr>
          <w:rFonts w:ascii="TimesLTStd-Roman" w:eastAsia="华文楷体" w:hAnsi="TimesLTStd-Roman" w:cs="TimesLTStd-Roman"/>
          <w:spacing w:val="-2"/>
        </w:rPr>
        <w:t>{(</w:t>
      </w:r>
      <w:r w:rsidRPr="00D2140A">
        <w:rPr>
          <w:rFonts w:ascii="TimesLTStd-Roman" w:eastAsia="华文楷体" w:hAnsi="TimesLTStd-Roman" w:cs="TimesLTStd-Roman"/>
          <w:i/>
          <w:spacing w:val="-2"/>
        </w:rPr>
        <w:t>i</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t</w:t>
      </w:r>
      <w:r w:rsidRPr="00D2140A">
        <w:rPr>
          <w:rFonts w:ascii="TimesLTStd-Roman" w:eastAsia="华文楷体" w:hAnsi="TimesLTStd-Roman" w:cs="TimesLTStd-Roman"/>
          <w:spacing w:val="-2"/>
        </w:rPr>
        <w:t>) |</w:t>
      </w:r>
      <w:r w:rsidRPr="00D2140A">
        <w:rPr>
          <w:rFonts w:ascii="TimesLTStd-Roman" w:eastAsia="华文楷体" w:hAnsi="TimesLTStd-Roman" w:cs="TimesLTStd-Roman"/>
          <w:i/>
          <w:spacing w:val="-2"/>
        </w:rPr>
        <w:t>t</w:t>
      </w:r>
      <w:r w:rsidRPr="00D2140A">
        <w:rPr>
          <w:rFonts w:ascii="TimesLTStd-Roman" w:eastAsia="华文楷体" w:hAnsi="TimesLTStd-Roman" w:cs="TimesLTStd-Roman"/>
          <w:spacing w:val="-2"/>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rPr>
        <w:t xml:space="preserve"> </w:t>
      </w:r>
      <w:r w:rsidRPr="00D2140A">
        <w:rPr>
          <w:rFonts w:ascii="TimesLTStd-Roman" w:eastAsia="华文楷体" w:hAnsi="TimesLTStd-Roman" w:cs="TimesLTStd-Roman"/>
          <w:i/>
          <w:spacing w:val="-2"/>
        </w:rPr>
        <w:t>T</w:t>
      </w:r>
      <w:r w:rsidRPr="00D2140A">
        <w:rPr>
          <w:rFonts w:ascii="TimesLTStd-Roman" w:eastAsia="华文楷体" w:hAnsi="TimesLTStd-Roman" w:cs="TimesLTStd-Roman"/>
          <w:i/>
          <w:spacing w:val="-2"/>
          <w:vertAlign w:val="subscript"/>
        </w:rPr>
        <w:t>I</w:t>
      </w:r>
      <w:r w:rsidRPr="00D2140A">
        <w:rPr>
          <w:rFonts w:ascii="TimesLTStd-Roman" w:eastAsia="华文楷体" w:hAnsi="TimesLTStd-Roman" w:cs="TimesLTStd-Roman"/>
          <w:spacing w:val="-2"/>
        </w:rPr>
        <w:t xml:space="preserve">} </w:t>
      </w:r>
      <w:r w:rsidRPr="00D2140A">
        <w:rPr>
          <w:rFonts w:ascii="TimesLTStd-Roman" w:eastAsia="等线" w:hAnsi="TimesLTStd-Roman" w:cs="TimesLTStd-Roman"/>
          <w:spacing w:val="-2"/>
        </w:rPr>
        <w:sym w:font="Symbol" w:char="F0C8"/>
      </w:r>
      <w:r w:rsidRPr="00D2140A">
        <w:rPr>
          <w:rFonts w:ascii="TimesLTStd-Roman" w:eastAsia="等线" w:hAnsi="TimesLTStd-Roman" w:cs="TimesLTStd-Roman"/>
          <w:spacing w:val="-2"/>
        </w:rPr>
        <w:t xml:space="preserve"> </w:t>
      </w:r>
      <w:r w:rsidRPr="00D2140A">
        <w:rPr>
          <w:rFonts w:ascii="TimesLTStd-Roman" w:eastAsia="华文楷体" w:hAnsi="TimesLTStd-Roman" w:cs="TimesLTStd-Roman"/>
          <w:spacing w:val="-2"/>
        </w:rPr>
        <w:t>{(</w:t>
      </w:r>
      <w:r w:rsidRPr="00D2140A">
        <w:rPr>
          <w:rFonts w:ascii="TimesLTStd-Roman" w:eastAsia="华文楷体" w:hAnsi="TimesLTStd-Roman" w:cs="TimesLTStd-Roman"/>
          <w:i/>
          <w:spacing w:val="-2"/>
        </w:rPr>
        <w:t>i</w:t>
      </w:r>
      <w:r w:rsidRPr="00D2140A">
        <w:rPr>
          <w:rFonts w:ascii="TimesLTStd-Roman" w:eastAsia="华文楷体" w:hAnsi="TimesLTStd-Roman" w:cs="TimesLTStd-Roman"/>
          <w:i/>
          <w:spacing w:val="-2"/>
          <w:vertAlign w:val="subscript"/>
        </w:rPr>
        <w:t>o</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t</w:t>
      </w:r>
      <w:r w:rsidRPr="00D2140A">
        <w:rPr>
          <w:rFonts w:ascii="TimesLTStd-Roman" w:eastAsia="华文楷体" w:hAnsi="TimesLTStd-Roman" w:cs="TimesLTStd-Roman"/>
          <w:spacing w:val="-2"/>
        </w:rPr>
        <w:t>) |</w:t>
      </w:r>
      <w:r w:rsidRPr="00D2140A">
        <w:rPr>
          <w:rFonts w:ascii="TimesLTStd-Roman" w:eastAsia="华文楷体" w:hAnsi="TimesLTStd-Roman" w:cs="TimesLTStd-Roman"/>
          <w:i/>
          <w:spacing w:val="-2"/>
        </w:rPr>
        <w:t xml:space="preserve">t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rPr>
        <w:t xml:space="preserve"> </w:t>
      </w:r>
      <w:r w:rsidRPr="00D2140A">
        <w:rPr>
          <w:rFonts w:ascii="TimesLTStd-Roman" w:eastAsia="华文楷体" w:hAnsi="TimesLTStd-Roman" w:cs="TimesLTStd-Roman"/>
          <w:i/>
          <w:spacing w:val="-2"/>
        </w:rPr>
        <w:t>T</w:t>
      </w:r>
      <w:r w:rsidRPr="00D2140A">
        <w:rPr>
          <w:rFonts w:ascii="TimesLTStd-Roman" w:eastAsia="华文楷体" w:hAnsi="TimesLTStd-Roman" w:cs="TimesLTStd-Roman"/>
          <w:i/>
          <w:spacing w:val="-2"/>
          <w:vertAlign w:val="subscript"/>
        </w:rPr>
        <w:t>o</w:t>
      </w:r>
      <w:r w:rsidRPr="00D2140A">
        <w:rPr>
          <w:rFonts w:ascii="TimesLTStd-Roman" w:eastAsia="华文楷体" w:hAnsi="TimesLTStd-Roman" w:cs="TimesLTStd-Roman"/>
          <w:spacing w:val="-2"/>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rPr>
      </w:pP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pre</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i/>
          <w:spacing w:val="-2"/>
          <w:sz w:val="15"/>
          <w:vertAlign w:val="superscript"/>
          <w:lang w:val="en" w:eastAsia="zh-CN"/>
        </w:rPr>
        <w:t>i</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lang w:val="en" w:eastAsia="zh-CN"/>
        </w:rPr>
        <w:sym w:font="Symbol" w:char="F0D9"/>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sym w:font="Symbol" w:char="F067"/>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rPr>
      </w:pP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R</w:t>
      </w:r>
      <w:r w:rsidRPr="00D2140A">
        <w:rPr>
          <w:rFonts w:ascii="TimesLTStd-Roman" w:eastAsia="等线" w:hAnsi="TimesLTStd-Roman" w:cs="TimesLTStd-Roman"/>
          <w:i/>
          <w:spacing w:val="-2"/>
          <w:lang w:val="en" w:eastAsia="zh-CN"/>
        </w:rPr>
        <w:softHyphen/>
        <w:t>_</w:t>
      </w:r>
      <w:r w:rsidRPr="00D2140A">
        <w:rPr>
          <w:rFonts w:ascii="TimesLTStd-Roman" w:eastAsia="等线" w:hAnsi="TimesLTStd-Roman" w:cs="TimesLTStd-Roman"/>
          <w:i/>
          <w:spacing w:val="-2"/>
          <w:vertAlign w:val="subscript"/>
          <w:lang w:val="en" w:eastAsia="zh-CN"/>
        </w:rPr>
        <w:t xml:space="preserve">pos </w:t>
      </w:r>
      <w:r w:rsidRPr="00D2140A">
        <w:rPr>
          <w:rFonts w:ascii="TimesLTStd-Roman" w:eastAsia="等线" w:hAnsi="TimesLTStd-Roman" w:cs="TimesLTStd-Roman"/>
          <w:spacing w:val="-2"/>
          <w:lang w:val="en" w:eastAsia="zh-CN"/>
        </w:rPr>
        <w:t>=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j</w:t>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i/>
          <w:spacing w:val="-2"/>
          <w:sz w:val="15"/>
          <w:vertAlign w:val="superscript"/>
          <w:lang w:val="en" w:eastAsia="zh-CN"/>
        </w:rPr>
        <w:t>j</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j</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i/>
          <w:spacing w:val="-2"/>
          <w:lang w:val="en" w:eastAsia="zh-CN"/>
        </w:rPr>
        <w:t xml:space="preserve"> 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rPr>
      </w:pP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i/>
          <w:spacing w:val="-2"/>
          <w:sz w:val="15"/>
          <w:vertAlign w:val="superscript"/>
          <w:lang w:val="en" w:eastAsia="zh-CN"/>
        </w:rPr>
        <w:t>i</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lang w:val="en" w:eastAsia="zh-CN"/>
        </w:rPr>
        <w:sym w:font="Symbol" w:char="F0D9"/>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sym w:font="Symbol" w:char="F067"/>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DE"/>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j</w:t>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i/>
          <w:spacing w:val="-2"/>
          <w:sz w:val="15"/>
          <w:vertAlign w:val="superscript"/>
          <w:lang w:val="en" w:eastAsia="zh-CN"/>
        </w:rPr>
        <w:t>j</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i</w:t>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i/>
          <w:spacing w:val="-2"/>
          <w:sz w:val="15"/>
          <w:vertAlign w:val="superscript"/>
          <w:lang w:val="en" w:eastAsia="zh-CN"/>
        </w:rPr>
        <w:t>i</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spacing w:val="-2"/>
          <w:lang w:val="en" w:eastAsia="zh-CN"/>
        </w:rPr>
        <w:sym w:font="Symbol" w:char="F0D9"/>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67"/>
      </w:r>
      <w:r w:rsidRPr="00D2140A">
        <w:rPr>
          <w:rFonts w:ascii="TimesLTStd-Roman" w:eastAsia="等线" w:hAnsi="TimesLTStd-Roman" w:cs="TimesLTStd-Roman"/>
          <w:i/>
          <w:spacing w:val="-2"/>
          <w:vertAlign w:val="superscript"/>
          <w:lang w:val="en" w:eastAsia="zh-CN"/>
        </w:rPr>
        <w:t xml:space="preserve"> 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sym w:font="Symbol" w:char="F067"/>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pre</w:t>
      </w:r>
      <w:r w:rsidRPr="00D2140A">
        <w:rPr>
          <w:rFonts w:ascii="TimesLTStd-Roman" w:eastAsia="等线" w:hAnsi="TimesLTStd-Roman" w:cs="TimesLTStd-Roman"/>
          <w:spacing w:val="-2"/>
          <w:lang w:val="en" w:eastAsia="zh-CN"/>
        </w:rPr>
        <w:t xml:space="preserve"> and </w:t>
      </w:r>
      <w:r w:rsidRPr="00D2140A">
        <w:rPr>
          <w:rFonts w:ascii="TimesLTStd-Roman" w:eastAsia="等线" w:hAnsi="TimesLTStd-Roman" w:cs="TimesLTStd-Roman"/>
          <w:spacing w:val="-2"/>
          <w:lang w:val="en" w:eastAsia="zh-CN"/>
        </w:rPr>
        <w:sym w:font="Symbol" w:char="F0A6"/>
      </w:r>
      <w:r w:rsidRPr="00D2140A">
        <w:rPr>
          <w:rFonts w:ascii="TimesLTStd-Roman" w:eastAsia="等线" w:hAnsi="TimesLTStd-Roman" w:cs="TimesLTStd-Roman"/>
          <w:i/>
          <w:spacing w:val="-2"/>
          <w:vertAlign w:val="subscript"/>
          <w:lang w:val="en" w:eastAsia="zh-CN"/>
        </w:rPr>
        <w:t>j</w:t>
      </w:r>
      <w:r w:rsidRPr="00D2140A">
        <w:rPr>
          <w:rFonts w:ascii="TimesLTStd-Roman" w:eastAsia="等线" w:hAnsi="TimesLTStd-Roman" w:cs="TimesLTStd-Roman"/>
          <w:i/>
          <w:spacing w:val="-2"/>
          <w:vertAlign w:val="superscript"/>
          <w:lang w:val="en" w:eastAsia="zh-CN"/>
        </w:rPr>
        <w:t>num</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i/>
          <w:spacing w:val="-2"/>
          <w:vertAlign w:val="superscript"/>
          <w:lang w:val="en" w:eastAsia="zh-CN"/>
        </w:rPr>
        <w:t>f</w:t>
      </w:r>
      <w:r w:rsidRPr="00D2140A">
        <w:rPr>
          <w:rFonts w:ascii="TimesLTStd-Roman" w:eastAsia="等线" w:hAnsi="TimesLTStd-Roman" w:cs="TimesLTStd-Roman"/>
          <w:i/>
          <w:spacing w:val="-2"/>
          <w:sz w:val="15"/>
          <w:vertAlign w:val="superscript"/>
          <w:lang w:val="en" w:eastAsia="zh-CN"/>
        </w:rPr>
        <w:t>j</w:t>
      </w:r>
      <w:r w:rsidRPr="00D2140A">
        <w:rPr>
          <w:rFonts w:ascii="TimesLTStd-Roman" w:eastAsia="等线" w:hAnsi="TimesLTStd-Roman" w:cs="TimesLTStd-Roman"/>
          <w:spacing w:val="-2"/>
          <w:vertAlign w:val="superscript"/>
          <w:lang w:val="en" w:eastAsia="zh-CN"/>
        </w:rPr>
        <w:t xml:space="preserve">, </w:t>
      </w:r>
      <w:r w:rsidRPr="00D2140A">
        <w:rPr>
          <w:rFonts w:ascii="TimesLTStd-Roman" w:eastAsia="等线" w:hAnsi="TimesLTStd-Roman" w:cs="TimesLTStd-Roman"/>
          <w:i/>
          <w:spacing w:val="-2"/>
          <w:vertAlign w:val="superscript"/>
          <w:lang w:val="en"/>
        </w:rPr>
        <w:t>σ</w:t>
      </w:r>
      <w:r w:rsidRPr="00D2140A">
        <w:rPr>
          <w:rFonts w:ascii="TimesLTStd-Roman" w:eastAsia="等线" w:hAnsi="TimesLTStd-Roman" w:cs="TimesLTStd-Roman"/>
          <w:spacing w:val="-2"/>
          <w:vertAlign w:val="superscript"/>
          <w:lang w:val="en" w:eastAsia="zh-CN"/>
        </w:rPr>
        <w:t>)</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pos</w:t>
      </w:r>
      <w:r w:rsidRPr="00D2140A">
        <w:rPr>
          <w:rFonts w:ascii="TimesLTStd-Roman" w:eastAsia="等线" w:hAnsi="TimesLTStd-Roman" w:cs="TimesLTStd-Roman"/>
          <w:spacing w:val="-2"/>
          <w:lang w:val="en" w:eastAsia="zh-CN"/>
        </w:rPr>
        <w:t xml:space="preserve">, and </w:t>
      </w:r>
      <w:r w:rsidRPr="00D2140A">
        <w:rPr>
          <w:rFonts w:ascii="TimesLTStd-Roman" w:eastAsia="等线" w:hAnsi="TimesLTStd-Roman" w:cs="TimesLTStd-Roman"/>
          <w:i/>
          <w:spacing w:val="-2"/>
          <w:lang w:val="en" w:eastAsia="zh-CN"/>
        </w:rPr>
        <w:t>Extended-support</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lang w:val="en" w:eastAsia="zh-CN"/>
        </w:rPr>
        <w:sym w:font="Symbol Tiger" w:char="F03E"/>
      </w:r>
      <w:r w:rsidRPr="00D2140A">
        <w:rPr>
          <w:rFonts w:ascii="TimesLTStd-Roman" w:eastAsia="等线" w:hAnsi="TimesLTStd-Roman" w:cs="TimesLTStd-Roman"/>
          <w:spacing w:val="-2"/>
          <w:lang w:val="en" w:eastAsia="zh-CN"/>
        </w:rPr>
        <w:t xml:space="preserve"> 0, </w:t>
      </w:r>
      <w:r w:rsidRPr="00D2140A">
        <w:rPr>
          <w:rFonts w:ascii="TimesLTStd-Roman" w:eastAsia="等线" w:hAnsi="TimesLTStd-Roman" w:cs="TimesLTStd-Roman"/>
          <w:i/>
          <w:spacing w:val="-2"/>
          <w:lang w:eastAsia="zh-CN"/>
        </w:rPr>
        <w:t>Extended-confidence</w:t>
      </w:r>
      <w:r w:rsidRPr="00D2140A">
        <w:rPr>
          <w:rFonts w:ascii="TimesLTStd-Roman" w:eastAsia="等线" w:hAnsi="TimesLTStd-Roman" w:cs="TimesLTStd-Roman"/>
          <w:spacing w:val="-2"/>
          <w:lang w:eastAsia="zh-CN"/>
        </w:rPr>
        <w:t>(</w:t>
      </w:r>
      <w:r w:rsidRPr="00D2140A">
        <w:rPr>
          <w:rFonts w:ascii="TimesLTStd-Roman" w:eastAsia="等线" w:hAnsi="TimesLTStd-Roman" w:cs="TimesLTStd-Roman"/>
          <w:i/>
          <w:spacing w:val="-2"/>
          <w:lang w:eastAsia="zh-CN"/>
        </w:rPr>
        <w:t>M</w:t>
      </w:r>
      <w:r w:rsidRPr="00D2140A">
        <w:rPr>
          <w:rFonts w:ascii="TimesLTStd-Roman" w:eastAsia="等线" w:hAnsi="TimesLTStd-Roman" w:cs="TimesLTStd-Roman"/>
          <w:i/>
          <w:spacing w:val="-2"/>
          <w:vertAlign w:val="subscript"/>
          <w:lang w:eastAsia="zh-CN"/>
        </w:rPr>
        <w:sym w:font="Symbol" w:char="F077"/>
      </w:r>
      <w:r w:rsidRPr="00D2140A">
        <w:rPr>
          <w:rFonts w:ascii="TimesLTStd-Roman" w:eastAsia="等线" w:hAnsi="TimesLTStd-Roman" w:cs="TimesLTStd-Roman"/>
          <w:spacing w:val="-2"/>
          <w:lang w:eastAsia="zh-CN"/>
        </w:rPr>
        <w:t>) = 1</w:t>
      </w:r>
      <w:r w:rsidRPr="00D2140A">
        <w:rPr>
          <w:rFonts w:ascii="TimesLTStd-Roman" w:eastAsia="等线" w:hAnsi="TimesLTStd-Roman" w:cs="TimesLTStd-Roman"/>
          <w:spacing w:val="-2"/>
          <w:lang w:val="en" w:eastAsia="zh-CN"/>
        </w:rPr>
        <w:t>};</w:t>
      </w:r>
      <w:r w:rsidRPr="00D2140A">
        <w:rPr>
          <w:rFonts w:ascii="TimesLTStd-Roman" w:eastAsia="华文楷体" w:hAnsi="TimesLTStd-Roman" w:cs="TimesLTStd-Roman"/>
          <w:spacing w:val="-2"/>
        </w:rPr>
        <w:t xml:space="preserve"> and</w:t>
      </w:r>
    </w:p>
    <w:p w:rsidR="00D2140A" w:rsidRPr="00D2140A" w:rsidRDefault="00D2140A" w:rsidP="00CD621F">
      <w:pPr>
        <w:numPr>
          <w:ilvl w:val="0"/>
          <w:numId w:val="13"/>
        </w:numPr>
        <w:suppressAutoHyphens/>
        <w:autoSpaceDE w:val="0"/>
        <w:autoSpaceDN w:val="0"/>
        <w:adjustRightInd w:val="0"/>
        <w:spacing w:line="252" w:lineRule="auto"/>
        <w:ind w:left="550" w:hanging="357"/>
        <w:jc w:val="both"/>
        <w:rPr>
          <w:rFonts w:ascii="TimesLTStd-Roman" w:eastAsia="等线" w:hAnsi="TimesLTStd-Roman" w:cs="TimesLTStd-Roman"/>
          <w:spacing w:val="-2"/>
          <w:lang w:val="en"/>
        </w:rPr>
      </w:pPr>
      <w:r w:rsidRPr="00D2140A">
        <w:rPr>
          <w:rFonts w:ascii="TimesLTStd-Roman" w:eastAsia="等线" w:hAnsi="TimesLTStd-Roman" w:cs="TimesLTStd-Roman"/>
          <w:i/>
          <w:spacing w:val="-2"/>
          <w:lang w:val="en" w:eastAsia="zh-CN"/>
        </w:rPr>
        <w:t>AlphaID</w:t>
      </w:r>
      <w:r w:rsidRPr="00D2140A">
        <w:rPr>
          <w:rFonts w:ascii="TimesLTStd-Roman" w:eastAsia="等线" w:hAnsi="TimesLTStd-Roman" w:cs="TimesLTStd-Roman"/>
          <w:spacing w:val="-2"/>
          <w:lang w:val="en"/>
        </w:rPr>
        <w:t xml:space="preserve"> (</w:t>
      </w:r>
      <w:r w:rsidRPr="00D2140A">
        <w:rPr>
          <w:rFonts w:ascii="TimesLTStd-Roman" w:eastAsia="等线" w:hAnsi="TimesLTStd-Roman" w:cs="TimesLTStd-Roman"/>
          <w:i/>
          <w:spacing w:val="-2"/>
          <w:lang w:val="en"/>
        </w:rPr>
        <w:t>L</w:t>
      </w:r>
      <w:r w:rsidRPr="00D2140A">
        <w:rPr>
          <w:rFonts w:ascii="TimesLTStd-Roman" w:eastAsia="等线" w:hAnsi="TimesLTStd-Roman" w:cs="TimesLTStd-Roman"/>
          <w:spacing w:val="-2"/>
          <w:lang w:val="en"/>
        </w:rPr>
        <w:t>)</w:t>
      </w:r>
      <w:r w:rsidRPr="00D2140A">
        <w:rPr>
          <w:rFonts w:ascii="TimesLTStd-Roman" w:eastAsia="华文楷体" w:hAnsi="TimesLTStd-Roman" w:cs="TimesLTStd-Roman"/>
          <w:spacing w:val="-2"/>
        </w:rPr>
        <w:t xml:space="preserve"> = (</w:t>
      </w:r>
      <w:r w:rsidRPr="00D2140A">
        <w:rPr>
          <w:rFonts w:ascii="TimesLTStd-Roman" w:eastAsia="华文楷体" w:hAnsi="TimesLTStd-Roman" w:cs="TimesLTStd-Roman"/>
          <w:i/>
          <w:spacing w:val="-2"/>
        </w:rPr>
        <w:t>P</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T</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i/>
          <w:spacing w:val="-2"/>
        </w:rPr>
        <w:t>F</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lang w:eastAsia="zh-CN"/>
        </w:rPr>
        <w:t>,</w:t>
      </w:r>
      <w:r w:rsidRPr="00D2140A">
        <w:rPr>
          <w:rFonts w:ascii="TimesLTStd-Roman" w:eastAsia="等线" w:hAnsi="TimesLTStd-Roman" w:cs="TimesLTStd-Roman"/>
          <w:i/>
          <w:spacing w:val="-2"/>
          <w:lang w:val="en" w:eastAsia="zh-CN"/>
        </w:rPr>
        <w:t xml:space="preserve"> R_</w:t>
      </w:r>
      <w:r w:rsidRPr="00D2140A">
        <w:rPr>
          <w:rFonts w:ascii="TimesLTStd-Roman" w:eastAsia="等线" w:hAnsi="TimesLTStd-Roman" w:cs="TimesLTStd-Roman"/>
          <w:i/>
          <w:spacing w:val="-2"/>
          <w:vertAlign w:val="subscript"/>
          <w:lang w:val="en" w:eastAsia="zh-CN"/>
        </w:rPr>
        <w:t>pre</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t>R</w:t>
      </w:r>
      <w:r w:rsidRPr="00D2140A">
        <w:rPr>
          <w:rFonts w:ascii="TimesLTStd-Roman" w:eastAsia="等线" w:hAnsi="TimesLTStd-Roman" w:cs="TimesLTStd-Roman"/>
          <w:i/>
          <w:spacing w:val="-2"/>
          <w:lang w:val="en" w:eastAsia="zh-CN"/>
        </w:rPr>
        <w:softHyphen/>
        <w:t>_</w:t>
      </w:r>
      <w:r w:rsidRPr="00D2140A">
        <w:rPr>
          <w:rFonts w:ascii="TimesLTStd-Roman" w:eastAsia="等线" w:hAnsi="TimesLTStd-Roman" w:cs="TimesLTStd-Roman"/>
          <w:i/>
          <w:spacing w:val="-2"/>
          <w:vertAlign w:val="subscript"/>
          <w:lang w:val="en" w:eastAsia="zh-CN"/>
        </w:rPr>
        <w:t>pos</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华文楷体" w:hAnsi="TimesLTStd-Roman" w:cs="TimesLTStd-Roman"/>
          <w:spacing w:val="-2"/>
        </w:rPr>
        <w:t>).</w:t>
      </w:r>
    </w:p>
    <w:p w:rsidR="00D2140A" w:rsidRPr="00D2140A" w:rsidRDefault="00D2140A" w:rsidP="00D2140A">
      <w:pPr>
        <w:suppressAutoHyphens/>
        <w:autoSpaceDE w:val="0"/>
        <w:autoSpaceDN w:val="0"/>
        <w:adjustRightInd w:val="0"/>
        <w:spacing w:line="252" w:lineRule="auto"/>
        <w:ind w:leftChars="100" w:left="200" w:firstLineChars="50" w:firstLine="99"/>
        <w:jc w:val="both"/>
        <w:rPr>
          <w:rFonts w:ascii="TimesLTStd-Roman" w:eastAsia="等线" w:hAnsi="TimesLTStd-Roman" w:cs="TimesLTStd-Roman"/>
          <w:spacing w:val="-2"/>
          <w:lang w:val="en" w:eastAsia="zh-CN"/>
        </w:rPr>
      </w:pPr>
      <w:proofErr w:type="gramStart"/>
      <w:r w:rsidRPr="00D2140A">
        <w:rPr>
          <w:rFonts w:ascii="TimesLTStd-Roman" w:eastAsia="等线" w:hAnsi="TimesLTStd-Roman" w:cs="TimesLTStd-Roman"/>
          <w:spacing w:val="-2"/>
          <w:lang w:val="en" w:eastAsia="zh-CN"/>
        </w:rPr>
        <w:t>where</w:t>
      </w:r>
      <w:proofErr w:type="gramEnd"/>
      <w:r w:rsidRPr="00D2140A">
        <w:rPr>
          <w:rFonts w:ascii="TimesLTStd-Roman" w:eastAsia="等线" w:hAnsi="TimesLTStd-Roman" w:cs="TimesLTStd-Roman"/>
          <w:spacing w:val="-2"/>
          <w:lang w:val="en" w:eastAsia="zh-CN"/>
        </w:rPr>
        <w:t xml:space="preserve">, if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is a trace, and </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 &lt;</w:t>
      </w:r>
      <w:r w:rsidRPr="00D2140A">
        <w:rPr>
          <w:rFonts w:ascii="TimesLTStd-Roman" w:eastAsia="等线" w:hAnsi="TimesLTStd-Roman" w:cs="TimesLTStd-Roman"/>
          <w:i/>
          <w:spacing w:val="-2"/>
          <w:lang w:val="en"/>
        </w:rPr>
        <w:t>t</w:t>
      </w:r>
      <w:r w:rsidR="00E43E4A" w:rsidRPr="00E43E4A">
        <w:rPr>
          <w:rFonts w:ascii="TimesLTStd-Roman" w:eastAsia="等线" w:hAnsi="TimesLTStd-Roman" w:cs="TimesLTStd-Roman" w:hint="eastAsia"/>
          <w:i/>
          <w:spacing w:val="-2"/>
          <w:vertAlign w:val="subscript"/>
          <w:lang w:val="en" w:eastAsia="zh-CN"/>
        </w:rPr>
        <w:t>a</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i/>
          <w:spacing w:val="-2"/>
          <w:lang w:val="en"/>
        </w:rPr>
        <w:t>t</w:t>
      </w:r>
      <w:r w:rsidR="00E43E4A" w:rsidRPr="00E43E4A">
        <w:rPr>
          <w:rFonts w:ascii="TimesLTStd-Roman" w:eastAsia="等线" w:hAnsi="TimesLTStd-Roman" w:cs="TimesLTStd-Roman" w:hint="eastAsia"/>
          <w:i/>
          <w:spacing w:val="-2"/>
          <w:vertAlign w:val="subscript"/>
          <w:lang w:val="en" w:eastAsia="zh-CN"/>
        </w:rPr>
        <w:t>b</w:t>
      </w:r>
      <w:r w:rsidRPr="00D2140A">
        <w:rPr>
          <w:rFonts w:ascii="TimesLTStd-Roman" w:eastAsia="等线" w:hAnsi="TimesLTStd-Roman" w:cs="TimesLTStd-Roman"/>
          <w:spacing w:val="-2"/>
          <w:lang w:val="en" w:eastAsia="zh-CN"/>
        </w:rPr>
        <w:t xml:space="preserve">, </w:t>
      </w:r>
      <w:r w:rsidRPr="00E43E4A">
        <w:rPr>
          <w:rFonts w:ascii="TimesLTStd-Roman" w:eastAsia="等线" w:hAnsi="TimesLTStd-Roman" w:cs="TimesLTStd-Roman"/>
          <w:i/>
          <w:spacing w:val="-2"/>
          <w:lang w:val="en"/>
        </w:rPr>
        <w:t>t</w:t>
      </w:r>
      <w:r w:rsidR="00E43E4A" w:rsidRPr="00E43E4A">
        <w:rPr>
          <w:rFonts w:ascii="TimesLTStd-Roman" w:eastAsia="等线" w:hAnsi="TimesLTStd-Roman" w:cs="TimesLTStd-Roman" w:hint="eastAsia"/>
          <w:i/>
          <w:spacing w:val="-2"/>
          <w:vertAlign w:val="subscript"/>
          <w:lang w:val="en" w:eastAsia="zh-CN"/>
        </w:rPr>
        <w:t>c</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rPr>
        <w:t>t</w:t>
      </w:r>
      <w:r w:rsidRPr="00D2140A">
        <w:rPr>
          <w:rFonts w:ascii="TimesLTStd-Roman" w:eastAsia="等线" w:hAnsi="TimesLTStd-Roman" w:cs="TimesLTStd-Roman"/>
          <w:i/>
          <w:spacing w:val="-2"/>
          <w:vertAlign w:val="subscript"/>
          <w:lang w:val="en"/>
        </w:rPr>
        <w:t>n</w:t>
      </w:r>
      <w:r w:rsidRPr="00D2140A">
        <w:rPr>
          <w:rFonts w:ascii="TimesLTStd-Roman" w:eastAsia="等线" w:hAnsi="TimesLTStd-Roman" w:cs="TimesLTStd-Roman"/>
          <w:spacing w:val="-2"/>
          <w:lang w:val="en" w:eastAsia="zh-CN"/>
        </w:rPr>
        <w:t xml:space="preserve">&gt;, then </w:t>
      </w:r>
      <w:r w:rsidRPr="00D2140A">
        <w:rPr>
          <w:rFonts w:ascii="TimesLTStd-Roman" w:eastAsia="等线" w:hAnsi="TimesLTStd-Roman" w:cs="TimesLTStd-Roman"/>
          <w:i/>
          <w:spacing w:val="-2"/>
          <w:lang w:val="en" w:eastAsia="zh-CN"/>
        </w:rPr>
        <w:t>first</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t</w:t>
      </w:r>
      <w:r w:rsidR="00E43E4A" w:rsidRPr="00E43E4A">
        <w:rPr>
          <w:rFonts w:ascii="TimesLTStd-Roman" w:eastAsia="等线" w:hAnsi="TimesLTStd-Roman" w:cs="TimesLTStd-Roman" w:hint="eastAsia"/>
          <w:i/>
          <w:spacing w:val="-2"/>
          <w:vertAlign w:val="subscript"/>
          <w:lang w:val="en" w:eastAsia="zh-CN"/>
        </w:rPr>
        <w:t>a</w:t>
      </w:r>
      <w:r w:rsidRPr="00D2140A">
        <w:rPr>
          <w:rFonts w:ascii="TimesLTStd-Roman" w:eastAsia="等线" w:hAnsi="TimesLTStd-Roman" w:cs="TimesLTStd-Roman"/>
          <w:spacing w:val="-2"/>
          <w:lang w:val="en" w:eastAsia="zh-CN"/>
        </w:rPr>
        <w:t xml:space="preserve"> and </w:t>
      </w:r>
      <w:r w:rsidRPr="00D2140A">
        <w:rPr>
          <w:rFonts w:ascii="TimesLTStd-Roman" w:eastAsia="等线" w:hAnsi="TimesLTStd-Roman" w:cs="TimesLTStd-Roman"/>
          <w:i/>
          <w:spacing w:val="-2"/>
          <w:lang w:val="en" w:eastAsia="zh-CN"/>
        </w:rPr>
        <w:t>last</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rPr>
        <w:t>σ</w:t>
      </w:r>
      <w:r w:rsidRPr="00D2140A">
        <w:rPr>
          <w:rFonts w:ascii="TimesLTStd-Roman" w:eastAsia="等线" w:hAnsi="TimesLTStd-Roman" w:cs="TimesLTStd-Roman"/>
          <w:spacing w:val="-2"/>
          <w:lang w:val="en" w:eastAsia="zh-CN"/>
        </w:rPr>
        <w:t xml:space="preserve">) = </w:t>
      </w:r>
      <w:r w:rsidRPr="00D2140A">
        <w:rPr>
          <w:rFonts w:ascii="TimesLTStd-Roman" w:eastAsia="等线" w:hAnsi="TimesLTStd-Roman" w:cs="TimesLTStd-Roman"/>
          <w:i/>
          <w:spacing w:val="-2"/>
          <w:lang w:val="en" w:eastAsia="zh-CN"/>
        </w:rPr>
        <w:t>t</w:t>
      </w:r>
      <w:r w:rsidRPr="00D2140A">
        <w:rPr>
          <w:rFonts w:ascii="TimesLTStd-Roman" w:eastAsia="等线" w:hAnsi="TimesLTStd-Roman" w:cs="TimesLTStd-Roman"/>
          <w:i/>
          <w:spacing w:val="-2"/>
          <w:vertAlign w:val="subscript"/>
          <w:lang w:val="en" w:eastAsia="zh-CN"/>
        </w:rPr>
        <w:t>n</w:t>
      </w:r>
      <w:r w:rsidRPr="00D2140A">
        <w:rPr>
          <w:rFonts w:ascii="TimesLTStd-Roman" w:eastAsia="等线" w:hAnsi="TimesLTStd-Roman" w:cs="TimesLTStd-Roman"/>
          <w:spacing w:val="-2"/>
          <w:lang w:val="en" w:eastAsia="zh-CN"/>
        </w:rPr>
        <w:t>.</w:t>
      </w:r>
      <w:r w:rsidRPr="00D2140A">
        <w:rPr>
          <w:rFonts w:ascii="TimesLTStd-Roman" w:eastAsia="等线" w:hAnsi="TimesLTStd-Roman" w:cs="TimesLTStd-Roman"/>
          <w:i/>
          <w:spacing w:val="-2"/>
          <w:lang w:val="en" w:eastAsia="zh-CN"/>
        </w:rPr>
        <w:t xml:space="preserve"> A</w:t>
      </w:r>
      <w:r w:rsidRPr="00D2140A">
        <w:rPr>
          <w:rFonts w:ascii="TimesLTStd-Roman" w:eastAsia="等线" w:hAnsi="TimesLTStd-Roman" w:cs="TimesLTStd-Roman"/>
          <w:i/>
          <w:spacing w:val="-2"/>
          <w:vertAlign w:val="subscript"/>
          <w:lang w:val="en" w:eastAsia="zh-CN"/>
        </w:rPr>
        <w:t>dir_set</w:t>
      </w:r>
      <w:r w:rsidRPr="00D2140A">
        <w:rPr>
          <w:rFonts w:ascii="TimesLTStd-Roman" w:eastAsia="等线" w:hAnsi="TimesLTStd-Roman" w:cs="TimesLTStd-Roman"/>
          <w:spacing w:val="-2"/>
          <w:lang w:val="en" w:eastAsia="zh-CN"/>
        </w:rPr>
        <w:t xml:space="preserve"> represents a set of (</w:t>
      </w:r>
      <w:r w:rsidR="0055013A">
        <w:rPr>
          <w:rFonts w:ascii="TimesLTStd-Roman" w:eastAsia="等线" w:hAnsi="TimesLTStd-Roman" w:cs="TimesLTStd-Roman" w:hint="eastAsia"/>
          <w:i/>
          <w:spacing w:val="-2"/>
          <w:lang w:val="en" w:eastAsia="zh-CN"/>
        </w:rPr>
        <w:t>m</w:t>
      </w:r>
      <w:r w:rsidRPr="00D2140A">
        <w:rPr>
          <w:rFonts w:ascii="TimesLTStd-Roman" w:eastAsia="等线" w:hAnsi="TimesLTStd-Roman" w:cs="TimesLTStd-Roman"/>
          <w:spacing w:val="-2"/>
          <w:lang w:val="en" w:eastAsia="zh-CN"/>
        </w:rPr>
        <w:t xml:space="preserve">, </w:t>
      </w:r>
      <w:r w:rsidR="0055013A">
        <w:rPr>
          <w:rFonts w:ascii="TimesLTStd-Roman" w:eastAsia="等线" w:hAnsi="TimesLTStd-Roman" w:cs="TimesLTStd-Roman" w:hint="eastAsia"/>
          <w:i/>
          <w:spacing w:val="-2"/>
          <w:lang w:val="en" w:eastAsia="zh-CN"/>
        </w:rPr>
        <w:t>n</w:t>
      </w:r>
      <w:r w:rsidRPr="00D2140A">
        <w:rPr>
          <w:rFonts w:ascii="TimesLTStd-Roman" w:eastAsia="等线" w:hAnsi="TimesLTStd-Roman" w:cs="TimesLTStd-Roman"/>
          <w:spacing w:val="-2"/>
          <w:lang w:val="en" w:eastAsia="zh-CN"/>
        </w:rPr>
        <w:t xml:space="preserve">), where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dir_set</w:t>
      </w:r>
      <w:r w:rsidRPr="00D2140A">
        <w:rPr>
          <w:rFonts w:ascii="TimesLTStd-Roman" w:eastAsia="等线" w:hAnsi="TimesLTStd-Roman" w:cs="TimesLTStd-Roman"/>
          <w:spacing w:val="-2"/>
          <w:lang w:val="en" w:eastAsia="zh-CN"/>
        </w:rPr>
        <w:t xml:space="preserve"> = {(</w:t>
      </w:r>
      <w:r w:rsidR="0055013A">
        <w:rPr>
          <w:rFonts w:ascii="TimesLTStd-Roman" w:eastAsia="等线" w:hAnsi="TimesLTStd-Roman" w:cs="TimesLTStd-Roman" w:hint="eastAsia"/>
          <w:i/>
          <w:spacing w:val="-2"/>
          <w:lang w:val="en" w:eastAsia="zh-CN"/>
        </w:rPr>
        <w:t>m</w:t>
      </w:r>
      <w:r w:rsidRPr="00D2140A">
        <w:rPr>
          <w:rFonts w:ascii="TimesLTStd-Roman" w:eastAsia="等线" w:hAnsi="TimesLTStd-Roman" w:cs="TimesLTStd-Roman"/>
          <w:spacing w:val="-2"/>
          <w:lang w:val="en" w:eastAsia="zh-CN"/>
        </w:rPr>
        <w:t xml:space="preserve">, </w:t>
      </w:r>
      <w:r w:rsidR="0055013A">
        <w:rPr>
          <w:rFonts w:ascii="TimesLTStd-Roman" w:eastAsia="等线" w:hAnsi="TimesLTStd-Roman" w:cs="TimesLTStd-Roman" w:hint="eastAsia"/>
          <w:i/>
          <w:spacing w:val="-2"/>
          <w:lang w:val="en" w:eastAsia="zh-CN"/>
        </w:rPr>
        <w:t>n</w:t>
      </w:r>
      <w:r w:rsidRPr="00D2140A">
        <w:rPr>
          <w:rFonts w:ascii="TimesLTStd-Roman" w:eastAsia="等线" w:hAnsi="TimesLTStd-Roman" w:cs="TimesLTStd-Roman"/>
          <w:spacing w:val="-2"/>
          <w:lang w:val="en" w:eastAsia="zh-CN"/>
        </w:rPr>
        <w:t xml:space="preserve">)| </w:t>
      </w:r>
      <w:r w:rsidR="0055013A">
        <w:rPr>
          <w:rFonts w:ascii="TimesLTStd-Roman" w:eastAsia="等线" w:hAnsi="TimesLTStd-Roman" w:cs="TimesLTStd-Roman" w:hint="eastAsia"/>
          <w:i/>
          <w:spacing w:val="-2"/>
          <w:lang w:val="en" w:eastAsia="zh-CN"/>
        </w:rPr>
        <w:t>m</w:t>
      </w:r>
      <w:r w:rsidRPr="00D2140A">
        <w:rPr>
          <w:rFonts w:ascii="TimesLTStd-Roman" w:eastAsia="等线" w:hAnsi="TimesLTStd-Roman" w:cs="TimesLTStd-Roman"/>
          <w:spacing w:val="-2"/>
          <w:lang w:val="en" w:eastAsia="zh-CN"/>
        </w:rPr>
        <w:t xml:space="preserve">, </w:t>
      </w:r>
      <w:r w:rsidR="0055013A">
        <w:rPr>
          <w:rFonts w:ascii="TimesLTStd-Roman" w:eastAsia="等线" w:hAnsi="TimesLTStd-Roman" w:cs="TimesLTStd-Roman" w:hint="eastAsia"/>
          <w:i/>
          <w:spacing w:val="-2"/>
          <w:lang w:val="en" w:eastAsia="zh-CN"/>
        </w:rPr>
        <w:t>n</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CE"/>
      </w:r>
      <w:r w:rsidRPr="00D2140A">
        <w:rPr>
          <w:rFonts w:ascii="TimesLTStd-Roman" w:eastAsia="等线" w:hAnsi="TimesLTStd-Roman" w:cs="TimesLTStd-Roman"/>
          <w:i/>
          <w:spacing w:val="-2"/>
          <w:lang w:val="en"/>
        </w:rPr>
        <w:t xml:space="preserve"> T</w:t>
      </w:r>
      <w:r w:rsidRPr="00D2140A">
        <w:rPr>
          <w:rFonts w:ascii="TimesLTStd-Roman" w:eastAsia="华文楷体" w:hAnsi="TimesLTStd-Roman" w:cs="TimesLTStd-Roman"/>
          <w:i/>
          <w:spacing w:val="-2"/>
          <w:vertAlign w:val="subscript"/>
        </w:rPr>
        <w:t>L</w:t>
      </w:r>
      <w:r w:rsidRPr="00D2140A">
        <w:rPr>
          <w:rFonts w:ascii="TimesLTStd-Roman" w:eastAsia="华文楷体" w:hAnsi="TimesLTStd-Roman" w:cs="TimesLTStd-Roman"/>
          <w:spacing w:val="-2"/>
        </w:rPr>
        <w:t xml:space="preserve"> </w:t>
      </w:r>
      <w:r w:rsidRPr="00D2140A">
        <w:rPr>
          <w:rFonts w:ascii="TimesLTStd-Roman" w:eastAsia="华文楷体" w:hAnsi="TimesLTStd-Roman" w:cs="TimesLTStd-Roman"/>
          <w:spacing w:val="-2"/>
        </w:rPr>
        <w:sym w:font="Symbol" w:char="F0D9"/>
      </w:r>
      <w:r w:rsidRPr="00D2140A">
        <w:rPr>
          <w:rFonts w:ascii="TimesLTStd-Roman" w:eastAsia="等线" w:hAnsi="TimesLTStd-Roman" w:cs="TimesLTStd-Roman"/>
          <w:i/>
          <w:spacing w:val="-2"/>
          <w:lang w:val="en" w:eastAsia="zh-CN"/>
        </w:rPr>
        <w:t xml:space="preserve"> </w:t>
      </w:r>
      <w:r w:rsidR="0055013A">
        <w:rPr>
          <w:rFonts w:ascii="TimesLTStd-Roman" w:eastAsia="等线" w:hAnsi="TimesLTStd-Roman" w:cs="TimesLTStd-Roman" w:hint="eastAsia"/>
          <w:i/>
          <w:spacing w:val="-2"/>
          <w:lang w:val="en" w:eastAsia="zh-CN"/>
        </w:rPr>
        <w:t>m</w:t>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cs="TimesLTStd-Roman"/>
          <w:spacing w:val="-2"/>
        </w:rPr>
        <w:sym w:font="Symbol" w:char="F03E"/>
      </w:r>
      <w:r w:rsidRPr="00D2140A">
        <w:rPr>
          <w:rFonts w:ascii="TimesLTStd-Roman" w:eastAsia="华文楷体" w:hAnsi="TimesLTStd-Roman"/>
          <w:i/>
          <w:spacing w:val="-2"/>
          <w:vertAlign w:val="subscript"/>
        </w:rPr>
        <w:t>L</w:t>
      </w:r>
      <w:r w:rsidRPr="00D2140A">
        <w:rPr>
          <w:rFonts w:ascii="TimesLTStd-Roman" w:eastAsia="华文楷体" w:hAnsi="TimesLTStd-Roman"/>
          <w:i/>
          <w:spacing w:val="-2"/>
          <w:vertAlign w:val="subscript"/>
          <w:lang w:eastAsia="zh-CN"/>
        </w:rPr>
        <w:softHyphen/>
      </w:r>
      <w:r w:rsidRPr="00D2140A">
        <w:rPr>
          <w:rFonts w:ascii="TimesLTStd-Roman" w:eastAsia="等线" w:hAnsi="TimesLTStd-Roman" w:cs="TimesLTStd-Roman"/>
          <w:i/>
          <w:spacing w:val="-2"/>
          <w:lang w:val="en"/>
        </w:rPr>
        <w:t xml:space="preserve"> </w:t>
      </w:r>
      <w:r w:rsidR="0055013A">
        <w:rPr>
          <w:rFonts w:ascii="TimesLTStd-Roman" w:eastAsia="等线" w:hAnsi="TimesLTStd-Roman" w:cs="TimesLTStd-Roman" w:hint="eastAsia"/>
          <w:i/>
          <w:spacing w:val="-2"/>
          <w:lang w:val="en" w:eastAsia="zh-CN"/>
        </w:rPr>
        <w:t>n</w:t>
      </w:r>
      <w:r w:rsidRPr="00D2140A">
        <w:rPr>
          <w:rFonts w:ascii="TimesLTStd-Roman" w:eastAsia="等线" w:hAnsi="TimesLTStd-Roman" w:cs="TimesLTStd-Roman"/>
          <w:spacing w:val="-2"/>
          <w:lang w:val="en" w:eastAsia="zh-CN"/>
        </w:rPr>
        <w:t xml:space="preserve">}. </w:t>
      </w:r>
      <w:r w:rsidRPr="00D2140A">
        <w:rPr>
          <w:rFonts w:ascii="Sylfaen" w:eastAsia="等线" w:hAnsi="Sylfaen" w:cs="TimesLTStd-Roman"/>
          <w:i/>
          <w:spacing w:val="-2"/>
          <w:lang w:val="en" w:eastAsia="zh-CN"/>
        </w:rPr>
        <w:t>M</w:t>
      </w:r>
      <w:r w:rsidRPr="00D2140A">
        <w:rPr>
          <w:rFonts w:ascii="TimesLTStd-Roman" w:eastAsia="等线" w:hAnsi="TimesLTStd-Roman" w:cs="TimesLTStd-Roman"/>
          <w:i/>
          <w:spacing w:val="-2"/>
          <w:vertAlign w:val="subscript"/>
          <w:lang w:val="en" w:eastAsia="zh-CN"/>
        </w:rPr>
        <w:sym w:font="Symbol" w:char="F077"/>
      </w:r>
      <w:r w:rsidRPr="00D2140A">
        <w:rPr>
          <w:rFonts w:ascii="TimesLTStd-Roman" w:eastAsia="等线" w:hAnsi="TimesLTStd-Roman" w:cs="TimesLTStd-Roman"/>
          <w:spacing w:val="-2"/>
          <w:lang w:val="en" w:eastAsia="zh-CN"/>
        </w:rPr>
        <w:t xml:space="preserve"> </w:t>
      </w:r>
      <w:r w:rsidRPr="00D2140A">
        <w:rPr>
          <w:rFonts w:ascii="TimesLTStd-Roman" w:eastAsia="等线" w:hAnsi="TimesLTStd-Roman"/>
          <w:spacing w:val="-2"/>
        </w:rPr>
        <w:sym w:font="Symbol" w:char="F0CE"/>
      </w:r>
      <w:r w:rsidRPr="00D2140A">
        <w:rPr>
          <w:rFonts w:ascii="TimesLTStd-Roman" w:eastAsia="等线" w:hAnsi="TimesLTStd-Roman"/>
          <w:spacing w:val="-2"/>
          <w:lang w:eastAsia="zh-CN"/>
        </w:rPr>
        <w:t xml:space="preserve">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t>is an association rule.</w:t>
      </w:r>
    </w:p>
    <w:p w:rsidR="00D2140A" w:rsidRPr="00D2140A" w:rsidRDefault="00D2140A" w:rsidP="00D2140A">
      <w:pPr>
        <w:suppressAutoHyphens/>
        <w:autoSpaceDE w:val="0"/>
        <w:autoSpaceDN w:val="0"/>
        <w:adjustRightInd w:val="0"/>
        <w:spacing w:line="240" w:lineRule="exact"/>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val="en" w:eastAsia="zh-CN"/>
        </w:rPr>
        <w:t xml:space="preserve">The </w:t>
      </w:r>
      <w:r w:rsidRPr="00D2140A">
        <w:rPr>
          <w:rFonts w:ascii="TimesLTStd-Roman" w:eastAsia="等线" w:hAnsi="TimesLTStd-Roman" w:cs="TimesLTStd-Roman"/>
          <w:i/>
          <w:spacing w:val="-2"/>
          <w:lang w:val="en" w:eastAsia="zh-CN"/>
        </w:rPr>
        <w:t xml:space="preserve">AlphaID </w:t>
      </w:r>
      <w:r w:rsidRPr="00D2140A">
        <w:rPr>
          <w:rFonts w:ascii="TimesLTStd-Roman" w:eastAsia="等线" w:hAnsi="TimesLTStd-Roman" w:cs="TimesLTStd-Roman"/>
          <w:spacing w:val="-2"/>
          <w:lang w:val="en" w:eastAsia="zh-CN"/>
        </w:rPr>
        <w:t>algorithm</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val="en" w:eastAsia="zh-CN"/>
        </w:rPr>
        <w:t xml:space="preserve">is proposed based on </w:t>
      </w:r>
      <w:r w:rsidRPr="00D2140A">
        <w:rPr>
          <w:rFonts w:ascii="TimesLTStd-Roman" w:eastAsia="等线" w:hAnsi="TimesLTStd-Roman" w:cs="TimesLTStd-Roman"/>
          <w:i/>
          <w:spacing w:val="-2"/>
          <w:lang w:val="en"/>
        </w:rPr>
        <w:sym w:font="Symbol" w:char="F061"/>
      </w:r>
      <w:r w:rsidRPr="00D2140A">
        <w:rPr>
          <w:rFonts w:ascii="TimesLTStd-Roman" w:eastAsia="等线" w:hAnsi="TimesLTStd-Roman" w:cs="TimesLTStd-Roman"/>
          <w:i/>
          <w:spacing w:val="-2"/>
          <w:lang w:val="en" w:eastAsia="zh-CN"/>
        </w:rPr>
        <w:t>-</w:t>
      </w:r>
      <w:r w:rsidRPr="00D2140A">
        <w:rPr>
          <w:rFonts w:ascii="TimesLTStd-Roman" w:eastAsia="等线" w:hAnsi="TimesLTStd-Roman" w:cs="TimesLTStd-Roman"/>
          <w:spacing w:val="-2"/>
          <w:lang w:val="en"/>
        </w:rPr>
        <w:t>algorithm</w:t>
      </w:r>
      <w:r w:rsidRPr="00D2140A">
        <w:rPr>
          <w:rFonts w:ascii="TimesLTStd-Roman" w:eastAsia="等线" w:hAnsi="TimesLTStd-Roman" w:cs="TimesLTStd-Roman"/>
          <w:spacing w:val="-2"/>
          <w:lang w:val="en" w:eastAsia="zh-CN"/>
        </w:rPr>
        <w:t xml:space="preserve">. From the </w:t>
      </w:r>
      <w:r w:rsidRPr="00D2140A">
        <w:rPr>
          <w:rFonts w:ascii="TimesLTStd-Roman" w:eastAsia="等线" w:hAnsi="TimesLTStd-Roman" w:cs="TimesLTStd-Roman"/>
          <w:i/>
          <w:spacing w:val="-2"/>
          <w:lang w:val="en" w:eastAsia="zh-CN"/>
        </w:rPr>
        <w:t xml:space="preserve">AlphaID </w:t>
      </w:r>
      <w:r w:rsidRPr="00D2140A">
        <w:rPr>
          <w:rFonts w:ascii="TimesLTStd-Roman" w:eastAsia="等线" w:hAnsi="TimesLTStd-Roman" w:cs="TimesLTStd-Roman"/>
          <w:spacing w:val="-2"/>
          <w:lang w:val="en" w:eastAsia="zh-CN"/>
        </w:rPr>
        <w:t xml:space="preserve">algorithm, we can see that only steps 4-11 and 16-19 are different from </w:t>
      </w:r>
      <w:r w:rsidRPr="00D2140A">
        <w:rPr>
          <w:rFonts w:ascii="TimesLTStd-Roman" w:eastAsia="等线" w:hAnsi="TimesLTStd-Roman" w:cs="TimesLTStd-Roman"/>
          <w:i/>
          <w:spacing w:val="-2"/>
          <w:lang w:val="en"/>
        </w:rPr>
        <w:sym w:font="Symbol" w:char="F061"/>
      </w:r>
      <w:r w:rsidRPr="00D2140A">
        <w:rPr>
          <w:rFonts w:ascii="TimesLTStd-Roman" w:eastAsia="等线" w:hAnsi="TimesLTStd-Roman" w:cs="TimesLTStd-Roman"/>
          <w:i/>
          <w:spacing w:val="-2"/>
          <w:lang w:val="en" w:eastAsia="zh-CN"/>
        </w:rPr>
        <w:t>-</w:t>
      </w:r>
      <w:r w:rsidRPr="00D2140A">
        <w:rPr>
          <w:rFonts w:ascii="TimesLTStd-Roman" w:eastAsia="等线" w:hAnsi="TimesLTStd-Roman" w:cs="TimesLTStd-Roman"/>
          <w:spacing w:val="-2"/>
          <w:lang w:val="en"/>
        </w:rPr>
        <w:t>algorithm</w:t>
      </w:r>
      <w:r w:rsidRPr="00D2140A">
        <w:rPr>
          <w:rFonts w:ascii="TimesLTStd-Roman" w:eastAsia="等线" w:hAnsi="TimesLTStd-Roman" w:cs="TimesLTStd-Roman"/>
          <w:spacing w:val="-2"/>
          <w:lang w:val="en" w:eastAsia="zh-CN"/>
        </w:rPr>
        <w:t xml:space="preserve">. Next, let's analyze the effects of these steps. Step 4 gets all the loop activities in a log and puts them into a loop activity set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LA</w:t>
      </w:r>
      <w:r w:rsidRPr="00D2140A">
        <w:rPr>
          <w:rFonts w:ascii="TimesLTStd-Roman" w:eastAsia="等线" w:hAnsi="TimesLTStd-Roman" w:cs="TimesLTStd-Roman"/>
          <w:spacing w:val="-2"/>
          <w:lang w:val="en" w:eastAsia="zh-CN"/>
        </w:rPr>
        <w:t xml:space="preserve">. Steps 5 and 6 obtain the start activity set </w:t>
      </w:r>
      <w:proofErr w:type="gramStart"/>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ls</w:t>
      </w:r>
      <w:proofErr w:type="gramEnd"/>
      <w:r w:rsidRPr="00D2140A">
        <w:rPr>
          <w:rFonts w:ascii="TimesLTStd-Roman" w:eastAsia="等线" w:hAnsi="TimesLTStd-Roman" w:cs="TimesLTStd-Roman"/>
          <w:spacing w:val="-2"/>
          <w:lang w:val="en" w:eastAsia="zh-CN"/>
        </w:rPr>
        <w:t xml:space="preserve"> and end activity set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le</w:t>
      </w:r>
      <w:r w:rsidRPr="00D2140A">
        <w:rPr>
          <w:rFonts w:ascii="TimesLTStd-Roman" w:eastAsia="等线" w:hAnsi="TimesLTStd-Roman" w:cs="TimesLTStd-Roman"/>
          <w:spacing w:val="-2"/>
          <w:lang w:val="en" w:eastAsia="zh-CN"/>
        </w:rPr>
        <w:t xml:space="preserve"> of the loop structure, respectively. Step 7 aims to get the loop sequence set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LS</w:t>
      </w:r>
      <w:r w:rsidRPr="00D2140A">
        <w:rPr>
          <w:rFonts w:ascii="TimesLTStd-Roman" w:eastAsia="等线" w:hAnsi="TimesLTStd-Roman" w:cs="TimesLTStd-Roman"/>
          <w:spacing w:val="-2"/>
          <w:lang w:val="en" w:eastAsia="zh-CN"/>
        </w:rPr>
        <w:t xml:space="preserve">. Step 8 is to get all the choice activities in a log and puts them in a choice activity set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CA</w:t>
      </w:r>
      <w:r w:rsidRPr="00D2140A">
        <w:rPr>
          <w:rFonts w:ascii="TimesLTStd-Roman" w:eastAsia="等线" w:hAnsi="TimesLTStd-Roman" w:cs="TimesLTStd-Roman"/>
          <w:spacing w:val="-2"/>
          <w:lang w:val="en" w:eastAsia="zh-CN"/>
        </w:rPr>
        <w:t xml:space="preserve">. Steps 9 and 10 obtain the start activity set </w:t>
      </w:r>
      <w:proofErr w:type="gramStart"/>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cs</w:t>
      </w:r>
      <w:proofErr w:type="gramEnd"/>
      <w:r w:rsidRPr="00D2140A">
        <w:rPr>
          <w:rFonts w:ascii="TimesLTStd-Roman" w:eastAsia="等线" w:hAnsi="TimesLTStd-Roman" w:cs="TimesLTStd-Roman"/>
          <w:spacing w:val="-2"/>
          <w:lang w:val="en" w:eastAsia="zh-CN"/>
        </w:rPr>
        <w:t xml:space="preserve"> and end activity set </w:t>
      </w:r>
      <w:r w:rsidRPr="00D2140A">
        <w:rPr>
          <w:rFonts w:ascii="TimesLTStd-Roman" w:eastAsia="等线" w:hAnsi="TimesLTStd-Roman" w:cs="TimesLTStd-Roman"/>
          <w:i/>
          <w:spacing w:val="-2"/>
          <w:lang w:val="en" w:eastAsia="zh-CN"/>
        </w:rPr>
        <w:t>A</w:t>
      </w:r>
      <w:r w:rsidRPr="00D2140A">
        <w:rPr>
          <w:rFonts w:ascii="TimesLTStd-Roman" w:eastAsia="等线" w:hAnsi="TimesLTStd-Roman" w:cs="TimesLTStd-Roman"/>
          <w:i/>
          <w:spacing w:val="-2"/>
          <w:vertAlign w:val="subscript"/>
          <w:lang w:val="en" w:eastAsia="zh-CN"/>
        </w:rPr>
        <w:t>ce</w:t>
      </w:r>
      <w:r w:rsidRPr="00D2140A">
        <w:rPr>
          <w:rFonts w:ascii="TimesLTStd-Roman" w:eastAsia="等线" w:hAnsi="TimesLTStd-Roman" w:cs="TimesLTStd-Roman"/>
          <w:spacing w:val="-2"/>
          <w:lang w:val="en" w:eastAsia="zh-CN"/>
        </w:rPr>
        <w:t xml:space="preserve"> of the choice structure, respectively. Step 11 aims to obtain the choice-branch sequence set </w:t>
      </w:r>
      <w:r w:rsidRPr="00D2140A">
        <w:rPr>
          <w:rFonts w:ascii="TimesLTStd-Roman" w:eastAsia="等线" w:hAnsi="TimesLTStd-Roman" w:cs="TimesLTStd-Roman"/>
          <w:i/>
          <w:spacing w:val="-2"/>
          <w:lang w:val="en" w:eastAsia="zh-CN"/>
        </w:rPr>
        <w:t>S</w:t>
      </w:r>
      <w:r w:rsidRPr="00D2140A">
        <w:rPr>
          <w:rFonts w:ascii="TimesLTStd-Roman" w:eastAsia="等线" w:hAnsi="TimesLTStd-Roman" w:cs="TimesLTStd-Roman"/>
          <w:i/>
          <w:spacing w:val="-2"/>
          <w:vertAlign w:val="subscript"/>
          <w:lang w:val="en" w:eastAsia="zh-CN"/>
        </w:rPr>
        <w:t>CS</w:t>
      </w:r>
      <w:r w:rsidRPr="00D2140A">
        <w:rPr>
          <w:rFonts w:ascii="TimesLTStd-Roman" w:eastAsia="等线" w:hAnsi="TimesLTStd-Roman" w:cs="TimesLTStd-Roman"/>
          <w:spacing w:val="-2"/>
          <w:lang w:val="en" w:eastAsia="zh-CN"/>
        </w:rPr>
        <w:t xml:space="preserve">. Step 16 gets the antecedent set of association rules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pre</w:t>
      </w:r>
      <w:r w:rsidRPr="00D2140A">
        <w:rPr>
          <w:rFonts w:ascii="TimesLTStd-Roman" w:eastAsia="等线" w:hAnsi="TimesLTStd-Roman" w:cs="TimesLTStd-Roman"/>
          <w:spacing w:val="-2"/>
          <w:lang w:val="en" w:eastAsia="zh-CN"/>
        </w:rPr>
        <w:t xml:space="preserve">. Step 17 obtains the consequent set of association rules </w:t>
      </w:r>
      <w:r w:rsidRPr="00D2140A">
        <w:rPr>
          <w:rFonts w:ascii="TimesLTStd-Roman" w:eastAsia="等线" w:hAnsi="TimesLTStd-Roman" w:cs="TimesLTStd-Roman"/>
          <w:i/>
          <w:spacing w:val="-2"/>
          <w:lang w:val="en" w:eastAsia="zh-CN"/>
        </w:rPr>
        <w:t>R_</w:t>
      </w:r>
      <w:r w:rsidRPr="00D2140A">
        <w:rPr>
          <w:rFonts w:ascii="TimesLTStd-Roman" w:eastAsia="等线" w:hAnsi="TimesLTStd-Roman" w:cs="TimesLTStd-Roman"/>
          <w:i/>
          <w:spacing w:val="-2"/>
          <w:vertAlign w:val="subscript"/>
          <w:lang w:val="en" w:eastAsia="zh-CN"/>
        </w:rPr>
        <w:t>pos</w:t>
      </w:r>
      <w:r w:rsidRPr="00D2140A">
        <w:rPr>
          <w:rFonts w:ascii="TimesLTStd-Roman" w:eastAsia="等线" w:hAnsi="TimesLTStd-Roman" w:cs="TimesLTStd-Roman"/>
          <w:spacing w:val="-2"/>
          <w:lang w:val="en" w:eastAsia="zh-CN"/>
        </w:rPr>
        <w:t xml:space="preserve">. Step 18 is to get the set of association rules </w:t>
      </w:r>
      <w:r w:rsidRPr="00D2140A">
        <w:rPr>
          <w:rFonts w:ascii="TimesLTStd-Roman" w:eastAsia="等线" w:hAnsi="TimesLTStd-Roman" w:cs="TimesLTStd-Roman"/>
          <w:i/>
          <w:spacing w:val="-2"/>
          <w:lang w:val="en" w:eastAsia="zh-CN"/>
        </w:rPr>
        <w:sym w:font="Symbol" w:char="F052"/>
      </w:r>
      <w:r w:rsidRPr="00D2140A">
        <w:rPr>
          <w:rFonts w:ascii="TimesLTStd-Roman" w:eastAsia="等线" w:hAnsi="TimesLTStd-Roman" w:cs="TimesLTStd-Roman"/>
          <w:i/>
          <w:spacing w:val="-2"/>
          <w:vertAlign w:val="subscript"/>
          <w:lang w:val="en" w:eastAsia="zh-CN"/>
        </w:rPr>
        <w:t>R</w:t>
      </w:r>
      <w:r w:rsidRPr="00D2140A">
        <w:rPr>
          <w:rFonts w:ascii="TimesLTStd-Roman" w:eastAsia="等线" w:hAnsi="TimesLTStd-Roman" w:cs="TimesLTStd-Roman"/>
          <w:spacing w:val="-2"/>
          <w:lang w:val="en" w:eastAsia="zh-CN"/>
        </w:rPr>
        <w:t xml:space="preserve">. Step 19 shows that the </w:t>
      </w:r>
      <w:r w:rsidRPr="00D2140A">
        <w:rPr>
          <w:rFonts w:ascii="TimesLTStd-Roman" w:eastAsia="等线" w:hAnsi="TimesLTStd-Roman" w:cs="TimesLTStd-Roman"/>
          <w:i/>
          <w:spacing w:val="-2"/>
          <w:lang w:val="en" w:eastAsia="zh-CN"/>
        </w:rPr>
        <w:t xml:space="preserve">AlphaID </w:t>
      </w:r>
      <w:r w:rsidRPr="00D2140A">
        <w:rPr>
          <w:rFonts w:ascii="TimesLTStd-Roman" w:eastAsia="等线" w:hAnsi="TimesLTStd-Roman" w:cs="TimesLTStd-Roman"/>
          <w:spacing w:val="-2"/>
          <w:lang w:val="en"/>
        </w:rPr>
        <w:t>algorithm</w:t>
      </w:r>
      <w:r w:rsidRPr="00D2140A">
        <w:rPr>
          <w:rFonts w:ascii="TimesLTStd-Roman" w:eastAsia="等线" w:hAnsi="TimesLTStd-Roman" w:cs="TimesLTStd-Roman"/>
          <w:spacing w:val="-2"/>
          <w:lang w:val="en" w:eastAsia="zh-CN"/>
        </w:rPr>
        <w:t xml:space="preserve"> obtains the final </w:t>
      </w:r>
      <w:r w:rsidRPr="00D2140A">
        <w:rPr>
          <w:rFonts w:ascii="TimesLTStd-Roman" w:eastAsia="等线" w:hAnsi="TimesLTStd-Roman" w:cs="TimesLTStd-Roman"/>
          <w:i/>
          <w:spacing w:val="-2"/>
          <w:lang w:val="en" w:eastAsia="zh-CN"/>
        </w:rPr>
        <w:t>IPN</w:t>
      </w:r>
      <w:r w:rsidRPr="00D2140A">
        <w:rPr>
          <w:rFonts w:ascii="TimesLTStd-Roman" w:eastAsia="等线" w:hAnsi="TimesLTStd-Roman" w:cs="TimesLTStd-Roman"/>
          <w:spacing w:val="-2"/>
          <w:lang w:val="en" w:eastAsia="zh-CN"/>
        </w:rPr>
        <w:t xml:space="preserve"> model. </w:t>
      </w:r>
    </w:p>
    <w:p w:rsidR="00D2140A" w:rsidRPr="00D2140A" w:rsidRDefault="00D2140A" w:rsidP="00D2140A">
      <w:pPr>
        <w:widowControl w:val="0"/>
        <w:spacing w:line="252" w:lineRule="auto"/>
        <w:ind w:firstLineChars="100" w:firstLine="200"/>
        <w:jc w:val="both"/>
        <w:rPr>
          <w:rFonts w:eastAsia="等线"/>
          <w:lang w:val="en" w:eastAsia="zh-CN"/>
        </w:rPr>
      </w:pPr>
      <w:r w:rsidRPr="00D2140A">
        <w:rPr>
          <w:rFonts w:eastAsia="等线"/>
          <w:lang w:val="en" w:eastAsia="zh-CN"/>
        </w:rPr>
        <w:t xml:space="preserve">Now, we come to a simple analysis of the complexity of the </w:t>
      </w:r>
      <w:r w:rsidRPr="00D2140A">
        <w:rPr>
          <w:rFonts w:eastAsia="等线"/>
          <w:i/>
          <w:lang w:val="en" w:eastAsia="zh-CN"/>
        </w:rPr>
        <w:t xml:space="preserve">AlphaID </w:t>
      </w:r>
      <w:r w:rsidRPr="00D2140A">
        <w:rPr>
          <w:rFonts w:eastAsia="等线"/>
          <w:lang w:val="en"/>
        </w:rPr>
        <w:t>algorithm</w:t>
      </w:r>
      <w:r w:rsidRPr="00D2140A">
        <w:rPr>
          <w:rFonts w:eastAsia="等线"/>
          <w:lang w:val="en" w:eastAsia="zh-CN"/>
        </w:rPr>
        <w:t xml:space="preserve">. </w:t>
      </w:r>
      <w:r w:rsidR="003E4EAE">
        <w:rPr>
          <w:rFonts w:eastAsia="等线"/>
          <w:lang w:val="en" w:eastAsia="zh-CN"/>
        </w:rPr>
        <w:t xml:space="preserve">The </w:t>
      </w:r>
      <w:r w:rsidRPr="00D2140A">
        <w:rPr>
          <w:rFonts w:eastAsia="等线"/>
          <w:lang w:val="en" w:eastAsia="zh-CN"/>
        </w:rPr>
        <w:t>complete log</w:t>
      </w:r>
      <w:r w:rsidR="003E4EAE">
        <w:rPr>
          <w:rFonts w:eastAsia="等线" w:hint="eastAsia"/>
          <w:lang w:val="en" w:eastAsia="zh-CN"/>
        </w:rPr>
        <w:t>s f</w:t>
      </w:r>
      <w:r w:rsidR="003E4EAE" w:rsidRPr="00D2140A">
        <w:rPr>
          <w:rFonts w:eastAsia="等线"/>
          <w:lang w:val="en" w:eastAsia="zh-CN"/>
        </w:rPr>
        <w:t xml:space="preserve">or a </w:t>
      </w:r>
      <w:r w:rsidR="003E4EAE">
        <w:rPr>
          <w:rFonts w:eastAsia="等线" w:hint="eastAsia"/>
          <w:lang w:val="en" w:eastAsia="zh-CN"/>
        </w:rPr>
        <w:t xml:space="preserve">complex </w:t>
      </w:r>
      <w:r w:rsidR="003E4EAE" w:rsidRPr="00D2140A">
        <w:rPr>
          <w:rFonts w:eastAsia="等线"/>
          <w:lang w:val="en" w:eastAsia="zh-CN"/>
        </w:rPr>
        <w:t>process model</w:t>
      </w:r>
      <w:r w:rsidR="003E4EAE">
        <w:rPr>
          <w:rFonts w:eastAsia="等线" w:hint="eastAsia"/>
          <w:lang w:val="en" w:eastAsia="zh-CN"/>
        </w:rPr>
        <w:t xml:space="preserve"> </w:t>
      </w:r>
      <w:r w:rsidRPr="00D2140A">
        <w:rPr>
          <w:rFonts w:eastAsia="等线"/>
          <w:lang w:val="en" w:eastAsia="zh-CN"/>
        </w:rPr>
        <w:t xml:space="preserve">may contain many traces. However, the complete log required by the </w:t>
      </w:r>
      <w:r w:rsidRPr="00D2140A">
        <w:rPr>
          <w:rFonts w:eastAsia="等线"/>
          <w:i/>
          <w:lang w:val="en" w:eastAsia="zh-CN"/>
        </w:rPr>
        <w:t>AlphaID</w:t>
      </w:r>
      <w:r w:rsidRPr="00D2140A">
        <w:rPr>
          <w:rFonts w:eastAsia="等线"/>
          <w:lang w:val="en" w:eastAsia="zh-CN"/>
        </w:rPr>
        <w:t xml:space="preserve"> </w:t>
      </w:r>
      <w:r w:rsidRPr="00D2140A">
        <w:rPr>
          <w:rFonts w:eastAsia="等线"/>
          <w:lang w:val="en"/>
        </w:rPr>
        <w:t>algorithm</w:t>
      </w:r>
      <w:r w:rsidRPr="00D2140A">
        <w:rPr>
          <w:rFonts w:eastAsia="等线"/>
          <w:lang w:val="en" w:eastAsia="zh-CN"/>
        </w:rPr>
        <w:t xml:space="preserve"> only needs to satisfy the traces that contain all direct and indirect f</w:t>
      </w:r>
      <w:r w:rsidRPr="00D2140A">
        <w:rPr>
          <w:rFonts w:eastAsia="等线"/>
          <w:lang w:val="en"/>
        </w:rPr>
        <w:t>ollow relations</w:t>
      </w:r>
      <w:r w:rsidRPr="00D2140A">
        <w:rPr>
          <w:rFonts w:eastAsia="等线"/>
          <w:lang w:val="en" w:eastAsia="zh-CN"/>
        </w:rPr>
        <w:t xml:space="preserve">. Thus, this greatly reduces the impact of the number of traces on the complexity of the </w:t>
      </w:r>
      <w:r w:rsidRPr="00D2140A">
        <w:rPr>
          <w:rFonts w:eastAsia="等线"/>
          <w:i/>
          <w:lang w:val="en" w:eastAsia="zh-CN"/>
        </w:rPr>
        <w:t xml:space="preserve">AlphaID </w:t>
      </w:r>
      <w:r w:rsidRPr="00D2140A">
        <w:rPr>
          <w:rFonts w:eastAsia="等线"/>
          <w:lang w:val="en"/>
        </w:rPr>
        <w:t>algorithm</w:t>
      </w:r>
      <w:r w:rsidRPr="00D2140A">
        <w:rPr>
          <w:rFonts w:eastAsia="等线"/>
          <w:lang w:val="en" w:eastAsia="zh-CN"/>
        </w:rPr>
        <w:t xml:space="preserve">. In general, a qualified completeness log does not contain too many traces. </w:t>
      </w:r>
      <w:r w:rsidR="00577C68" w:rsidRPr="00577C68">
        <w:rPr>
          <w:rFonts w:eastAsia="等线"/>
          <w:lang w:val="en" w:eastAsia="zh-CN"/>
        </w:rPr>
        <w:t xml:space="preserve">According to </w:t>
      </w:r>
      <w:r w:rsidR="00577C68" w:rsidRPr="00577C68">
        <w:rPr>
          <w:rFonts w:eastAsia="等线" w:hint="eastAsia"/>
          <w:lang w:val="en" w:eastAsia="zh-CN"/>
        </w:rPr>
        <w:t>[5], t</w:t>
      </w:r>
      <w:r w:rsidRPr="00577C68">
        <w:rPr>
          <w:rFonts w:eastAsia="等线"/>
          <w:lang w:val="en" w:eastAsia="zh-CN"/>
        </w:rPr>
        <w:t xml:space="preserve">he complexity of the </w:t>
      </w:r>
      <w:r w:rsidRPr="00577C68">
        <w:rPr>
          <w:rFonts w:eastAsia="等线"/>
          <w:i/>
          <w:lang w:val="en" w:eastAsia="zh-CN"/>
        </w:rPr>
        <w:t xml:space="preserve">AlphaID </w:t>
      </w:r>
      <w:r w:rsidRPr="00577C68">
        <w:rPr>
          <w:rFonts w:eastAsia="等线"/>
          <w:lang w:val="en"/>
        </w:rPr>
        <w:t>algorithm</w:t>
      </w:r>
      <w:r w:rsidR="00577C68" w:rsidRPr="00577C68">
        <w:rPr>
          <w:rFonts w:eastAsia="等线" w:hint="eastAsia"/>
          <w:lang w:val="en" w:eastAsia="zh-CN"/>
        </w:rPr>
        <w:t xml:space="preserve"> depends on</w:t>
      </w:r>
      <w:r w:rsidRPr="00577C68">
        <w:rPr>
          <w:rFonts w:eastAsia="等线"/>
          <w:lang w:val="en" w:eastAsia="zh-CN"/>
        </w:rPr>
        <w:t xml:space="preserve"> the number of tasks.</w:t>
      </w:r>
      <w:r w:rsidRPr="00D2140A">
        <w:rPr>
          <w:rFonts w:eastAsia="等线"/>
          <w:lang w:val="en" w:eastAsia="zh-CN"/>
        </w:rPr>
        <w:t xml:space="preserve"> Let |</w:t>
      </w:r>
      <w:r w:rsidRPr="00D2140A">
        <w:rPr>
          <w:rFonts w:eastAsia="等线"/>
          <w:lang w:val="en" w:eastAsia="zh-CN"/>
        </w:rPr>
        <w:sym w:font="Symbol" w:char="F077"/>
      </w:r>
      <w:r w:rsidRPr="00D2140A">
        <w:rPr>
          <w:rFonts w:eastAsia="等线"/>
          <w:lang w:val="en" w:eastAsia="zh-CN"/>
        </w:rPr>
        <w:t xml:space="preserve">| = </w:t>
      </w:r>
      <w:r w:rsidRPr="00D2140A">
        <w:rPr>
          <w:rFonts w:eastAsia="等线"/>
          <w:i/>
          <w:lang w:val="en" w:eastAsia="zh-CN"/>
        </w:rPr>
        <w:t>i</w:t>
      </w:r>
      <w:r w:rsidRPr="00D2140A">
        <w:rPr>
          <w:rFonts w:eastAsia="等线"/>
          <w:lang w:val="en" w:eastAsia="zh-CN"/>
        </w:rPr>
        <w:t>, |</w:t>
      </w:r>
      <w:r w:rsidRPr="00D2140A">
        <w:rPr>
          <w:rFonts w:eastAsia="等线"/>
          <w:i/>
          <w:lang w:val="en" w:eastAsia="zh-CN"/>
        </w:rPr>
        <w:t>L</w:t>
      </w:r>
      <w:r w:rsidRPr="00D2140A">
        <w:rPr>
          <w:rFonts w:eastAsia="等线"/>
          <w:lang w:val="en" w:eastAsia="zh-CN"/>
        </w:rPr>
        <w:t>| =</w:t>
      </w:r>
      <w:r w:rsidRPr="00D2140A">
        <w:rPr>
          <w:rFonts w:eastAsia="等线"/>
          <w:i/>
          <w:lang w:val="en" w:eastAsia="zh-CN"/>
        </w:rPr>
        <w:t xml:space="preserve"> j</w:t>
      </w:r>
      <w:r w:rsidRPr="00D2140A">
        <w:rPr>
          <w:rFonts w:eastAsia="等线"/>
          <w:lang w:val="en" w:eastAsia="zh-CN"/>
        </w:rPr>
        <w:t>, |</w:t>
      </w:r>
      <w:r w:rsidRPr="00D2140A">
        <w:rPr>
          <w:rFonts w:eastAsia="等线"/>
          <w:i/>
          <w:lang w:val="en" w:eastAsia="zh-CN"/>
        </w:rPr>
        <w:t>A</w:t>
      </w:r>
      <w:r w:rsidRPr="00D2140A">
        <w:rPr>
          <w:rFonts w:eastAsia="等线"/>
          <w:i/>
          <w:vertAlign w:val="subscript"/>
          <w:lang w:val="en" w:eastAsia="zh-CN"/>
        </w:rPr>
        <w:t>le</w:t>
      </w:r>
      <w:r w:rsidRPr="00D2140A">
        <w:rPr>
          <w:rFonts w:eastAsia="等线"/>
          <w:lang w:val="en" w:eastAsia="zh-CN"/>
        </w:rPr>
        <w:t xml:space="preserve">| = </w:t>
      </w:r>
      <w:r w:rsidRPr="00D2140A">
        <w:rPr>
          <w:rFonts w:eastAsia="等线"/>
          <w:i/>
          <w:lang w:val="en" w:eastAsia="zh-CN"/>
        </w:rPr>
        <w:t>k</w:t>
      </w:r>
      <w:r w:rsidRPr="00D2140A">
        <w:rPr>
          <w:rFonts w:eastAsia="等线"/>
          <w:lang w:val="en" w:eastAsia="zh-CN"/>
        </w:rPr>
        <w:t>, |</w:t>
      </w:r>
      <w:r w:rsidRPr="00D2140A">
        <w:rPr>
          <w:rFonts w:eastAsia="等线"/>
          <w:i/>
          <w:lang w:val="en" w:eastAsia="zh-CN"/>
        </w:rPr>
        <w:t>A</w:t>
      </w:r>
      <w:r w:rsidRPr="00D2140A">
        <w:rPr>
          <w:rFonts w:eastAsia="等线"/>
          <w:i/>
          <w:vertAlign w:val="subscript"/>
          <w:lang w:val="en" w:eastAsia="zh-CN"/>
        </w:rPr>
        <w:t>cs</w:t>
      </w:r>
      <w:r w:rsidRPr="00D2140A">
        <w:rPr>
          <w:rFonts w:eastAsia="等线"/>
          <w:lang w:val="en" w:eastAsia="zh-CN"/>
        </w:rPr>
        <w:t>| = l, and |</w:t>
      </w:r>
      <w:r w:rsidRPr="00D2140A">
        <w:rPr>
          <w:rFonts w:eastAsia="等线"/>
          <w:i/>
          <w:lang w:val="en" w:eastAsia="zh-CN"/>
        </w:rPr>
        <w:t>T</w:t>
      </w:r>
      <w:r w:rsidRPr="00D2140A">
        <w:rPr>
          <w:rFonts w:eastAsia="等线"/>
          <w:i/>
          <w:vertAlign w:val="subscript"/>
          <w:lang w:val="en" w:eastAsia="zh-CN"/>
        </w:rPr>
        <w:t>L</w:t>
      </w:r>
      <w:r w:rsidRPr="00D2140A">
        <w:rPr>
          <w:rFonts w:eastAsia="等线"/>
          <w:lang w:val="en" w:eastAsia="zh-CN"/>
        </w:rPr>
        <w:t xml:space="preserve">| = </w:t>
      </w:r>
      <w:r w:rsidRPr="00D2140A">
        <w:rPr>
          <w:rFonts w:eastAsia="等线"/>
          <w:i/>
          <w:lang w:val="en" w:eastAsia="zh-CN"/>
        </w:rPr>
        <w:t>n</w:t>
      </w:r>
      <w:r w:rsidRPr="00D2140A">
        <w:rPr>
          <w:rFonts w:eastAsia="等线"/>
          <w:lang w:val="en" w:eastAsia="zh-CN"/>
        </w:rPr>
        <w:t xml:space="preserve">. We assume that the size of completeness log </w:t>
      </w:r>
      <w:r w:rsidRPr="00D2140A">
        <w:rPr>
          <w:rFonts w:eastAsia="等线"/>
          <w:i/>
          <w:lang w:val="en" w:eastAsia="zh-CN"/>
        </w:rPr>
        <w:t>L</w:t>
      </w:r>
      <w:r w:rsidRPr="00D2140A">
        <w:rPr>
          <w:rFonts w:eastAsia="等线"/>
          <w:lang w:val="en" w:eastAsia="zh-CN"/>
        </w:rPr>
        <w:t xml:space="preserve"> less than </w:t>
      </w:r>
      <w:r w:rsidRPr="00D2140A">
        <w:rPr>
          <w:rFonts w:eastAsia="等线"/>
          <w:i/>
          <w:lang w:val="en" w:eastAsia="zh-CN"/>
        </w:rPr>
        <w:t>n</w:t>
      </w:r>
      <w:r w:rsidRPr="00D2140A">
        <w:rPr>
          <w:rFonts w:eastAsia="等线"/>
          <w:lang w:val="en" w:eastAsia="zh-CN"/>
        </w:rPr>
        <w:t>, i.e.,</w:t>
      </w:r>
      <w:r w:rsidRPr="00D2140A">
        <w:rPr>
          <w:rFonts w:eastAsia="等线"/>
          <w:i/>
          <w:lang w:val="en" w:eastAsia="zh-CN"/>
        </w:rPr>
        <w:t xml:space="preserve"> j</w:t>
      </w:r>
      <w:r w:rsidRPr="00D2140A">
        <w:rPr>
          <w:rFonts w:eastAsia="等线"/>
          <w:lang w:val="en" w:eastAsia="zh-CN"/>
        </w:rPr>
        <w:t xml:space="preserve"> </w:t>
      </w:r>
      <w:r w:rsidRPr="00D2140A">
        <w:rPr>
          <w:rFonts w:eastAsia="等线"/>
          <w:lang w:val="en" w:eastAsia="zh-CN"/>
        </w:rPr>
        <w:sym w:font="Symbol Tiger" w:char="F0A3"/>
      </w:r>
      <w:r w:rsidRPr="00D2140A">
        <w:rPr>
          <w:rFonts w:eastAsia="等线"/>
          <w:lang w:val="en" w:eastAsia="zh-CN"/>
        </w:rPr>
        <w:t xml:space="preserve"> </w:t>
      </w:r>
      <w:r w:rsidRPr="00D2140A">
        <w:rPr>
          <w:rFonts w:eastAsia="等线"/>
          <w:i/>
          <w:lang w:val="en" w:eastAsia="zh-CN"/>
        </w:rPr>
        <w:t>n.</w:t>
      </w:r>
      <w:r w:rsidRPr="00D2140A">
        <w:rPr>
          <w:rFonts w:eastAsia="等线"/>
          <w:lang w:val="en" w:eastAsia="zh-CN"/>
        </w:rPr>
        <w:t xml:space="preserve"> Since Algorithm 6 contains five layers of loops</w:t>
      </w:r>
      <w:proofErr w:type="gramStart"/>
      <w:r w:rsidRPr="00D2140A">
        <w:rPr>
          <w:rFonts w:eastAsia="等线"/>
          <w:lang w:val="en" w:eastAsia="zh-CN"/>
        </w:rPr>
        <w:t>,  so</w:t>
      </w:r>
      <w:proofErr w:type="gramEnd"/>
      <w:r w:rsidRPr="00D2140A">
        <w:rPr>
          <w:rFonts w:eastAsia="等线"/>
          <w:lang w:val="en" w:eastAsia="zh-CN"/>
        </w:rPr>
        <w:t xml:space="preserve"> the worst of </w:t>
      </w:r>
      <w:r w:rsidRPr="00D2140A">
        <w:rPr>
          <w:rFonts w:eastAsia="等线"/>
          <w:i/>
          <w:lang w:val="en" w:eastAsia="zh-CN"/>
        </w:rPr>
        <w:t xml:space="preserve">AlphaID </w:t>
      </w:r>
      <w:r w:rsidRPr="00D2140A">
        <w:rPr>
          <w:rFonts w:eastAsia="等线"/>
          <w:lang w:val="en"/>
        </w:rPr>
        <w:t>algorithm</w:t>
      </w:r>
      <w:r w:rsidRPr="00D2140A">
        <w:rPr>
          <w:rFonts w:eastAsia="等线"/>
          <w:lang w:val="en"/>
        </w:rPr>
        <w:sym w:font="Symbol Tiger" w:char="F0A2"/>
      </w:r>
      <w:r w:rsidRPr="00D2140A">
        <w:rPr>
          <w:rFonts w:eastAsia="等线"/>
          <w:lang w:val="en" w:eastAsia="zh-CN"/>
        </w:rPr>
        <w:t>s complexity is O(</w:t>
      </w:r>
      <w:r w:rsidRPr="00D2140A">
        <w:rPr>
          <w:rFonts w:eastAsia="等线"/>
          <w:i/>
          <w:lang w:val="en" w:eastAsia="zh-CN"/>
        </w:rPr>
        <w:t>n</w:t>
      </w:r>
      <w:r w:rsidRPr="00D2140A">
        <w:rPr>
          <w:rFonts w:eastAsia="等线"/>
          <w:vertAlign w:val="superscript"/>
          <w:lang w:val="en" w:eastAsia="zh-CN"/>
        </w:rPr>
        <w:t>5</w:t>
      </w:r>
      <w:r w:rsidRPr="00D2140A">
        <w:rPr>
          <w:rFonts w:eastAsia="等线"/>
          <w:lang w:val="en" w:eastAsia="zh-CN"/>
        </w:rPr>
        <w:t xml:space="preserve">). We know that </w:t>
      </w:r>
      <w:r w:rsidRPr="00D2140A">
        <w:rPr>
          <w:rFonts w:eastAsia="等线"/>
          <w:i/>
          <w:lang w:val="en" w:eastAsia="zh-CN"/>
        </w:rPr>
        <w:t>i</w:t>
      </w:r>
      <w:r w:rsidRPr="00D2140A">
        <w:rPr>
          <w:rFonts w:eastAsia="等线"/>
          <w:lang w:val="en" w:eastAsia="zh-CN"/>
        </w:rPr>
        <w:t xml:space="preserve">, </w:t>
      </w:r>
      <w:r w:rsidRPr="00D2140A">
        <w:rPr>
          <w:rFonts w:eastAsia="等线"/>
          <w:i/>
          <w:lang w:val="en" w:eastAsia="zh-CN"/>
        </w:rPr>
        <w:t>k</w:t>
      </w:r>
      <w:r w:rsidRPr="00D2140A">
        <w:rPr>
          <w:rFonts w:eastAsia="等线"/>
          <w:lang w:val="en" w:eastAsia="zh-CN"/>
        </w:rPr>
        <w:t xml:space="preserve">, </w:t>
      </w:r>
      <w:r w:rsidRPr="00D2140A">
        <w:rPr>
          <w:rFonts w:eastAsia="等线"/>
          <w:i/>
          <w:lang w:val="en" w:eastAsia="zh-CN"/>
        </w:rPr>
        <w:t>l</w:t>
      </w:r>
      <w:r w:rsidRPr="00D2140A">
        <w:rPr>
          <w:rFonts w:eastAsia="等线"/>
          <w:lang w:val="en" w:eastAsia="zh-CN"/>
        </w:rPr>
        <w:t xml:space="preserve"> </w:t>
      </w:r>
      <w:r w:rsidRPr="00D2140A">
        <w:rPr>
          <w:rFonts w:eastAsia="等线"/>
          <w:lang w:val="en" w:eastAsia="zh-CN"/>
        </w:rPr>
        <w:sym w:font="Symbol Tiger" w:char="F03C"/>
      </w:r>
      <w:r w:rsidRPr="00D2140A">
        <w:rPr>
          <w:rFonts w:eastAsia="等线"/>
          <w:lang w:val="en" w:eastAsia="zh-CN"/>
        </w:rPr>
        <w:t xml:space="preserve"> </w:t>
      </w:r>
      <w:r w:rsidRPr="00D2140A">
        <w:rPr>
          <w:rFonts w:eastAsia="等线"/>
          <w:i/>
          <w:lang w:val="en" w:eastAsia="zh-CN"/>
        </w:rPr>
        <w:t>n</w:t>
      </w:r>
      <w:r w:rsidRPr="00D2140A">
        <w:rPr>
          <w:rFonts w:eastAsia="等线"/>
          <w:lang w:val="en" w:eastAsia="zh-CN"/>
        </w:rPr>
        <w:t xml:space="preserve">, so the actual complexity of </w:t>
      </w:r>
      <w:r w:rsidRPr="00D2140A">
        <w:rPr>
          <w:rFonts w:eastAsia="等线"/>
          <w:i/>
          <w:lang w:val="en" w:eastAsia="zh-CN"/>
        </w:rPr>
        <w:t>AlphaID</w:t>
      </w:r>
      <w:r w:rsidRPr="00D2140A">
        <w:rPr>
          <w:rFonts w:eastAsia="等线"/>
          <w:lang w:val="en" w:eastAsia="zh-CN"/>
        </w:rPr>
        <w:t xml:space="preserve"> </w:t>
      </w:r>
      <w:r w:rsidRPr="00D2140A">
        <w:rPr>
          <w:rFonts w:eastAsia="等线"/>
          <w:lang w:val="en"/>
        </w:rPr>
        <w:t>algorithm</w:t>
      </w:r>
      <w:r w:rsidRPr="00D2140A">
        <w:rPr>
          <w:rFonts w:eastAsia="等线"/>
          <w:lang w:val="en" w:eastAsia="zh-CN"/>
        </w:rPr>
        <w:t xml:space="preserve"> is </w:t>
      </w:r>
      <w:proofErr w:type="gramStart"/>
      <w:r w:rsidRPr="00D2140A">
        <w:rPr>
          <w:rFonts w:eastAsia="等线"/>
          <w:lang w:val="en" w:eastAsia="zh-CN"/>
        </w:rPr>
        <w:t>O(</w:t>
      </w:r>
      <w:proofErr w:type="gramEnd"/>
      <w:r w:rsidRPr="00D2140A">
        <w:rPr>
          <w:rFonts w:eastAsia="等线"/>
          <w:i/>
          <w:lang w:val="en" w:eastAsia="zh-CN"/>
        </w:rPr>
        <w:t>i</w:t>
      </w:r>
      <w:r w:rsidRPr="00D2140A">
        <w:rPr>
          <w:rFonts w:eastAsia="等线"/>
          <w:lang w:val="en" w:eastAsia="zh-CN"/>
        </w:rPr>
        <w:sym w:font="Symbol Tiger" w:char="F0B4"/>
      </w:r>
      <w:r w:rsidRPr="00D2140A">
        <w:rPr>
          <w:rFonts w:eastAsia="等线"/>
          <w:i/>
          <w:lang w:val="en" w:eastAsia="zh-CN"/>
        </w:rPr>
        <w:t xml:space="preserve"> j</w:t>
      </w:r>
      <w:r w:rsidRPr="00D2140A">
        <w:rPr>
          <w:rFonts w:eastAsia="等线"/>
          <w:lang w:val="en" w:eastAsia="zh-CN"/>
        </w:rPr>
        <w:sym w:font="Symbol Tiger" w:char="F0B4"/>
      </w:r>
      <w:r w:rsidRPr="00D2140A">
        <w:rPr>
          <w:rFonts w:eastAsia="等线"/>
          <w:i/>
          <w:lang w:val="en" w:eastAsia="zh-CN"/>
        </w:rPr>
        <w:t xml:space="preserve"> k</w:t>
      </w:r>
      <w:r w:rsidRPr="00D2140A">
        <w:rPr>
          <w:rFonts w:eastAsia="等线"/>
          <w:lang w:val="en" w:eastAsia="zh-CN"/>
        </w:rPr>
        <w:sym w:font="Symbol Tiger" w:char="F0B4"/>
      </w:r>
      <w:r w:rsidRPr="00D2140A">
        <w:rPr>
          <w:rFonts w:eastAsia="等线"/>
          <w:i/>
          <w:lang w:val="en" w:eastAsia="zh-CN"/>
        </w:rPr>
        <w:t xml:space="preserve"> l</w:t>
      </w:r>
      <w:r w:rsidRPr="00D2140A">
        <w:rPr>
          <w:rFonts w:eastAsia="等线"/>
          <w:lang w:val="en" w:eastAsia="zh-CN"/>
        </w:rPr>
        <w:sym w:font="Symbol Tiger" w:char="F0B4"/>
      </w:r>
      <w:r w:rsidRPr="00D2140A">
        <w:rPr>
          <w:rFonts w:eastAsia="等线"/>
          <w:i/>
          <w:lang w:val="en" w:eastAsia="zh-CN"/>
        </w:rPr>
        <w:t>k</w:t>
      </w:r>
      <w:r w:rsidRPr="00D2140A">
        <w:rPr>
          <w:rFonts w:eastAsia="等线"/>
          <w:lang w:val="en" w:eastAsia="zh-CN"/>
        </w:rPr>
        <w:t>), and it is much lower than O(</w:t>
      </w:r>
      <w:r w:rsidRPr="00D2140A">
        <w:rPr>
          <w:rFonts w:eastAsia="等线"/>
          <w:i/>
          <w:lang w:val="en" w:eastAsia="zh-CN"/>
        </w:rPr>
        <w:t>n</w:t>
      </w:r>
      <w:r w:rsidRPr="00D2140A">
        <w:rPr>
          <w:rFonts w:eastAsia="等线"/>
          <w:vertAlign w:val="superscript"/>
          <w:lang w:val="en" w:eastAsia="zh-CN"/>
        </w:rPr>
        <w:t>5</w:t>
      </w:r>
      <w:r w:rsidRPr="00D2140A">
        <w:rPr>
          <w:rFonts w:eastAsia="等线"/>
          <w:lang w:val="en" w:eastAsia="zh-CN"/>
        </w:rPr>
        <w:t>).</w:t>
      </w:r>
    </w:p>
    <w:p w:rsidR="00D2140A" w:rsidRPr="00D2140A" w:rsidRDefault="00D2140A" w:rsidP="00D2140A">
      <w:pPr>
        <w:keepNext/>
        <w:numPr>
          <w:ilvl w:val="0"/>
          <w:numId w:val="1"/>
        </w:numPr>
        <w:spacing w:before="240" w:after="80"/>
        <w:ind w:firstLine="200"/>
        <w:jc w:val="center"/>
        <w:outlineLvl w:val="0"/>
        <w:rPr>
          <w:rFonts w:eastAsia="等线"/>
          <w:smallCaps/>
          <w:kern w:val="28"/>
        </w:rPr>
      </w:pPr>
      <w:r w:rsidRPr="00D2140A">
        <w:rPr>
          <w:rFonts w:eastAsia="等线"/>
          <w:smallCaps/>
          <w:kern w:val="28"/>
          <w:lang w:eastAsia="zh-CN"/>
        </w:rPr>
        <w:lastRenderedPageBreak/>
        <w:t>Simulation Experiments</w:t>
      </w:r>
    </w:p>
    <w:p w:rsidR="00D2140A" w:rsidRPr="002855CE" w:rsidRDefault="00D2140A"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sidRPr="00D2140A">
        <w:rPr>
          <w:rFonts w:ascii="TimesLTStd-Roman" w:eastAsia="等线" w:hAnsi="TimesLTStd-Roman" w:cs="TimesLTStd-Roman"/>
          <w:spacing w:val="-2"/>
          <w:lang w:eastAsia="zh-CN"/>
        </w:rPr>
        <w:t xml:space="preserve">In this section, we verify the </w:t>
      </w:r>
      <w:r w:rsidR="00147C98" w:rsidRPr="00D2140A">
        <w:rPr>
          <w:rFonts w:ascii="TimesLTStd-Roman" w:eastAsia="等线" w:hAnsi="TimesLTStd-Roman" w:cs="TimesLTStd-Roman"/>
          <w:spacing w:val="-2"/>
          <w:lang w:eastAsia="zh-CN"/>
        </w:rPr>
        <w:t xml:space="preserve">effectiveness </w:t>
      </w:r>
      <w:r w:rsidRPr="00D2140A">
        <w:rPr>
          <w:rFonts w:ascii="TimesLTStd-Roman" w:eastAsia="等线" w:hAnsi="TimesLTStd-Roman" w:cs="TimesLTStd-Roman"/>
          <w:spacing w:val="-2"/>
          <w:lang w:eastAsia="zh-CN"/>
        </w:rPr>
        <w:t xml:space="preserve">and </w:t>
      </w:r>
      <w:r w:rsidR="00147C98" w:rsidRPr="00D2140A">
        <w:rPr>
          <w:rFonts w:ascii="TimesLTStd-Roman" w:eastAsia="等线" w:hAnsi="TimesLTStd-Roman" w:cs="TimesLTStd-Roman"/>
          <w:spacing w:val="-2"/>
          <w:lang w:eastAsia="zh-CN"/>
        </w:rPr>
        <w:t xml:space="preserve">correctness </w:t>
      </w:r>
      <w:r w:rsidRPr="00D2140A">
        <w:rPr>
          <w:rFonts w:ascii="TimesLTStd-Roman" w:eastAsia="等线" w:hAnsi="TimesLTStd-Roman" w:cs="TimesLTStd-Roman"/>
          <w:spacing w:val="-2"/>
          <w:lang w:eastAsia="zh-CN"/>
        </w:rPr>
        <w:t xml:space="preserve">of the </w:t>
      </w:r>
      <w:r w:rsidRPr="00D2140A">
        <w:rPr>
          <w:rFonts w:ascii="TimesLTStd-Roman" w:eastAsia="等线" w:hAnsi="TimesLTStd-Roman" w:cs="TimesLTStd-Roman"/>
          <w:i/>
          <w:spacing w:val="-2"/>
          <w:lang w:val="en" w:eastAsia="zh-CN"/>
        </w:rPr>
        <w:t>AlphaID</w:t>
      </w:r>
      <w:r w:rsidR="00147C98" w:rsidRPr="00147C98">
        <w:rPr>
          <w:rFonts w:ascii="TimesLTStd-Roman" w:eastAsia="等线" w:hAnsi="TimesLTStd-Roman" w:cs="TimesLTStd-Roman"/>
          <w:spacing w:val="-2"/>
          <w:lang w:eastAsia="zh-CN"/>
        </w:rPr>
        <w:t xml:space="preserve"> </w:t>
      </w:r>
      <w:r w:rsidR="00147C98" w:rsidRPr="00D2140A">
        <w:rPr>
          <w:rFonts w:ascii="TimesLTStd-Roman" w:eastAsia="等线" w:hAnsi="TimesLTStd-Roman" w:cs="TimesLTStd-Roman"/>
          <w:spacing w:val="-2"/>
          <w:lang w:eastAsia="zh-CN"/>
        </w:rPr>
        <w:t>algorithm</w:t>
      </w:r>
      <w:r w:rsidRPr="00D2140A">
        <w:rPr>
          <w:rFonts w:ascii="TimesLTStd-Roman" w:eastAsia="等线" w:hAnsi="TimesLTStd-Roman" w:cs="TimesLTStd-Roman"/>
          <w:i/>
          <w:spacing w:val="-2"/>
          <w:lang w:val="en" w:eastAsia="zh-CN"/>
        </w:rPr>
        <w:t xml:space="preserve"> </w:t>
      </w:r>
      <w:r w:rsidRPr="00D2140A">
        <w:rPr>
          <w:rFonts w:ascii="TimesLTStd-Roman" w:eastAsia="等线" w:hAnsi="TimesLTStd-Roman" w:cs="TimesLTStd-Roman"/>
          <w:spacing w:val="-2"/>
          <w:lang w:eastAsia="zh-CN"/>
        </w:rPr>
        <w:t xml:space="preserve">in mining process models with indirect dependencies from two aspects of artificial experiment and real experiment respectively. By comparing with the existing algorithms, we find that the algorithm proposed in this paper has some advantages in dealing with the process model containing a </w:t>
      </w:r>
      <w:r w:rsidRPr="00D2140A">
        <w:rPr>
          <w:rFonts w:ascii="TimesLTStd-Roman" w:eastAsia="等线" w:hAnsi="TimesLTStd-Roman" w:cs="TimesLTStd-Roman"/>
          <w:spacing w:val="-2"/>
          <w:lang w:val="en" w:eastAsia="zh-CN"/>
        </w:rPr>
        <w:t>loop-choice branch driven loop</w:t>
      </w:r>
      <w:r w:rsidRPr="00D2140A">
        <w:rPr>
          <w:rFonts w:ascii="TimesLTStd-Roman" w:eastAsia="等线" w:hAnsi="TimesLTStd-Roman" w:cs="TimesLTStd-Roman"/>
          <w:spacing w:val="-2"/>
          <w:lang w:eastAsia="zh-CN"/>
        </w:rPr>
        <w:t xml:space="preserve"> structure. The </w:t>
      </w:r>
      <w:r w:rsidRPr="00D2140A">
        <w:rPr>
          <w:rFonts w:ascii="TimesLTStd-Roman" w:eastAsia="等线" w:hAnsi="TimesLTStd-Roman" w:cs="TimesLTStd-Roman"/>
          <w:i/>
          <w:spacing w:val="-2"/>
          <w:lang w:eastAsia="zh-CN"/>
        </w:rPr>
        <w:t>AlphaID</w:t>
      </w:r>
      <w:r w:rsidRPr="00D2140A">
        <w:rPr>
          <w:rFonts w:ascii="TimesLTStd-Roman" w:eastAsia="等线" w:hAnsi="TimesLTStd-Roman" w:cs="TimesLTStd-Roman"/>
          <w:spacing w:val="-2"/>
          <w:lang w:eastAsia="zh-CN"/>
        </w:rPr>
        <w:t xml:space="preserve"> algorithm is integrated into the open</w:t>
      </w:r>
      <w:r w:rsidR="00771C2A">
        <w:rPr>
          <w:rFonts w:ascii="TimesLTStd-Roman" w:eastAsia="等线" w:hAnsi="TimesLTStd-Roman" w:cs="TimesLTStd-Roman"/>
          <w:spacing w:val="-2"/>
          <w:lang w:eastAsia="zh-CN"/>
        </w:rPr>
        <w:t>-</w:t>
      </w:r>
      <w:r w:rsidRPr="00D2140A">
        <w:rPr>
          <w:rFonts w:ascii="TimesLTStd-Roman" w:eastAsia="等线" w:hAnsi="TimesLTStd-Roman" w:cs="TimesLTStd-Roman"/>
          <w:spacing w:val="-2"/>
          <w:lang w:eastAsia="zh-CN"/>
        </w:rPr>
        <w:t xml:space="preserve">source process mining framework Prom as a plug-in named </w:t>
      </w:r>
      <w:r w:rsidRPr="00D2140A">
        <w:rPr>
          <w:rFonts w:ascii="TimesLTStd-Roman" w:eastAsia="等线" w:hAnsi="TimesLTStd-Roman" w:cs="TimesLTStd-Roman"/>
          <w:i/>
          <w:spacing w:val="-2"/>
          <w:lang w:eastAsia="zh-CN"/>
        </w:rPr>
        <w:t>AlphaID</w:t>
      </w:r>
      <w:r w:rsidRPr="00D2140A">
        <w:rPr>
          <w:rFonts w:ascii="TimesLTStd-Roman" w:eastAsia="等线" w:hAnsi="TimesLTStd-Roman" w:cs="TimesLTStd-Roman"/>
          <w:spacing w:val="-2"/>
          <w:lang w:eastAsia="zh-CN"/>
        </w:rPr>
        <w:t xml:space="preserve">. </w:t>
      </w:r>
      <w:r w:rsidRPr="00D2140A">
        <w:rPr>
          <w:rFonts w:ascii="TimesLTStd-Roman" w:eastAsia="等线" w:hAnsi="TimesLTStd-Roman" w:cs="TimesLTStd-Roman"/>
          <w:spacing w:val="-2"/>
          <w:lang w:val="en" w:eastAsia="zh-CN"/>
        </w:rPr>
        <w:t>The plug-in takes a c</w:t>
      </w:r>
      <w:r w:rsidRPr="002855CE">
        <w:rPr>
          <w:rFonts w:ascii="TimesLTStd-Roman" w:eastAsia="等线" w:hAnsi="TimesLTStd-Roman" w:cs="TimesLTStd-Roman"/>
          <w:spacing w:val="-2"/>
          <w:lang w:val="en" w:eastAsia="zh-CN"/>
        </w:rPr>
        <w:t xml:space="preserve">omplete event log as input, and the output is an </w:t>
      </w:r>
      <w:r w:rsidRPr="002855CE">
        <w:rPr>
          <w:rFonts w:ascii="TimesLTStd-Roman" w:eastAsia="等线" w:hAnsi="TimesLTStd-Roman" w:cs="TimesLTStd-Roman"/>
          <w:i/>
          <w:spacing w:val="-2"/>
          <w:lang w:val="en" w:eastAsia="zh-CN"/>
        </w:rPr>
        <w:t>IPN</w:t>
      </w:r>
      <w:r w:rsidRPr="002855CE">
        <w:rPr>
          <w:rFonts w:ascii="TimesLTStd-Roman" w:eastAsia="等线" w:hAnsi="TimesLTStd-Roman" w:cs="TimesLTStd-Roman"/>
          <w:spacing w:val="-2"/>
          <w:lang w:val="en" w:eastAsia="zh-CN"/>
        </w:rPr>
        <w:t xml:space="preserve"> model.</w:t>
      </w:r>
      <w:r w:rsidRPr="002855CE">
        <w:rPr>
          <w:rFonts w:ascii="TimesLTStd-Roman" w:eastAsia="等线" w:hAnsi="TimesLTStd-Roman" w:cs="TimesLTStd-Roman"/>
          <w:spacing w:val="-2"/>
          <w:lang w:val="en"/>
        </w:rPr>
        <w:t xml:space="preserve"> </w:t>
      </w:r>
      <w:r w:rsidRPr="002855CE">
        <w:rPr>
          <w:rFonts w:ascii="TimesLTStd-Roman" w:eastAsia="等线" w:hAnsi="TimesLTStd-Roman" w:cs="TimesLTStd-Roman"/>
          <w:spacing w:val="-2"/>
          <w:lang w:val="en" w:eastAsia="zh-CN"/>
        </w:rPr>
        <w:t>The software and hardware platform required by the plug-in is Intel (R) Core(TM) i5-6200U @ 3.</w:t>
      </w:r>
      <w:r w:rsidR="00EA5724">
        <w:rPr>
          <w:rFonts w:ascii="TimesLTStd-Roman" w:eastAsia="等线" w:hAnsi="TimesLTStd-Roman" w:cs="TimesLTStd-Roman" w:hint="eastAsia"/>
          <w:spacing w:val="-2"/>
          <w:lang w:val="en" w:eastAsia="zh-CN"/>
        </w:rPr>
        <w:t>6</w:t>
      </w:r>
      <w:r w:rsidRPr="002855CE">
        <w:rPr>
          <w:rFonts w:ascii="TimesLTStd-Roman" w:eastAsia="等线" w:hAnsi="TimesLTStd-Roman" w:cs="TimesLTStd-Roman"/>
          <w:spacing w:val="-2"/>
          <w:lang w:val="en" w:eastAsia="zh-CN"/>
        </w:rPr>
        <w:t xml:space="preserve">0GHz CPU, </w:t>
      </w:r>
      <w:r w:rsidR="00EA5724">
        <w:rPr>
          <w:rFonts w:ascii="TimesLTStd-Roman" w:eastAsia="等线" w:hAnsi="TimesLTStd-Roman" w:cs="TimesLTStd-Roman" w:hint="eastAsia"/>
          <w:spacing w:val="-2"/>
          <w:lang w:val="en" w:eastAsia="zh-CN"/>
        </w:rPr>
        <w:t>8</w:t>
      </w:r>
      <w:r w:rsidRPr="002855CE">
        <w:rPr>
          <w:rFonts w:ascii="TimesLTStd-Roman" w:eastAsia="等线" w:hAnsi="TimesLTStd-Roman" w:cs="TimesLTStd-Roman"/>
          <w:spacing w:val="-2"/>
          <w:lang w:val="en" w:eastAsia="zh-CN"/>
        </w:rPr>
        <w:t>.0GB RAM, JDK 1.8.11, and Windows 7_64bit.</w:t>
      </w:r>
      <w:r w:rsidRPr="002855CE">
        <w:rPr>
          <w:rFonts w:ascii="TimesLTStd-Roman" w:eastAsia="等线" w:hAnsi="TimesLTStd-Roman" w:cs="TimesLTStd-Roman"/>
          <w:spacing w:val="-2"/>
          <w:lang w:eastAsia="zh-CN"/>
        </w:rPr>
        <w:t xml:space="preserve"> This plug-in is available from </w:t>
      </w:r>
      <w:r w:rsidRPr="002855CE">
        <w:rPr>
          <w:rFonts w:ascii="TimesLTStd-Roman" w:eastAsia="等线" w:hAnsi="TimesLTStd-Roman" w:cs="TimesLTStd-Roman"/>
          <w:spacing w:val="-2"/>
          <w:lang w:val="en" w:eastAsia="zh-CN"/>
        </w:rPr>
        <w:t>https://github.com/shw476951164/AlphaID-algorithms-</w:t>
      </w:r>
    </w:p>
    <w:p w:rsidR="00D2140A" w:rsidRPr="002855CE" w:rsidRDefault="00D2140A" w:rsidP="00D2140A">
      <w:pPr>
        <w:suppressAutoHyphens/>
        <w:autoSpaceDE w:val="0"/>
        <w:autoSpaceDN w:val="0"/>
        <w:adjustRightInd w:val="0"/>
        <w:spacing w:line="252" w:lineRule="auto"/>
        <w:jc w:val="both"/>
        <w:rPr>
          <w:rFonts w:ascii="TimesLTStd-Roman" w:eastAsia="等线" w:hAnsi="TimesLTStd-Roman" w:cs="TimesLTStd-Roman"/>
          <w:spacing w:val="-2"/>
          <w:lang w:val="en" w:eastAsia="zh-CN"/>
        </w:rPr>
      </w:pPr>
      <w:proofErr w:type="gramStart"/>
      <w:r w:rsidRPr="002855CE">
        <w:rPr>
          <w:rFonts w:ascii="TimesLTStd-Roman" w:eastAsia="等线" w:hAnsi="TimesLTStd-Roman" w:cs="TimesLTStd-Roman"/>
          <w:spacing w:val="-2"/>
          <w:lang w:val="en" w:eastAsia="zh-CN"/>
        </w:rPr>
        <w:t>event-logs</w:t>
      </w:r>
      <w:proofErr w:type="gramEnd"/>
      <w:r w:rsidRPr="002855CE">
        <w:rPr>
          <w:rFonts w:ascii="TimesLTStd-Roman" w:eastAsia="等线" w:hAnsi="TimesLTStd-Roman" w:cs="TimesLTStd-Roman"/>
          <w:spacing w:val="-2"/>
          <w:lang w:val="en" w:eastAsia="zh-CN"/>
        </w:rPr>
        <w:t>.</w:t>
      </w:r>
    </w:p>
    <w:p w:rsidR="00D2140A" w:rsidRPr="002855CE" w:rsidRDefault="00D2140A" w:rsidP="00D2140A">
      <w:pPr>
        <w:keepNext/>
        <w:numPr>
          <w:ilvl w:val="1"/>
          <w:numId w:val="1"/>
        </w:numPr>
        <w:spacing w:before="120" w:after="60"/>
        <w:ind w:firstLine="200"/>
        <w:outlineLvl w:val="1"/>
        <w:rPr>
          <w:rFonts w:eastAsia="等线"/>
          <w:i/>
          <w:iCs/>
          <w:lang w:eastAsia="zh-CN"/>
        </w:rPr>
      </w:pPr>
      <w:r w:rsidRPr="002855CE">
        <w:rPr>
          <w:rFonts w:eastAsia="等线"/>
          <w:i/>
          <w:iCs/>
          <w:lang w:eastAsia="zh-CN"/>
        </w:rPr>
        <w:t xml:space="preserve">Artificial Experimental Analysis   </w:t>
      </w:r>
    </w:p>
    <w:p w:rsidR="00D2140A" w:rsidRPr="00D2140A" w:rsidRDefault="00D2140A" w:rsidP="00D2140A">
      <w:pPr>
        <w:autoSpaceDE w:val="0"/>
        <w:autoSpaceDN w:val="0"/>
        <w:adjustRightInd w:val="0"/>
        <w:spacing w:line="252" w:lineRule="auto"/>
        <w:ind w:firstLineChars="100" w:firstLine="198"/>
        <w:jc w:val="both"/>
        <w:rPr>
          <w:rFonts w:eastAsia="宋体" w:cs="TimesLTStd-Roman"/>
          <w:spacing w:val="-2"/>
          <w:lang w:val="en" w:eastAsia="zh-CN"/>
        </w:rPr>
      </w:pPr>
      <w:r w:rsidRPr="002855CE">
        <w:rPr>
          <w:rFonts w:eastAsia="宋体" w:cs="TimesLTStd-Roman"/>
          <w:spacing w:val="-2"/>
          <w:lang w:val="en"/>
        </w:rPr>
        <w:t xml:space="preserve">In this section, </w:t>
      </w:r>
      <w:r w:rsidRPr="002855CE">
        <w:rPr>
          <w:rFonts w:eastAsia="宋体" w:cs="TimesLTStd-Roman"/>
          <w:spacing w:val="-2"/>
          <w:lang w:val="en" w:eastAsia="zh-CN"/>
        </w:rPr>
        <w:t>an artificial</w:t>
      </w:r>
      <w:r w:rsidRPr="00D2140A">
        <w:rPr>
          <w:rFonts w:eastAsia="宋体" w:cs="TimesLTStd-Roman"/>
          <w:spacing w:val="-2"/>
          <w:lang w:val="en"/>
        </w:rPr>
        <w:t xml:space="preserve"> experiment is given to verify the effectiveness of the proposed algorithm</w:t>
      </w:r>
      <w:r w:rsidRPr="00D2140A">
        <w:rPr>
          <w:rFonts w:eastAsia="宋体" w:cs="TimesLTStd-Roman"/>
          <w:spacing w:val="-2"/>
          <w:lang w:val="en" w:eastAsia="zh-CN"/>
        </w:rPr>
        <w:t xml:space="preserve"> in this paper. For a process model containing the loop-choice branch driven loop structure, we give the complete event logs L</w:t>
      </w:r>
      <w:r w:rsidRPr="00D2140A">
        <w:rPr>
          <w:rFonts w:eastAsia="宋体" w:cs="TimesLTStd-Roman"/>
          <w:spacing w:val="-2"/>
          <w:vertAlign w:val="subscript"/>
          <w:lang w:val="en" w:eastAsia="zh-CN"/>
        </w:rPr>
        <w:t>00</w:t>
      </w:r>
      <w:r w:rsidRPr="00D2140A">
        <w:rPr>
          <w:rFonts w:eastAsia="宋体" w:cs="TimesLTStd-Roman"/>
          <w:spacing w:val="-2"/>
          <w:lang w:val="en" w:eastAsia="zh-CN"/>
        </w:rPr>
        <w:t>-L</w:t>
      </w:r>
      <w:r w:rsidRPr="00D2140A">
        <w:rPr>
          <w:rFonts w:eastAsia="宋体" w:cs="TimesLTStd-Roman"/>
          <w:spacing w:val="-2"/>
          <w:vertAlign w:val="subscript"/>
          <w:lang w:val="en" w:eastAsia="zh-CN"/>
        </w:rPr>
        <w:t>07</w:t>
      </w:r>
      <w:r w:rsidRPr="00D2140A">
        <w:rPr>
          <w:rFonts w:eastAsia="宋体" w:cs="TimesLTStd-Roman"/>
          <w:spacing w:val="-2"/>
          <w:lang w:val="en" w:eastAsia="zh-CN"/>
        </w:rPr>
        <w:t xml:space="preserve">, and the specific information is shown in Table </w:t>
      </w:r>
      <w:r w:rsidR="00C91C3B" w:rsidRPr="00C91C3B">
        <w:rPr>
          <w:rFonts w:eastAsia="宋体" w:cs="TimesLTStd-Roman"/>
          <w:spacing w:val="-2"/>
          <w:lang w:val="en" w:eastAsia="zh-CN"/>
        </w:rPr>
        <w:t>I</w:t>
      </w:r>
      <w:r w:rsidRPr="00D2140A">
        <w:rPr>
          <w:rFonts w:eastAsia="宋体" w:cs="TimesLTStd-Roman"/>
          <w:spacing w:val="-2"/>
          <w:lang w:val="en" w:eastAsia="zh-CN"/>
        </w:rPr>
        <w:t xml:space="preserve">. Now, we use the algorithms </w:t>
      </w:r>
      <w:r w:rsidRPr="00D2140A">
        <w:rPr>
          <w:rFonts w:eastAsia="宋体" w:cs="TimesLTStd-Roman"/>
          <w:i/>
          <w:spacing w:val="-2"/>
          <w:lang w:eastAsia="zh-CN"/>
        </w:rPr>
        <w:t>AlphaID</w:t>
      </w:r>
      <w:r w:rsidRPr="00D2140A">
        <w:rPr>
          <w:rFonts w:eastAsia="宋体" w:cs="TimesLTStd-Roman"/>
          <w:spacing w:val="-2"/>
          <w:lang w:val="en" w:eastAsia="zh-CN"/>
        </w:rPr>
        <w:t xml:space="preserve">, </w:t>
      </w:r>
      <w:r w:rsidRPr="00D2140A">
        <w:rPr>
          <w:rFonts w:eastAsia="宋体" w:cs="TimesLTStd-Roman"/>
          <w:i/>
          <w:spacing w:val="-2"/>
          <w:lang w:val="en" w:eastAsia="zh-CN"/>
        </w:rPr>
        <w:t>Alpha++</w:t>
      </w:r>
      <w:r w:rsidRPr="00D2140A">
        <w:rPr>
          <w:rFonts w:eastAsia="宋体" w:cs="TimesLTStd-Roman"/>
          <w:spacing w:val="-2"/>
          <w:lang w:val="en" w:eastAsia="zh-CN"/>
        </w:rPr>
        <w:t xml:space="preserve">, </w:t>
      </w:r>
      <w:r w:rsidRPr="00D2140A">
        <w:rPr>
          <w:rFonts w:eastAsia="宋体" w:cs="TimesLTStd-Roman"/>
          <w:i/>
          <w:spacing w:val="-2"/>
          <w:lang w:val="en" w:eastAsia="zh-CN"/>
        </w:rPr>
        <w:t>ILP</w:t>
      </w:r>
      <w:r w:rsidRPr="00D2140A">
        <w:rPr>
          <w:rFonts w:eastAsia="宋体" w:cs="TimesLTStd-Roman"/>
          <w:spacing w:val="-2"/>
          <w:lang w:val="en" w:eastAsia="zh-CN"/>
        </w:rPr>
        <w:t xml:space="preserve">, </w:t>
      </w:r>
      <w:r w:rsidRPr="00D2140A">
        <w:rPr>
          <w:rFonts w:eastAsia="宋体" w:cs="TimesLTStd-Roman"/>
          <w:i/>
          <w:spacing w:val="-2"/>
          <w:lang w:val="en" w:eastAsia="zh-CN"/>
        </w:rPr>
        <w:t>HM</w:t>
      </w:r>
      <w:r w:rsidRPr="00D2140A">
        <w:rPr>
          <w:rFonts w:eastAsia="宋体" w:cs="TimesLTStd-Roman"/>
          <w:spacing w:val="-2"/>
          <w:lang w:val="en" w:eastAsia="zh-CN"/>
        </w:rPr>
        <w:t xml:space="preserve"> and </w:t>
      </w:r>
      <w:r w:rsidRPr="00D2140A">
        <w:rPr>
          <w:rFonts w:eastAsia="宋体" w:cs="TimesLTStd-Roman"/>
          <w:i/>
          <w:spacing w:val="-2"/>
          <w:lang w:val="en" w:eastAsia="zh-CN"/>
        </w:rPr>
        <w:t>IM</w:t>
      </w:r>
      <w:r w:rsidRPr="00D2140A">
        <w:rPr>
          <w:rFonts w:eastAsia="宋体" w:cs="TimesLTStd-Roman"/>
          <w:spacing w:val="-2"/>
          <w:lang w:val="en" w:eastAsia="zh-CN"/>
        </w:rPr>
        <w:t xml:space="preserve"> to mine process models with the logs in Table </w:t>
      </w:r>
      <w:r w:rsidR="00C91C3B" w:rsidRPr="00C91C3B">
        <w:rPr>
          <w:rFonts w:eastAsia="宋体" w:cs="TimesLTStd-Roman"/>
          <w:spacing w:val="-2"/>
          <w:lang w:val="en" w:eastAsia="zh-CN"/>
        </w:rPr>
        <w:t>I</w:t>
      </w:r>
      <w:r w:rsidRPr="00D2140A">
        <w:rPr>
          <w:rFonts w:eastAsia="宋体" w:cs="TimesLTStd-Roman"/>
          <w:spacing w:val="-2"/>
          <w:lang w:val="en" w:eastAsia="zh-CN"/>
        </w:rPr>
        <w:t xml:space="preserve">. At the same time, the process model obtained by each algorithm is analyzed from the aspects of correctness, fitness, and precision.  </w:t>
      </w:r>
    </w:p>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rPr>
        <w:t xml:space="preserve">TABLE I </w:t>
      </w:r>
    </w:p>
    <w:p w:rsidR="00D2140A" w:rsidRPr="00D2140A" w:rsidRDefault="00D2140A" w:rsidP="00D2140A">
      <w:pPr>
        <w:ind w:firstLine="160"/>
        <w:jc w:val="center"/>
        <w:rPr>
          <w:rFonts w:eastAsia="等线"/>
          <w:smallCaps/>
          <w:sz w:val="16"/>
          <w:szCs w:val="16"/>
        </w:rPr>
      </w:pPr>
      <w:r w:rsidRPr="00D2140A">
        <w:rPr>
          <w:rFonts w:eastAsia="等线"/>
          <w:smallCaps/>
          <w:sz w:val="16"/>
          <w:szCs w:val="16"/>
          <w:lang w:eastAsia="zh-CN"/>
        </w:rPr>
        <w:t>Artificial Model Completeness Log Properties</w:t>
      </w:r>
    </w:p>
    <w:tbl>
      <w:tblPr>
        <w:tblpPr w:leftFromText="180" w:rightFromText="180" w:vertAnchor="text" w:horzAnchor="margin" w:tblpXSpec="right" w:tblpY="35"/>
        <w:tblW w:w="0" w:type="auto"/>
        <w:tblBorders>
          <w:top w:val="single" w:sz="12" w:space="0" w:color="808080"/>
          <w:bottom w:val="single" w:sz="12" w:space="0" w:color="808080"/>
        </w:tblBorders>
        <w:tblLayout w:type="fixed"/>
        <w:tblLook w:val="04A0" w:firstRow="1" w:lastRow="0" w:firstColumn="1" w:lastColumn="0" w:noHBand="0" w:noVBand="1"/>
      </w:tblPr>
      <w:tblGrid>
        <w:gridCol w:w="1206"/>
        <w:gridCol w:w="1206"/>
        <w:gridCol w:w="1206"/>
        <w:gridCol w:w="1206"/>
      </w:tblGrid>
      <w:tr w:rsidR="00D2140A" w:rsidRPr="00D2140A" w:rsidTr="00D2140A">
        <w:trPr>
          <w:trHeight w:val="440"/>
        </w:trPr>
        <w:tc>
          <w:tcPr>
            <w:tcW w:w="1206" w:type="dxa"/>
            <w:tcBorders>
              <w:top w:val="double" w:sz="6" w:space="0" w:color="auto"/>
              <w:left w:val="nil"/>
              <w:bottom w:val="single" w:sz="6" w:space="0" w:color="auto"/>
              <w:right w:val="nil"/>
            </w:tcBorders>
            <w:shd w:val="clear" w:color="auto" w:fill="F2F2F2"/>
            <w:vAlign w:val="center"/>
            <w:hideMark/>
          </w:tcPr>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lang w:eastAsia="zh-CN"/>
              </w:rPr>
              <w:t>log</w:t>
            </w:r>
          </w:p>
        </w:tc>
        <w:tc>
          <w:tcPr>
            <w:tcW w:w="1206" w:type="dxa"/>
            <w:tcBorders>
              <w:top w:val="double" w:sz="6" w:space="0" w:color="auto"/>
              <w:left w:val="nil"/>
              <w:bottom w:val="single" w:sz="6" w:space="0" w:color="auto"/>
              <w:right w:val="nil"/>
            </w:tcBorders>
            <w:shd w:val="clear" w:color="auto" w:fill="F2F2F2"/>
            <w:vAlign w:val="center"/>
            <w:hideMark/>
          </w:tcPr>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lang w:eastAsia="zh-CN"/>
              </w:rPr>
              <w:t>trace</w:t>
            </w:r>
          </w:p>
        </w:tc>
        <w:tc>
          <w:tcPr>
            <w:tcW w:w="1206" w:type="dxa"/>
            <w:tcBorders>
              <w:top w:val="double" w:sz="6" w:space="0" w:color="auto"/>
              <w:left w:val="nil"/>
              <w:bottom w:val="single" w:sz="6" w:space="0" w:color="auto"/>
              <w:right w:val="nil"/>
            </w:tcBorders>
            <w:shd w:val="clear" w:color="auto" w:fill="F2F2F2"/>
            <w:vAlign w:val="center"/>
            <w:hideMark/>
          </w:tcPr>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lang w:eastAsia="zh-CN"/>
              </w:rPr>
              <w:t>events</w:t>
            </w:r>
          </w:p>
        </w:tc>
        <w:tc>
          <w:tcPr>
            <w:tcW w:w="1206" w:type="dxa"/>
            <w:tcBorders>
              <w:top w:val="double" w:sz="6" w:space="0" w:color="auto"/>
              <w:left w:val="nil"/>
              <w:bottom w:val="single" w:sz="6" w:space="0" w:color="auto"/>
              <w:right w:val="nil"/>
            </w:tcBorders>
            <w:shd w:val="clear" w:color="auto" w:fill="F2F2F2"/>
            <w:vAlign w:val="center"/>
            <w:hideMark/>
          </w:tcPr>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lang w:eastAsia="zh-CN"/>
              </w:rPr>
              <w:t>activities</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89</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1880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23</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01</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222</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5704</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23</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02</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500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13653</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23</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03</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900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25053</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23</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04</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1900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53553</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23</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05</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2700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76353</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23</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06</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3600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102003</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23</w:t>
            </w:r>
          </w:p>
        </w:tc>
      </w:tr>
      <w:tr w:rsidR="00D2140A" w:rsidRPr="00D2140A" w:rsidTr="00D2140A">
        <w:trPr>
          <w:trHeight w:val="97"/>
        </w:trPr>
        <w:tc>
          <w:tcPr>
            <w:tcW w:w="1206" w:type="dxa"/>
            <w:tcBorders>
              <w:top w:val="nil"/>
              <w:left w:val="nil"/>
              <w:bottom w:val="single" w:sz="12" w:space="0" w:color="808080"/>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07</w:t>
            </w:r>
          </w:p>
        </w:tc>
        <w:tc>
          <w:tcPr>
            <w:tcW w:w="1206" w:type="dxa"/>
            <w:tcBorders>
              <w:top w:val="nil"/>
              <w:left w:val="nil"/>
              <w:bottom w:val="single" w:sz="12" w:space="0" w:color="808080"/>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4600</w:t>
            </w:r>
          </w:p>
        </w:tc>
        <w:tc>
          <w:tcPr>
            <w:tcW w:w="1206" w:type="dxa"/>
            <w:tcBorders>
              <w:top w:val="nil"/>
              <w:left w:val="nil"/>
              <w:bottom w:val="single" w:sz="12" w:space="0" w:color="808080"/>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130503</w:t>
            </w:r>
          </w:p>
        </w:tc>
        <w:tc>
          <w:tcPr>
            <w:tcW w:w="1206" w:type="dxa"/>
            <w:tcBorders>
              <w:top w:val="nil"/>
              <w:left w:val="nil"/>
              <w:bottom w:val="single" w:sz="12" w:space="0" w:color="808080"/>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23</w:t>
            </w:r>
          </w:p>
        </w:tc>
      </w:tr>
    </w:tbl>
    <w:p w:rsidR="00D2140A" w:rsidRPr="00D2140A" w:rsidRDefault="00D2140A" w:rsidP="00D2140A">
      <w:pPr>
        <w:suppressAutoHyphens/>
        <w:autoSpaceDE w:val="0"/>
        <w:autoSpaceDN w:val="0"/>
        <w:adjustRightInd w:val="0"/>
        <w:spacing w:line="240" w:lineRule="exact"/>
        <w:ind w:firstLineChars="100" w:firstLine="198"/>
        <w:jc w:val="both"/>
        <w:rPr>
          <w:rFonts w:eastAsia="华文楷体"/>
          <w:spacing w:val="-2"/>
          <w:lang w:eastAsia="zh-CN"/>
        </w:rPr>
      </w:pPr>
    </w:p>
    <w:p w:rsidR="00D2140A" w:rsidRPr="00D2140A" w:rsidRDefault="00D2140A" w:rsidP="00D2140A">
      <w:pPr>
        <w:keepNext/>
        <w:numPr>
          <w:ilvl w:val="2"/>
          <w:numId w:val="1"/>
        </w:numPr>
        <w:ind w:firstLine="200"/>
        <w:jc w:val="both"/>
        <w:outlineLvl w:val="2"/>
        <w:rPr>
          <w:rFonts w:ascii="Times" w:eastAsia="等线" w:hAnsi="Times" w:cs="Verdana"/>
          <w:i/>
          <w:color w:val="000000"/>
        </w:rPr>
      </w:pPr>
      <w:r w:rsidRPr="00D2140A">
        <w:rPr>
          <w:rFonts w:eastAsia="等线"/>
          <w:i/>
          <w:iCs/>
          <w:lang w:eastAsia="zh-CN"/>
        </w:rPr>
        <w:t>Correctness</w:t>
      </w:r>
    </w:p>
    <w:p w:rsidR="00D2140A" w:rsidRPr="00D2140A" w:rsidRDefault="001E0D68" w:rsidP="00D2140A">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r>
        <w:rPr>
          <w:rFonts w:ascii="TimesLTStd-Roman" w:eastAsia="等线" w:hAnsi="TimesLTStd-Roman" w:cs="TimesLTStd-Roman" w:hint="eastAsia"/>
          <w:spacing w:val="-2"/>
          <w:lang w:val="en" w:eastAsia="zh-CN"/>
        </w:rPr>
        <w:t>T</w:t>
      </w:r>
      <w:r w:rsidR="00D2140A" w:rsidRPr="00D2140A">
        <w:rPr>
          <w:rFonts w:ascii="TimesLTStd-Roman" w:eastAsia="等线" w:hAnsi="TimesLTStd-Roman" w:cs="TimesLTStd-Roman"/>
          <w:spacing w:val="-2"/>
          <w:lang w:val="en" w:eastAsia="zh-CN"/>
        </w:rPr>
        <w:t xml:space="preserve">o verify the correctness of the proposed algorithm in mining process models with indirect dependencies, we take the log given in Table </w:t>
      </w:r>
      <w:r w:rsidR="00C91C3B" w:rsidRPr="00C91C3B">
        <w:rPr>
          <w:rFonts w:eastAsia="宋体" w:cs="TimesLTStd-Roman"/>
          <w:spacing w:val="-2"/>
          <w:lang w:val="en" w:eastAsia="zh-CN"/>
        </w:rPr>
        <w:t>I</w:t>
      </w:r>
      <w:r w:rsidR="00D2140A" w:rsidRPr="00D2140A">
        <w:rPr>
          <w:rFonts w:ascii="TimesLTStd-Roman" w:eastAsia="等线" w:hAnsi="TimesLTStd-Roman" w:cs="TimesLTStd-Roman"/>
          <w:spacing w:val="-2"/>
          <w:lang w:val="en" w:eastAsia="zh-CN"/>
        </w:rPr>
        <w:t xml:space="preserve"> as the input of the algorithm and use several different algorithms to obtain the process models.  A process model shown in Fig</w:t>
      </w:r>
      <w:r w:rsidR="00D2140A" w:rsidRPr="00D2140A">
        <w:rPr>
          <w:rFonts w:ascii="TimesLTStd-Roman" w:eastAsia="等线" w:hAnsi="TimesLTStd-Roman" w:cs="TimesLTStd-Roman" w:hint="eastAsia"/>
          <w:spacing w:val="-2"/>
          <w:lang w:val="en" w:eastAsia="zh-CN"/>
        </w:rPr>
        <w:t>.</w:t>
      </w:r>
      <w:r w:rsidR="00D2140A" w:rsidRPr="00D2140A">
        <w:rPr>
          <w:rFonts w:ascii="TimesLTStd-Roman" w:eastAsia="等线" w:hAnsi="TimesLTStd-Roman" w:cs="TimesLTStd-Roman"/>
          <w:spacing w:val="-2"/>
          <w:lang w:val="en" w:eastAsia="zh-CN"/>
        </w:rPr>
        <w:t xml:space="preserve"> 8 is obtained by </w:t>
      </w:r>
      <w:r w:rsidR="00D2140A" w:rsidRPr="00D2140A">
        <w:rPr>
          <w:rFonts w:ascii="TimesLTStd-Roman" w:eastAsia="等线" w:hAnsi="TimesLTStd-Roman" w:cs="TimesLTStd-Roman"/>
          <w:i/>
          <w:spacing w:val="-2"/>
          <w:lang w:val="en" w:eastAsia="zh-CN"/>
        </w:rPr>
        <w:t>AlphaID</w:t>
      </w:r>
      <w:r w:rsidR="00D2140A" w:rsidRPr="00D2140A">
        <w:rPr>
          <w:rFonts w:ascii="TimesLTStd-Roman" w:eastAsia="等线" w:hAnsi="TimesLTStd-Roman" w:cs="TimesLTStd-Roman"/>
          <w:spacing w:val="-2"/>
          <w:lang w:val="en" w:eastAsia="zh-CN"/>
        </w:rPr>
        <w:t xml:space="preserve"> algorithm. Fig</w:t>
      </w:r>
      <w:r w:rsidR="00D2140A" w:rsidRPr="00D2140A">
        <w:rPr>
          <w:rFonts w:ascii="TimesLTStd-Roman" w:eastAsia="等线" w:hAnsi="TimesLTStd-Roman" w:cs="TimesLTStd-Roman" w:hint="eastAsia"/>
          <w:spacing w:val="-2"/>
          <w:lang w:val="en" w:eastAsia="zh-CN"/>
        </w:rPr>
        <w:t xml:space="preserve">. </w:t>
      </w:r>
      <w:r w:rsidR="00D2140A" w:rsidRPr="00D2140A">
        <w:rPr>
          <w:rFonts w:ascii="TimesLTStd-Roman" w:eastAsia="等线" w:hAnsi="TimesLTStd-Roman" w:cs="TimesLTStd-Roman"/>
          <w:spacing w:val="-2"/>
          <w:lang w:val="en" w:eastAsia="zh-CN"/>
        </w:rPr>
        <w:t xml:space="preserve">9 is a model obtained by </w:t>
      </w:r>
      <w:r w:rsidR="00D2140A" w:rsidRPr="00D2140A">
        <w:rPr>
          <w:rFonts w:ascii="TimesLTStd-Roman" w:eastAsia="等线" w:hAnsi="TimesLTStd-Roman" w:cs="TimesLTStd-Roman"/>
          <w:i/>
          <w:spacing w:val="-2"/>
          <w:lang w:val="en" w:eastAsia="zh-CN"/>
        </w:rPr>
        <w:t>Alpha++</w:t>
      </w:r>
      <w:r w:rsidR="00D2140A" w:rsidRPr="00D2140A">
        <w:rPr>
          <w:rFonts w:ascii="TimesLTStd-Roman" w:eastAsia="等线" w:hAnsi="TimesLTStd-Roman" w:cs="TimesLTStd-Roman"/>
          <w:spacing w:val="-2"/>
          <w:lang w:val="en" w:eastAsia="zh-CN"/>
        </w:rPr>
        <w:t xml:space="preserve"> algorithm and</w:t>
      </w:r>
      <w:r w:rsidR="00D2140A" w:rsidRPr="00D2140A">
        <w:rPr>
          <w:rFonts w:ascii="TimesLTStd-Roman" w:eastAsia="等线" w:hAnsi="TimesLTStd-Roman" w:cs="TimesLTStd-Roman"/>
          <w:i/>
          <w:spacing w:val="-2"/>
          <w:lang w:val="en" w:eastAsia="zh-CN"/>
        </w:rPr>
        <w:t xml:space="preserve"> ILP</w:t>
      </w:r>
      <w:r w:rsidR="00D2140A" w:rsidRPr="00D2140A">
        <w:rPr>
          <w:rFonts w:ascii="TimesLTStd-Roman" w:eastAsia="等线" w:hAnsi="TimesLTStd-Roman" w:cs="TimesLTStd-Roman"/>
          <w:spacing w:val="-2"/>
          <w:lang w:val="en" w:eastAsia="zh-CN"/>
        </w:rPr>
        <w:t xml:space="preserve"> algorithm. Fig</w:t>
      </w:r>
      <w:r w:rsidR="00D2140A" w:rsidRPr="00D2140A">
        <w:rPr>
          <w:rFonts w:ascii="TimesLTStd-Roman" w:eastAsia="等线" w:hAnsi="TimesLTStd-Roman" w:cs="TimesLTStd-Roman" w:hint="eastAsia"/>
          <w:spacing w:val="-2"/>
          <w:lang w:val="en" w:eastAsia="zh-CN"/>
        </w:rPr>
        <w:t>.</w:t>
      </w:r>
      <w:r w:rsidR="00D2140A" w:rsidRPr="00D2140A">
        <w:rPr>
          <w:rFonts w:ascii="TimesLTStd-Roman" w:eastAsia="等线" w:hAnsi="TimesLTStd-Roman" w:cs="TimesLTStd-Roman"/>
          <w:spacing w:val="-2"/>
          <w:lang w:val="en" w:eastAsia="zh-CN"/>
        </w:rPr>
        <w:t xml:space="preserve"> 10 and 11 show the process model obtained by </w:t>
      </w:r>
      <w:r w:rsidR="00E825FC">
        <w:rPr>
          <w:rFonts w:ascii="TimesLTStd-Roman" w:eastAsia="等线" w:hAnsi="TimesLTStd-Roman" w:cs="TimesLTStd-Roman" w:hint="eastAsia"/>
          <w:i/>
          <w:spacing w:val="-2"/>
          <w:lang w:val="en" w:eastAsia="zh-CN"/>
        </w:rPr>
        <w:t>I</w:t>
      </w:r>
      <w:r w:rsidR="00D2140A" w:rsidRPr="00D2140A">
        <w:rPr>
          <w:rFonts w:ascii="TimesLTStd-Roman" w:eastAsia="等线" w:hAnsi="TimesLTStd-Roman" w:cs="TimesLTStd-Roman"/>
          <w:i/>
          <w:spacing w:val="-2"/>
          <w:lang w:val="en" w:eastAsia="zh-CN"/>
        </w:rPr>
        <w:t>M</w:t>
      </w:r>
      <w:r w:rsidR="00D2140A" w:rsidRPr="00D2140A">
        <w:rPr>
          <w:rFonts w:ascii="TimesLTStd-Roman" w:eastAsia="等线" w:hAnsi="TimesLTStd-Roman" w:cs="TimesLTStd-Roman"/>
          <w:spacing w:val="-2"/>
          <w:lang w:val="en" w:eastAsia="zh-CN"/>
        </w:rPr>
        <w:t xml:space="preserve"> and </w:t>
      </w:r>
      <w:r w:rsidR="00E825FC">
        <w:rPr>
          <w:rFonts w:ascii="TimesLTStd-Roman" w:eastAsia="等线" w:hAnsi="TimesLTStd-Roman" w:cs="TimesLTStd-Roman" w:hint="eastAsia"/>
          <w:i/>
          <w:spacing w:val="-2"/>
          <w:lang w:val="en" w:eastAsia="zh-CN"/>
        </w:rPr>
        <w:t>H</w:t>
      </w:r>
      <w:r w:rsidR="00D2140A" w:rsidRPr="00D2140A">
        <w:rPr>
          <w:rFonts w:ascii="TimesLTStd-Roman" w:eastAsia="等线" w:hAnsi="TimesLTStd-Roman" w:cs="TimesLTStd-Roman"/>
          <w:i/>
          <w:spacing w:val="-2"/>
          <w:lang w:val="en" w:eastAsia="zh-CN"/>
        </w:rPr>
        <w:t>M</w:t>
      </w:r>
      <w:r w:rsidR="00D2140A" w:rsidRPr="00D2140A">
        <w:rPr>
          <w:rFonts w:ascii="TimesLTStd-Roman" w:eastAsia="等线" w:hAnsi="TimesLTStd-Roman" w:cs="TimesLTStd-Roman"/>
          <w:spacing w:val="-2"/>
          <w:lang w:val="en" w:eastAsia="zh-CN"/>
        </w:rPr>
        <w:t>, respectively.</w:t>
      </w:r>
    </w:p>
    <w:p w:rsidR="00D2140A" w:rsidRPr="00D2140A" w:rsidRDefault="00D2140A" w:rsidP="00D2140A">
      <w:pPr>
        <w:autoSpaceDE w:val="0"/>
        <w:autoSpaceDN w:val="0"/>
        <w:adjustRightInd w:val="0"/>
        <w:spacing w:line="252" w:lineRule="auto"/>
        <w:ind w:firstLineChars="100" w:firstLine="198"/>
        <w:jc w:val="both"/>
        <w:rPr>
          <w:rFonts w:eastAsia="宋体" w:cs="TimesLTStd-Roman"/>
          <w:spacing w:val="-2"/>
          <w:lang w:val="en" w:eastAsia="zh-CN"/>
        </w:rPr>
      </w:pPr>
      <w:r w:rsidRPr="00D2140A">
        <w:rPr>
          <w:rFonts w:eastAsia="宋体" w:cs="TimesLTStd-Roman"/>
          <w:spacing w:val="-2"/>
          <w:lang w:eastAsia="zh-CN"/>
        </w:rPr>
        <w:t>Fig</w:t>
      </w:r>
      <w:r w:rsidRPr="00D2140A">
        <w:rPr>
          <w:rFonts w:eastAsia="宋体" w:cs="TimesLTStd-Roman" w:hint="eastAsia"/>
          <w:spacing w:val="-2"/>
          <w:lang w:eastAsia="zh-CN"/>
        </w:rPr>
        <w:t>.</w:t>
      </w:r>
      <w:r w:rsidRPr="00D2140A">
        <w:rPr>
          <w:rFonts w:eastAsia="宋体" w:cs="TimesLTStd-Roman"/>
          <w:spacing w:val="-2"/>
          <w:lang w:eastAsia="zh-CN"/>
        </w:rPr>
        <w:t xml:space="preserve"> 8 shows an </w:t>
      </w:r>
      <w:r w:rsidRPr="00D2140A">
        <w:rPr>
          <w:rFonts w:eastAsia="宋体" w:cs="TimesLTStd-Roman"/>
          <w:i/>
          <w:spacing w:val="-2"/>
          <w:lang w:eastAsia="zh-CN"/>
        </w:rPr>
        <w:t>IPN</w:t>
      </w:r>
      <w:r w:rsidRPr="00D2140A">
        <w:rPr>
          <w:rFonts w:eastAsia="宋体" w:cs="TimesLTStd-Roman"/>
          <w:spacing w:val="-2"/>
          <w:lang w:eastAsia="zh-CN"/>
        </w:rPr>
        <w:t xml:space="preserve"> model that can correctly reflect the log behavior shown in Table </w:t>
      </w:r>
      <w:r w:rsidR="00C91C3B" w:rsidRPr="00C91C3B">
        <w:rPr>
          <w:rFonts w:eastAsia="宋体" w:cs="TimesLTStd-Roman"/>
          <w:spacing w:val="-2"/>
          <w:lang w:val="en" w:eastAsia="zh-CN"/>
        </w:rPr>
        <w:t>I</w:t>
      </w:r>
      <w:r w:rsidRPr="00D2140A">
        <w:rPr>
          <w:rFonts w:eastAsia="宋体" w:cs="TimesLTStd-Roman"/>
          <w:spacing w:val="-2"/>
          <w:lang w:eastAsia="zh-CN"/>
        </w:rPr>
        <w:t xml:space="preserve">. Association rules are clearly represented in the </w:t>
      </w:r>
      <w:r w:rsidRPr="00D2140A">
        <w:rPr>
          <w:rFonts w:eastAsia="宋体" w:cs="TimesLTStd-Roman"/>
          <w:i/>
          <w:spacing w:val="-2"/>
          <w:lang w:eastAsia="zh-CN"/>
        </w:rPr>
        <w:t>IPN</w:t>
      </w:r>
      <w:r w:rsidRPr="00D2140A">
        <w:rPr>
          <w:rFonts w:eastAsia="宋体" w:cs="TimesLTStd-Roman"/>
          <w:spacing w:val="-2"/>
          <w:lang w:eastAsia="zh-CN"/>
        </w:rPr>
        <w:t xml:space="preserve"> model, which is used to mine the indirect dependencies of</w:t>
      </w:r>
      <w:r w:rsidRPr="00D2140A">
        <w:rPr>
          <w:rFonts w:eastAsia="宋体" w:cs="TimesLTStd-Roman"/>
          <w:spacing w:val="-2"/>
          <w:lang w:val="en" w:eastAsia="zh-CN"/>
        </w:rPr>
        <w:t xml:space="preserve"> loop-choice branch driven loop structure</w:t>
      </w:r>
      <w:r w:rsidRPr="00D2140A">
        <w:rPr>
          <w:rFonts w:eastAsia="宋体" w:cs="TimesLTStd-Roman"/>
          <w:spacing w:val="-2"/>
          <w:lang w:eastAsia="zh-CN"/>
        </w:rPr>
        <w:t xml:space="preserve">. For instance, we can find </w:t>
      </w:r>
      <w:r w:rsidRPr="00D2140A">
        <w:rPr>
          <w:rFonts w:eastAsia="宋体"/>
          <w:color w:val="000000"/>
          <w:lang w:val="en" w:eastAsia="zh-CN"/>
        </w:rPr>
        <w:t>&lt;</w:t>
      </w:r>
      <w:r w:rsidRPr="00D2140A">
        <w:rPr>
          <w:rFonts w:eastAsia="宋体"/>
          <w:i/>
          <w:color w:val="000000"/>
          <w:lang w:val="en" w:eastAsia="zh-CN"/>
        </w:rPr>
        <w:t>f</w:t>
      </w:r>
      <w:r w:rsidRPr="00D2140A">
        <w:rPr>
          <w:rFonts w:eastAsia="宋体"/>
          <w:color w:val="000000"/>
          <w:lang w:val="en" w:eastAsia="zh-CN"/>
        </w:rPr>
        <w:t xml:space="preserve">, </w:t>
      </w:r>
      <w:r w:rsidRPr="00D2140A">
        <w:rPr>
          <w:rFonts w:eastAsia="宋体"/>
          <w:i/>
          <w:color w:val="000000"/>
          <w:lang w:val="en" w:eastAsia="zh-CN"/>
        </w:rPr>
        <w:t>g</w:t>
      </w:r>
      <w:r w:rsidRPr="00D2140A">
        <w:rPr>
          <w:rFonts w:eastAsia="宋体"/>
          <w:color w:val="000000"/>
          <w:lang w:val="en" w:eastAsia="zh-CN"/>
        </w:rPr>
        <w:t xml:space="preserve">, </w:t>
      </w:r>
      <w:r w:rsidRPr="00D2140A">
        <w:rPr>
          <w:rFonts w:eastAsia="宋体"/>
          <w:i/>
          <w:color w:val="000000"/>
          <w:lang w:val="en" w:eastAsia="zh-CN"/>
        </w:rPr>
        <w:t>h</w:t>
      </w:r>
      <w:r w:rsidRPr="00D2140A">
        <w:rPr>
          <w:rFonts w:eastAsia="宋体"/>
          <w:color w:val="000000"/>
          <w:lang w:val="en" w:eastAsia="zh-CN"/>
        </w:rPr>
        <w:t>&gt;</w:t>
      </w:r>
      <w:r w:rsidRPr="00D2140A">
        <w:rPr>
          <w:rFonts w:eastAsia="宋体"/>
          <w:color w:val="000000"/>
          <w:vertAlign w:val="superscript"/>
          <w:lang w:val="en" w:eastAsia="zh-CN"/>
        </w:rPr>
        <w:t>1</w:t>
      </w:r>
      <w:r w:rsidRPr="00D2140A">
        <w:rPr>
          <w:rFonts w:eastAsia="宋体"/>
          <w:color w:val="000000"/>
          <w:lang w:val="en" w:eastAsia="zh-CN"/>
        </w:rPr>
        <w:t xml:space="preserve"> </w:t>
      </w:r>
      <w:r w:rsidRPr="00D2140A">
        <w:rPr>
          <w:rFonts w:eastAsia="宋体"/>
          <w:color w:val="000000"/>
          <w:lang w:val="en" w:eastAsia="zh-CN"/>
        </w:rPr>
        <w:sym w:font="Symbol" w:char="F0D9"/>
      </w:r>
      <w:r w:rsidRPr="00D2140A">
        <w:rPr>
          <w:rFonts w:eastAsia="宋体"/>
          <w:color w:val="000000"/>
          <w:lang w:val="en" w:eastAsia="zh-CN"/>
        </w:rPr>
        <w:t xml:space="preserve"> &lt;</w:t>
      </w:r>
      <w:r w:rsidRPr="00D2140A">
        <w:rPr>
          <w:rFonts w:eastAsia="宋体"/>
          <w:i/>
          <w:color w:val="000000"/>
          <w:lang w:val="en" w:eastAsia="zh-CN"/>
        </w:rPr>
        <w:t>j</w:t>
      </w:r>
      <w:r w:rsidRPr="00D2140A">
        <w:rPr>
          <w:rFonts w:eastAsia="宋体"/>
          <w:color w:val="000000"/>
          <w:lang w:val="en" w:eastAsia="zh-CN"/>
        </w:rPr>
        <w:t>&gt;</w:t>
      </w:r>
      <w:r w:rsidRPr="00D2140A">
        <w:rPr>
          <w:rFonts w:eastAsia="宋体"/>
          <w:color w:val="000000"/>
          <w:vertAlign w:val="superscript"/>
          <w:lang w:val="en" w:eastAsia="zh-CN"/>
        </w:rPr>
        <w:t>1</w:t>
      </w:r>
      <w:r w:rsidRPr="00D2140A">
        <w:rPr>
          <w:rFonts w:eastAsia="宋体"/>
          <w:color w:val="000000"/>
          <w:lang w:val="en" w:eastAsia="zh-CN"/>
        </w:rPr>
        <w:t xml:space="preserve"> </w:t>
      </w:r>
      <w:r w:rsidRPr="00D2140A">
        <w:rPr>
          <w:rFonts w:eastAsia="宋体"/>
          <w:color w:val="000000"/>
          <w:lang w:val="en" w:eastAsia="zh-CN"/>
        </w:rPr>
        <w:sym w:font="Symbol" w:char="F0DE"/>
      </w:r>
      <w:r w:rsidRPr="00D2140A">
        <w:rPr>
          <w:rFonts w:eastAsia="宋体"/>
          <w:color w:val="000000"/>
          <w:vertAlign w:val="superscript"/>
          <w:lang w:val="en" w:eastAsia="zh-CN"/>
        </w:rPr>
        <w:t xml:space="preserve"> </w:t>
      </w:r>
      <w:r w:rsidRPr="00D2140A">
        <w:rPr>
          <w:rFonts w:eastAsia="宋体"/>
          <w:color w:val="000000"/>
          <w:lang w:val="en" w:eastAsia="zh-CN"/>
        </w:rPr>
        <w:t>&lt;</w:t>
      </w:r>
      <w:r w:rsidRPr="00D2140A">
        <w:rPr>
          <w:rFonts w:eastAsia="宋体"/>
          <w:i/>
          <w:color w:val="000000"/>
          <w:lang w:val="en" w:eastAsia="zh-CN"/>
        </w:rPr>
        <w:t>p</w:t>
      </w:r>
      <w:r w:rsidRPr="00D2140A">
        <w:rPr>
          <w:rFonts w:eastAsia="宋体"/>
          <w:color w:val="000000"/>
          <w:lang w:val="en" w:eastAsia="zh-CN"/>
        </w:rPr>
        <w:t xml:space="preserve">, </w:t>
      </w:r>
      <w:r w:rsidRPr="00D2140A">
        <w:rPr>
          <w:rFonts w:eastAsia="宋体"/>
          <w:i/>
          <w:color w:val="000000"/>
          <w:lang w:val="en" w:eastAsia="zh-CN"/>
        </w:rPr>
        <w:t>q</w:t>
      </w:r>
      <w:r w:rsidRPr="00D2140A">
        <w:rPr>
          <w:rFonts w:eastAsia="宋体"/>
          <w:color w:val="000000"/>
          <w:lang w:val="en" w:eastAsia="zh-CN"/>
        </w:rPr>
        <w:t xml:space="preserve">, </w:t>
      </w:r>
      <w:r w:rsidRPr="00D2140A">
        <w:rPr>
          <w:rFonts w:eastAsia="宋体"/>
          <w:i/>
          <w:color w:val="000000"/>
          <w:lang w:val="en" w:eastAsia="zh-CN"/>
        </w:rPr>
        <w:t>r</w:t>
      </w:r>
      <w:r w:rsidRPr="00D2140A">
        <w:rPr>
          <w:rFonts w:eastAsia="宋体"/>
          <w:color w:val="000000"/>
          <w:lang w:val="en" w:eastAsia="zh-CN"/>
        </w:rPr>
        <w:t xml:space="preserve">, </w:t>
      </w:r>
      <w:r w:rsidRPr="00D2140A">
        <w:rPr>
          <w:rFonts w:eastAsia="宋体"/>
          <w:i/>
          <w:color w:val="000000"/>
          <w:lang w:val="en" w:eastAsia="zh-CN"/>
        </w:rPr>
        <w:t>s</w:t>
      </w:r>
      <w:r w:rsidRPr="00D2140A">
        <w:rPr>
          <w:rFonts w:eastAsia="宋体"/>
          <w:color w:val="000000"/>
          <w:lang w:val="en" w:eastAsia="zh-CN"/>
        </w:rPr>
        <w:t>&gt;</w:t>
      </w:r>
      <w:r w:rsidRPr="00D2140A">
        <w:rPr>
          <w:rFonts w:eastAsia="宋体"/>
          <w:color w:val="000000"/>
          <w:vertAlign w:val="superscript"/>
          <w:lang w:val="en" w:eastAsia="zh-CN"/>
        </w:rPr>
        <w:t>1</w:t>
      </w:r>
      <w:r w:rsidRPr="00D2140A">
        <w:rPr>
          <w:rFonts w:eastAsia="宋体" w:cs="TimesLTStd-Roman"/>
          <w:spacing w:val="-2"/>
          <w:lang w:val="en" w:eastAsia="zh-CN"/>
        </w:rPr>
        <w:t xml:space="preserve"> </w:t>
      </w:r>
      <w:r w:rsidRPr="00D2140A">
        <w:rPr>
          <w:rFonts w:eastAsia="宋体" w:cs="TimesLTStd-Roman"/>
          <w:spacing w:val="-2"/>
          <w:lang w:eastAsia="zh-CN"/>
        </w:rPr>
        <w:t xml:space="preserve">from the </w:t>
      </w:r>
      <w:r w:rsidRPr="00D2140A">
        <w:rPr>
          <w:rFonts w:eastAsia="宋体" w:cs="TimesLTStd-Roman"/>
          <w:i/>
          <w:spacing w:val="-2"/>
          <w:lang w:eastAsia="zh-CN"/>
        </w:rPr>
        <w:t xml:space="preserve">IPN </w:t>
      </w:r>
      <w:r w:rsidRPr="00D2140A">
        <w:rPr>
          <w:rFonts w:eastAsia="宋体" w:cs="TimesLTStd-Roman"/>
          <w:spacing w:val="-2"/>
          <w:lang w:eastAsia="zh-CN"/>
        </w:rPr>
        <w:t xml:space="preserve">model, it means that a loop sequence </w:t>
      </w:r>
      <w:r w:rsidRPr="00D2140A">
        <w:rPr>
          <w:rFonts w:eastAsia="宋体"/>
          <w:color w:val="000000"/>
          <w:lang w:val="en" w:eastAsia="zh-CN"/>
        </w:rPr>
        <w:t>&lt;</w:t>
      </w:r>
      <w:r w:rsidRPr="00D2140A">
        <w:rPr>
          <w:rFonts w:eastAsia="宋体"/>
          <w:i/>
          <w:color w:val="000000"/>
          <w:lang w:val="en" w:eastAsia="zh-CN"/>
        </w:rPr>
        <w:t>f</w:t>
      </w:r>
      <w:r w:rsidRPr="00D2140A">
        <w:rPr>
          <w:rFonts w:eastAsia="宋体"/>
          <w:color w:val="000000"/>
          <w:lang w:val="en" w:eastAsia="zh-CN"/>
        </w:rPr>
        <w:t xml:space="preserve">, </w:t>
      </w:r>
      <w:r w:rsidRPr="00D2140A">
        <w:rPr>
          <w:rFonts w:eastAsia="宋体"/>
          <w:i/>
          <w:color w:val="000000"/>
          <w:lang w:val="en" w:eastAsia="zh-CN"/>
        </w:rPr>
        <w:t>g</w:t>
      </w:r>
      <w:r w:rsidRPr="00D2140A">
        <w:rPr>
          <w:rFonts w:eastAsia="宋体"/>
          <w:color w:val="000000"/>
          <w:lang w:val="en" w:eastAsia="zh-CN"/>
        </w:rPr>
        <w:t xml:space="preserve">, </w:t>
      </w:r>
      <w:r w:rsidRPr="00D2140A">
        <w:rPr>
          <w:rFonts w:eastAsia="宋体"/>
          <w:i/>
          <w:color w:val="000000"/>
          <w:lang w:val="en" w:eastAsia="zh-CN"/>
        </w:rPr>
        <w:t>h</w:t>
      </w:r>
      <w:r w:rsidRPr="00D2140A">
        <w:rPr>
          <w:rFonts w:eastAsia="宋体"/>
          <w:color w:val="000000"/>
          <w:lang w:val="en" w:eastAsia="zh-CN"/>
        </w:rPr>
        <w:t>&gt; is executed once, and a choice structure branch &lt;</w:t>
      </w:r>
      <w:r w:rsidRPr="00D2140A">
        <w:rPr>
          <w:rFonts w:eastAsia="宋体"/>
          <w:i/>
          <w:color w:val="000000"/>
          <w:lang w:val="en" w:eastAsia="zh-CN"/>
        </w:rPr>
        <w:t>j</w:t>
      </w:r>
      <w:r w:rsidRPr="00D2140A">
        <w:rPr>
          <w:rFonts w:eastAsia="宋体"/>
          <w:color w:val="000000"/>
          <w:lang w:val="en" w:eastAsia="zh-CN"/>
        </w:rPr>
        <w:t>&gt; is executed, then a loop sequence &lt;</w:t>
      </w:r>
      <w:r w:rsidRPr="00D2140A">
        <w:rPr>
          <w:rFonts w:eastAsia="宋体"/>
          <w:i/>
          <w:color w:val="000000"/>
          <w:lang w:val="en" w:eastAsia="zh-CN"/>
        </w:rPr>
        <w:t>p</w:t>
      </w:r>
      <w:r w:rsidRPr="00D2140A">
        <w:rPr>
          <w:rFonts w:eastAsia="宋体"/>
          <w:color w:val="000000"/>
          <w:lang w:val="en" w:eastAsia="zh-CN"/>
        </w:rPr>
        <w:t xml:space="preserve">, </w:t>
      </w:r>
      <w:r w:rsidRPr="00D2140A">
        <w:rPr>
          <w:rFonts w:eastAsia="宋体"/>
          <w:i/>
          <w:color w:val="000000"/>
          <w:lang w:val="en" w:eastAsia="zh-CN"/>
        </w:rPr>
        <w:t>q</w:t>
      </w:r>
      <w:r w:rsidRPr="00D2140A">
        <w:rPr>
          <w:rFonts w:eastAsia="宋体"/>
          <w:color w:val="000000"/>
          <w:lang w:val="en" w:eastAsia="zh-CN"/>
        </w:rPr>
        <w:t xml:space="preserve">, </w:t>
      </w:r>
      <w:r w:rsidRPr="00D2140A">
        <w:rPr>
          <w:rFonts w:eastAsia="宋体"/>
          <w:i/>
          <w:color w:val="000000"/>
          <w:lang w:val="en" w:eastAsia="zh-CN"/>
        </w:rPr>
        <w:t>r</w:t>
      </w:r>
      <w:r w:rsidRPr="00D2140A">
        <w:rPr>
          <w:rFonts w:eastAsia="宋体"/>
          <w:color w:val="000000"/>
          <w:lang w:val="en" w:eastAsia="zh-CN"/>
        </w:rPr>
        <w:t xml:space="preserve">, </w:t>
      </w:r>
      <w:r w:rsidRPr="00D2140A">
        <w:rPr>
          <w:rFonts w:eastAsia="宋体"/>
          <w:i/>
          <w:color w:val="000000"/>
          <w:lang w:val="en" w:eastAsia="zh-CN"/>
        </w:rPr>
        <w:t>s</w:t>
      </w:r>
      <w:r w:rsidRPr="00D2140A">
        <w:rPr>
          <w:rFonts w:eastAsia="宋体"/>
          <w:color w:val="000000"/>
          <w:lang w:val="en" w:eastAsia="zh-CN"/>
        </w:rPr>
        <w:t xml:space="preserve">&gt; can only be executed once. We can find that the process model mined by </w:t>
      </w:r>
      <w:r w:rsidRPr="00D2140A">
        <w:rPr>
          <w:rFonts w:eastAsia="宋体"/>
          <w:i/>
          <w:color w:val="000000"/>
          <w:lang w:val="en" w:eastAsia="zh-CN"/>
        </w:rPr>
        <w:t>Alpha</w:t>
      </w:r>
      <w:r w:rsidRPr="00D2140A">
        <w:rPr>
          <w:rFonts w:eastAsia="宋体"/>
          <w:color w:val="000000"/>
          <w:lang w:val="en" w:eastAsia="zh-CN"/>
        </w:rPr>
        <w:t xml:space="preserve">++ and </w:t>
      </w:r>
      <w:r w:rsidRPr="00D2140A">
        <w:rPr>
          <w:rFonts w:eastAsia="宋体"/>
          <w:i/>
          <w:color w:val="000000"/>
          <w:lang w:val="en" w:eastAsia="zh-CN"/>
        </w:rPr>
        <w:t>ILP</w:t>
      </w:r>
      <w:r w:rsidRPr="00D2140A">
        <w:rPr>
          <w:rFonts w:eastAsia="宋体"/>
          <w:color w:val="000000"/>
          <w:lang w:val="en" w:eastAsia="zh-CN"/>
        </w:rPr>
        <w:t xml:space="preserve"> is the same, as shown in Fig</w:t>
      </w:r>
      <w:r w:rsidRPr="00D2140A">
        <w:rPr>
          <w:rFonts w:eastAsia="宋体" w:hint="eastAsia"/>
          <w:color w:val="000000"/>
          <w:lang w:val="en" w:eastAsia="zh-CN"/>
        </w:rPr>
        <w:t>.</w:t>
      </w:r>
      <w:r w:rsidRPr="00D2140A">
        <w:rPr>
          <w:rFonts w:eastAsia="宋体"/>
          <w:color w:val="000000"/>
          <w:lang w:val="en" w:eastAsia="zh-CN"/>
        </w:rPr>
        <w:t xml:space="preserve"> 9. </w:t>
      </w:r>
      <w:r w:rsidR="003B0B4C">
        <w:rPr>
          <w:rFonts w:eastAsia="宋体" w:hint="eastAsia"/>
          <w:color w:val="000000"/>
          <w:lang w:val="en" w:eastAsia="zh-CN"/>
        </w:rPr>
        <w:t>T</w:t>
      </w:r>
      <w:r w:rsidRPr="00D2140A">
        <w:rPr>
          <w:rFonts w:eastAsia="宋体"/>
          <w:color w:val="000000"/>
          <w:lang w:val="en" w:eastAsia="zh-CN"/>
        </w:rPr>
        <w:t xml:space="preserve">he behavior of the logs in Table </w:t>
      </w:r>
      <w:r w:rsidR="00C91C3B" w:rsidRPr="00C91C3B">
        <w:rPr>
          <w:rFonts w:eastAsia="宋体" w:cs="TimesLTStd-Roman"/>
          <w:spacing w:val="-2"/>
          <w:lang w:val="en" w:eastAsia="zh-CN"/>
        </w:rPr>
        <w:t>I</w:t>
      </w:r>
      <w:r w:rsidR="003B0B4C">
        <w:rPr>
          <w:rFonts w:eastAsia="宋体" w:hint="eastAsia"/>
          <w:color w:val="000000"/>
          <w:lang w:val="en" w:eastAsia="zh-CN"/>
        </w:rPr>
        <w:t xml:space="preserve"> </w:t>
      </w:r>
      <w:r w:rsidR="003B0B4C" w:rsidRPr="00D2140A">
        <w:rPr>
          <w:rFonts w:eastAsia="宋体"/>
          <w:color w:val="000000"/>
          <w:lang w:val="en" w:eastAsia="zh-CN"/>
        </w:rPr>
        <w:t xml:space="preserve">can also </w:t>
      </w:r>
      <w:r w:rsidR="003B0B4C">
        <w:rPr>
          <w:rFonts w:eastAsia="宋体" w:hint="eastAsia"/>
          <w:color w:val="000000"/>
          <w:lang w:val="en" w:eastAsia="zh-CN"/>
        </w:rPr>
        <w:lastRenderedPageBreak/>
        <w:t xml:space="preserve">be </w:t>
      </w:r>
      <w:r w:rsidR="003B0B4C" w:rsidRPr="00D2140A">
        <w:rPr>
          <w:rFonts w:eastAsia="宋体"/>
          <w:color w:val="000000"/>
          <w:lang w:val="en" w:eastAsia="zh-CN"/>
        </w:rPr>
        <w:t>represent</w:t>
      </w:r>
      <w:r w:rsidR="003B0B4C">
        <w:rPr>
          <w:rFonts w:eastAsia="宋体" w:hint="eastAsia"/>
          <w:color w:val="000000"/>
          <w:lang w:val="en" w:eastAsia="zh-CN"/>
        </w:rPr>
        <w:t>ed by</w:t>
      </w:r>
      <w:r w:rsidR="003B0B4C" w:rsidRPr="003B0B4C">
        <w:rPr>
          <w:rFonts w:eastAsia="宋体"/>
          <w:color w:val="000000"/>
          <w:lang w:val="en" w:eastAsia="zh-CN"/>
        </w:rPr>
        <w:t xml:space="preserve"> </w:t>
      </w:r>
      <w:r w:rsidR="003B0B4C">
        <w:rPr>
          <w:rFonts w:eastAsia="宋体" w:hint="eastAsia"/>
          <w:color w:val="000000"/>
          <w:lang w:val="en" w:eastAsia="zh-CN"/>
        </w:rPr>
        <w:t>this</w:t>
      </w:r>
      <w:r w:rsidR="003B0B4C" w:rsidRPr="00D2140A">
        <w:rPr>
          <w:rFonts w:eastAsia="宋体"/>
          <w:color w:val="000000"/>
          <w:lang w:val="en" w:eastAsia="zh-CN"/>
        </w:rPr>
        <w:t xml:space="preserve"> process model</w:t>
      </w:r>
      <w:r w:rsidRPr="00D2140A">
        <w:rPr>
          <w:rFonts w:eastAsia="宋体"/>
          <w:color w:val="000000"/>
          <w:lang w:val="en" w:eastAsia="zh-CN"/>
        </w:rPr>
        <w:t>, however, it does not correctly reflect the indirect dependencies contained in the logs. Such as the process model can allow traces containing &lt;</w:t>
      </w:r>
      <w:r w:rsidRPr="00D2140A">
        <w:rPr>
          <w:rFonts w:eastAsia="宋体"/>
          <w:i/>
          <w:color w:val="000000"/>
          <w:lang w:val="en" w:eastAsia="zh-CN"/>
        </w:rPr>
        <w:t>f</w:t>
      </w:r>
      <w:r w:rsidRPr="00D2140A">
        <w:rPr>
          <w:rFonts w:eastAsia="宋体"/>
          <w:color w:val="000000"/>
          <w:lang w:val="en" w:eastAsia="zh-CN"/>
        </w:rPr>
        <w:t xml:space="preserve">, </w:t>
      </w:r>
      <w:r w:rsidRPr="00D2140A">
        <w:rPr>
          <w:rFonts w:eastAsia="宋体"/>
          <w:i/>
          <w:color w:val="000000"/>
          <w:lang w:val="en" w:eastAsia="zh-CN"/>
        </w:rPr>
        <w:t>g</w:t>
      </w:r>
      <w:r w:rsidRPr="00D2140A">
        <w:rPr>
          <w:rFonts w:eastAsia="宋体"/>
          <w:color w:val="000000"/>
          <w:lang w:val="en" w:eastAsia="zh-CN"/>
        </w:rPr>
        <w:t xml:space="preserve">, </w:t>
      </w:r>
      <w:r w:rsidRPr="00D2140A">
        <w:rPr>
          <w:rFonts w:eastAsia="宋体"/>
          <w:i/>
          <w:color w:val="000000"/>
          <w:lang w:val="en" w:eastAsia="zh-CN"/>
        </w:rPr>
        <w:t>h</w:t>
      </w:r>
      <w:r w:rsidRPr="00D2140A">
        <w:rPr>
          <w:rFonts w:eastAsia="宋体"/>
          <w:color w:val="000000"/>
          <w:lang w:val="en" w:eastAsia="zh-CN"/>
        </w:rPr>
        <w:t>&gt;</w:t>
      </w:r>
      <w:r w:rsidRPr="00D2140A">
        <w:rPr>
          <w:rFonts w:eastAsia="宋体"/>
          <w:color w:val="000000"/>
          <w:vertAlign w:val="superscript"/>
          <w:lang w:val="en" w:eastAsia="zh-CN"/>
        </w:rPr>
        <w:t>1</w:t>
      </w:r>
      <w:r w:rsidRPr="00D2140A">
        <w:rPr>
          <w:rFonts w:eastAsia="宋体"/>
          <w:color w:val="000000"/>
          <w:lang w:val="en" w:eastAsia="zh-CN"/>
        </w:rPr>
        <w:t xml:space="preserve"> </w:t>
      </w:r>
      <w:r w:rsidRPr="00D2140A">
        <w:rPr>
          <w:rFonts w:eastAsia="宋体"/>
          <w:color w:val="000000"/>
          <w:lang w:val="en" w:eastAsia="zh-CN"/>
        </w:rPr>
        <w:sym w:font="Symbol" w:char="F0D9"/>
      </w:r>
      <w:r w:rsidRPr="00D2140A">
        <w:rPr>
          <w:rFonts w:eastAsia="宋体"/>
          <w:color w:val="000000"/>
          <w:lang w:val="en" w:eastAsia="zh-CN"/>
        </w:rPr>
        <w:t xml:space="preserve"> &lt;</w:t>
      </w:r>
      <w:r w:rsidRPr="00D2140A">
        <w:rPr>
          <w:rFonts w:eastAsia="宋体"/>
          <w:i/>
          <w:color w:val="000000"/>
          <w:lang w:val="en" w:eastAsia="zh-CN"/>
        </w:rPr>
        <w:t>j</w:t>
      </w:r>
      <w:r w:rsidRPr="00D2140A">
        <w:rPr>
          <w:rFonts w:eastAsia="宋体"/>
          <w:color w:val="000000"/>
          <w:lang w:val="en" w:eastAsia="zh-CN"/>
        </w:rPr>
        <w:t>&gt;</w:t>
      </w:r>
      <w:r w:rsidRPr="00D2140A">
        <w:rPr>
          <w:rFonts w:eastAsia="宋体"/>
          <w:color w:val="000000"/>
          <w:vertAlign w:val="superscript"/>
          <w:lang w:val="en" w:eastAsia="zh-CN"/>
        </w:rPr>
        <w:t>1</w:t>
      </w:r>
      <w:r w:rsidRPr="00D2140A">
        <w:rPr>
          <w:rFonts w:eastAsia="宋体"/>
          <w:color w:val="000000"/>
          <w:lang w:val="en" w:eastAsia="zh-CN"/>
        </w:rPr>
        <w:t xml:space="preserve"> </w:t>
      </w:r>
      <w:r w:rsidRPr="00D2140A">
        <w:rPr>
          <w:rFonts w:eastAsia="宋体"/>
          <w:color w:val="000000"/>
          <w:lang w:val="en" w:eastAsia="zh-CN"/>
        </w:rPr>
        <w:sym w:font="Symbol" w:char="F0DE"/>
      </w:r>
      <w:r w:rsidRPr="00D2140A">
        <w:rPr>
          <w:rFonts w:eastAsia="宋体"/>
          <w:color w:val="000000"/>
          <w:vertAlign w:val="superscript"/>
          <w:lang w:val="en" w:eastAsia="zh-CN"/>
        </w:rPr>
        <w:t xml:space="preserve"> </w:t>
      </w:r>
      <w:r w:rsidRPr="00D2140A">
        <w:rPr>
          <w:rFonts w:eastAsia="宋体"/>
          <w:color w:val="000000"/>
          <w:lang w:val="en" w:eastAsia="zh-CN"/>
        </w:rPr>
        <w:t>&lt;</w:t>
      </w:r>
      <w:r w:rsidRPr="00D2140A">
        <w:rPr>
          <w:rFonts w:eastAsia="宋体"/>
          <w:i/>
          <w:color w:val="000000"/>
          <w:lang w:val="en" w:eastAsia="zh-CN"/>
        </w:rPr>
        <w:t>p</w:t>
      </w:r>
      <w:r w:rsidRPr="00D2140A">
        <w:rPr>
          <w:rFonts w:eastAsia="宋体"/>
          <w:color w:val="000000"/>
          <w:lang w:val="en" w:eastAsia="zh-CN"/>
        </w:rPr>
        <w:t xml:space="preserve">, </w:t>
      </w:r>
      <w:r w:rsidRPr="00D2140A">
        <w:rPr>
          <w:rFonts w:eastAsia="宋体"/>
          <w:i/>
          <w:color w:val="000000"/>
          <w:lang w:val="en" w:eastAsia="zh-CN"/>
        </w:rPr>
        <w:t>q</w:t>
      </w:r>
      <w:r w:rsidRPr="00D2140A">
        <w:rPr>
          <w:rFonts w:eastAsia="宋体"/>
          <w:color w:val="000000"/>
          <w:lang w:val="en" w:eastAsia="zh-CN"/>
        </w:rPr>
        <w:t xml:space="preserve">, </w:t>
      </w:r>
      <w:r w:rsidRPr="00D2140A">
        <w:rPr>
          <w:rFonts w:eastAsia="宋体"/>
          <w:i/>
          <w:color w:val="000000"/>
          <w:lang w:val="en" w:eastAsia="zh-CN"/>
        </w:rPr>
        <w:t>r</w:t>
      </w:r>
      <w:r w:rsidRPr="00D2140A">
        <w:rPr>
          <w:rFonts w:eastAsia="宋体"/>
          <w:color w:val="000000"/>
          <w:lang w:val="en" w:eastAsia="zh-CN"/>
        </w:rPr>
        <w:t xml:space="preserve">, </w:t>
      </w:r>
      <w:r w:rsidRPr="00D2140A">
        <w:rPr>
          <w:rFonts w:eastAsia="宋体"/>
          <w:i/>
          <w:color w:val="000000"/>
          <w:lang w:val="en" w:eastAsia="zh-CN"/>
        </w:rPr>
        <w:t>s</w:t>
      </w:r>
      <w:r w:rsidRPr="00D2140A">
        <w:rPr>
          <w:rFonts w:eastAsia="宋体"/>
          <w:color w:val="000000"/>
          <w:lang w:val="en" w:eastAsia="zh-CN"/>
        </w:rPr>
        <w:t>&gt;</w:t>
      </w:r>
      <w:r w:rsidRPr="00D2140A">
        <w:rPr>
          <w:rFonts w:eastAsia="宋体"/>
          <w:color w:val="000000"/>
          <w:vertAlign w:val="superscript"/>
          <w:lang w:val="en" w:eastAsia="zh-CN"/>
        </w:rPr>
        <w:t xml:space="preserve">2 </w:t>
      </w:r>
      <w:r w:rsidRPr="00D2140A">
        <w:rPr>
          <w:rFonts w:eastAsia="宋体"/>
          <w:color w:val="000000"/>
          <w:lang w:val="en" w:eastAsia="zh-CN"/>
        </w:rPr>
        <w:t>to appear,</w:t>
      </w:r>
      <w:r w:rsidRPr="00D2140A">
        <w:rPr>
          <w:rFonts w:ascii="Helvetica" w:eastAsia="宋体" w:hAnsi="Helvetica" w:cs="FormataOTFMdIt"/>
          <w:b/>
          <w:i/>
          <w:color w:val="58595B"/>
          <w:sz w:val="18"/>
          <w:szCs w:val="18"/>
          <w:lang w:val="en"/>
        </w:rPr>
        <w:t xml:space="preserve"> </w:t>
      </w:r>
      <w:r w:rsidRPr="00D2140A">
        <w:rPr>
          <w:rFonts w:eastAsia="宋体"/>
          <w:color w:val="000000"/>
          <w:lang w:val="en" w:eastAsia="zh-CN"/>
        </w:rPr>
        <w:t xml:space="preserve">but such traces are not likely to appear in the logs in Table </w:t>
      </w:r>
      <w:r w:rsidR="00C91C3B" w:rsidRPr="00C91C3B">
        <w:rPr>
          <w:rFonts w:eastAsia="宋体" w:cs="TimesLTStd-Roman"/>
          <w:spacing w:val="-2"/>
          <w:lang w:val="en" w:eastAsia="zh-CN"/>
        </w:rPr>
        <w:t>I</w:t>
      </w:r>
      <w:r w:rsidRPr="00D2140A">
        <w:rPr>
          <w:rFonts w:eastAsia="宋体"/>
          <w:color w:val="000000"/>
          <w:lang w:val="en" w:eastAsia="zh-CN"/>
        </w:rPr>
        <w:t xml:space="preserve">, </w:t>
      </w:r>
      <w:r w:rsidR="0010336F">
        <w:rPr>
          <w:rFonts w:eastAsia="宋体" w:hint="eastAsia"/>
          <w:color w:val="000000"/>
          <w:lang w:val="en" w:eastAsia="zh-CN"/>
        </w:rPr>
        <w:t>thus</w:t>
      </w:r>
      <w:r w:rsidRPr="00D2140A">
        <w:rPr>
          <w:rFonts w:eastAsia="宋体"/>
          <w:color w:val="000000"/>
          <w:lang w:val="en" w:eastAsia="zh-CN"/>
        </w:rPr>
        <w:t xml:space="preserve"> the precision of the process model is </w:t>
      </w:r>
      <w:r w:rsidR="0010336F">
        <w:rPr>
          <w:rFonts w:eastAsia="宋体" w:hint="eastAsia"/>
          <w:color w:val="000000"/>
          <w:lang w:val="en" w:eastAsia="zh-CN"/>
        </w:rPr>
        <w:t>not high</w:t>
      </w:r>
      <w:r w:rsidRPr="00D2140A">
        <w:rPr>
          <w:rFonts w:eastAsia="宋体"/>
          <w:color w:val="000000"/>
          <w:lang w:val="en" w:eastAsia="zh-CN"/>
        </w:rPr>
        <w:t xml:space="preserve">. </w:t>
      </w:r>
      <w:r w:rsidR="00E825FC" w:rsidRPr="00D2140A">
        <w:rPr>
          <w:rFonts w:eastAsia="宋体" w:cs="TimesLTStd-Roman"/>
          <w:spacing w:val="-2"/>
          <w:lang w:eastAsia="zh-CN"/>
        </w:rPr>
        <w:t>Fig</w:t>
      </w:r>
      <w:r w:rsidR="00E825FC" w:rsidRPr="00D2140A">
        <w:rPr>
          <w:rFonts w:eastAsia="宋体" w:cs="TimesLTStd-Roman" w:hint="eastAsia"/>
          <w:spacing w:val="-2"/>
          <w:lang w:eastAsia="zh-CN"/>
        </w:rPr>
        <w:t>.</w:t>
      </w:r>
      <w:r w:rsidR="00E825FC" w:rsidRPr="00D2140A">
        <w:rPr>
          <w:rFonts w:eastAsia="宋体" w:cs="TimesLTStd-Roman"/>
          <w:spacing w:val="-2"/>
          <w:lang w:eastAsia="zh-CN"/>
        </w:rPr>
        <w:t xml:space="preserve"> 1</w:t>
      </w:r>
      <w:r w:rsidR="00E825FC">
        <w:rPr>
          <w:rFonts w:eastAsia="宋体" w:cs="TimesLTStd-Roman" w:hint="eastAsia"/>
          <w:spacing w:val="-2"/>
          <w:lang w:eastAsia="zh-CN"/>
        </w:rPr>
        <w:t>0</w:t>
      </w:r>
      <w:r w:rsidR="00E825FC" w:rsidRPr="00D2140A">
        <w:rPr>
          <w:rFonts w:eastAsia="宋体" w:cs="TimesLTStd-Roman"/>
          <w:spacing w:val="-2"/>
          <w:lang w:eastAsia="zh-CN"/>
        </w:rPr>
        <w:t xml:space="preserve"> is a process model obtained by </w:t>
      </w:r>
      <w:r w:rsidR="00E825FC" w:rsidRPr="00D2140A">
        <w:rPr>
          <w:rFonts w:eastAsia="宋体" w:cs="TimesLTStd-Roman"/>
          <w:i/>
          <w:spacing w:val="-2"/>
          <w:lang w:eastAsia="zh-CN"/>
        </w:rPr>
        <w:t>IM</w:t>
      </w:r>
      <w:r w:rsidR="00E825FC" w:rsidRPr="00D2140A">
        <w:rPr>
          <w:rFonts w:eastAsia="宋体" w:cs="TimesLTStd-Roman"/>
          <w:spacing w:val="-2"/>
          <w:lang w:eastAsia="zh-CN"/>
        </w:rPr>
        <w:t xml:space="preserve"> algorithm,</w:t>
      </w:r>
      <w:r w:rsidR="00E825FC" w:rsidRPr="00D2140A">
        <w:rPr>
          <w:rFonts w:ascii="Helvetica" w:eastAsia="宋体" w:hAnsi="Helvetica" w:cs="FormataOTFMdIt"/>
          <w:b/>
          <w:i/>
          <w:color w:val="58595B"/>
          <w:sz w:val="18"/>
          <w:szCs w:val="18"/>
        </w:rPr>
        <w:t xml:space="preserve"> </w:t>
      </w:r>
      <w:r w:rsidR="00FB161E" w:rsidRPr="00D2140A">
        <w:rPr>
          <w:rFonts w:eastAsia="宋体" w:cs="TimesLTStd-Roman"/>
          <w:spacing w:val="-2"/>
          <w:lang w:eastAsia="zh-CN"/>
        </w:rPr>
        <w:t>four places</w:t>
      </w:r>
      <w:r w:rsidR="00E825FC" w:rsidRPr="00D2140A">
        <w:rPr>
          <w:rFonts w:eastAsia="宋体" w:cs="TimesLTStd-Roman"/>
          <w:spacing w:val="-2"/>
          <w:lang w:eastAsia="zh-CN"/>
        </w:rPr>
        <w:t>, and</w:t>
      </w:r>
      <w:r w:rsidR="00FB161E" w:rsidRPr="00FB161E">
        <w:rPr>
          <w:rFonts w:eastAsia="宋体" w:cs="TimesLTStd-Roman"/>
          <w:spacing w:val="-2"/>
          <w:lang w:eastAsia="zh-CN"/>
        </w:rPr>
        <w:t xml:space="preserve"> </w:t>
      </w:r>
      <w:r w:rsidR="00FB161E" w:rsidRPr="00D2140A">
        <w:rPr>
          <w:rFonts w:eastAsia="宋体" w:cs="TimesLTStd-Roman"/>
          <w:spacing w:val="-2"/>
          <w:lang w:eastAsia="zh-CN"/>
        </w:rPr>
        <w:t>three invisible transitions</w:t>
      </w:r>
      <w:r w:rsidR="00E825FC" w:rsidRPr="00D2140A">
        <w:rPr>
          <w:rFonts w:eastAsia="宋体" w:cs="TimesLTStd-Roman"/>
          <w:spacing w:val="-2"/>
          <w:lang w:eastAsia="zh-CN"/>
        </w:rPr>
        <w:t xml:space="preserve"> are added to the process model</w:t>
      </w:r>
      <w:r w:rsidR="00FB161E">
        <w:rPr>
          <w:rFonts w:eastAsia="宋体" w:cs="TimesLTStd-Roman" w:hint="eastAsia"/>
          <w:spacing w:val="-2"/>
          <w:lang w:eastAsia="zh-CN"/>
        </w:rPr>
        <w:t xml:space="preserve"> [38]</w:t>
      </w:r>
      <w:r w:rsidR="00E825FC" w:rsidRPr="00D2140A">
        <w:rPr>
          <w:rFonts w:eastAsia="宋体" w:cs="TimesLTStd-Roman"/>
          <w:spacing w:val="-2"/>
          <w:lang w:eastAsia="zh-CN"/>
        </w:rPr>
        <w:t>, which makes the model more complex.</w:t>
      </w:r>
      <w:r w:rsidRPr="00D2140A">
        <w:rPr>
          <w:rFonts w:eastAsia="宋体"/>
          <w:color w:val="000000"/>
          <w:lang w:val="en" w:eastAsia="zh-CN"/>
        </w:rPr>
        <w:t xml:space="preserve"> </w:t>
      </w:r>
      <w:r w:rsidRPr="00D2140A">
        <w:rPr>
          <w:rFonts w:eastAsia="宋体" w:cs="TimesLTStd-Roman"/>
          <w:spacing w:val="-2"/>
          <w:lang w:eastAsia="zh-CN"/>
        </w:rPr>
        <w:t>Fig</w:t>
      </w:r>
      <w:r w:rsidRPr="00D2140A">
        <w:rPr>
          <w:rFonts w:eastAsia="宋体" w:cs="TimesLTStd-Roman" w:hint="eastAsia"/>
          <w:spacing w:val="-2"/>
          <w:lang w:eastAsia="zh-CN"/>
        </w:rPr>
        <w:t>.</w:t>
      </w:r>
      <w:r w:rsidRPr="00D2140A">
        <w:rPr>
          <w:rFonts w:eastAsia="宋体" w:cs="TimesLTStd-Roman"/>
          <w:spacing w:val="-2"/>
          <w:lang w:eastAsia="zh-CN"/>
        </w:rPr>
        <w:t xml:space="preserve"> 1</w:t>
      </w:r>
      <w:r w:rsidR="00E825FC">
        <w:rPr>
          <w:rFonts w:eastAsia="宋体" w:cs="TimesLTStd-Roman" w:hint="eastAsia"/>
          <w:spacing w:val="-2"/>
          <w:lang w:eastAsia="zh-CN"/>
        </w:rPr>
        <w:t>1</w:t>
      </w:r>
      <w:r w:rsidRPr="00D2140A">
        <w:rPr>
          <w:rFonts w:eastAsia="宋体" w:cs="TimesLTStd-Roman"/>
          <w:spacing w:val="-2"/>
          <w:lang w:eastAsia="zh-CN"/>
        </w:rPr>
        <w:t xml:space="preserve"> is a C- </w:t>
      </w:r>
      <w:proofErr w:type="gramStart"/>
      <w:r w:rsidRPr="00D2140A">
        <w:rPr>
          <w:rFonts w:eastAsia="宋体" w:cs="TimesLTStd-Roman"/>
          <w:spacing w:val="-2"/>
          <w:lang w:eastAsia="zh-CN"/>
        </w:rPr>
        <w:t>net,</w:t>
      </w:r>
      <w:proofErr w:type="gramEnd"/>
      <w:r w:rsidRPr="00D2140A">
        <w:rPr>
          <w:rFonts w:eastAsia="宋体" w:cs="TimesLTStd-Roman"/>
          <w:spacing w:val="-2"/>
          <w:lang w:eastAsia="zh-CN"/>
        </w:rPr>
        <w:t xml:space="preserve"> it is obtained by </w:t>
      </w:r>
      <w:r w:rsidRPr="00D2140A">
        <w:rPr>
          <w:rFonts w:eastAsia="宋体" w:cs="TimesLTStd-Roman"/>
          <w:i/>
          <w:spacing w:val="-2"/>
          <w:lang w:eastAsia="zh-CN"/>
        </w:rPr>
        <w:t>HM</w:t>
      </w:r>
      <w:r w:rsidRPr="00D2140A">
        <w:rPr>
          <w:rFonts w:eastAsia="宋体" w:cs="TimesLTStd-Roman"/>
          <w:spacing w:val="-2"/>
          <w:lang w:eastAsia="zh-CN"/>
        </w:rPr>
        <w:t xml:space="preserve"> algorithm. This process model can be converted to </w:t>
      </w:r>
      <w:r w:rsidRPr="00D2140A">
        <w:rPr>
          <w:rFonts w:eastAsia="宋体" w:cs="TimesLTStd-Roman"/>
          <w:i/>
          <w:spacing w:val="-2"/>
          <w:lang w:eastAsia="zh-CN"/>
        </w:rPr>
        <w:t>PN</w:t>
      </w:r>
      <w:r w:rsidRPr="00D2140A">
        <w:rPr>
          <w:rFonts w:eastAsia="宋体" w:cs="TimesLTStd-Roman"/>
          <w:spacing w:val="-2"/>
          <w:lang w:eastAsia="zh-CN"/>
        </w:rPr>
        <w:t xml:space="preserve"> model, which is the same as the alpha-+ + algorithm. And, more importantly, the process model also cannot correctly express the indirect dependencies of</w:t>
      </w:r>
      <w:r w:rsidRPr="00D2140A">
        <w:rPr>
          <w:rFonts w:eastAsia="宋体" w:cs="TimesLTStd-Roman"/>
          <w:spacing w:val="-2"/>
          <w:lang w:val="en" w:eastAsia="zh-CN"/>
        </w:rPr>
        <w:t xml:space="preserve"> loop-choice branch driven loop structure.</w:t>
      </w:r>
    </w:p>
    <w:p w:rsidR="00D2140A" w:rsidRPr="00D2140A" w:rsidRDefault="00D2140A" w:rsidP="00D2140A">
      <w:pPr>
        <w:suppressAutoHyphens/>
        <w:autoSpaceDE w:val="0"/>
        <w:autoSpaceDN w:val="0"/>
        <w:adjustRightInd w:val="0"/>
        <w:spacing w:line="252" w:lineRule="auto"/>
        <w:ind w:firstLine="240"/>
        <w:jc w:val="both"/>
        <w:rPr>
          <w:rFonts w:ascii="TimesLTStd-Roman" w:eastAsia="等线" w:hAnsi="TimesLTStd-Roman" w:cs="TimesLTStd-Roman"/>
          <w:color w:val="FF0000"/>
          <w:spacing w:val="-2"/>
          <w:lang w:val="en" w:eastAsia="zh-CN"/>
        </w:rPr>
      </w:pPr>
      <w:r w:rsidRPr="00D2140A">
        <w:rPr>
          <w:rFonts w:ascii="宋体" w:eastAsia="宋体" w:hAnsi="宋体" w:cs="宋体"/>
          <w:noProof/>
          <w:sz w:val="24"/>
          <w:szCs w:val="24"/>
          <w:lang w:eastAsia="zh-CN"/>
        </w:rPr>
        <w:drawing>
          <wp:anchor distT="0" distB="0" distL="114300" distR="114300" simplePos="0" relativeHeight="251684352" behindDoc="0" locked="0" layoutInCell="1" allowOverlap="1" wp14:anchorId="517255AA" wp14:editId="2A4D4B3A">
            <wp:simplePos x="0" y="0"/>
            <wp:positionH relativeFrom="column">
              <wp:posOffset>10795</wp:posOffset>
            </wp:positionH>
            <wp:positionV relativeFrom="paragraph">
              <wp:posOffset>85090</wp:posOffset>
            </wp:positionV>
            <wp:extent cx="3056890" cy="696595"/>
            <wp:effectExtent l="0" t="0" r="0" b="8255"/>
            <wp:wrapNone/>
            <wp:docPr id="11" name="图片 11" descr="IPN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N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6890" cy="696595"/>
                    </a:xfrm>
                    <a:prstGeom prst="rect">
                      <a:avLst/>
                    </a:prstGeom>
                    <a:noFill/>
                  </pic:spPr>
                </pic:pic>
              </a:graphicData>
            </a:graphic>
            <wp14:sizeRelH relativeFrom="page">
              <wp14:pctWidth>0</wp14:pctWidth>
            </wp14:sizeRelH>
            <wp14:sizeRelV relativeFrom="page">
              <wp14:pctHeight>0</wp14:pctHeight>
            </wp14:sizeRelV>
          </wp:anchor>
        </w:drawing>
      </w:r>
    </w:p>
    <w:p w:rsidR="00D2140A" w:rsidRPr="00D2140A" w:rsidRDefault="00D2140A" w:rsidP="00D2140A">
      <w:pPr>
        <w:suppressAutoHyphens/>
        <w:autoSpaceDE w:val="0"/>
        <w:autoSpaceDN w:val="0"/>
        <w:adjustRightInd w:val="0"/>
        <w:spacing w:line="252" w:lineRule="auto"/>
        <w:ind w:firstLine="198"/>
        <w:jc w:val="both"/>
        <w:rPr>
          <w:rFonts w:ascii="TimesLTStd-Roman" w:eastAsia="等线" w:hAnsi="TimesLTStd-Roman" w:cs="TimesLTStd-Roman"/>
          <w:color w:val="FF0000"/>
          <w:spacing w:val="-2"/>
          <w:lang w:val="en" w:eastAsia="zh-CN"/>
        </w:rPr>
      </w:pPr>
    </w:p>
    <w:p w:rsidR="00D2140A" w:rsidRPr="00D2140A" w:rsidRDefault="00D2140A" w:rsidP="00D2140A">
      <w:pPr>
        <w:suppressAutoHyphens/>
        <w:autoSpaceDE w:val="0"/>
        <w:autoSpaceDN w:val="0"/>
        <w:adjustRightInd w:val="0"/>
        <w:spacing w:line="252" w:lineRule="auto"/>
        <w:ind w:firstLine="198"/>
        <w:jc w:val="both"/>
        <w:rPr>
          <w:rFonts w:ascii="TimesLTStd-Roman" w:eastAsia="等线" w:hAnsi="TimesLTStd-Roman" w:cs="TimesLTStd-Roman"/>
          <w:color w:val="FF0000"/>
          <w:spacing w:val="-2"/>
          <w:lang w:val="en" w:eastAsia="zh-CN"/>
        </w:rPr>
      </w:pPr>
    </w:p>
    <w:p w:rsidR="00D2140A" w:rsidRPr="00D2140A" w:rsidRDefault="00D2140A" w:rsidP="00D2140A">
      <w:pPr>
        <w:suppressAutoHyphens/>
        <w:autoSpaceDE w:val="0"/>
        <w:autoSpaceDN w:val="0"/>
        <w:adjustRightInd w:val="0"/>
        <w:spacing w:line="252" w:lineRule="auto"/>
        <w:ind w:firstLine="198"/>
        <w:jc w:val="both"/>
        <w:rPr>
          <w:rFonts w:ascii="TimesLTStd-Roman" w:eastAsia="等线" w:hAnsi="TimesLTStd-Roman" w:cs="TimesLTStd-Roman"/>
          <w:color w:val="FF0000"/>
          <w:spacing w:val="-2"/>
          <w:lang w:val="en" w:eastAsia="zh-CN"/>
        </w:rPr>
      </w:pPr>
    </w:p>
    <w:p w:rsidR="00D2140A" w:rsidRPr="00D2140A" w:rsidRDefault="00D2140A" w:rsidP="00D2140A">
      <w:pPr>
        <w:suppressAutoHyphens/>
        <w:autoSpaceDE w:val="0"/>
        <w:autoSpaceDN w:val="0"/>
        <w:adjustRightInd w:val="0"/>
        <w:spacing w:line="252" w:lineRule="auto"/>
        <w:ind w:firstLine="198"/>
        <w:jc w:val="both"/>
        <w:rPr>
          <w:rFonts w:ascii="TimesLTStd-Roman" w:eastAsia="等线" w:hAnsi="TimesLTStd-Roman" w:cs="TimesLTStd-Roman"/>
          <w:color w:val="FF0000"/>
          <w:spacing w:val="-2"/>
          <w:lang w:val="en" w:eastAsia="zh-CN"/>
        </w:rPr>
      </w:pPr>
    </w:p>
    <w:p w:rsidR="00D2140A" w:rsidRPr="00D2140A" w:rsidRDefault="00D2140A" w:rsidP="00D2140A">
      <w:pPr>
        <w:jc w:val="both"/>
        <w:rPr>
          <w:rFonts w:eastAsia="等线"/>
          <w:sz w:val="16"/>
          <w:szCs w:val="16"/>
        </w:rPr>
      </w:pPr>
      <w:proofErr w:type="gramStart"/>
      <w:r w:rsidRPr="00D2140A">
        <w:rPr>
          <w:rFonts w:eastAsia="等线"/>
          <w:sz w:val="16"/>
          <w:szCs w:val="16"/>
        </w:rPr>
        <w:t xml:space="preserve">Fig. </w:t>
      </w:r>
      <w:r w:rsidRPr="00D2140A">
        <w:rPr>
          <w:rFonts w:eastAsia="等线" w:hint="eastAsia"/>
          <w:sz w:val="16"/>
          <w:szCs w:val="16"/>
          <w:lang w:eastAsia="zh-CN"/>
        </w:rPr>
        <w:t>8</w:t>
      </w:r>
      <w:r w:rsidRPr="00D2140A">
        <w:rPr>
          <w:rFonts w:eastAsia="等线"/>
          <w:sz w:val="16"/>
          <w:szCs w:val="16"/>
        </w:rPr>
        <w:t>.</w:t>
      </w:r>
      <w:proofErr w:type="gramEnd"/>
      <w:r w:rsidRPr="00D2140A">
        <w:rPr>
          <w:rFonts w:eastAsia="等线"/>
          <w:sz w:val="16"/>
          <w:szCs w:val="16"/>
        </w:rPr>
        <w:t xml:space="preserve">  </w:t>
      </w:r>
      <w:r w:rsidRPr="00D2140A">
        <w:rPr>
          <w:rFonts w:eastAsia="等线" w:hint="eastAsia"/>
          <w:sz w:val="16"/>
          <w:szCs w:val="16"/>
          <w:lang w:val="en" w:eastAsia="zh-CN"/>
        </w:rPr>
        <w:t>A</w:t>
      </w:r>
      <w:r w:rsidRPr="00D2140A">
        <w:rPr>
          <w:rFonts w:eastAsia="等线"/>
          <w:sz w:val="16"/>
          <w:szCs w:val="16"/>
          <w:lang w:val="en" w:eastAsia="zh-CN"/>
        </w:rPr>
        <w:t xml:space="preserve">n </w:t>
      </w:r>
      <w:proofErr w:type="gramStart"/>
      <w:r w:rsidRPr="00D2140A">
        <w:rPr>
          <w:rFonts w:eastAsia="等线"/>
          <w:i/>
          <w:sz w:val="16"/>
          <w:szCs w:val="16"/>
          <w:lang w:val="en" w:eastAsia="zh-CN"/>
        </w:rPr>
        <w:t>IPN</w:t>
      </w:r>
      <w:r w:rsidRPr="00D2140A">
        <w:rPr>
          <w:rFonts w:eastAsia="等线"/>
          <w:sz w:val="16"/>
          <w:szCs w:val="16"/>
          <w:lang w:val="en" w:eastAsia="zh-CN"/>
        </w:rPr>
        <w:t xml:space="preserve">  process</w:t>
      </w:r>
      <w:proofErr w:type="gramEnd"/>
      <w:r w:rsidRPr="00D2140A">
        <w:rPr>
          <w:rFonts w:eastAsia="等线"/>
          <w:sz w:val="16"/>
          <w:szCs w:val="16"/>
          <w:lang w:val="en" w:eastAsia="zh-CN"/>
        </w:rPr>
        <w:t xml:space="preserve"> model mined by </w:t>
      </w:r>
      <w:r w:rsidRPr="00D2140A">
        <w:rPr>
          <w:rFonts w:eastAsia="等线"/>
          <w:i/>
          <w:sz w:val="16"/>
          <w:szCs w:val="16"/>
          <w:lang w:val="en" w:eastAsia="zh-CN"/>
        </w:rPr>
        <w:t>AlphaID</w:t>
      </w:r>
      <w:r w:rsidRPr="00D2140A">
        <w:rPr>
          <w:rFonts w:eastAsia="等线"/>
          <w:sz w:val="16"/>
          <w:szCs w:val="16"/>
          <w:lang w:val="en" w:eastAsia="zh-CN"/>
        </w:rPr>
        <w:t xml:space="preserve"> algorithm from logs L</w:t>
      </w:r>
      <w:r w:rsidRPr="00D2140A">
        <w:rPr>
          <w:rFonts w:eastAsia="等线"/>
          <w:sz w:val="16"/>
          <w:szCs w:val="16"/>
          <w:vertAlign w:val="subscript"/>
          <w:lang w:val="en" w:eastAsia="zh-CN"/>
        </w:rPr>
        <w:t>00</w:t>
      </w:r>
      <w:r w:rsidRPr="00D2140A">
        <w:rPr>
          <w:rFonts w:eastAsia="等线"/>
          <w:sz w:val="16"/>
          <w:szCs w:val="16"/>
          <w:lang w:val="en" w:eastAsia="zh-CN"/>
        </w:rPr>
        <w:t>-L</w:t>
      </w:r>
      <w:r w:rsidRPr="00D2140A">
        <w:rPr>
          <w:rFonts w:eastAsia="等线"/>
          <w:sz w:val="16"/>
          <w:szCs w:val="16"/>
          <w:vertAlign w:val="subscript"/>
          <w:lang w:val="en" w:eastAsia="zh-CN"/>
        </w:rPr>
        <w:t>07</w:t>
      </w:r>
      <w:r w:rsidRPr="00D2140A">
        <w:rPr>
          <w:rFonts w:eastAsia="等线"/>
          <w:sz w:val="16"/>
          <w:szCs w:val="16"/>
          <w:lang w:val="en" w:eastAsia="zh-CN"/>
        </w:rPr>
        <w:t>.</w:t>
      </w:r>
    </w:p>
    <w:p w:rsidR="00D2140A" w:rsidRPr="00D2140A" w:rsidRDefault="00D2140A" w:rsidP="00D2140A">
      <w:pPr>
        <w:suppressAutoHyphens/>
        <w:autoSpaceDE w:val="0"/>
        <w:autoSpaceDN w:val="0"/>
        <w:adjustRightInd w:val="0"/>
        <w:spacing w:line="252" w:lineRule="auto"/>
        <w:ind w:firstLine="240"/>
        <w:jc w:val="both"/>
        <w:rPr>
          <w:rFonts w:ascii="TimesLTStd-Roman" w:eastAsia="等线" w:hAnsi="TimesLTStd-Roman" w:cs="TimesLTStd-Roman"/>
          <w:color w:val="FF0000"/>
          <w:spacing w:val="-2"/>
          <w:lang w:eastAsia="zh-CN"/>
        </w:rPr>
      </w:pPr>
      <w:r w:rsidRPr="00D2140A">
        <w:rPr>
          <w:rFonts w:ascii="宋体" w:eastAsia="宋体" w:hAnsi="宋体" w:cs="宋体"/>
          <w:noProof/>
          <w:sz w:val="24"/>
          <w:szCs w:val="24"/>
          <w:lang w:eastAsia="zh-CN"/>
        </w:rPr>
        <w:drawing>
          <wp:anchor distT="0" distB="0" distL="114300" distR="114300" simplePos="0" relativeHeight="251685376" behindDoc="0" locked="0" layoutInCell="1" allowOverlap="1" wp14:anchorId="061F8B1B" wp14:editId="03284A94">
            <wp:simplePos x="0" y="0"/>
            <wp:positionH relativeFrom="column">
              <wp:posOffset>13335</wp:posOffset>
            </wp:positionH>
            <wp:positionV relativeFrom="paragraph">
              <wp:posOffset>74163</wp:posOffset>
            </wp:positionV>
            <wp:extent cx="3054985" cy="661670"/>
            <wp:effectExtent l="0" t="0" r="0" b="5080"/>
            <wp:wrapNone/>
            <wp:docPr id="12" name="图片 12"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PH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4985" cy="661670"/>
                    </a:xfrm>
                    <a:prstGeom prst="rect">
                      <a:avLst/>
                    </a:prstGeom>
                    <a:noFill/>
                  </pic:spPr>
                </pic:pic>
              </a:graphicData>
            </a:graphic>
            <wp14:sizeRelH relativeFrom="page">
              <wp14:pctWidth>0</wp14:pctWidth>
            </wp14:sizeRelH>
            <wp14:sizeRelV relativeFrom="page">
              <wp14:pctHeight>0</wp14:pctHeight>
            </wp14:sizeRelV>
          </wp:anchor>
        </w:drawing>
      </w:r>
    </w:p>
    <w:p w:rsidR="00D2140A" w:rsidRPr="00D2140A" w:rsidRDefault="00D2140A" w:rsidP="00D2140A">
      <w:pPr>
        <w:suppressAutoHyphens/>
        <w:autoSpaceDE w:val="0"/>
        <w:autoSpaceDN w:val="0"/>
        <w:adjustRightInd w:val="0"/>
        <w:spacing w:line="252" w:lineRule="auto"/>
        <w:ind w:firstLine="198"/>
        <w:jc w:val="both"/>
        <w:rPr>
          <w:rFonts w:ascii="TimesLTStd-Roman" w:eastAsia="等线" w:hAnsi="TimesLTStd-Roman" w:cs="TimesLTStd-Roman"/>
          <w:color w:val="FF0000"/>
          <w:spacing w:val="-2"/>
          <w:lang w:val="en" w:eastAsia="zh-CN"/>
        </w:rPr>
      </w:pPr>
    </w:p>
    <w:p w:rsidR="00D2140A" w:rsidRPr="00D2140A" w:rsidRDefault="00D2140A" w:rsidP="00D2140A">
      <w:pPr>
        <w:suppressAutoHyphens/>
        <w:autoSpaceDE w:val="0"/>
        <w:autoSpaceDN w:val="0"/>
        <w:adjustRightInd w:val="0"/>
        <w:spacing w:line="252" w:lineRule="auto"/>
        <w:ind w:firstLine="198"/>
        <w:jc w:val="both"/>
        <w:rPr>
          <w:rFonts w:ascii="TimesLTStd-Roman" w:eastAsia="等线" w:hAnsi="TimesLTStd-Roman" w:cs="TimesLTStd-Roman"/>
          <w:color w:val="FF0000"/>
          <w:spacing w:val="-2"/>
          <w:lang w:val="en" w:eastAsia="zh-CN"/>
        </w:rPr>
      </w:pPr>
    </w:p>
    <w:p w:rsidR="00D2140A" w:rsidRPr="00D2140A" w:rsidRDefault="00D2140A" w:rsidP="00D2140A">
      <w:pPr>
        <w:suppressAutoHyphens/>
        <w:autoSpaceDE w:val="0"/>
        <w:autoSpaceDN w:val="0"/>
        <w:adjustRightInd w:val="0"/>
        <w:spacing w:line="252" w:lineRule="auto"/>
        <w:ind w:firstLine="198"/>
        <w:jc w:val="both"/>
        <w:rPr>
          <w:rFonts w:ascii="TimesLTStd-Roman" w:eastAsia="等线" w:hAnsi="TimesLTStd-Roman" w:cs="TimesLTStd-Roman"/>
          <w:color w:val="FF0000"/>
          <w:spacing w:val="-2"/>
          <w:lang w:val="en" w:eastAsia="zh-CN"/>
        </w:rPr>
      </w:pPr>
    </w:p>
    <w:p w:rsidR="00D2140A" w:rsidRPr="00D2140A" w:rsidRDefault="00D2140A" w:rsidP="00D2140A">
      <w:pPr>
        <w:suppressAutoHyphens/>
        <w:autoSpaceDE w:val="0"/>
        <w:autoSpaceDN w:val="0"/>
        <w:adjustRightInd w:val="0"/>
        <w:spacing w:line="252" w:lineRule="auto"/>
        <w:ind w:firstLine="198"/>
        <w:jc w:val="both"/>
        <w:rPr>
          <w:rFonts w:ascii="TimesLTStd-Roman" w:eastAsia="等线" w:hAnsi="TimesLTStd-Roman" w:cs="TimesLTStd-Roman"/>
          <w:color w:val="FF0000"/>
          <w:spacing w:val="-2"/>
          <w:lang w:val="en" w:eastAsia="zh-CN"/>
        </w:rPr>
      </w:pPr>
    </w:p>
    <w:p w:rsidR="00D2140A" w:rsidRPr="00D2140A" w:rsidRDefault="00D2140A" w:rsidP="00D2140A">
      <w:pPr>
        <w:jc w:val="both"/>
        <w:rPr>
          <w:rFonts w:eastAsia="等线"/>
          <w:sz w:val="16"/>
          <w:szCs w:val="16"/>
          <w:lang w:val="en" w:eastAsia="zh-CN"/>
        </w:rPr>
      </w:pPr>
      <w:proofErr w:type="gramStart"/>
      <w:r w:rsidRPr="00D2140A">
        <w:rPr>
          <w:rFonts w:eastAsia="等线"/>
          <w:sz w:val="16"/>
          <w:szCs w:val="16"/>
        </w:rPr>
        <w:t xml:space="preserve">Fig. </w:t>
      </w:r>
      <w:r w:rsidRPr="00D2140A">
        <w:rPr>
          <w:rFonts w:eastAsia="等线" w:hint="eastAsia"/>
          <w:sz w:val="16"/>
          <w:szCs w:val="16"/>
          <w:lang w:eastAsia="zh-CN"/>
        </w:rPr>
        <w:t>9</w:t>
      </w:r>
      <w:r w:rsidRPr="00D2140A">
        <w:rPr>
          <w:rFonts w:eastAsia="等线"/>
          <w:sz w:val="16"/>
          <w:szCs w:val="16"/>
        </w:rPr>
        <w:t>.</w:t>
      </w:r>
      <w:proofErr w:type="gramEnd"/>
      <w:r w:rsidRPr="00D2140A">
        <w:rPr>
          <w:rFonts w:eastAsia="等线"/>
          <w:sz w:val="16"/>
          <w:szCs w:val="16"/>
        </w:rPr>
        <w:t xml:space="preserve">  </w:t>
      </w:r>
      <w:proofErr w:type="gramStart"/>
      <w:r w:rsidRPr="00D2140A">
        <w:rPr>
          <w:rFonts w:eastAsia="等线" w:hint="eastAsia"/>
          <w:sz w:val="16"/>
          <w:szCs w:val="16"/>
          <w:lang w:val="en" w:eastAsia="zh-CN"/>
        </w:rPr>
        <w:t>A</w:t>
      </w:r>
      <w:r w:rsidRPr="00D2140A">
        <w:rPr>
          <w:rFonts w:eastAsia="等线"/>
          <w:sz w:val="16"/>
          <w:szCs w:val="16"/>
          <w:lang w:val="en" w:eastAsia="zh-CN"/>
        </w:rPr>
        <w:t xml:space="preserve">  process</w:t>
      </w:r>
      <w:proofErr w:type="gramEnd"/>
      <w:r w:rsidRPr="00D2140A">
        <w:rPr>
          <w:rFonts w:eastAsia="等线"/>
          <w:sz w:val="16"/>
          <w:szCs w:val="16"/>
          <w:lang w:val="en" w:eastAsia="zh-CN"/>
        </w:rPr>
        <w:t xml:space="preserve"> model mined by </w:t>
      </w:r>
      <w:r w:rsidR="00577C68" w:rsidRPr="00D2140A">
        <w:rPr>
          <w:rFonts w:eastAsia="等线"/>
          <w:i/>
          <w:sz w:val="16"/>
          <w:szCs w:val="16"/>
          <w:lang w:val="en" w:eastAsia="zh-CN"/>
        </w:rPr>
        <w:t xml:space="preserve">ILP </w:t>
      </w:r>
      <w:r w:rsidRPr="00D2140A">
        <w:rPr>
          <w:rFonts w:eastAsia="等线"/>
          <w:sz w:val="16"/>
          <w:szCs w:val="16"/>
          <w:lang w:val="en" w:eastAsia="zh-CN"/>
        </w:rPr>
        <w:t xml:space="preserve">and </w:t>
      </w:r>
      <w:r w:rsidR="00577C68" w:rsidRPr="00D2140A">
        <w:rPr>
          <w:rFonts w:eastAsia="等线"/>
          <w:i/>
          <w:sz w:val="16"/>
          <w:szCs w:val="16"/>
          <w:lang w:val="en" w:eastAsia="zh-CN"/>
        </w:rPr>
        <w:t>Alpha++</w:t>
      </w:r>
      <w:r w:rsidR="00577C68">
        <w:rPr>
          <w:rFonts w:eastAsia="等线" w:hint="eastAsia"/>
          <w:i/>
          <w:sz w:val="16"/>
          <w:szCs w:val="16"/>
          <w:lang w:val="en" w:eastAsia="zh-CN"/>
        </w:rPr>
        <w:t xml:space="preserve"> </w:t>
      </w:r>
      <w:r w:rsidRPr="00D2140A">
        <w:rPr>
          <w:rFonts w:eastAsia="等线"/>
          <w:sz w:val="16"/>
          <w:szCs w:val="16"/>
          <w:lang w:val="en" w:eastAsia="zh-CN"/>
        </w:rPr>
        <w:t>algorithms from logs L</w:t>
      </w:r>
      <w:r w:rsidRPr="00D2140A">
        <w:rPr>
          <w:rFonts w:eastAsia="等线"/>
          <w:sz w:val="16"/>
          <w:szCs w:val="16"/>
          <w:vertAlign w:val="subscript"/>
          <w:lang w:val="en" w:eastAsia="zh-CN"/>
        </w:rPr>
        <w:t>00</w:t>
      </w:r>
      <w:r w:rsidRPr="00D2140A">
        <w:rPr>
          <w:rFonts w:eastAsia="等线"/>
          <w:sz w:val="16"/>
          <w:szCs w:val="16"/>
          <w:lang w:val="en" w:eastAsia="zh-CN"/>
        </w:rPr>
        <w:t>-L</w:t>
      </w:r>
      <w:r w:rsidRPr="00D2140A">
        <w:rPr>
          <w:rFonts w:eastAsia="等线"/>
          <w:sz w:val="16"/>
          <w:szCs w:val="16"/>
          <w:vertAlign w:val="subscript"/>
          <w:lang w:val="en" w:eastAsia="zh-CN"/>
        </w:rPr>
        <w:t>07</w:t>
      </w:r>
      <w:r w:rsidRPr="00D2140A">
        <w:rPr>
          <w:rFonts w:eastAsia="等线"/>
          <w:sz w:val="16"/>
          <w:szCs w:val="16"/>
          <w:lang w:val="en" w:eastAsia="zh-CN"/>
        </w:rPr>
        <w:t>.</w:t>
      </w:r>
    </w:p>
    <w:p w:rsidR="00D2140A" w:rsidRPr="00D2140A" w:rsidRDefault="00E825FC" w:rsidP="00D2140A">
      <w:pPr>
        <w:ind w:firstLine="160"/>
        <w:jc w:val="both"/>
        <w:rPr>
          <w:rFonts w:eastAsia="等线"/>
          <w:sz w:val="16"/>
          <w:szCs w:val="16"/>
        </w:rPr>
      </w:pPr>
      <w:r w:rsidRPr="00D2140A">
        <w:rPr>
          <w:rFonts w:ascii="宋体" w:eastAsia="宋体" w:hAnsi="宋体" w:cs="宋体"/>
          <w:noProof/>
          <w:spacing w:val="-2"/>
          <w:sz w:val="24"/>
          <w:szCs w:val="24"/>
          <w:lang w:eastAsia="zh-CN"/>
        </w:rPr>
        <w:drawing>
          <wp:anchor distT="0" distB="0" distL="114300" distR="114300" simplePos="0" relativeHeight="251668992" behindDoc="0" locked="0" layoutInCell="1" allowOverlap="1" wp14:anchorId="3CABC7D6" wp14:editId="251E389B">
            <wp:simplePos x="0" y="0"/>
            <wp:positionH relativeFrom="column">
              <wp:posOffset>71009</wp:posOffset>
            </wp:positionH>
            <wp:positionV relativeFrom="paragraph">
              <wp:posOffset>34538</wp:posOffset>
            </wp:positionV>
            <wp:extent cx="3051810" cy="751205"/>
            <wp:effectExtent l="0" t="0" r="0" b="0"/>
            <wp:wrapNone/>
            <wp:docPr id="14" name="图片 14" desc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1810" cy="751205"/>
                    </a:xfrm>
                    <a:prstGeom prst="rect">
                      <a:avLst/>
                    </a:prstGeom>
                    <a:noFill/>
                  </pic:spPr>
                </pic:pic>
              </a:graphicData>
            </a:graphic>
            <wp14:sizeRelH relativeFrom="page">
              <wp14:pctWidth>0</wp14:pctWidth>
            </wp14:sizeRelH>
            <wp14:sizeRelV relativeFrom="page">
              <wp14:pctHeight>0</wp14:pctHeight>
            </wp14:sizeRelV>
          </wp:anchor>
        </w:drawing>
      </w:r>
      <w:r w:rsidR="00D2140A" w:rsidRPr="00D2140A">
        <w:rPr>
          <w:rFonts w:eastAsia="等线"/>
          <w:sz w:val="16"/>
          <w:szCs w:val="16"/>
          <w:lang w:val="en" w:eastAsia="zh-CN"/>
        </w:rPr>
        <w:t>.</w:t>
      </w:r>
    </w:p>
    <w:p w:rsidR="00D2140A" w:rsidRDefault="00D2140A" w:rsidP="00D2140A">
      <w:pPr>
        <w:suppressAutoHyphens/>
        <w:autoSpaceDE w:val="0"/>
        <w:autoSpaceDN w:val="0"/>
        <w:adjustRightInd w:val="0"/>
        <w:spacing w:line="252" w:lineRule="auto"/>
        <w:ind w:firstLine="200"/>
        <w:jc w:val="both"/>
        <w:rPr>
          <w:rFonts w:ascii="TimesLTStd-Roman" w:eastAsia="等线" w:hAnsi="TimesLTStd-Roman" w:cs="TimesLTStd-Roman"/>
          <w:color w:val="FF0000"/>
          <w:spacing w:val="-2"/>
          <w:lang w:eastAsia="zh-CN"/>
        </w:rPr>
      </w:pPr>
    </w:p>
    <w:p w:rsidR="00E825FC" w:rsidRDefault="00E825FC" w:rsidP="00D2140A">
      <w:pPr>
        <w:suppressAutoHyphens/>
        <w:autoSpaceDE w:val="0"/>
        <w:autoSpaceDN w:val="0"/>
        <w:adjustRightInd w:val="0"/>
        <w:spacing w:line="252" w:lineRule="auto"/>
        <w:ind w:firstLine="200"/>
        <w:jc w:val="both"/>
        <w:rPr>
          <w:rFonts w:ascii="TimesLTStd-Roman" w:eastAsia="等线" w:hAnsi="TimesLTStd-Roman" w:cs="TimesLTStd-Roman"/>
          <w:color w:val="FF0000"/>
          <w:spacing w:val="-2"/>
          <w:lang w:eastAsia="zh-CN"/>
        </w:rPr>
      </w:pPr>
    </w:p>
    <w:p w:rsidR="00E825FC" w:rsidRDefault="00E825FC" w:rsidP="00D2140A">
      <w:pPr>
        <w:suppressAutoHyphens/>
        <w:autoSpaceDE w:val="0"/>
        <w:autoSpaceDN w:val="0"/>
        <w:adjustRightInd w:val="0"/>
        <w:spacing w:line="252" w:lineRule="auto"/>
        <w:ind w:firstLine="200"/>
        <w:jc w:val="both"/>
        <w:rPr>
          <w:rFonts w:ascii="TimesLTStd-Roman" w:eastAsia="等线" w:hAnsi="TimesLTStd-Roman" w:cs="TimesLTStd-Roman"/>
          <w:color w:val="FF0000"/>
          <w:spacing w:val="-2"/>
          <w:lang w:eastAsia="zh-CN"/>
        </w:rPr>
      </w:pPr>
    </w:p>
    <w:p w:rsidR="00E825FC" w:rsidRDefault="00E825FC" w:rsidP="00D2140A">
      <w:pPr>
        <w:suppressAutoHyphens/>
        <w:autoSpaceDE w:val="0"/>
        <w:autoSpaceDN w:val="0"/>
        <w:adjustRightInd w:val="0"/>
        <w:spacing w:line="252" w:lineRule="auto"/>
        <w:ind w:firstLine="200"/>
        <w:jc w:val="both"/>
        <w:rPr>
          <w:rFonts w:ascii="TimesLTStd-Roman" w:eastAsia="等线" w:hAnsi="TimesLTStd-Roman" w:cs="TimesLTStd-Roman"/>
          <w:color w:val="FF0000"/>
          <w:spacing w:val="-2"/>
          <w:lang w:eastAsia="zh-CN"/>
        </w:rPr>
      </w:pPr>
    </w:p>
    <w:p w:rsidR="00E825FC" w:rsidRPr="00D2140A" w:rsidRDefault="00E825FC" w:rsidP="00D2140A">
      <w:pPr>
        <w:suppressAutoHyphens/>
        <w:autoSpaceDE w:val="0"/>
        <w:autoSpaceDN w:val="0"/>
        <w:adjustRightInd w:val="0"/>
        <w:spacing w:line="252" w:lineRule="auto"/>
        <w:ind w:firstLine="200"/>
        <w:jc w:val="both"/>
        <w:rPr>
          <w:rFonts w:ascii="TimesLTStd-Roman" w:eastAsia="等线" w:hAnsi="TimesLTStd-Roman" w:cs="TimesLTStd-Roman"/>
          <w:color w:val="FF0000"/>
          <w:spacing w:val="-2"/>
          <w:lang w:eastAsia="zh-CN"/>
        </w:rPr>
      </w:pPr>
    </w:p>
    <w:p w:rsidR="00D2140A" w:rsidRPr="00D2140A" w:rsidRDefault="00D2140A" w:rsidP="00D2140A">
      <w:pPr>
        <w:jc w:val="both"/>
        <w:rPr>
          <w:rFonts w:eastAsia="等线"/>
          <w:color w:val="FF0000"/>
          <w:sz w:val="16"/>
          <w:szCs w:val="16"/>
          <w:lang w:val="en" w:eastAsia="zh-CN"/>
        </w:rPr>
      </w:pPr>
      <w:proofErr w:type="gramStart"/>
      <w:r w:rsidRPr="00D2140A">
        <w:rPr>
          <w:rFonts w:eastAsia="等线"/>
          <w:sz w:val="16"/>
          <w:szCs w:val="16"/>
        </w:rPr>
        <w:t xml:space="preserve">Fig. </w:t>
      </w:r>
      <w:r w:rsidRPr="00D2140A">
        <w:rPr>
          <w:rFonts w:eastAsia="等线" w:hint="eastAsia"/>
          <w:sz w:val="16"/>
          <w:szCs w:val="16"/>
          <w:lang w:eastAsia="zh-CN"/>
        </w:rPr>
        <w:t>10</w:t>
      </w:r>
      <w:r w:rsidRPr="00D2140A">
        <w:rPr>
          <w:rFonts w:eastAsia="等线"/>
          <w:sz w:val="16"/>
          <w:szCs w:val="16"/>
        </w:rPr>
        <w:t>.</w:t>
      </w:r>
      <w:proofErr w:type="gramEnd"/>
      <w:r w:rsidRPr="00D2140A">
        <w:rPr>
          <w:rFonts w:eastAsia="等线"/>
          <w:sz w:val="16"/>
          <w:szCs w:val="16"/>
        </w:rPr>
        <w:t xml:space="preserve">  </w:t>
      </w:r>
      <w:proofErr w:type="gramStart"/>
      <w:r w:rsidRPr="00D2140A">
        <w:rPr>
          <w:rFonts w:eastAsia="等线" w:hint="eastAsia"/>
          <w:sz w:val="16"/>
          <w:szCs w:val="16"/>
          <w:lang w:val="en" w:eastAsia="zh-CN"/>
        </w:rPr>
        <w:t>A</w:t>
      </w:r>
      <w:r w:rsidRPr="00D2140A">
        <w:rPr>
          <w:rFonts w:eastAsia="等线"/>
          <w:sz w:val="16"/>
          <w:szCs w:val="16"/>
          <w:lang w:val="en" w:eastAsia="zh-CN"/>
        </w:rPr>
        <w:t xml:space="preserve">  process</w:t>
      </w:r>
      <w:proofErr w:type="gramEnd"/>
      <w:r w:rsidRPr="00D2140A">
        <w:rPr>
          <w:rFonts w:eastAsia="等线"/>
          <w:sz w:val="16"/>
          <w:szCs w:val="16"/>
          <w:lang w:val="en" w:eastAsia="zh-CN"/>
        </w:rPr>
        <w:t xml:space="preserve"> model mined by </w:t>
      </w:r>
      <w:r w:rsidR="00E825FC">
        <w:rPr>
          <w:rFonts w:eastAsia="等线" w:hint="eastAsia"/>
          <w:i/>
          <w:sz w:val="16"/>
          <w:szCs w:val="16"/>
          <w:lang w:val="en" w:eastAsia="zh-CN"/>
        </w:rPr>
        <w:t>IM</w:t>
      </w:r>
      <w:r w:rsidRPr="00D2140A">
        <w:rPr>
          <w:rFonts w:eastAsia="等线"/>
          <w:sz w:val="16"/>
          <w:szCs w:val="16"/>
          <w:lang w:val="en" w:eastAsia="zh-CN"/>
        </w:rPr>
        <w:t xml:space="preserve"> algorithm from logs L</w:t>
      </w:r>
      <w:r w:rsidRPr="00D2140A">
        <w:rPr>
          <w:rFonts w:eastAsia="等线"/>
          <w:sz w:val="16"/>
          <w:szCs w:val="16"/>
          <w:vertAlign w:val="subscript"/>
          <w:lang w:val="en" w:eastAsia="zh-CN"/>
        </w:rPr>
        <w:t>00</w:t>
      </w:r>
      <w:r w:rsidRPr="00D2140A">
        <w:rPr>
          <w:rFonts w:eastAsia="等线"/>
          <w:sz w:val="16"/>
          <w:szCs w:val="16"/>
          <w:lang w:val="en" w:eastAsia="zh-CN"/>
        </w:rPr>
        <w:t>-L</w:t>
      </w:r>
      <w:r w:rsidRPr="00D2140A">
        <w:rPr>
          <w:rFonts w:eastAsia="等线"/>
          <w:sz w:val="16"/>
          <w:szCs w:val="16"/>
          <w:vertAlign w:val="subscript"/>
          <w:lang w:val="en" w:eastAsia="zh-CN"/>
        </w:rPr>
        <w:t>07</w:t>
      </w:r>
      <w:r w:rsidRPr="00D2140A">
        <w:rPr>
          <w:rFonts w:eastAsia="等线"/>
          <w:sz w:val="16"/>
          <w:szCs w:val="16"/>
          <w:lang w:val="en" w:eastAsia="zh-CN"/>
        </w:rPr>
        <w:t>.</w:t>
      </w:r>
    </w:p>
    <w:p w:rsidR="00D2140A" w:rsidRPr="00D2140A" w:rsidRDefault="00E825FC" w:rsidP="00D2140A">
      <w:pPr>
        <w:suppressAutoHyphens/>
        <w:autoSpaceDE w:val="0"/>
        <w:autoSpaceDN w:val="0"/>
        <w:adjustRightInd w:val="0"/>
        <w:spacing w:line="252" w:lineRule="auto"/>
        <w:ind w:firstLine="198"/>
        <w:jc w:val="both"/>
        <w:rPr>
          <w:rFonts w:ascii="TimesLTStd-Roman" w:eastAsia="等线" w:hAnsi="TimesLTStd-Roman" w:cs="TimesLTStd-Roman"/>
          <w:color w:val="FF0000"/>
          <w:spacing w:val="-2"/>
          <w:lang w:val="en" w:eastAsia="zh-CN"/>
        </w:rPr>
      </w:pPr>
      <w:r w:rsidRPr="00D2140A">
        <w:rPr>
          <w:rFonts w:eastAsia="宋体"/>
          <w:noProof/>
          <w:lang w:eastAsia="zh-CN"/>
        </w:rPr>
        <w:drawing>
          <wp:inline distT="0" distB="0" distL="0" distR="0" wp14:anchorId="04F42CE1" wp14:editId="266A6318">
            <wp:extent cx="3046095" cy="534670"/>
            <wp:effectExtent l="0" t="0" r="1905" b="0"/>
            <wp:docPr id="13" name="图片 13" descr="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6095" cy="534670"/>
                    </a:xfrm>
                    <a:prstGeom prst="rect">
                      <a:avLst/>
                    </a:prstGeom>
                    <a:noFill/>
                    <a:ln>
                      <a:noFill/>
                    </a:ln>
                  </pic:spPr>
                </pic:pic>
              </a:graphicData>
            </a:graphic>
          </wp:inline>
        </w:drawing>
      </w:r>
    </w:p>
    <w:p w:rsidR="00D2140A" w:rsidRPr="00D2140A" w:rsidRDefault="00D2140A" w:rsidP="00D2140A">
      <w:pPr>
        <w:jc w:val="both"/>
        <w:rPr>
          <w:rFonts w:eastAsia="等线"/>
          <w:sz w:val="16"/>
          <w:szCs w:val="16"/>
          <w:lang w:val="en" w:eastAsia="zh-CN"/>
        </w:rPr>
      </w:pPr>
      <w:proofErr w:type="gramStart"/>
      <w:r w:rsidRPr="00D2140A">
        <w:rPr>
          <w:rFonts w:eastAsia="等线"/>
          <w:sz w:val="16"/>
          <w:szCs w:val="16"/>
        </w:rPr>
        <w:t xml:space="preserve">Fig. </w:t>
      </w:r>
      <w:r w:rsidRPr="00D2140A">
        <w:rPr>
          <w:rFonts w:eastAsia="等线" w:hint="eastAsia"/>
          <w:sz w:val="16"/>
          <w:szCs w:val="16"/>
          <w:lang w:eastAsia="zh-CN"/>
        </w:rPr>
        <w:t>11</w:t>
      </w:r>
      <w:r w:rsidRPr="00D2140A">
        <w:rPr>
          <w:rFonts w:eastAsia="等线"/>
          <w:sz w:val="16"/>
          <w:szCs w:val="16"/>
        </w:rPr>
        <w:t>.</w:t>
      </w:r>
      <w:proofErr w:type="gramEnd"/>
      <w:r w:rsidRPr="00D2140A">
        <w:rPr>
          <w:rFonts w:eastAsia="等线"/>
          <w:sz w:val="16"/>
          <w:szCs w:val="16"/>
        </w:rPr>
        <w:t xml:space="preserve">  </w:t>
      </w:r>
      <w:proofErr w:type="gramStart"/>
      <w:r w:rsidRPr="00D2140A">
        <w:rPr>
          <w:rFonts w:eastAsia="等线" w:hint="eastAsia"/>
          <w:sz w:val="16"/>
          <w:szCs w:val="16"/>
          <w:lang w:val="en" w:eastAsia="zh-CN"/>
        </w:rPr>
        <w:t>A</w:t>
      </w:r>
      <w:r w:rsidRPr="00D2140A">
        <w:rPr>
          <w:rFonts w:eastAsia="等线"/>
          <w:sz w:val="16"/>
          <w:szCs w:val="16"/>
          <w:lang w:val="en" w:eastAsia="zh-CN"/>
        </w:rPr>
        <w:t xml:space="preserve">  process</w:t>
      </w:r>
      <w:proofErr w:type="gramEnd"/>
      <w:r w:rsidRPr="00D2140A">
        <w:rPr>
          <w:rFonts w:eastAsia="等线"/>
          <w:sz w:val="16"/>
          <w:szCs w:val="16"/>
          <w:lang w:val="en" w:eastAsia="zh-CN"/>
        </w:rPr>
        <w:t xml:space="preserve"> model mined by </w:t>
      </w:r>
      <w:r w:rsidR="00E825FC">
        <w:rPr>
          <w:rFonts w:eastAsia="等线" w:hint="eastAsia"/>
          <w:i/>
          <w:sz w:val="16"/>
          <w:szCs w:val="16"/>
          <w:lang w:val="en" w:eastAsia="zh-CN"/>
        </w:rPr>
        <w:t>H</w:t>
      </w:r>
      <w:r w:rsidRPr="00D2140A">
        <w:rPr>
          <w:rFonts w:eastAsia="等线"/>
          <w:i/>
          <w:sz w:val="16"/>
          <w:szCs w:val="16"/>
          <w:lang w:val="en" w:eastAsia="zh-CN"/>
        </w:rPr>
        <w:t>M</w:t>
      </w:r>
      <w:r w:rsidRPr="00D2140A">
        <w:rPr>
          <w:rFonts w:eastAsia="等线"/>
          <w:sz w:val="16"/>
          <w:szCs w:val="16"/>
          <w:lang w:val="en" w:eastAsia="zh-CN"/>
        </w:rPr>
        <w:t xml:space="preserve"> algorithm from logs L</w:t>
      </w:r>
      <w:r w:rsidRPr="00D2140A">
        <w:rPr>
          <w:rFonts w:eastAsia="等线"/>
          <w:sz w:val="16"/>
          <w:szCs w:val="16"/>
          <w:vertAlign w:val="subscript"/>
          <w:lang w:val="en" w:eastAsia="zh-CN"/>
        </w:rPr>
        <w:t>00</w:t>
      </w:r>
      <w:r w:rsidRPr="00D2140A">
        <w:rPr>
          <w:rFonts w:eastAsia="等线"/>
          <w:sz w:val="16"/>
          <w:szCs w:val="16"/>
          <w:lang w:val="en" w:eastAsia="zh-CN"/>
        </w:rPr>
        <w:t>-L</w:t>
      </w:r>
      <w:r w:rsidRPr="00D2140A">
        <w:rPr>
          <w:rFonts w:eastAsia="等线"/>
          <w:sz w:val="16"/>
          <w:szCs w:val="16"/>
          <w:vertAlign w:val="subscript"/>
          <w:lang w:val="en" w:eastAsia="zh-CN"/>
        </w:rPr>
        <w:t>07</w:t>
      </w:r>
      <w:r w:rsidRPr="00D2140A">
        <w:rPr>
          <w:rFonts w:eastAsia="等线"/>
          <w:sz w:val="16"/>
          <w:szCs w:val="16"/>
          <w:lang w:val="en" w:eastAsia="zh-CN"/>
        </w:rPr>
        <w:t>.</w:t>
      </w:r>
    </w:p>
    <w:p w:rsidR="00D2140A" w:rsidRPr="00D2140A" w:rsidRDefault="00D2140A" w:rsidP="009F3C33">
      <w:pPr>
        <w:autoSpaceDE w:val="0"/>
        <w:autoSpaceDN w:val="0"/>
        <w:adjustRightInd w:val="0"/>
        <w:spacing w:before="260" w:line="252" w:lineRule="auto"/>
        <w:ind w:firstLineChars="100" w:firstLine="198"/>
        <w:jc w:val="both"/>
        <w:rPr>
          <w:rFonts w:eastAsia="宋体" w:cs="TimesLTStd-Roman"/>
          <w:spacing w:val="-2"/>
          <w:lang w:eastAsia="zh-CN"/>
        </w:rPr>
      </w:pPr>
      <w:r w:rsidRPr="00D2140A">
        <w:rPr>
          <w:rFonts w:eastAsia="宋体" w:cs="TimesLTStd-Roman"/>
          <w:spacing w:val="-2"/>
          <w:lang w:eastAsia="zh-CN"/>
        </w:rPr>
        <w:t xml:space="preserve">As a result, the process model with a </w:t>
      </w:r>
      <w:r w:rsidRPr="00D2140A">
        <w:rPr>
          <w:rFonts w:eastAsia="宋体" w:cs="TimesLTStd-Roman"/>
          <w:spacing w:val="-2"/>
          <w:lang w:val="en" w:eastAsia="zh-CN"/>
        </w:rPr>
        <w:t>loop-choice branch driven loop</w:t>
      </w:r>
      <w:r w:rsidRPr="00D2140A">
        <w:rPr>
          <w:rFonts w:eastAsia="宋体" w:cs="TimesLTStd-Roman"/>
          <w:spacing w:val="-2"/>
          <w:lang w:eastAsia="zh-CN"/>
        </w:rPr>
        <w:t xml:space="preserve"> structure can be correctly found by the </w:t>
      </w:r>
      <w:r w:rsidRPr="00D2140A">
        <w:rPr>
          <w:rFonts w:eastAsia="宋体" w:cs="TimesLTStd-Roman"/>
          <w:i/>
          <w:spacing w:val="-2"/>
          <w:lang w:eastAsia="zh-CN"/>
        </w:rPr>
        <w:t>AlphaID</w:t>
      </w:r>
      <w:r w:rsidRPr="00D2140A">
        <w:rPr>
          <w:rFonts w:eastAsia="宋体" w:cs="TimesLTStd-Roman"/>
          <w:spacing w:val="-2"/>
          <w:lang w:eastAsia="zh-CN"/>
        </w:rPr>
        <w:t xml:space="preserve"> algorithm proposed in this paper, and can clearly repre</w:t>
      </w:r>
      <w:r w:rsidR="009F3C33">
        <w:rPr>
          <w:rFonts w:eastAsia="宋体" w:cs="TimesLTStd-Roman"/>
          <w:spacing w:val="-2"/>
          <w:lang w:eastAsia="zh-CN"/>
        </w:rPr>
        <w:t>sent the indirect dependencies</w:t>
      </w:r>
      <w:r w:rsidR="009F3C33">
        <w:rPr>
          <w:rFonts w:eastAsia="宋体" w:cs="TimesLTStd-Roman" w:hint="eastAsia"/>
          <w:spacing w:val="-2"/>
          <w:lang w:eastAsia="zh-CN"/>
        </w:rPr>
        <w:t xml:space="preserve"> can be clearly represented by </w:t>
      </w:r>
      <w:r w:rsidR="009F3C33" w:rsidRPr="00D2140A">
        <w:rPr>
          <w:rFonts w:eastAsia="宋体" w:cs="TimesLTStd-Roman"/>
          <w:spacing w:val="-2"/>
          <w:lang w:eastAsia="zh-CN"/>
        </w:rPr>
        <w:t>the process model</w:t>
      </w:r>
      <w:r w:rsidR="009F3C33">
        <w:rPr>
          <w:rFonts w:eastAsia="宋体" w:cs="TimesLTStd-Roman"/>
          <w:spacing w:val="-2"/>
          <w:lang w:eastAsia="zh-CN"/>
        </w:rPr>
        <w:t>.</w:t>
      </w:r>
    </w:p>
    <w:p w:rsidR="00D2140A" w:rsidRPr="00D2140A" w:rsidRDefault="00D2140A" w:rsidP="00D2140A">
      <w:pPr>
        <w:keepNext/>
        <w:numPr>
          <w:ilvl w:val="2"/>
          <w:numId w:val="1"/>
        </w:numPr>
        <w:ind w:firstLine="200"/>
        <w:jc w:val="both"/>
        <w:outlineLvl w:val="2"/>
        <w:rPr>
          <w:rFonts w:ascii="Times" w:eastAsia="等线" w:hAnsi="Times" w:cs="Verdana"/>
          <w:i/>
          <w:color w:val="000000"/>
        </w:rPr>
      </w:pPr>
      <w:r w:rsidRPr="00D2140A">
        <w:rPr>
          <w:rFonts w:eastAsia="等线" w:hint="eastAsia"/>
          <w:i/>
          <w:iCs/>
          <w:lang w:eastAsia="zh-CN"/>
        </w:rPr>
        <w:t>Fitness</w:t>
      </w:r>
    </w:p>
    <w:p w:rsidR="00D2140A" w:rsidRDefault="00D2140A" w:rsidP="00D2140A">
      <w:pPr>
        <w:autoSpaceDE w:val="0"/>
        <w:autoSpaceDN w:val="0"/>
        <w:adjustRightInd w:val="0"/>
        <w:spacing w:line="252" w:lineRule="auto"/>
        <w:ind w:firstLineChars="100" w:firstLine="198"/>
        <w:jc w:val="both"/>
        <w:rPr>
          <w:rFonts w:eastAsia="宋体" w:cs="TimesLTStd-Roman"/>
          <w:spacing w:val="-2"/>
          <w:lang w:val="en" w:eastAsia="zh-CN"/>
        </w:rPr>
      </w:pPr>
      <w:r w:rsidRPr="00D2140A">
        <w:rPr>
          <w:rFonts w:eastAsia="宋体" w:cs="TimesLTStd-Roman"/>
          <w:spacing w:val="-2"/>
          <w:lang w:val="en" w:eastAsia="zh-CN"/>
        </w:rPr>
        <w:t>The process models obtained by mining algorithms should be able to represent the behavior of a given event log representation. Among them, the fit</w:t>
      </w:r>
      <w:r w:rsidR="00150AE5">
        <w:rPr>
          <w:rFonts w:eastAsia="宋体" w:cs="TimesLTStd-Roman" w:hint="eastAsia"/>
          <w:spacing w:val="-2"/>
          <w:lang w:val="en" w:eastAsia="zh-CN"/>
        </w:rPr>
        <w:t>ness</w:t>
      </w:r>
      <w:r w:rsidRPr="00D2140A">
        <w:rPr>
          <w:rFonts w:eastAsia="宋体" w:cs="TimesLTStd-Roman"/>
          <w:spacing w:val="-2"/>
          <w:lang w:val="en" w:eastAsia="zh-CN"/>
        </w:rPr>
        <w:t xml:space="preserve"> is one of the evaluation indexes of the process model</w:t>
      </w:r>
      <w:r w:rsidR="00150AE5">
        <w:rPr>
          <w:rFonts w:eastAsia="宋体" w:cs="TimesLTStd-Roman" w:hint="eastAsia"/>
          <w:spacing w:val="-2"/>
          <w:lang w:val="en" w:eastAsia="zh-CN"/>
        </w:rPr>
        <w:t xml:space="preserve">. </w:t>
      </w:r>
      <w:proofErr w:type="gramStart"/>
      <w:r w:rsidRPr="00D2140A">
        <w:rPr>
          <w:rFonts w:eastAsia="宋体" w:cs="TimesLTStd-Roman"/>
          <w:spacing w:val="-2"/>
          <w:lang w:val="en" w:eastAsia="zh-CN"/>
        </w:rPr>
        <w:t>The higher the fitness</w:t>
      </w:r>
      <w:r w:rsidR="00D6449C">
        <w:rPr>
          <w:rFonts w:eastAsia="宋体" w:cs="TimesLTStd-Roman" w:hint="eastAsia"/>
          <w:spacing w:val="-2"/>
          <w:lang w:val="en" w:eastAsia="zh-CN"/>
        </w:rPr>
        <w:t>,</w:t>
      </w:r>
      <w:r w:rsidRPr="00D2140A">
        <w:rPr>
          <w:rFonts w:eastAsia="宋体" w:cs="TimesLTStd-Roman"/>
          <w:spacing w:val="-2"/>
          <w:lang w:val="en" w:eastAsia="zh-CN"/>
        </w:rPr>
        <w:t xml:space="preserve"> the stronger the ability of the </w:t>
      </w:r>
      <w:r w:rsidR="00CE1FF6" w:rsidRPr="00D2140A">
        <w:rPr>
          <w:rFonts w:eastAsia="宋体" w:cs="TimesLTStd-Roman"/>
          <w:spacing w:val="-2"/>
          <w:lang w:val="en" w:eastAsia="zh-CN"/>
        </w:rPr>
        <w:t xml:space="preserve">the event log </w:t>
      </w:r>
      <w:r w:rsidRPr="00D2140A">
        <w:rPr>
          <w:rFonts w:eastAsia="宋体" w:cs="TimesLTStd-Roman"/>
          <w:spacing w:val="-2"/>
          <w:lang w:val="en" w:eastAsia="zh-CN"/>
        </w:rPr>
        <w:t>to replay</w:t>
      </w:r>
      <w:r w:rsidR="00CE1FF6" w:rsidRPr="00CE1FF6">
        <w:rPr>
          <w:rFonts w:eastAsia="宋体" w:cs="TimesLTStd-Roman"/>
          <w:spacing w:val="-2"/>
          <w:lang w:val="en" w:eastAsia="zh-CN"/>
        </w:rPr>
        <w:t xml:space="preserve"> </w:t>
      </w:r>
      <w:r w:rsidR="00CE1FF6">
        <w:rPr>
          <w:rFonts w:eastAsia="宋体" w:cs="TimesLTStd-Roman" w:hint="eastAsia"/>
          <w:spacing w:val="-2"/>
          <w:lang w:val="en" w:eastAsia="zh-CN"/>
        </w:rPr>
        <w:t xml:space="preserve">in the </w:t>
      </w:r>
      <w:r w:rsidR="00CE1FF6" w:rsidRPr="00D2140A">
        <w:rPr>
          <w:rFonts w:eastAsia="宋体" w:cs="TimesLTStd-Roman"/>
          <w:spacing w:val="-2"/>
          <w:lang w:val="en" w:eastAsia="zh-CN"/>
        </w:rPr>
        <w:t>model</w:t>
      </w:r>
      <w:r w:rsidRPr="00D2140A">
        <w:rPr>
          <w:rFonts w:eastAsia="宋体" w:cs="TimesLTStd-Roman"/>
          <w:spacing w:val="-2"/>
          <w:lang w:val="en" w:eastAsia="zh-CN"/>
        </w:rPr>
        <w:t>.</w:t>
      </w:r>
      <w:proofErr w:type="gramEnd"/>
      <w:r w:rsidRPr="00D2140A">
        <w:rPr>
          <w:rFonts w:ascii="Helvetica" w:eastAsia="宋体" w:hAnsi="Helvetica" w:cs="FormataOTFMdIt"/>
          <w:b/>
          <w:i/>
          <w:color w:val="58595B"/>
          <w:sz w:val="18"/>
          <w:szCs w:val="18"/>
          <w:lang w:val="en"/>
        </w:rPr>
        <w:t xml:space="preserve"> </w:t>
      </w:r>
      <w:r w:rsidRPr="00D2140A">
        <w:rPr>
          <w:rFonts w:eastAsia="宋体" w:cs="TimesLTStd-Roman"/>
          <w:spacing w:val="-2"/>
          <w:lang w:val="en" w:eastAsia="zh-CN"/>
        </w:rPr>
        <w:t>The “</w:t>
      </w:r>
      <w:r w:rsidRPr="00D2140A">
        <w:rPr>
          <w:rFonts w:eastAsia="宋体" w:cs="TimesLTStd-Roman"/>
          <w:i/>
          <w:spacing w:val="-2"/>
          <w:lang w:val="en" w:eastAsia="zh-CN"/>
        </w:rPr>
        <w:t>Replay a Log on Petri Net for Conformance Analysis</w:t>
      </w:r>
      <w:proofErr w:type="gramStart"/>
      <w:r w:rsidR="005E10A3">
        <w:rPr>
          <w:rFonts w:eastAsia="宋体" w:cs="TimesLTStd-Roman"/>
          <w:spacing w:val="-2"/>
          <w:lang w:val="en" w:eastAsia="zh-CN"/>
        </w:rPr>
        <w:t>”[</w:t>
      </w:r>
      <w:proofErr w:type="gramEnd"/>
      <w:r w:rsidR="005E10A3">
        <w:rPr>
          <w:rFonts w:eastAsia="宋体" w:cs="TimesLTStd-Roman" w:hint="eastAsia"/>
          <w:spacing w:val="-2"/>
          <w:lang w:val="en" w:eastAsia="zh-CN"/>
        </w:rPr>
        <w:t>40</w:t>
      </w:r>
      <w:r w:rsidRPr="00D2140A">
        <w:rPr>
          <w:rFonts w:eastAsia="宋体" w:cs="TimesLTStd-Roman"/>
          <w:spacing w:val="-2"/>
          <w:lang w:val="en" w:eastAsia="zh-CN"/>
        </w:rPr>
        <w:t xml:space="preserve">] plug-in in the Prom platform is used to obtain the fitness between the process models mined by different algorithms and the event logs given in Table </w:t>
      </w:r>
      <w:r w:rsidR="00C91C3B" w:rsidRPr="00C91C3B">
        <w:rPr>
          <w:rFonts w:eastAsia="宋体" w:cs="TimesLTStd-Roman"/>
          <w:spacing w:val="-2"/>
          <w:lang w:val="en" w:eastAsia="zh-CN"/>
        </w:rPr>
        <w:t>I</w:t>
      </w:r>
      <w:r w:rsidRPr="00D2140A">
        <w:rPr>
          <w:rFonts w:eastAsia="宋体" w:cs="TimesLTStd-Roman"/>
          <w:spacing w:val="-2"/>
          <w:lang w:val="en" w:eastAsia="zh-CN"/>
        </w:rPr>
        <w:t xml:space="preserve">. </w:t>
      </w:r>
      <w:r w:rsidR="00210DF5">
        <w:rPr>
          <w:rFonts w:eastAsia="宋体" w:cs="TimesLTStd-Roman" w:hint="eastAsia"/>
          <w:spacing w:val="-2"/>
          <w:lang w:val="en" w:eastAsia="zh-CN"/>
        </w:rPr>
        <w:t>T</w:t>
      </w:r>
      <w:r w:rsidRPr="00D2140A">
        <w:rPr>
          <w:rFonts w:eastAsia="宋体" w:cs="TimesLTStd-Roman"/>
          <w:spacing w:val="-2"/>
          <w:lang w:val="en" w:eastAsia="zh-CN"/>
        </w:rPr>
        <w:t>he details of fitness values</w:t>
      </w:r>
      <w:r w:rsidR="00210DF5">
        <w:rPr>
          <w:rFonts w:eastAsia="宋体" w:cs="TimesLTStd-Roman" w:hint="eastAsia"/>
          <w:spacing w:val="-2"/>
          <w:lang w:val="en" w:eastAsia="zh-CN"/>
        </w:rPr>
        <w:t xml:space="preserve"> are shown in</w:t>
      </w:r>
      <w:r w:rsidR="00210DF5" w:rsidRPr="00210DF5">
        <w:rPr>
          <w:rFonts w:eastAsia="宋体" w:cs="TimesLTStd-Roman"/>
          <w:spacing w:val="-2"/>
          <w:lang w:val="en" w:eastAsia="zh-CN"/>
        </w:rPr>
        <w:t xml:space="preserve"> </w:t>
      </w:r>
      <w:r w:rsidR="00210DF5" w:rsidRPr="00D2140A">
        <w:rPr>
          <w:rFonts w:eastAsia="宋体" w:cs="TimesLTStd-Roman"/>
          <w:spacing w:val="-2"/>
          <w:lang w:val="en" w:eastAsia="zh-CN"/>
        </w:rPr>
        <w:t>Fig</w:t>
      </w:r>
      <w:r w:rsidR="00210DF5" w:rsidRPr="00D2140A">
        <w:rPr>
          <w:rFonts w:eastAsia="宋体" w:cs="TimesLTStd-Roman" w:hint="eastAsia"/>
          <w:spacing w:val="-2"/>
          <w:lang w:val="en" w:eastAsia="zh-CN"/>
        </w:rPr>
        <w:t>.</w:t>
      </w:r>
      <w:r w:rsidR="00210DF5" w:rsidRPr="00D2140A">
        <w:rPr>
          <w:rFonts w:eastAsia="宋体" w:cs="TimesLTStd-Roman"/>
          <w:spacing w:val="-2"/>
          <w:lang w:val="en" w:eastAsia="zh-CN"/>
        </w:rPr>
        <w:t xml:space="preserve"> 12</w:t>
      </w:r>
      <w:r w:rsidRPr="00D2140A">
        <w:rPr>
          <w:rFonts w:eastAsia="宋体" w:cs="TimesLTStd-Roman"/>
          <w:spacing w:val="-2"/>
          <w:lang w:val="en" w:eastAsia="zh-CN"/>
        </w:rPr>
        <w:t>.</w:t>
      </w:r>
    </w:p>
    <w:p w:rsidR="004F7847" w:rsidRDefault="004F7847" w:rsidP="00D2140A">
      <w:pPr>
        <w:autoSpaceDE w:val="0"/>
        <w:autoSpaceDN w:val="0"/>
        <w:adjustRightInd w:val="0"/>
        <w:spacing w:line="252" w:lineRule="auto"/>
        <w:ind w:firstLineChars="100" w:firstLine="198"/>
        <w:jc w:val="both"/>
        <w:rPr>
          <w:rFonts w:eastAsia="宋体" w:cs="TimesLTStd-Roman"/>
          <w:spacing w:val="-2"/>
          <w:lang w:val="en" w:eastAsia="zh-CN"/>
        </w:rPr>
      </w:pPr>
      <w:r w:rsidRPr="00D2140A">
        <w:rPr>
          <w:rFonts w:eastAsia="宋体" w:cs="TimesLTStd-Roman"/>
          <w:spacing w:val="-2"/>
          <w:lang w:val="en" w:eastAsia="zh-CN"/>
        </w:rPr>
        <w:t>In Fig</w:t>
      </w:r>
      <w:r w:rsidRPr="00D2140A">
        <w:rPr>
          <w:rFonts w:eastAsia="宋体" w:cs="TimesLTStd-Roman" w:hint="eastAsia"/>
          <w:spacing w:val="-2"/>
          <w:lang w:val="en" w:eastAsia="zh-CN"/>
        </w:rPr>
        <w:t>.</w:t>
      </w:r>
      <w:r w:rsidRPr="00D2140A">
        <w:rPr>
          <w:rFonts w:eastAsia="宋体" w:cs="TimesLTStd-Roman"/>
          <w:spacing w:val="-2"/>
          <w:lang w:val="en" w:eastAsia="zh-CN"/>
        </w:rPr>
        <w:t xml:space="preserve"> 12, we can find that the process models obtained by different algorithms have a value of 1 with the event logs given in Tabel 1, which means that the logs L</w:t>
      </w:r>
      <w:r w:rsidRPr="00D2140A">
        <w:rPr>
          <w:rFonts w:eastAsia="宋体" w:cs="TimesLTStd-Roman"/>
          <w:spacing w:val="-2"/>
          <w:vertAlign w:val="subscript"/>
          <w:lang w:val="en" w:eastAsia="zh-CN"/>
        </w:rPr>
        <w:t>00</w:t>
      </w:r>
      <w:r w:rsidRPr="00D2140A">
        <w:rPr>
          <w:rFonts w:eastAsia="宋体" w:cs="TimesLTStd-Roman"/>
          <w:spacing w:val="-2"/>
          <w:lang w:val="en" w:eastAsia="zh-CN"/>
        </w:rPr>
        <w:t>-L</w:t>
      </w:r>
      <w:r w:rsidRPr="00D2140A">
        <w:rPr>
          <w:rFonts w:eastAsia="宋体" w:cs="TimesLTStd-Roman"/>
          <w:spacing w:val="-2"/>
          <w:vertAlign w:val="subscript"/>
          <w:lang w:val="en" w:eastAsia="zh-CN"/>
        </w:rPr>
        <w:t>07</w:t>
      </w:r>
      <w:r w:rsidRPr="00D2140A">
        <w:rPr>
          <w:rFonts w:eastAsia="宋体" w:cs="TimesLTStd-Roman"/>
          <w:spacing w:val="-2"/>
          <w:lang w:val="en" w:eastAsia="zh-CN"/>
        </w:rPr>
        <w:t xml:space="preserve"> can be replayed in-process models with corresponding algorithms.</w:t>
      </w:r>
    </w:p>
    <w:p w:rsidR="004F7847" w:rsidRDefault="004F7847" w:rsidP="00D2140A">
      <w:pPr>
        <w:autoSpaceDE w:val="0"/>
        <w:autoSpaceDN w:val="0"/>
        <w:adjustRightInd w:val="0"/>
        <w:spacing w:line="252" w:lineRule="auto"/>
        <w:ind w:firstLineChars="100" w:firstLine="198"/>
        <w:jc w:val="both"/>
        <w:rPr>
          <w:rFonts w:eastAsia="宋体" w:cs="TimesLTStd-Roman"/>
          <w:spacing w:val="-2"/>
          <w:lang w:val="en" w:eastAsia="zh-CN"/>
        </w:rPr>
      </w:pPr>
    </w:p>
    <w:p w:rsidR="00D2140A" w:rsidRPr="00084F8B" w:rsidRDefault="00D2140A" w:rsidP="00084F8B">
      <w:pPr>
        <w:suppressAutoHyphens/>
        <w:autoSpaceDE w:val="0"/>
        <w:autoSpaceDN w:val="0"/>
        <w:adjustRightInd w:val="0"/>
        <w:spacing w:line="252" w:lineRule="auto"/>
        <w:ind w:firstLine="200"/>
        <w:jc w:val="both"/>
        <w:rPr>
          <w:rFonts w:ascii="TimesLTStd-Roman" w:eastAsia="等线" w:hAnsi="TimesLTStd-Roman" w:cs="TimesLTStd-Roman"/>
          <w:color w:val="FF0000"/>
          <w:spacing w:val="-2"/>
          <w:lang w:val="en" w:eastAsia="zh-CN"/>
        </w:rPr>
      </w:pPr>
      <w:r w:rsidRPr="00D2140A">
        <w:rPr>
          <w:rFonts w:ascii="TimesLTStd-Roman" w:eastAsia="等线" w:hAnsi="TimesLTStd-Roman" w:cs="TimesLTStd-Roman"/>
          <w:noProof/>
          <w:spacing w:val="-2"/>
          <w:lang w:eastAsia="zh-CN"/>
        </w:rPr>
        <w:lastRenderedPageBreak/>
        <w:drawing>
          <wp:inline distT="0" distB="0" distL="0" distR="0" wp14:anchorId="7F084DCF" wp14:editId="7C9DF1F6">
            <wp:extent cx="3022270" cy="1769423"/>
            <wp:effectExtent l="0" t="0" r="26035" b="21590"/>
            <wp:docPr id="15"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roofErr w:type="gramStart"/>
      <w:r w:rsidRPr="00D2140A">
        <w:rPr>
          <w:rFonts w:eastAsia="等线"/>
          <w:spacing w:val="-2"/>
          <w:sz w:val="16"/>
          <w:szCs w:val="16"/>
        </w:rPr>
        <w:t xml:space="preserve">Fig. </w:t>
      </w:r>
      <w:r w:rsidRPr="00D2140A">
        <w:rPr>
          <w:rFonts w:eastAsia="等线" w:hint="eastAsia"/>
          <w:spacing w:val="-2"/>
          <w:sz w:val="16"/>
          <w:szCs w:val="16"/>
          <w:lang w:eastAsia="zh-CN"/>
        </w:rPr>
        <w:t>12</w:t>
      </w:r>
      <w:r w:rsidRPr="00D2140A">
        <w:rPr>
          <w:rFonts w:eastAsia="等线"/>
          <w:spacing w:val="-2"/>
          <w:sz w:val="16"/>
          <w:szCs w:val="16"/>
        </w:rPr>
        <w:t>.</w:t>
      </w:r>
      <w:proofErr w:type="gramEnd"/>
      <w:r w:rsidRPr="00D2140A">
        <w:rPr>
          <w:rFonts w:eastAsia="等线"/>
          <w:spacing w:val="-2"/>
          <w:sz w:val="16"/>
          <w:szCs w:val="16"/>
        </w:rPr>
        <w:t xml:space="preserve">  </w:t>
      </w:r>
      <w:r w:rsidRPr="00D2140A">
        <w:rPr>
          <w:rFonts w:ascii="TimesLTStd-Roman" w:eastAsia="等线" w:hAnsi="TimesLTStd-Roman" w:cs="TimesLTStd-Roman" w:hint="eastAsia"/>
          <w:spacing w:val="-2"/>
          <w:sz w:val="16"/>
          <w:szCs w:val="16"/>
          <w:lang w:val="en" w:eastAsia="zh-CN"/>
        </w:rPr>
        <w:t>T</w:t>
      </w:r>
      <w:r w:rsidRPr="00D2140A">
        <w:rPr>
          <w:rFonts w:ascii="TimesLTStd-Roman" w:eastAsia="等线" w:hAnsi="TimesLTStd-Roman" w:cs="TimesLTStd-Roman"/>
          <w:spacing w:val="-2"/>
          <w:sz w:val="16"/>
          <w:szCs w:val="16"/>
          <w:lang w:val="en" w:eastAsia="zh-CN"/>
        </w:rPr>
        <w:t xml:space="preserve">he </w:t>
      </w:r>
      <w:r w:rsidR="0063468B" w:rsidRPr="00D2140A">
        <w:rPr>
          <w:rFonts w:ascii="TimesLTStd-Roman" w:eastAsia="等线" w:hAnsi="TimesLTStd-Roman" w:cs="TimesLTStd-Roman"/>
          <w:spacing w:val="-2"/>
          <w:sz w:val="16"/>
          <w:szCs w:val="16"/>
          <w:lang w:val="en" w:eastAsia="zh-CN"/>
        </w:rPr>
        <w:t>values</w:t>
      </w:r>
      <w:r w:rsidR="0063468B">
        <w:rPr>
          <w:rFonts w:ascii="TimesLTStd-Roman" w:eastAsia="等线" w:hAnsi="TimesLTStd-Roman" w:cs="TimesLTStd-Roman" w:hint="eastAsia"/>
          <w:spacing w:val="-2"/>
          <w:sz w:val="16"/>
          <w:szCs w:val="16"/>
          <w:lang w:val="en" w:eastAsia="zh-CN"/>
        </w:rPr>
        <w:t xml:space="preserve"> of f</w:t>
      </w:r>
      <w:r w:rsidRPr="00D2140A">
        <w:rPr>
          <w:rFonts w:ascii="TimesLTStd-Roman" w:eastAsia="等线" w:hAnsi="TimesLTStd-Roman" w:cs="TimesLTStd-Roman"/>
          <w:spacing w:val="-2"/>
          <w:sz w:val="16"/>
          <w:szCs w:val="16"/>
          <w:lang w:val="en" w:eastAsia="zh-CN"/>
        </w:rPr>
        <w:t xml:space="preserve">itness </w:t>
      </w:r>
    </w:p>
    <w:p w:rsidR="00D2140A" w:rsidRPr="00D2140A" w:rsidRDefault="00D2140A" w:rsidP="004F7847">
      <w:pPr>
        <w:autoSpaceDE w:val="0"/>
        <w:autoSpaceDN w:val="0"/>
        <w:adjustRightInd w:val="0"/>
        <w:spacing w:before="260" w:line="252" w:lineRule="auto"/>
        <w:jc w:val="both"/>
        <w:rPr>
          <w:rFonts w:eastAsia="宋体" w:cs="TimesLTStd-Roman"/>
          <w:spacing w:val="-2"/>
          <w:lang w:val="en" w:eastAsia="zh-CN"/>
        </w:rPr>
      </w:pPr>
    </w:p>
    <w:p w:rsidR="00D2140A" w:rsidRPr="00D2140A" w:rsidRDefault="00D2140A" w:rsidP="00D2140A">
      <w:pPr>
        <w:keepNext/>
        <w:numPr>
          <w:ilvl w:val="2"/>
          <w:numId w:val="1"/>
        </w:numPr>
        <w:ind w:firstLine="200"/>
        <w:jc w:val="both"/>
        <w:outlineLvl w:val="2"/>
        <w:rPr>
          <w:rFonts w:ascii="Times" w:eastAsia="等线" w:hAnsi="Times" w:cs="Verdana"/>
          <w:i/>
          <w:color w:val="000000"/>
        </w:rPr>
      </w:pPr>
      <w:r w:rsidRPr="00D2140A">
        <w:rPr>
          <w:rFonts w:eastAsia="等线" w:hint="eastAsia"/>
          <w:i/>
          <w:iCs/>
          <w:lang w:eastAsia="zh-CN"/>
        </w:rPr>
        <w:t>Precision</w:t>
      </w:r>
    </w:p>
    <w:p w:rsidR="00D2140A" w:rsidRDefault="00D2140A" w:rsidP="00D2140A">
      <w:pPr>
        <w:autoSpaceDE w:val="0"/>
        <w:autoSpaceDN w:val="0"/>
        <w:adjustRightInd w:val="0"/>
        <w:spacing w:line="252" w:lineRule="auto"/>
        <w:ind w:firstLineChars="100" w:firstLine="198"/>
        <w:jc w:val="both"/>
        <w:rPr>
          <w:rFonts w:eastAsia="宋体" w:cs="TimesLTStd-Roman"/>
          <w:spacing w:val="-2"/>
          <w:lang w:val="en" w:eastAsia="zh-CN"/>
        </w:rPr>
      </w:pPr>
      <w:r w:rsidRPr="00D2140A">
        <w:rPr>
          <w:rFonts w:eastAsia="宋体" w:cs="TimesLTStd-Roman"/>
          <w:spacing w:val="-2"/>
          <w:lang w:val="en" w:eastAsia="zh-CN"/>
        </w:rPr>
        <w:t xml:space="preserve">The behaviors represented by the process models obtained by different algorithms should not include behaviors other than the given event log behavior. In other words, precision represents the ability of the model to replay logs. </w:t>
      </w:r>
      <w:r w:rsidR="007A711D">
        <w:rPr>
          <w:rFonts w:eastAsia="宋体" w:cs="TimesLTStd-Roman"/>
          <w:spacing w:val="-2"/>
          <w:lang w:val="en" w:eastAsia="zh-CN"/>
        </w:rPr>
        <w:t>For instance</w:t>
      </w:r>
      <w:r w:rsidRPr="00D2140A">
        <w:rPr>
          <w:rFonts w:eastAsia="宋体" w:cs="TimesLTStd-Roman"/>
          <w:spacing w:val="-2"/>
          <w:lang w:val="en" w:eastAsia="zh-CN"/>
        </w:rPr>
        <w:t xml:space="preserve">, we can find that </w:t>
      </w:r>
      <w:r w:rsidRPr="00D2140A">
        <w:rPr>
          <w:rFonts w:eastAsia="宋体" w:cs="TimesLTStd-Roman"/>
          <w:spacing w:val="-2"/>
          <w:lang w:eastAsia="zh-CN"/>
        </w:rPr>
        <w:t>there are indirect dependencies of</w:t>
      </w:r>
      <w:r w:rsidRPr="00D2140A">
        <w:rPr>
          <w:rFonts w:eastAsia="宋体" w:cs="TimesLTStd-Roman"/>
          <w:spacing w:val="-2"/>
          <w:lang w:val="en" w:eastAsia="zh-CN"/>
        </w:rPr>
        <w:t xml:space="preserve"> loop-choice branch driven loop structure </w:t>
      </w:r>
      <w:r w:rsidRPr="00D2140A">
        <w:rPr>
          <w:rFonts w:eastAsia="宋体"/>
          <w:color w:val="000000"/>
          <w:lang w:val="en" w:eastAsia="zh-CN"/>
        </w:rPr>
        <w:t>&lt;</w:t>
      </w:r>
      <w:r w:rsidRPr="00D2140A">
        <w:rPr>
          <w:rFonts w:eastAsia="宋体"/>
          <w:i/>
          <w:color w:val="000000"/>
          <w:lang w:val="en" w:eastAsia="zh-CN"/>
        </w:rPr>
        <w:t>f</w:t>
      </w:r>
      <w:r w:rsidRPr="00D2140A">
        <w:rPr>
          <w:rFonts w:eastAsia="宋体"/>
          <w:color w:val="000000"/>
          <w:lang w:val="en" w:eastAsia="zh-CN"/>
        </w:rPr>
        <w:t xml:space="preserve">, </w:t>
      </w:r>
      <w:r w:rsidRPr="00D2140A">
        <w:rPr>
          <w:rFonts w:eastAsia="宋体"/>
          <w:i/>
          <w:color w:val="000000"/>
          <w:lang w:val="en" w:eastAsia="zh-CN"/>
        </w:rPr>
        <w:t>g</w:t>
      </w:r>
      <w:r w:rsidRPr="00D2140A">
        <w:rPr>
          <w:rFonts w:eastAsia="宋体"/>
          <w:color w:val="000000"/>
          <w:lang w:val="en" w:eastAsia="zh-CN"/>
        </w:rPr>
        <w:t xml:space="preserve">, </w:t>
      </w:r>
      <w:r w:rsidRPr="00D2140A">
        <w:rPr>
          <w:rFonts w:eastAsia="宋体"/>
          <w:i/>
          <w:color w:val="000000"/>
          <w:lang w:val="en" w:eastAsia="zh-CN"/>
        </w:rPr>
        <w:t>h</w:t>
      </w:r>
      <w:r w:rsidRPr="00D2140A">
        <w:rPr>
          <w:rFonts w:eastAsia="宋体"/>
          <w:color w:val="000000"/>
          <w:lang w:val="en" w:eastAsia="zh-CN"/>
        </w:rPr>
        <w:t>&gt;</w:t>
      </w:r>
      <w:r w:rsidRPr="00D2140A">
        <w:rPr>
          <w:rFonts w:eastAsia="宋体"/>
          <w:color w:val="000000"/>
          <w:vertAlign w:val="superscript"/>
          <w:lang w:val="en" w:eastAsia="zh-CN"/>
        </w:rPr>
        <w:t>1</w:t>
      </w:r>
      <w:r w:rsidRPr="00D2140A">
        <w:rPr>
          <w:rFonts w:eastAsia="宋体"/>
          <w:color w:val="000000"/>
          <w:lang w:val="en" w:eastAsia="zh-CN"/>
        </w:rPr>
        <w:t xml:space="preserve"> </w:t>
      </w:r>
      <w:r w:rsidRPr="00D2140A">
        <w:rPr>
          <w:rFonts w:eastAsia="宋体"/>
          <w:color w:val="000000"/>
          <w:lang w:val="en" w:eastAsia="zh-CN"/>
        </w:rPr>
        <w:sym w:font="Symbol" w:char="F0D9"/>
      </w:r>
      <w:r w:rsidRPr="00D2140A">
        <w:rPr>
          <w:rFonts w:eastAsia="宋体"/>
          <w:color w:val="000000"/>
          <w:lang w:val="en" w:eastAsia="zh-CN"/>
        </w:rPr>
        <w:t xml:space="preserve"> &lt;</w:t>
      </w:r>
      <w:r w:rsidRPr="00D2140A">
        <w:rPr>
          <w:rFonts w:eastAsia="宋体"/>
          <w:i/>
          <w:color w:val="000000"/>
          <w:lang w:val="en" w:eastAsia="zh-CN"/>
        </w:rPr>
        <w:t>m</w:t>
      </w:r>
      <w:r w:rsidRPr="00D2140A">
        <w:rPr>
          <w:rFonts w:eastAsia="宋体"/>
          <w:color w:val="000000"/>
          <w:lang w:val="en" w:eastAsia="zh-CN"/>
        </w:rPr>
        <w:t xml:space="preserve">, </w:t>
      </w:r>
      <w:r w:rsidRPr="00D2140A">
        <w:rPr>
          <w:rFonts w:eastAsia="宋体"/>
          <w:i/>
          <w:color w:val="000000"/>
          <w:lang w:val="en" w:eastAsia="zh-CN"/>
        </w:rPr>
        <w:t>n</w:t>
      </w:r>
      <w:r w:rsidRPr="00D2140A">
        <w:rPr>
          <w:rFonts w:eastAsia="宋体"/>
          <w:color w:val="000000"/>
          <w:lang w:val="en" w:eastAsia="zh-CN"/>
        </w:rPr>
        <w:t>&gt;</w:t>
      </w:r>
      <w:r w:rsidRPr="00D2140A">
        <w:rPr>
          <w:rFonts w:eastAsia="宋体"/>
          <w:color w:val="000000"/>
          <w:vertAlign w:val="superscript"/>
          <w:lang w:val="en" w:eastAsia="zh-CN"/>
        </w:rPr>
        <w:t>1</w:t>
      </w:r>
      <w:r w:rsidRPr="00D2140A">
        <w:rPr>
          <w:rFonts w:eastAsia="宋体"/>
          <w:color w:val="000000"/>
          <w:lang w:val="en" w:eastAsia="zh-CN"/>
        </w:rPr>
        <w:t xml:space="preserve"> </w:t>
      </w:r>
      <w:r w:rsidRPr="00D2140A">
        <w:rPr>
          <w:rFonts w:eastAsia="宋体"/>
          <w:color w:val="000000"/>
          <w:lang w:val="en" w:eastAsia="zh-CN"/>
        </w:rPr>
        <w:sym w:font="Symbol" w:char="F0DE"/>
      </w:r>
      <w:r w:rsidRPr="00D2140A">
        <w:rPr>
          <w:rFonts w:eastAsia="宋体"/>
          <w:color w:val="000000"/>
          <w:vertAlign w:val="superscript"/>
          <w:lang w:val="en" w:eastAsia="zh-CN"/>
        </w:rPr>
        <w:t xml:space="preserve"> </w:t>
      </w:r>
      <w:r w:rsidRPr="00D2140A">
        <w:rPr>
          <w:rFonts w:eastAsia="宋体"/>
          <w:color w:val="000000"/>
          <w:lang w:val="en" w:eastAsia="zh-CN"/>
        </w:rPr>
        <w:t>&lt;</w:t>
      </w:r>
      <w:r w:rsidRPr="00D2140A">
        <w:rPr>
          <w:rFonts w:eastAsia="宋体"/>
          <w:i/>
          <w:color w:val="000000"/>
          <w:lang w:val="en" w:eastAsia="zh-CN"/>
        </w:rPr>
        <w:t>p</w:t>
      </w:r>
      <w:r w:rsidRPr="00D2140A">
        <w:rPr>
          <w:rFonts w:eastAsia="宋体"/>
          <w:color w:val="000000"/>
          <w:lang w:val="en" w:eastAsia="zh-CN"/>
        </w:rPr>
        <w:t xml:space="preserve">, </w:t>
      </w:r>
      <w:r w:rsidRPr="00D2140A">
        <w:rPr>
          <w:rFonts w:eastAsia="宋体"/>
          <w:i/>
          <w:color w:val="000000"/>
          <w:lang w:val="en" w:eastAsia="zh-CN"/>
        </w:rPr>
        <w:t>q</w:t>
      </w:r>
      <w:r w:rsidRPr="00D2140A">
        <w:rPr>
          <w:rFonts w:eastAsia="宋体"/>
          <w:color w:val="000000"/>
          <w:lang w:val="en" w:eastAsia="zh-CN"/>
        </w:rPr>
        <w:t xml:space="preserve">, </w:t>
      </w:r>
      <w:r w:rsidRPr="00D2140A">
        <w:rPr>
          <w:rFonts w:eastAsia="宋体"/>
          <w:i/>
          <w:color w:val="000000"/>
          <w:lang w:val="en" w:eastAsia="zh-CN"/>
        </w:rPr>
        <w:t>r</w:t>
      </w:r>
      <w:r w:rsidRPr="00D2140A">
        <w:rPr>
          <w:rFonts w:eastAsia="宋体"/>
          <w:color w:val="000000"/>
          <w:lang w:val="en" w:eastAsia="zh-CN"/>
        </w:rPr>
        <w:t xml:space="preserve">, </w:t>
      </w:r>
      <w:r w:rsidRPr="00D2140A">
        <w:rPr>
          <w:rFonts w:eastAsia="宋体"/>
          <w:i/>
          <w:color w:val="000000"/>
          <w:lang w:val="en" w:eastAsia="zh-CN"/>
        </w:rPr>
        <w:t>s</w:t>
      </w:r>
      <w:r w:rsidRPr="00D2140A">
        <w:rPr>
          <w:rFonts w:eastAsia="宋体"/>
          <w:color w:val="000000"/>
          <w:lang w:val="en" w:eastAsia="zh-CN"/>
        </w:rPr>
        <w:t>&gt;</w:t>
      </w:r>
      <w:r w:rsidRPr="00D2140A">
        <w:rPr>
          <w:rFonts w:eastAsia="宋体"/>
          <w:color w:val="000000"/>
          <w:vertAlign w:val="superscript"/>
          <w:lang w:val="en" w:eastAsia="zh-CN"/>
        </w:rPr>
        <w:t>3</w:t>
      </w:r>
      <w:r w:rsidRPr="00D2140A">
        <w:rPr>
          <w:rFonts w:eastAsia="宋体"/>
          <w:color w:val="000000"/>
          <w:lang w:val="en" w:eastAsia="zh-CN"/>
        </w:rPr>
        <w:t xml:space="preserve"> in the process model in Fig</w:t>
      </w:r>
      <w:r w:rsidRPr="00D2140A">
        <w:rPr>
          <w:rFonts w:eastAsia="宋体" w:hint="eastAsia"/>
          <w:color w:val="000000"/>
          <w:lang w:val="en" w:eastAsia="zh-CN"/>
        </w:rPr>
        <w:t>.</w:t>
      </w:r>
      <w:r w:rsidRPr="00D2140A">
        <w:rPr>
          <w:rFonts w:eastAsia="宋体"/>
          <w:color w:val="000000"/>
          <w:lang w:val="en" w:eastAsia="zh-CN"/>
        </w:rPr>
        <w:t xml:space="preserve"> 8, </w:t>
      </w:r>
      <w:r w:rsidRPr="00D2140A">
        <w:rPr>
          <w:rFonts w:eastAsia="宋体" w:cs="TimesLTStd-Roman"/>
          <w:spacing w:val="-2"/>
          <w:lang w:eastAsia="zh-CN"/>
        </w:rPr>
        <w:t xml:space="preserve">it means that a loop sequence </w:t>
      </w:r>
      <w:r w:rsidRPr="00D2140A">
        <w:rPr>
          <w:rFonts w:eastAsia="宋体"/>
          <w:color w:val="000000"/>
          <w:lang w:val="en" w:eastAsia="zh-CN"/>
        </w:rPr>
        <w:t>&lt;</w:t>
      </w:r>
      <w:r w:rsidRPr="00D2140A">
        <w:rPr>
          <w:rFonts w:eastAsia="宋体"/>
          <w:i/>
          <w:color w:val="000000"/>
          <w:lang w:val="en" w:eastAsia="zh-CN"/>
        </w:rPr>
        <w:t>f</w:t>
      </w:r>
      <w:r w:rsidRPr="00D2140A">
        <w:rPr>
          <w:rFonts w:eastAsia="宋体"/>
          <w:color w:val="000000"/>
          <w:lang w:val="en" w:eastAsia="zh-CN"/>
        </w:rPr>
        <w:t xml:space="preserve">, </w:t>
      </w:r>
      <w:r w:rsidRPr="00D2140A">
        <w:rPr>
          <w:rFonts w:eastAsia="宋体"/>
          <w:i/>
          <w:color w:val="000000"/>
          <w:lang w:val="en" w:eastAsia="zh-CN"/>
        </w:rPr>
        <w:t>g</w:t>
      </w:r>
      <w:r w:rsidRPr="00D2140A">
        <w:rPr>
          <w:rFonts w:eastAsia="宋体"/>
          <w:color w:val="000000"/>
          <w:lang w:val="en" w:eastAsia="zh-CN"/>
        </w:rPr>
        <w:t xml:space="preserve">, </w:t>
      </w:r>
      <w:r w:rsidRPr="00D2140A">
        <w:rPr>
          <w:rFonts w:eastAsia="宋体"/>
          <w:i/>
          <w:color w:val="000000"/>
          <w:lang w:val="en" w:eastAsia="zh-CN"/>
        </w:rPr>
        <w:t>h</w:t>
      </w:r>
      <w:r w:rsidRPr="00D2140A">
        <w:rPr>
          <w:rFonts w:eastAsia="宋体"/>
          <w:color w:val="000000"/>
          <w:lang w:val="en" w:eastAsia="zh-CN"/>
        </w:rPr>
        <w:t>&gt; is executed once, and a choice structure branch &lt;</w:t>
      </w:r>
      <w:r w:rsidRPr="00D2140A">
        <w:rPr>
          <w:rFonts w:eastAsia="宋体"/>
          <w:i/>
          <w:color w:val="000000"/>
          <w:lang w:val="en" w:eastAsia="zh-CN"/>
        </w:rPr>
        <w:t>m</w:t>
      </w:r>
      <w:r w:rsidRPr="00D2140A">
        <w:rPr>
          <w:rFonts w:eastAsia="宋体"/>
          <w:color w:val="000000"/>
          <w:lang w:val="en" w:eastAsia="zh-CN"/>
        </w:rPr>
        <w:t xml:space="preserve">, </w:t>
      </w:r>
      <w:r w:rsidRPr="00D2140A">
        <w:rPr>
          <w:rFonts w:eastAsia="宋体"/>
          <w:i/>
          <w:color w:val="000000"/>
          <w:lang w:val="en" w:eastAsia="zh-CN"/>
        </w:rPr>
        <w:t>n</w:t>
      </w:r>
      <w:r w:rsidRPr="00D2140A">
        <w:rPr>
          <w:rFonts w:eastAsia="宋体"/>
          <w:color w:val="000000"/>
          <w:lang w:val="en" w:eastAsia="zh-CN"/>
        </w:rPr>
        <w:t>&gt; is executed, then a loop sequence &lt;</w:t>
      </w:r>
      <w:r w:rsidRPr="00D2140A">
        <w:rPr>
          <w:rFonts w:eastAsia="宋体"/>
          <w:i/>
          <w:color w:val="000000"/>
          <w:lang w:val="en" w:eastAsia="zh-CN"/>
        </w:rPr>
        <w:t>p</w:t>
      </w:r>
      <w:r w:rsidRPr="00D2140A">
        <w:rPr>
          <w:rFonts w:eastAsia="宋体"/>
          <w:color w:val="000000"/>
          <w:lang w:val="en" w:eastAsia="zh-CN"/>
        </w:rPr>
        <w:t xml:space="preserve">, </w:t>
      </w:r>
      <w:r w:rsidRPr="00D2140A">
        <w:rPr>
          <w:rFonts w:eastAsia="宋体"/>
          <w:i/>
          <w:color w:val="000000"/>
          <w:lang w:val="en" w:eastAsia="zh-CN"/>
        </w:rPr>
        <w:t>q</w:t>
      </w:r>
      <w:r w:rsidRPr="00D2140A">
        <w:rPr>
          <w:rFonts w:eastAsia="宋体"/>
          <w:color w:val="000000"/>
          <w:lang w:val="en" w:eastAsia="zh-CN"/>
        </w:rPr>
        <w:t xml:space="preserve">, </w:t>
      </w:r>
      <w:r w:rsidRPr="00D2140A">
        <w:rPr>
          <w:rFonts w:eastAsia="宋体"/>
          <w:i/>
          <w:color w:val="000000"/>
          <w:lang w:val="en" w:eastAsia="zh-CN"/>
        </w:rPr>
        <w:t>r</w:t>
      </w:r>
      <w:r w:rsidRPr="00D2140A">
        <w:rPr>
          <w:rFonts w:eastAsia="宋体"/>
          <w:color w:val="000000"/>
          <w:lang w:val="en" w:eastAsia="zh-CN"/>
        </w:rPr>
        <w:t xml:space="preserve">, </w:t>
      </w:r>
      <w:r w:rsidRPr="00D2140A">
        <w:rPr>
          <w:rFonts w:eastAsia="宋体"/>
          <w:i/>
          <w:color w:val="000000"/>
          <w:lang w:val="en" w:eastAsia="zh-CN"/>
        </w:rPr>
        <w:t>s</w:t>
      </w:r>
      <w:r w:rsidRPr="00D2140A">
        <w:rPr>
          <w:rFonts w:eastAsia="宋体"/>
          <w:color w:val="000000"/>
          <w:lang w:val="en" w:eastAsia="zh-CN"/>
        </w:rPr>
        <w:t>&gt; can only be executed three times.</w:t>
      </w:r>
      <w:r w:rsidRPr="00D2140A">
        <w:rPr>
          <w:rFonts w:eastAsia="宋体" w:cs="TimesLTStd-Roman"/>
          <w:spacing w:val="-2"/>
          <w:lang w:val="en" w:eastAsia="zh-CN"/>
        </w:rPr>
        <w:t xml:space="preserve"> However, in the process models obtained by other mining algorithms, such as </w:t>
      </w:r>
      <w:r w:rsidR="00E825FC" w:rsidRPr="00D2140A">
        <w:rPr>
          <w:rFonts w:eastAsia="宋体" w:cs="TimesLTStd-Roman"/>
          <w:i/>
          <w:spacing w:val="-2"/>
          <w:lang w:val="en" w:eastAsia="zh-CN"/>
        </w:rPr>
        <w:t>ILP</w:t>
      </w:r>
      <w:r w:rsidR="00E825FC" w:rsidRPr="00D2140A">
        <w:rPr>
          <w:rFonts w:eastAsia="宋体" w:cs="TimesLTStd-Roman"/>
          <w:spacing w:val="-2"/>
          <w:lang w:val="en" w:eastAsia="zh-CN"/>
        </w:rPr>
        <w:t>,</w:t>
      </w:r>
      <w:r w:rsidR="00E825FC">
        <w:rPr>
          <w:rFonts w:eastAsia="宋体" w:cs="TimesLTStd-Roman" w:hint="eastAsia"/>
          <w:spacing w:val="-2"/>
          <w:lang w:val="en" w:eastAsia="zh-CN"/>
        </w:rPr>
        <w:t xml:space="preserve"> </w:t>
      </w:r>
      <w:r w:rsidRPr="00D2140A">
        <w:rPr>
          <w:rFonts w:eastAsia="宋体" w:cs="TimesLTStd-Roman"/>
          <w:i/>
          <w:spacing w:val="-2"/>
          <w:lang w:val="en" w:eastAsia="zh-CN"/>
        </w:rPr>
        <w:t>Alpha ++</w:t>
      </w:r>
      <w:r w:rsidRPr="00D2140A">
        <w:rPr>
          <w:rFonts w:eastAsia="宋体" w:cs="TimesLTStd-Roman"/>
          <w:spacing w:val="-2"/>
          <w:lang w:val="en" w:eastAsia="zh-CN"/>
        </w:rPr>
        <w:t xml:space="preserve">, </w:t>
      </w:r>
      <w:r w:rsidR="00E825FC">
        <w:rPr>
          <w:rFonts w:eastAsia="宋体" w:cs="TimesLTStd-Roman" w:hint="eastAsia"/>
          <w:i/>
          <w:spacing w:val="-2"/>
          <w:lang w:val="en" w:eastAsia="zh-CN"/>
        </w:rPr>
        <w:t>H</w:t>
      </w:r>
      <w:r w:rsidRPr="00D2140A">
        <w:rPr>
          <w:rFonts w:eastAsia="宋体" w:cs="TimesLTStd-Roman"/>
          <w:i/>
          <w:spacing w:val="-2"/>
          <w:lang w:val="en" w:eastAsia="zh-CN"/>
        </w:rPr>
        <w:t>M</w:t>
      </w:r>
      <w:r w:rsidRPr="00D2140A">
        <w:rPr>
          <w:rFonts w:eastAsia="宋体" w:cs="TimesLTStd-Roman"/>
          <w:spacing w:val="-2"/>
          <w:lang w:val="en" w:eastAsia="zh-CN"/>
        </w:rPr>
        <w:t xml:space="preserve">, </w:t>
      </w:r>
      <w:r w:rsidR="00E825FC">
        <w:rPr>
          <w:rFonts w:eastAsia="宋体" w:cs="TimesLTStd-Roman" w:hint="eastAsia"/>
          <w:i/>
          <w:spacing w:val="-2"/>
          <w:lang w:val="en" w:eastAsia="zh-CN"/>
        </w:rPr>
        <w:t>I</w:t>
      </w:r>
      <w:r w:rsidRPr="00D2140A">
        <w:rPr>
          <w:rFonts w:eastAsia="宋体" w:cs="TimesLTStd-Roman"/>
          <w:i/>
          <w:spacing w:val="-2"/>
          <w:lang w:val="en" w:eastAsia="zh-CN"/>
        </w:rPr>
        <w:t>M</w:t>
      </w:r>
      <w:r w:rsidRPr="00D2140A">
        <w:rPr>
          <w:rFonts w:eastAsia="宋体" w:cs="TimesLTStd-Roman"/>
          <w:spacing w:val="-2"/>
          <w:lang w:val="en" w:eastAsia="zh-CN"/>
        </w:rPr>
        <w:t>, there is no limit to the number of loops of the loop structure. Then, we can find that, in Fig</w:t>
      </w:r>
      <w:r w:rsidRPr="00D2140A">
        <w:rPr>
          <w:rFonts w:eastAsia="宋体" w:cs="TimesLTStd-Roman" w:hint="eastAsia"/>
          <w:spacing w:val="-2"/>
          <w:lang w:val="en" w:eastAsia="zh-CN"/>
        </w:rPr>
        <w:t>.</w:t>
      </w:r>
      <w:r w:rsidRPr="00D2140A">
        <w:rPr>
          <w:rFonts w:eastAsia="宋体" w:cs="TimesLTStd-Roman"/>
          <w:spacing w:val="-2"/>
          <w:lang w:val="en" w:eastAsia="zh-CN"/>
        </w:rPr>
        <w:t xml:space="preserve"> 9-11, the process models </w:t>
      </w:r>
      <w:r w:rsidR="00D141AF">
        <w:rPr>
          <w:rFonts w:eastAsia="宋体" w:cs="TimesLTStd-Roman" w:hint="eastAsia"/>
          <w:spacing w:val="-2"/>
          <w:lang w:val="en" w:eastAsia="zh-CN"/>
        </w:rPr>
        <w:t>allow to include</w:t>
      </w:r>
      <w:r w:rsidRPr="00D2140A">
        <w:rPr>
          <w:rFonts w:eastAsia="宋体" w:cs="TimesLTStd-Roman"/>
          <w:spacing w:val="-2"/>
          <w:lang w:val="en" w:eastAsia="zh-CN"/>
        </w:rPr>
        <w:t xml:space="preserve"> traces that do not exist in the log, therefore their accuracy is low. The “</w:t>
      </w:r>
      <w:r w:rsidRPr="00D2140A">
        <w:rPr>
          <w:rFonts w:eastAsia="宋体" w:cs="TimesLTStd-Roman"/>
          <w:i/>
          <w:spacing w:val="-2"/>
          <w:lang w:val="en" w:eastAsia="zh-CN"/>
        </w:rPr>
        <w:t>Check Precision based on Align-</w:t>
      </w:r>
      <w:proofErr w:type="gramStart"/>
      <w:r w:rsidRPr="00D2140A">
        <w:rPr>
          <w:rFonts w:eastAsia="宋体" w:cs="TimesLTStd-Roman"/>
          <w:i/>
          <w:spacing w:val="-2"/>
          <w:lang w:val="en" w:eastAsia="zh-CN"/>
        </w:rPr>
        <w:t xml:space="preserve">ETConformance </w:t>
      </w:r>
      <w:r w:rsidRPr="00D2140A">
        <w:rPr>
          <w:rFonts w:eastAsia="宋体" w:cs="TimesLTStd-Roman"/>
          <w:spacing w:val="-2"/>
          <w:lang w:val="en" w:eastAsia="zh-CN"/>
        </w:rPr>
        <w:t>”</w:t>
      </w:r>
      <w:proofErr w:type="gramEnd"/>
      <w:r w:rsidRPr="00D2140A">
        <w:rPr>
          <w:rFonts w:eastAsia="宋体" w:cs="TimesLTStd-Roman"/>
          <w:spacing w:val="-2"/>
          <w:lang w:val="en" w:eastAsia="zh-CN"/>
        </w:rPr>
        <w:t xml:space="preserve"> [</w:t>
      </w:r>
      <w:r w:rsidR="005E10A3">
        <w:rPr>
          <w:rFonts w:eastAsia="宋体" w:cs="TimesLTStd-Roman" w:hint="eastAsia"/>
          <w:spacing w:val="-2"/>
          <w:lang w:val="en" w:eastAsia="zh-CN"/>
        </w:rPr>
        <w:t>41</w:t>
      </w:r>
      <w:r w:rsidRPr="00D2140A">
        <w:rPr>
          <w:rFonts w:eastAsia="宋体" w:cs="TimesLTStd-Roman"/>
          <w:spacing w:val="-2"/>
          <w:lang w:val="en" w:eastAsia="zh-CN"/>
        </w:rPr>
        <w:t xml:space="preserve"> -</w:t>
      </w:r>
      <w:r w:rsidRPr="00D2140A">
        <w:rPr>
          <w:rFonts w:eastAsia="宋体" w:cs="TimesLTStd-Roman" w:hint="eastAsia"/>
          <w:spacing w:val="-2"/>
          <w:lang w:val="en" w:eastAsia="zh-CN"/>
        </w:rPr>
        <w:t xml:space="preserve"> 4</w:t>
      </w:r>
      <w:r w:rsidR="005E10A3">
        <w:rPr>
          <w:rFonts w:eastAsia="宋体" w:cs="TimesLTStd-Roman" w:hint="eastAsia"/>
          <w:spacing w:val="-2"/>
          <w:lang w:val="en" w:eastAsia="zh-CN"/>
        </w:rPr>
        <w:t>2</w:t>
      </w:r>
      <w:r w:rsidRPr="00D2140A">
        <w:rPr>
          <w:rFonts w:eastAsia="宋体" w:cs="TimesLTStd-Roman"/>
          <w:spacing w:val="-2"/>
          <w:lang w:val="en" w:eastAsia="zh-CN"/>
        </w:rPr>
        <w:t xml:space="preserve">] plug-in in the Prom platform is used to obtain the precision between the process models mined by different algorithms and the event logs given in Table </w:t>
      </w:r>
      <w:r w:rsidR="00C91C3B" w:rsidRPr="00C91C3B">
        <w:rPr>
          <w:rFonts w:eastAsia="宋体" w:cs="TimesLTStd-Roman"/>
          <w:spacing w:val="-2"/>
          <w:lang w:val="en" w:eastAsia="zh-CN"/>
        </w:rPr>
        <w:t>I</w:t>
      </w:r>
      <w:r w:rsidRPr="00D2140A">
        <w:rPr>
          <w:rFonts w:eastAsia="宋体" w:cs="TimesLTStd-Roman"/>
          <w:spacing w:val="-2"/>
          <w:lang w:val="en" w:eastAsia="zh-CN"/>
        </w:rPr>
        <w:t xml:space="preserve">. </w:t>
      </w:r>
      <w:r w:rsidR="00210DF5">
        <w:rPr>
          <w:rFonts w:eastAsia="宋体" w:cs="TimesLTStd-Roman" w:hint="eastAsia"/>
          <w:spacing w:val="-2"/>
          <w:lang w:val="en" w:eastAsia="zh-CN"/>
        </w:rPr>
        <w:t>T</w:t>
      </w:r>
      <w:r w:rsidRPr="00D2140A">
        <w:rPr>
          <w:rFonts w:eastAsia="宋体" w:cs="TimesLTStd-Roman"/>
          <w:spacing w:val="-2"/>
          <w:lang w:val="en" w:eastAsia="zh-CN"/>
        </w:rPr>
        <w:t>he details of precision values</w:t>
      </w:r>
      <w:r w:rsidR="00210DF5">
        <w:rPr>
          <w:rFonts w:eastAsia="宋体" w:cs="TimesLTStd-Roman" w:hint="eastAsia"/>
          <w:spacing w:val="-2"/>
          <w:lang w:val="en" w:eastAsia="zh-CN"/>
        </w:rPr>
        <w:t xml:space="preserve"> are shown in </w:t>
      </w:r>
      <w:r w:rsidR="00210DF5" w:rsidRPr="00D2140A">
        <w:rPr>
          <w:rFonts w:eastAsia="宋体" w:cs="TimesLTStd-Roman"/>
          <w:spacing w:val="-2"/>
          <w:lang w:val="en" w:eastAsia="zh-CN"/>
        </w:rPr>
        <w:t>Fig</w:t>
      </w:r>
      <w:r w:rsidR="00210DF5" w:rsidRPr="00D2140A">
        <w:rPr>
          <w:rFonts w:eastAsia="宋体" w:cs="TimesLTStd-Roman" w:hint="eastAsia"/>
          <w:spacing w:val="-2"/>
          <w:lang w:val="en" w:eastAsia="zh-CN"/>
        </w:rPr>
        <w:t xml:space="preserve">. </w:t>
      </w:r>
      <w:r w:rsidR="00210DF5" w:rsidRPr="00D2140A">
        <w:rPr>
          <w:rFonts w:eastAsia="宋体" w:cs="TimesLTStd-Roman"/>
          <w:spacing w:val="-2"/>
          <w:lang w:val="en" w:eastAsia="zh-CN"/>
        </w:rPr>
        <w:t>13</w:t>
      </w:r>
      <w:r w:rsidRPr="00D2140A">
        <w:rPr>
          <w:rFonts w:eastAsia="宋体" w:cs="TimesLTStd-Roman"/>
          <w:spacing w:val="-2"/>
          <w:lang w:val="en" w:eastAsia="zh-CN"/>
        </w:rPr>
        <w:t>.</w:t>
      </w:r>
    </w:p>
    <w:p w:rsidR="00084F8B" w:rsidRDefault="00084F8B" w:rsidP="00D2140A">
      <w:pPr>
        <w:autoSpaceDE w:val="0"/>
        <w:autoSpaceDN w:val="0"/>
        <w:adjustRightInd w:val="0"/>
        <w:spacing w:line="252" w:lineRule="auto"/>
        <w:ind w:firstLineChars="100" w:firstLine="198"/>
        <w:jc w:val="both"/>
        <w:rPr>
          <w:rFonts w:eastAsia="宋体" w:cs="TimesLTStd-Roman"/>
          <w:spacing w:val="-2"/>
          <w:lang w:val="en" w:eastAsia="zh-CN"/>
        </w:rPr>
      </w:pPr>
    </w:p>
    <w:p w:rsidR="004F7847" w:rsidRDefault="004F7847" w:rsidP="004F7847">
      <w:pPr>
        <w:autoSpaceDE w:val="0"/>
        <w:autoSpaceDN w:val="0"/>
        <w:adjustRightInd w:val="0"/>
        <w:spacing w:line="252" w:lineRule="auto"/>
        <w:ind w:firstLineChars="100" w:firstLine="200"/>
        <w:jc w:val="both"/>
        <w:rPr>
          <w:rFonts w:eastAsia="宋体" w:cs="TimesLTStd-Roman"/>
          <w:spacing w:val="-2"/>
          <w:lang w:val="en" w:eastAsia="zh-CN"/>
        </w:rPr>
      </w:pPr>
      <w:r w:rsidRPr="00D2140A">
        <w:rPr>
          <w:rFonts w:eastAsia="宋体"/>
          <w:noProof/>
          <w:lang w:eastAsia="zh-CN"/>
        </w:rPr>
        <w:drawing>
          <wp:inline distT="0" distB="0" distL="0" distR="0" wp14:anchorId="45053DBD" wp14:editId="751E62AF">
            <wp:extent cx="3148641" cy="1828800"/>
            <wp:effectExtent l="0" t="0" r="13970" b="19050"/>
            <wp:docPr id="2"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4F7847" w:rsidRPr="00D2140A" w:rsidRDefault="004F7847" w:rsidP="004F7847">
      <w:pPr>
        <w:jc w:val="both"/>
        <w:rPr>
          <w:rFonts w:eastAsia="等线"/>
          <w:sz w:val="16"/>
          <w:szCs w:val="16"/>
          <w:lang w:val="en" w:eastAsia="zh-CN"/>
        </w:rPr>
      </w:pPr>
      <w:proofErr w:type="gramStart"/>
      <w:r w:rsidRPr="00D2140A">
        <w:rPr>
          <w:rFonts w:eastAsia="等线"/>
          <w:sz w:val="16"/>
          <w:szCs w:val="16"/>
        </w:rPr>
        <w:t xml:space="preserve">Fig. </w:t>
      </w:r>
      <w:r w:rsidRPr="00D2140A">
        <w:rPr>
          <w:rFonts w:eastAsia="等线" w:hint="eastAsia"/>
          <w:sz w:val="16"/>
          <w:szCs w:val="16"/>
          <w:lang w:eastAsia="zh-CN"/>
        </w:rPr>
        <w:t>13</w:t>
      </w:r>
      <w:r w:rsidRPr="00D2140A">
        <w:rPr>
          <w:rFonts w:eastAsia="等线"/>
          <w:sz w:val="16"/>
          <w:szCs w:val="16"/>
        </w:rPr>
        <w:t>.</w:t>
      </w:r>
      <w:proofErr w:type="gramEnd"/>
      <w:r w:rsidRPr="00D2140A">
        <w:rPr>
          <w:rFonts w:eastAsia="等线"/>
          <w:sz w:val="16"/>
          <w:szCs w:val="16"/>
        </w:rPr>
        <w:t xml:space="preserve">  </w:t>
      </w:r>
      <w:r w:rsidRPr="00D2140A">
        <w:rPr>
          <w:rFonts w:eastAsia="等线" w:hint="eastAsia"/>
          <w:sz w:val="16"/>
          <w:szCs w:val="16"/>
          <w:lang w:val="en" w:eastAsia="zh-CN"/>
        </w:rPr>
        <w:t>T</w:t>
      </w:r>
      <w:r>
        <w:rPr>
          <w:rFonts w:eastAsia="等线"/>
          <w:sz w:val="16"/>
          <w:szCs w:val="16"/>
          <w:lang w:val="en" w:eastAsia="zh-CN"/>
        </w:rPr>
        <w:t>he</w:t>
      </w:r>
      <w:r w:rsidRPr="0063468B">
        <w:rPr>
          <w:rFonts w:eastAsia="等线"/>
          <w:sz w:val="16"/>
          <w:szCs w:val="16"/>
          <w:lang w:val="en" w:eastAsia="zh-CN"/>
        </w:rPr>
        <w:t xml:space="preserve"> </w:t>
      </w:r>
      <w:r>
        <w:rPr>
          <w:rFonts w:eastAsia="等线"/>
          <w:sz w:val="16"/>
          <w:szCs w:val="16"/>
          <w:lang w:val="en" w:eastAsia="zh-CN"/>
        </w:rPr>
        <w:t>values</w:t>
      </w:r>
      <w:r>
        <w:rPr>
          <w:rFonts w:eastAsia="等线" w:hint="eastAsia"/>
          <w:sz w:val="16"/>
          <w:szCs w:val="16"/>
          <w:lang w:val="en" w:eastAsia="zh-CN"/>
        </w:rPr>
        <w:t xml:space="preserve"> </w:t>
      </w:r>
      <w:proofErr w:type="gramStart"/>
      <w:r>
        <w:rPr>
          <w:rFonts w:eastAsia="等线" w:hint="eastAsia"/>
          <w:sz w:val="16"/>
          <w:szCs w:val="16"/>
          <w:lang w:val="en" w:eastAsia="zh-CN"/>
        </w:rPr>
        <w:t xml:space="preserve">of </w:t>
      </w:r>
      <w:r>
        <w:rPr>
          <w:rFonts w:eastAsia="等线"/>
          <w:sz w:val="16"/>
          <w:szCs w:val="16"/>
          <w:lang w:val="en" w:eastAsia="zh-CN"/>
        </w:rPr>
        <w:t xml:space="preserve"> precision</w:t>
      </w:r>
      <w:proofErr w:type="gramEnd"/>
      <w:r>
        <w:rPr>
          <w:rFonts w:eastAsia="等线" w:hint="eastAsia"/>
          <w:sz w:val="16"/>
          <w:szCs w:val="16"/>
          <w:lang w:val="en" w:eastAsia="zh-CN"/>
        </w:rPr>
        <w:t>.</w:t>
      </w:r>
    </w:p>
    <w:p w:rsidR="00D2140A" w:rsidRPr="00D2140A" w:rsidRDefault="00D2140A" w:rsidP="00084F8B">
      <w:pPr>
        <w:autoSpaceDE w:val="0"/>
        <w:autoSpaceDN w:val="0"/>
        <w:adjustRightInd w:val="0"/>
        <w:spacing w:before="260" w:line="252" w:lineRule="auto"/>
        <w:ind w:firstLineChars="100" w:firstLine="198"/>
        <w:jc w:val="both"/>
        <w:rPr>
          <w:rFonts w:eastAsia="宋体" w:cs="TimesLTStd-Roman"/>
          <w:spacing w:val="-2"/>
          <w:lang w:val="en" w:eastAsia="zh-CN"/>
        </w:rPr>
      </w:pPr>
      <w:r w:rsidRPr="00D2140A">
        <w:rPr>
          <w:rFonts w:eastAsia="宋体" w:cs="TimesLTStd-Roman"/>
          <w:spacing w:val="-2"/>
          <w:lang w:val="en" w:eastAsia="zh-CN"/>
        </w:rPr>
        <w:t>In Fig</w:t>
      </w:r>
      <w:r w:rsidRPr="00D2140A">
        <w:rPr>
          <w:rFonts w:eastAsia="宋体" w:cs="TimesLTStd-Roman" w:hint="eastAsia"/>
          <w:spacing w:val="-2"/>
          <w:lang w:val="en" w:eastAsia="zh-CN"/>
        </w:rPr>
        <w:t>.</w:t>
      </w:r>
      <w:r w:rsidRPr="00D2140A">
        <w:rPr>
          <w:rFonts w:eastAsia="宋体" w:cs="TimesLTStd-Roman"/>
          <w:spacing w:val="-2"/>
          <w:lang w:val="en" w:eastAsia="zh-CN"/>
        </w:rPr>
        <w:t xml:space="preserve"> 13, the process model obtained by the </w:t>
      </w:r>
      <w:r w:rsidRPr="00D2140A">
        <w:rPr>
          <w:rFonts w:eastAsia="宋体" w:cs="TimesLTStd-Roman"/>
          <w:i/>
          <w:spacing w:val="-2"/>
          <w:lang w:val="en" w:eastAsia="zh-CN"/>
        </w:rPr>
        <w:t>AlphaID</w:t>
      </w:r>
      <w:r w:rsidRPr="00D2140A">
        <w:rPr>
          <w:rFonts w:eastAsia="宋体" w:cs="TimesLTStd-Roman"/>
          <w:spacing w:val="-2"/>
          <w:lang w:val="en" w:eastAsia="zh-CN"/>
        </w:rPr>
        <w:t xml:space="preserve"> algorithm has a high precision between the given event log. Association rules are added to the process model, which reduces the types of event log reaction behaviors that the process model can represent, </w:t>
      </w:r>
      <w:proofErr w:type="gramStart"/>
      <w:r w:rsidRPr="00D2140A">
        <w:rPr>
          <w:rFonts w:eastAsia="宋体" w:cs="TimesLTStd-Roman"/>
          <w:spacing w:val="-2"/>
          <w:lang w:val="en" w:eastAsia="zh-CN"/>
        </w:rPr>
        <w:t>then</w:t>
      </w:r>
      <w:proofErr w:type="gramEnd"/>
      <w:r w:rsidRPr="00D2140A">
        <w:rPr>
          <w:rFonts w:eastAsia="宋体" w:cs="TimesLTStd-Roman"/>
          <w:spacing w:val="-2"/>
          <w:lang w:val="en" w:eastAsia="zh-CN"/>
        </w:rPr>
        <w:t xml:space="preserve"> the process model can replay logs more accurately. The precision of the process model </w:t>
      </w:r>
      <w:r w:rsidR="00A95C59">
        <w:rPr>
          <w:rFonts w:eastAsia="宋体" w:cs="TimesLTStd-Roman" w:hint="eastAsia"/>
          <w:spacing w:val="-2"/>
          <w:lang w:val="en" w:eastAsia="zh-CN"/>
        </w:rPr>
        <w:t>mine</w:t>
      </w:r>
      <w:r w:rsidRPr="00D2140A">
        <w:rPr>
          <w:rFonts w:eastAsia="宋体" w:cs="TimesLTStd-Roman"/>
          <w:spacing w:val="-2"/>
          <w:lang w:val="en" w:eastAsia="zh-CN"/>
        </w:rPr>
        <w:t>d by</w:t>
      </w:r>
      <w:r w:rsidR="00A95C59">
        <w:rPr>
          <w:rFonts w:eastAsia="宋体" w:cs="TimesLTStd-Roman" w:hint="eastAsia"/>
          <w:spacing w:val="-2"/>
          <w:lang w:val="en" w:eastAsia="zh-CN"/>
        </w:rPr>
        <w:t xml:space="preserve"> </w:t>
      </w:r>
      <w:r w:rsidR="00A95C59" w:rsidRPr="00D2140A">
        <w:rPr>
          <w:rFonts w:eastAsia="宋体" w:cs="TimesLTStd-Roman"/>
          <w:i/>
          <w:spacing w:val="-2"/>
          <w:lang w:val="en" w:eastAsia="zh-CN"/>
        </w:rPr>
        <w:t>HM</w:t>
      </w:r>
      <w:r w:rsidR="00A95C59">
        <w:rPr>
          <w:rFonts w:eastAsia="宋体" w:cs="TimesLTStd-Roman" w:hint="eastAsia"/>
          <w:spacing w:val="-2"/>
          <w:lang w:val="en" w:eastAsia="zh-CN"/>
        </w:rPr>
        <w:t xml:space="preserve">, </w:t>
      </w:r>
      <w:r w:rsidRPr="00D2140A">
        <w:rPr>
          <w:rFonts w:eastAsia="宋体" w:cs="TimesLTStd-Roman"/>
          <w:i/>
          <w:spacing w:val="-2"/>
          <w:lang w:val="en" w:eastAsia="zh-CN"/>
        </w:rPr>
        <w:t xml:space="preserve">ILP </w:t>
      </w:r>
      <w:r w:rsidRPr="00D2140A">
        <w:rPr>
          <w:rFonts w:eastAsia="宋体" w:cs="TimesLTStd-Roman"/>
          <w:spacing w:val="-2"/>
          <w:lang w:val="en" w:eastAsia="zh-CN"/>
        </w:rPr>
        <w:t xml:space="preserve">and </w:t>
      </w:r>
      <w:r w:rsidR="00A95C59" w:rsidRPr="00D2140A">
        <w:rPr>
          <w:rFonts w:eastAsia="宋体" w:cs="TimesLTStd-Roman"/>
          <w:i/>
          <w:spacing w:val="-2"/>
          <w:lang w:val="en" w:eastAsia="zh-CN"/>
        </w:rPr>
        <w:t>Alpha</w:t>
      </w:r>
      <w:r w:rsidR="00A95C59" w:rsidRPr="00D2140A">
        <w:rPr>
          <w:rFonts w:eastAsia="宋体" w:cs="TimesLTStd-Roman"/>
          <w:spacing w:val="-2"/>
          <w:lang w:val="en" w:eastAsia="zh-CN"/>
        </w:rPr>
        <w:t>++</w:t>
      </w:r>
      <w:r w:rsidRPr="00D2140A">
        <w:rPr>
          <w:rFonts w:eastAsia="宋体" w:cs="TimesLTStd-Roman"/>
          <w:spacing w:val="-2"/>
          <w:lang w:val="en" w:eastAsia="zh-CN"/>
        </w:rPr>
        <w:t xml:space="preserve"> algorithms is </w:t>
      </w:r>
      <w:r w:rsidR="008818A1">
        <w:rPr>
          <w:rFonts w:eastAsia="宋体" w:cs="TimesLTStd-Roman" w:hint="eastAsia"/>
          <w:spacing w:val="-2"/>
          <w:lang w:val="en" w:eastAsia="zh-CN"/>
        </w:rPr>
        <w:t>consistent with</w:t>
      </w:r>
      <w:r w:rsidRPr="00D2140A">
        <w:rPr>
          <w:rFonts w:eastAsia="宋体" w:cs="TimesLTStd-Roman"/>
          <w:spacing w:val="-2"/>
          <w:lang w:val="en" w:eastAsia="zh-CN"/>
        </w:rPr>
        <w:t xml:space="preserve"> given by logs, </w:t>
      </w:r>
      <w:r w:rsidRPr="00D2140A">
        <w:rPr>
          <w:rFonts w:eastAsia="宋体" w:cs="TimesLTStd-Roman"/>
          <w:spacing w:val="-2"/>
          <w:lang w:val="en" w:eastAsia="zh-CN"/>
        </w:rPr>
        <w:lastRenderedPageBreak/>
        <w:t xml:space="preserve">ranging from 0.86 to 0.90. The process model obtained by </w:t>
      </w:r>
      <w:r w:rsidRPr="00D2140A">
        <w:rPr>
          <w:rFonts w:eastAsia="宋体" w:cs="TimesLTStd-Roman"/>
          <w:i/>
          <w:spacing w:val="-2"/>
          <w:lang w:val="en" w:eastAsia="zh-CN"/>
        </w:rPr>
        <w:t>IM</w:t>
      </w:r>
      <w:r w:rsidRPr="00D2140A">
        <w:rPr>
          <w:rFonts w:eastAsia="宋体" w:cs="TimesLTStd-Roman"/>
          <w:spacing w:val="-2"/>
          <w:lang w:val="en" w:eastAsia="zh-CN"/>
        </w:rPr>
        <w:t xml:space="preserve"> contains invisible transitions, which can replay logs more accurately. And the precision is higher than </w:t>
      </w:r>
      <w:r w:rsidRPr="00D2140A">
        <w:rPr>
          <w:rFonts w:eastAsia="宋体" w:cs="TimesLTStd-Roman"/>
          <w:i/>
          <w:spacing w:val="-2"/>
          <w:lang w:val="en" w:eastAsia="zh-CN"/>
        </w:rPr>
        <w:t>ILP</w:t>
      </w:r>
      <w:r w:rsidRPr="00D2140A">
        <w:rPr>
          <w:rFonts w:eastAsia="宋体" w:cs="TimesLTStd-Roman"/>
          <w:spacing w:val="-2"/>
          <w:lang w:val="en" w:eastAsia="zh-CN"/>
        </w:rPr>
        <w:t xml:space="preserve"> </w:t>
      </w:r>
      <w:proofErr w:type="gramStart"/>
      <w:r w:rsidRPr="00D2140A">
        <w:rPr>
          <w:rFonts w:eastAsia="宋体" w:cs="TimesLTStd-Roman"/>
          <w:spacing w:val="-2"/>
          <w:lang w:val="en" w:eastAsia="zh-CN"/>
        </w:rPr>
        <w:t>algorithm,</w:t>
      </w:r>
      <w:proofErr w:type="gramEnd"/>
      <w:r w:rsidRPr="00D2140A">
        <w:rPr>
          <w:rFonts w:eastAsia="宋体" w:cs="TimesLTStd-Roman"/>
          <w:spacing w:val="-2"/>
          <w:lang w:val="en" w:eastAsia="zh-CN"/>
        </w:rPr>
        <w:t xml:space="preserve"> however</w:t>
      </w:r>
      <w:r w:rsidR="00771C2A">
        <w:rPr>
          <w:rFonts w:eastAsia="宋体" w:cs="TimesLTStd-Roman"/>
          <w:spacing w:val="-2"/>
          <w:lang w:val="en" w:eastAsia="zh-CN"/>
        </w:rPr>
        <w:t>,</w:t>
      </w:r>
      <w:r w:rsidRPr="00D2140A">
        <w:rPr>
          <w:rFonts w:eastAsia="宋体" w:cs="TimesLTStd-Roman"/>
          <w:spacing w:val="-2"/>
          <w:lang w:val="en" w:eastAsia="zh-CN"/>
        </w:rPr>
        <w:t xml:space="preserve"> the precision is lower than </w:t>
      </w:r>
      <w:r w:rsidRPr="00D2140A">
        <w:rPr>
          <w:rFonts w:eastAsia="宋体" w:cs="TimesLTStd-Roman"/>
          <w:i/>
          <w:spacing w:val="-2"/>
          <w:lang w:val="en" w:eastAsia="zh-CN"/>
        </w:rPr>
        <w:t>AlphaID</w:t>
      </w:r>
      <w:r w:rsidRPr="00D2140A">
        <w:rPr>
          <w:rFonts w:eastAsia="宋体" w:cs="TimesLTStd-Roman"/>
          <w:spacing w:val="-2"/>
          <w:lang w:val="en" w:eastAsia="zh-CN"/>
        </w:rPr>
        <w:t xml:space="preserve"> algorithm.</w:t>
      </w:r>
    </w:p>
    <w:p w:rsidR="00D2140A" w:rsidRPr="00D2140A" w:rsidRDefault="00D2140A" w:rsidP="00084F8B">
      <w:pPr>
        <w:autoSpaceDE w:val="0"/>
        <w:autoSpaceDN w:val="0"/>
        <w:adjustRightInd w:val="0"/>
        <w:spacing w:line="252" w:lineRule="auto"/>
        <w:ind w:firstLineChars="100" w:firstLine="198"/>
        <w:jc w:val="both"/>
        <w:rPr>
          <w:rFonts w:eastAsia="宋体"/>
          <w:spacing w:val="-2"/>
        </w:rPr>
      </w:pPr>
      <w:r w:rsidRPr="00D2140A">
        <w:rPr>
          <w:rFonts w:eastAsia="宋体"/>
          <w:spacing w:val="-2"/>
          <w:lang w:val="en" w:eastAsia="zh-CN"/>
        </w:rPr>
        <w:t xml:space="preserve">In short, the algorithm proposed in this paper can effectively obtain the process model with </w:t>
      </w:r>
      <w:r w:rsidRPr="00D2140A">
        <w:rPr>
          <w:rFonts w:eastAsia="宋体" w:cs="TimesLTStd-Roman"/>
          <w:spacing w:val="-2"/>
          <w:lang w:val="en" w:eastAsia="zh-CN"/>
        </w:rPr>
        <w:t>loop-choice branch driven loop</w:t>
      </w:r>
      <w:r w:rsidRPr="00D2140A">
        <w:rPr>
          <w:rFonts w:eastAsia="宋体" w:cs="TimesLTStd-Roman"/>
          <w:spacing w:val="-2"/>
          <w:lang w:eastAsia="zh-CN"/>
        </w:rPr>
        <w:t xml:space="preserve"> structure</w:t>
      </w:r>
      <w:r w:rsidRPr="00D2140A">
        <w:rPr>
          <w:rFonts w:eastAsia="宋体"/>
          <w:spacing w:val="-2"/>
          <w:lang w:val="en" w:eastAsia="zh-CN"/>
        </w:rPr>
        <w:t>, and can clearly express the indirect dependency on the process model, which is not available in other algorithms.</w:t>
      </w:r>
    </w:p>
    <w:p w:rsidR="00D2140A" w:rsidRPr="00D2140A" w:rsidRDefault="00D2140A" w:rsidP="00D2140A">
      <w:pPr>
        <w:autoSpaceDE w:val="0"/>
        <w:autoSpaceDN w:val="0"/>
        <w:adjustRightInd w:val="0"/>
        <w:spacing w:line="252" w:lineRule="auto"/>
        <w:ind w:firstLineChars="100" w:firstLine="198"/>
        <w:jc w:val="both"/>
        <w:rPr>
          <w:rFonts w:eastAsia="宋体" w:cs="TimesLTStd-Roman"/>
          <w:spacing w:val="-2"/>
          <w:lang w:eastAsia="zh-CN"/>
        </w:rPr>
      </w:pPr>
    </w:p>
    <w:p w:rsidR="00D2140A" w:rsidRPr="00D2140A" w:rsidRDefault="00D2140A" w:rsidP="00D2140A">
      <w:pPr>
        <w:keepNext/>
        <w:numPr>
          <w:ilvl w:val="1"/>
          <w:numId w:val="1"/>
        </w:numPr>
        <w:spacing w:before="120" w:after="60"/>
        <w:ind w:firstLine="200"/>
        <w:outlineLvl w:val="1"/>
        <w:rPr>
          <w:rFonts w:eastAsia="等线"/>
          <w:i/>
          <w:iCs/>
          <w:lang w:eastAsia="zh-CN"/>
        </w:rPr>
      </w:pPr>
      <w:r w:rsidRPr="00D2140A">
        <w:rPr>
          <w:rFonts w:eastAsia="等线" w:hint="eastAsia"/>
          <w:i/>
          <w:iCs/>
          <w:lang w:eastAsia="zh-CN"/>
        </w:rPr>
        <w:t>Real</w:t>
      </w:r>
      <w:r w:rsidRPr="00D2140A">
        <w:rPr>
          <w:rFonts w:eastAsia="等线"/>
          <w:i/>
          <w:iCs/>
          <w:lang w:eastAsia="zh-CN"/>
        </w:rPr>
        <w:t xml:space="preserve"> Experimental Analysis   </w:t>
      </w:r>
    </w:p>
    <w:p w:rsidR="00D2140A" w:rsidRPr="00D2140A" w:rsidRDefault="00D2140A" w:rsidP="00D2140A">
      <w:pPr>
        <w:autoSpaceDE w:val="0"/>
        <w:autoSpaceDN w:val="0"/>
        <w:adjustRightInd w:val="0"/>
        <w:spacing w:line="252" w:lineRule="auto"/>
        <w:ind w:firstLineChars="100" w:firstLine="198"/>
        <w:jc w:val="both"/>
        <w:rPr>
          <w:rFonts w:eastAsia="宋体"/>
          <w:spacing w:val="-2"/>
          <w:lang w:val="en" w:eastAsia="zh-CN"/>
        </w:rPr>
      </w:pPr>
      <w:r w:rsidRPr="00D2140A">
        <w:rPr>
          <w:rFonts w:eastAsia="宋体"/>
          <w:spacing w:val="-2"/>
        </w:rPr>
        <w:t>I</w:t>
      </w:r>
      <w:r w:rsidRPr="00D2140A">
        <w:rPr>
          <w:rFonts w:eastAsia="宋体"/>
          <w:spacing w:val="-2"/>
          <w:lang w:val="en" w:eastAsia="zh-CN"/>
        </w:rPr>
        <w:t xml:space="preserve">n this section, we take the ball bearings production process as an example to </w:t>
      </w:r>
      <w:r w:rsidR="00534933">
        <w:rPr>
          <w:rFonts w:eastAsia="宋体" w:hint="eastAsia"/>
          <w:spacing w:val="-2"/>
          <w:lang w:val="en" w:eastAsia="zh-CN"/>
        </w:rPr>
        <w:t>demonstrate</w:t>
      </w:r>
      <w:r w:rsidRPr="00D2140A">
        <w:rPr>
          <w:rFonts w:eastAsia="宋体"/>
          <w:spacing w:val="-2"/>
          <w:lang w:val="en" w:eastAsia="zh-CN"/>
        </w:rPr>
        <w:t xml:space="preserve"> the effectiveness of the proposed algorithm </w:t>
      </w:r>
      <w:r w:rsidRPr="00D2140A">
        <w:rPr>
          <w:rFonts w:eastAsia="宋体"/>
          <w:i/>
          <w:spacing w:val="-2"/>
          <w:lang w:val="en" w:eastAsia="zh-CN"/>
        </w:rPr>
        <w:t>AlphaID</w:t>
      </w:r>
      <w:r w:rsidRPr="00D2140A">
        <w:rPr>
          <w:rFonts w:eastAsia="宋体"/>
          <w:spacing w:val="-2"/>
          <w:lang w:val="en" w:eastAsia="zh-CN"/>
        </w:rPr>
        <w:t xml:space="preserve">. The production process model of ball bearings contains the structure of the </w:t>
      </w:r>
      <w:r w:rsidRPr="00D2140A">
        <w:rPr>
          <w:rFonts w:eastAsia="宋体" w:cs="TimesLTStd-Roman"/>
          <w:spacing w:val="-2"/>
          <w:lang w:val="en" w:eastAsia="zh-CN"/>
        </w:rPr>
        <w:t>loop-choice branch driven loop</w:t>
      </w:r>
      <w:r w:rsidRPr="00D2140A">
        <w:rPr>
          <w:rFonts w:eastAsia="宋体"/>
          <w:spacing w:val="-2"/>
          <w:lang w:val="en" w:eastAsia="zh-CN"/>
        </w:rPr>
        <w:t xml:space="preserve">. Eight sets of event logs </w:t>
      </w:r>
      <w:r w:rsidRPr="00D2140A">
        <w:rPr>
          <w:rFonts w:eastAsia="宋体" w:cs="TimesLTStd-Roman"/>
          <w:spacing w:val="-2"/>
          <w:lang w:val="en" w:eastAsia="zh-CN"/>
        </w:rPr>
        <w:t>L</w:t>
      </w:r>
      <w:r w:rsidRPr="00D2140A">
        <w:rPr>
          <w:rFonts w:eastAsia="宋体" w:cs="TimesLTStd-Roman"/>
          <w:spacing w:val="-2"/>
          <w:vertAlign w:val="subscript"/>
          <w:lang w:val="en" w:eastAsia="zh-CN"/>
        </w:rPr>
        <w:t>08</w:t>
      </w:r>
      <w:r w:rsidRPr="00D2140A">
        <w:rPr>
          <w:rFonts w:eastAsia="宋体" w:cs="TimesLTStd-Roman"/>
          <w:spacing w:val="-2"/>
          <w:lang w:val="en" w:eastAsia="zh-CN"/>
        </w:rPr>
        <w:t>-L</w:t>
      </w:r>
      <w:r w:rsidRPr="00D2140A">
        <w:rPr>
          <w:rFonts w:eastAsia="宋体" w:cs="TimesLTStd-Roman"/>
          <w:spacing w:val="-2"/>
          <w:vertAlign w:val="subscript"/>
          <w:lang w:val="en" w:eastAsia="zh-CN"/>
        </w:rPr>
        <w:t>15</w:t>
      </w:r>
      <w:r w:rsidRPr="00D2140A">
        <w:rPr>
          <w:rFonts w:eastAsia="宋体" w:cs="TimesLTStd-Roman"/>
          <w:spacing w:val="-2"/>
          <w:lang w:val="en" w:eastAsia="zh-CN"/>
        </w:rPr>
        <w:t xml:space="preserve"> </w:t>
      </w:r>
      <w:r w:rsidRPr="00D2140A">
        <w:rPr>
          <w:rFonts w:eastAsia="宋体"/>
          <w:spacing w:val="-2"/>
          <w:lang w:val="en" w:eastAsia="zh-CN"/>
        </w:rPr>
        <w:t xml:space="preserve">are obtained from the actual ball bearings production system. For event logs, the name of the event is our primary concern, not the other attributes. The log details are shown in Table </w:t>
      </w:r>
      <w:r w:rsidR="00C91C3B" w:rsidRPr="00C91C3B">
        <w:rPr>
          <w:rFonts w:eastAsia="宋体"/>
          <w:spacing w:val="-2"/>
          <w:lang w:val="en" w:eastAsia="zh-CN"/>
        </w:rPr>
        <w:t>II</w:t>
      </w:r>
      <w:r w:rsidRPr="00D2140A">
        <w:rPr>
          <w:rFonts w:eastAsia="宋体"/>
          <w:spacing w:val="-2"/>
          <w:lang w:val="en" w:eastAsia="zh-CN"/>
        </w:rPr>
        <w:t xml:space="preserve">. The production process of ball bearings mainly consists of the following parts: In the first part, we first make embryos for steel ball bearings according to different raw materials. Then we anneal the steel ball bearings and next to turn the ball bearings. In the second part, this part is a loop operation to continue the rough grinding, rough washing, </w:t>
      </w:r>
      <w:proofErr w:type="gramStart"/>
      <w:r w:rsidRPr="00D2140A">
        <w:rPr>
          <w:rFonts w:eastAsia="宋体"/>
          <w:spacing w:val="-2"/>
          <w:lang w:val="en" w:eastAsia="zh-CN"/>
        </w:rPr>
        <w:t>rough</w:t>
      </w:r>
      <w:proofErr w:type="gramEnd"/>
      <w:r w:rsidRPr="00D2140A">
        <w:rPr>
          <w:rFonts w:eastAsia="宋体"/>
          <w:spacing w:val="-2"/>
          <w:lang w:val="en" w:eastAsia="zh-CN"/>
        </w:rPr>
        <w:t xml:space="preserve"> soft grinding operations. Then the ball bearings are cut and cut. In the third part, it is a selection operation, according to the product quality requirements to choose heat treatment or cold treatment. Then we polish the ball bearings. The fourth part is a loop operation to continue the fine grinding,</w:t>
      </w:r>
      <w:r w:rsidRPr="00D2140A">
        <w:rPr>
          <w:rFonts w:ascii="Helvetica" w:eastAsia="宋体" w:hAnsi="Helvetica" w:cs="FormataOTFMdIt"/>
          <w:b/>
          <w:i/>
          <w:color w:val="58595B"/>
          <w:sz w:val="18"/>
          <w:szCs w:val="18"/>
          <w:lang w:val="en"/>
        </w:rPr>
        <w:t xml:space="preserve"> </w:t>
      </w:r>
      <w:r w:rsidRPr="00D2140A">
        <w:rPr>
          <w:rFonts w:eastAsia="宋体"/>
          <w:spacing w:val="-2"/>
          <w:lang w:val="en" w:eastAsia="zh-CN"/>
        </w:rPr>
        <w:t xml:space="preserve">fine washing, </w:t>
      </w:r>
      <w:proofErr w:type="gramStart"/>
      <w:r w:rsidRPr="00D2140A">
        <w:rPr>
          <w:rFonts w:eastAsia="宋体"/>
          <w:spacing w:val="-2"/>
          <w:lang w:val="en" w:eastAsia="zh-CN"/>
        </w:rPr>
        <w:t>fine</w:t>
      </w:r>
      <w:proofErr w:type="gramEnd"/>
      <w:r w:rsidRPr="00D2140A">
        <w:rPr>
          <w:rFonts w:eastAsia="宋体"/>
          <w:spacing w:val="-2"/>
          <w:lang w:val="en" w:eastAsia="zh-CN"/>
        </w:rPr>
        <w:t xml:space="preserve"> soft grinding operation. The number of loop operations </w:t>
      </w:r>
      <w:r w:rsidR="002C6E74">
        <w:rPr>
          <w:rFonts w:eastAsia="宋体" w:hint="eastAsia"/>
          <w:spacing w:val="-2"/>
          <w:lang w:val="en" w:eastAsia="zh-CN"/>
        </w:rPr>
        <w:t>hinge</w:t>
      </w:r>
      <w:r w:rsidRPr="00D2140A">
        <w:rPr>
          <w:rFonts w:eastAsia="宋体"/>
          <w:spacing w:val="-2"/>
          <w:lang w:val="en" w:eastAsia="zh-CN"/>
        </w:rPr>
        <w:t>s on the number of ball bearings rough washing and the choice of cold and hot treatment.</w:t>
      </w:r>
      <w:r w:rsidRPr="00D2140A">
        <w:rPr>
          <w:rFonts w:ascii="Helvetica" w:eastAsia="宋体" w:hAnsi="Helvetica" w:cs="FormataOTFMdIt"/>
          <w:b/>
          <w:i/>
          <w:color w:val="58595B"/>
          <w:sz w:val="18"/>
          <w:szCs w:val="18"/>
          <w:lang w:val="en"/>
        </w:rPr>
        <w:t xml:space="preserve"> </w:t>
      </w:r>
      <w:r w:rsidRPr="00D2140A">
        <w:rPr>
          <w:rFonts w:eastAsia="宋体"/>
          <w:spacing w:val="-2"/>
          <w:lang w:val="en" w:eastAsia="zh-CN"/>
        </w:rPr>
        <w:t xml:space="preserve">The last part is the detection grouping of the ball bearings, anti-rust treatment, </w:t>
      </w:r>
      <w:proofErr w:type="gramStart"/>
      <w:r w:rsidRPr="00D2140A">
        <w:rPr>
          <w:rFonts w:eastAsia="宋体"/>
          <w:spacing w:val="-2"/>
          <w:lang w:val="en" w:eastAsia="zh-CN"/>
        </w:rPr>
        <w:t>then</w:t>
      </w:r>
      <w:proofErr w:type="gramEnd"/>
      <w:r w:rsidRPr="00D2140A">
        <w:rPr>
          <w:rFonts w:eastAsia="宋体"/>
          <w:spacing w:val="-2"/>
          <w:lang w:val="en" w:eastAsia="zh-CN"/>
        </w:rPr>
        <w:t xml:space="preserve"> we pack the ball bearings, and finally store them. </w:t>
      </w:r>
    </w:p>
    <w:p w:rsidR="00D2140A" w:rsidRDefault="00D2140A" w:rsidP="00D2140A">
      <w:pPr>
        <w:autoSpaceDE w:val="0"/>
        <w:autoSpaceDN w:val="0"/>
        <w:adjustRightInd w:val="0"/>
        <w:spacing w:line="252" w:lineRule="auto"/>
        <w:ind w:firstLineChars="100" w:firstLine="198"/>
        <w:jc w:val="both"/>
        <w:rPr>
          <w:rFonts w:eastAsia="宋体"/>
          <w:spacing w:val="-2"/>
          <w:lang w:val="en" w:eastAsia="zh-CN"/>
        </w:rPr>
      </w:pPr>
      <w:r w:rsidRPr="00D2140A">
        <w:rPr>
          <w:rFonts w:eastAsia="宋体"/>
          <w:spacing w:val="-2"/>
          <w:lang w:val="en" w:eastAsia="zh-CN"/>
        </w:rPr>
        <w:t xml:space="preserve">Through the investigation of the actual production of the ball bearing, we find that only the following two conditions, </w:t>
      </w:r>
      <w:r w:rsidRPr="00D2140A">
        <w:rPr>
          <w:rFonts w:eastAsia="宋体"/>
          <w:spacing w:val="-2"/>
          <w:lang w:val="en"/>
        </w:rPr>
        <w:t xml:space="preserve">the ball </w:t>
      </w:r>
      <w:r w:rsidRPr="00D2140A">
        <w:rPr>
          <w:rFonts w:eastAsia="宋体"/>
          <w:spacing w:val="-2"/>
          <w:lang w:val="en" w:eastAsia="zh-CN"/>
        </w:rPr>
        <w:t>bearing</w:t>
      </w:r>
      <w:r w:rsidRPr="00D2140A">
        <w:rPr>
          <w:rFonts w:eastAsia="宋体"/>
          <w:spacing w:val="-2"/>
          <w:lang w:val="en"/>
        </w:rPr>
        <w:t xml:space="preserve"> passing rate is</w:t>
      </w:r>
      <w:r w:rsidRPr="00D2140A">
        <w:rPr>
          <w:rFonts w:eastAsia="宋体"/>
          <w:spacing w:val="-2"/>
          <w:lang w:val="en" w:eastAsia="zh-CN"/>
        </w:rPr>
        <w:t xml:space="preserve"> higher. Under the condition of the ball bearing the same raw materials: In the first case, if the loop sequence &lt;</w:t>
      </w:r>
      <w:r w:rsidRPr="00D2140A">
        <w:rPr>
          <w:rFonts w:eastAsia="宋体"/>
          <w:i/>
          <w:spacing w:val="-2"/>
          <w:lang w:val="en" w:eastAsia="zh-CN"/>
        </w:rPr>
        <w:t>rough grinding</w:t>
      </w:r>
      <w:r w:rsidRPr="00D2140A">
        <w:rPr>
          <w:rFonts w:eastAsia="宋体"/>
          <w:spacing w:val="-2"/>
          <w:lang w:val="en" w:eastAsia="zh-CN"/>
        </w:rPr>
        <w:t xml:space="preserve">, </w:t>
      </w:r>
      <w:r w:rsidRPr="00D2140A">
        <w:rPr>
          <w:rFonts w:eastAsia="宋体"/>
          <w:i/>
          <w:spacing w:val="-2"/>
          <w:lang w:val="en" w:eastAsia="zh-CN"/>
        </w:rPr>
        <w:t>rough washing</w:t>
      </w:r>
      <w:r w:rsidRPr="00D2140A">
        <w:rPr>
          <w:rFonts w:eastAsia="宋体"/>
          <w:spacing w:val="-2"/>
          <w:lang w:val="en" w:eastAsia="zh-CN"/>
        </w:rPr>
        <w:t xml:space="preserve">, </w:t>
      </w:r>
      <w:r w:rsidRPr="00D2140A">
        <w:rPr>
          <w:rFonts w:eastAsia="宋体"/>
          <w:i/>
          <w:spacing w:val="-2"/>
          <w:lang w:val="en" w:eastAsia="zh-CN"/>
        </w:rPr>
        <w:t>rough soft grinding</w:t>
      </w:r>
      <w:r w:rsidRPr="00D2140A">
        <w:rPr>
          <w:rFonts w:eastAsia="宋体"/>
          <w:spacing w:val="-2"/>
          <w:lang w:val="en" w:eastAsia="zh-CN"/>
        </w:rPr>
        <w:t>&gt; is executed twice, and the heat treatment branch is selected, then the loop sequence &lt;</w:t>
      </w:r>
      <w:r w:rsidRPr="00D2140A">
        <w:rPr>
          <w:rFonts w:eastAsia="宋体"/>
          <w:i/>
          <w:spacing w:val="-2"/>
          <w:lang w:val="en" w:eastAsia="zh-CN"/>
        </w:rPr>
        <w:t>fine grinding</w:t>
      </w:r>
      <w:r w:rsidRPr="00D2140A">
        <w:rPr>
          <w:rFonts w:eastAsia="宋体"/>
          <w:spacing w:val="-2"/>
          <w:lang w:val="en" w:eastAsia="zh-CN"/>
        </w:rPr>
        <w:t>,</w:t>
      </w:r>
      <w:r w:rsidRPr="00D2140A">
        <w:rPr>
          <w:rFonts w:ascii="Helvetica" w:eastAsia="宋体" w:hAnsi="Helvetica" w:cs="FormataOTFMdIt"/>
          <w:b/>
          <w:i/>
          <w:color w:val="58595B"/>
          <w:sz w:val="18"/>
          <w:szCs w:val="18"/>
          <w:lang w:val="en"/>
        </w:rPr>
        <w:t xml:space="preserve"> </w:t>
      </w:r>
      <w:r w:rsidRPr="00D2140A">
        <w:rPr>
          <w:rFonts w:eastAsia="宋体"/>
          <w:i/>
          <w:spacing w:val="-2"/>
          <w:lang w:val="en" w:eastAsia="zh-CN"/>
        </w:rPr>
        <w:t>fine washing</w:t>
      </w:r>
      <w:r w:rsidRPr="00D2140A">
        <w:rPr>
          <w:rFonts w:eastAsia="宋体"/>
          <w:spacing w:val="-2"/>
          <w:lang w:val="en" w:eastAsia="zh-CN"/>
        </w:rPr>
        <w:t xml:space="preserve">, </w:t>
      </w:r>
      <w:r w:rsidRPr="00D2140A">
        <w:rPr>
          <w:rFonts w:eastAsia="宋体"/>
          <w:i/>
          <w:spacing w:val="-2"/>
          <w:lang w:val="en" w:eastAsia="zh-CN"/>
        </w:rPr>
        <w:t>fine soft grinding</w:t>
      </w:r>
      <w:r w:rsidRPr="00D2140A">
        <w:rPr>
          <w:rFonts w:eastAsia="宋体"/>
          <w:spacing w:val="-2"/>
          <w:lang w:val="en" w:eastAsia="zh-CN"/>
        </w:rPr>
        <w:t>&gt; is executed twice; In the anther case, if the loop sequence &lt;</w:t>
      </w:r>
      <w:r w:rsidRPr="00D2140A">
        <w:rPr>
          <w:rFonts w:eastAsia="宋体"/>
          <w:i/>
          <w:spacing w:val="-2"/>
          <w:lang w:val="en" w:eastAsia="zh-CN"/>
        </w:rPr>
        <w:t>rough grinding</w:t>
      </w:r>
      <w:r w:rsidRPr="00D2140A">
        <w:rPr>
          <w:rFonts w:eastAsia="宋体"/>
          <w:spacing w:val="-2"/>
          <w:lang w:val="en" w:eastAsia="zh-CN"/>
        </w:rPr>
        <w:t xml:space="preserve">, </w:t>
      </w:r>
      <w:r w:rsidRPr="00D2140A">
        <w:rPr>
          <w:rFonts w:eastAsia="宋体"/>
          <w:i/>
          <w:spacing w:val="-2"/>
          <w:lang w:val="en" w:eastAsia="zh-CN"/>
        </w:rPr>
        <w:t>rough washing</w:t>
      </w:r>
      <w:r w:rsidRPr="00D2140A">
        <w:rPr>
          <w:rFonts w:eastAsia="宋体"/>
          <w:spacing w:val="-2"/>
          <w:lang w:val="en" w:eastAsia="zh-CN"/>
        </w:rPr>
        <w:t xml:space="preserve">, </w:t>
      </w:r>
      <w:r w:rsidRPr="00D2140A">
        <w:rPr>
          <w:rFonts w:eastAsia="宋体"/>
          <w:i/>
          <w:spacing w:val="-2"/>
          <w:lang w:val="en" w:eastAsia="zh-CN"/>
        </w:rPr>
        <w:t>rough soft grinding</w:t>
      </w:r>
      <w:r w:rsidRPr="00D2140A">
        <w:rPr>
          <w:rFonts w:eastAsia="宋体"/>
          <w:spacing w:val="-2"/>
          <w:lang w:val="en" w:eastAsia="zh-CN"/>
        </w:rPr>
        <w:t>&gt; is executed three times, and the cold treatment branch is selected, then the loop sequence &lt;</w:t>
      </w:r>
      <w:r w:rsidRPr="00D2140A">
        <w:rPr>
          <w:rFonts w:eastAsia="宋体"/>
          <w:i/>
          <w:spacing w:val="-2"/>
          <w:lang w:val="en" w:eastAsia="zh-CN"/>
        </w:rPr>
        <w:t>fine grinding</w:t>
      </w:r>
      <w:r w:rsidRPr="00D2140A">
        <w:rPr>
          <w:rFonts w:eastAsia="宋体"/>
          <w:spacing w:val="-2"/>
          <w:lang w:val="en" w:eastAsia="zh-CN"/>
        </w:rPr>
        <w:t>,</w:t>
      </w:r>
      <w:r w:rsidRPr="00D2140A">
        <w:rPr>
          <w:rFonts w:ascii="Helvetica" w:eastAsia="宋体" w:hAnsi="Helvetica" w:cs="FormataOTFMdIt"/>
          <w:b/>
          <w:i/>
          <w:color w:val="58595B"/>
          <w:sz w:val="18"/>
          <w:szCs w:val="18"/>
          <w:lang w:val="en"/>
        </w:rPr>
        <w:t xml:space="preserve"> </w:t>
      </w:r>
      <w:r w:rsidRPr="00D2140A">
        <w:rPr>
          <w:rFonts w:eastAsia="宋体"/>
          <w:i/>
          <w:spacing w:val="-2"/>
          <w:lang w:val="en" w:eastAsia="zh-CN"/>
        </w:rPr>
        <w:t>fine washing</w:t>
      </w:r>
      <w:r w:rsidRPr="00D2140A">
        <w:rPr>
          <w:rFonts w:eastAsia="宋体"/>
          <w:spacing w:val="-2"/>
          <w:lang w:val="en" w:eastAsia="zh-CN"/>
        </w:rPr>
        <w:t xml:space="preserve">, </w:t>
      </w:r>
      <w:r w:rsidRPr="00D2140A">
        <w:rPr>
          <w:rFonts w:eastAsia="宋体"/>
          <w:i/>
          <w:spacing w:val="-2"/>
          <w:lang w:val="en" w:eastAsia="zh-CN"/>
        </w:rPr>
        <w:t>fine soft grinding</w:t>
      </w:r>
      <w:r w:rsidRPr="00D2140A">
        <w:rPr>
          <w:rFonts w:eastAsia="宋体"/>
          <w:spacing w:val="-2"/>
          <w:lang w:val="en" w:eastAsia="zh-CN"/>
        </w:rPr>
        <w:t xml:space="preserve">&gt; is executed four times. These indicate indirect dependencies between them. Similar to the artificial experiment, we use </w:t>
      </w:r>
      <w:r w:rsidRPr="00D2140A">
        <w:rPr>
          <w:rFonts w:eastAsia="宋体"/>
          <w:i/>
          <w:spacing w:val="-2"/>
          <w:lang w:val="en" w:eastAsia="zh-CN"/>
        </w:rPr>
        <w:t>AlphaID</w:t>
      </w:r>
      <w:r w:rsidRPr="00D2140A">
        <w:rPr>
          <w:rFonts w:eastAsia="宋体"/>
          <w:spacing w:val="-2"/>
          <w:lang w:val="en" w:eastAsia="zh-CN"/>
        </w:rPr>
        <w:t xml:space="preserve">, </w:t>
      </w:r>
      <w:r w:rsidRPr="00D2140A">
        <w:rPr>
          <w:rFonts w:eastAsia="宋体"/>
          <w:i/>
          <w:spacing w:val="-2"/>
          <w:lang w:val="en" w:eastAsia="zh-CN"/>
        </w:rPr>
        <w:t>Alpha++</w:t>
      </w:r>
      <w:r w:rsidRPr="00D2140A">
        <w:rPr>
          <w:rFonts w:eastAsia="宋体"/>
          <w:spacing w:val="-2"/>
          <w:lang w:val="en" w:eastAsia="zh-CN"/>
        </w:rPr>
        <w:t>,</w:t>
      </w:r>
      <w:r w:rsidRPr="00D2140A">
        <w:rPr>
          <w:rFonts w:eastAsia="宋体"/>
          <w:i/>
          <w:spacing w:val="-2"/>
          <w:lang w:val="en" w:eastAsia="zh-CN"/>
        </w:rPr>
        <w:t xml:space="preserve"> ILP</w:t>
      </w:r>
      <w:r w:rsidRPr="00D2140A">
        <w:rPr>
          <w:rFonts w:eastAsia="宋体"/>
          <w:spacing w:val="-2"/>
          <w:lang w:val="en" w:eastAsia="zh-CN"/>
        </w:rPr>
        <w:t xml:space="preserve">, </w:t>
      </w:r>
      <w:r w:rsidRPr="00D2140A">
        <w:rPr>
          <w:rFonts w:eastAsia="宋体"/>
          <w:i/>
          <w:spacing w:val="-2"/>
          <w:lang w:val="en" w:eastAsia="zh-CN"/>
        </w:rPr>
        <w:t>IM</w:t>
      </w:r>
      <w:r w:rsidRPr="00D2140A">
        <w:rPr>
          <w:rFonts w:eastAsia="宋体"/>
          <w:spacing w:val="-2"/>
          <w:lang w:val="en" w:eastAsia="zh-CN"/>
        </w:rPr>
        <w:t xml:space="preserve">, and </w:t>
      </w:r>
      <w:r w:rsidRPr="00D2140A">
        <w:rPr>
          <w:rFonts w:eastAsia="宋体"/>
          <w:i/>
          <w:spacing w:val="-2"/>
          <w:lang w:val="en" w:eastAsia="zh-CN"/>
        </w:rPr>
        <w:t xml:space="preserve">HM </w:t>
      </w:r>
      <w:r w:rsidRPr="00D2140A">
        <w:rPr>
          <w:rFonts w:eastAsia="宋体"/>
          <w:spacing w:val="-2"/>
          <w:lang w:val="en" w:eastAsia="zh-CN"/>
        </w:rPr>
        <w:t xml:space="preserve">to mine the eight groups of logs given in Table </w:t>
      </w:r>
      <w:r w:rsidR="00C91C3B" w:rsidRPr="00C91C3B">
        <w:rPr>
          <w:rFonts w:eastAsia="宋体"/>
          <w:spacing w:val="-2"/>
          <w:lang w:val="en" w:eastAsia="zh-CN"/>
        </w:rPr>
        <w:t>II</w:t>
      </w:r>
      <w:r w:rsidRPr="00D2140A">
        <w:rPr>
          <w:rFonts w:eastAsia="宋体"/>
          <w:spacing w:val="-2"/>
          <w:lang w:val="en" w:eastAsia="zh-CN"/>
        </w:rPr>
        <w:t xml:space="preserve">. </w:t>
      </w:r>
      <w:r w:rsidR="00C91C3B">
        <w:rPr>
          <w:rFonts w:eastAsia="宋体" w:hint="eastAsia"/>
          <w:spacing w:val="-2"/>
          <w:lang w:val="en" w:eastAsia="zh-CN"/>
        </w:rPr>
        <w:t xml:space="preserve">And, </w:t>
      </w:r>
      <w:r w:rsidRPr="00D2140A">
        <w:rPr>
          <w:rFonts w:eastAsia="宋体"/>
          <w:spacing w:val="-2"/>
          <w:lang w:val="en" w:eastAsia="zh-CN"/>
        </w:rPr>
        <w:t>we analyze the process model mined by each algorithm from the perspective of correctness, fitness, and precision.</w:t>
      </w:r>
    </w:p>
    <w:p w:rsidR="00084F8B" w:rsidRPr="00D2140A" w:rsidRDefault="00084F8B" w:rsidP="00084F8B">
      <w:pPr>
        <w:autoSpaceDE w:val="0"/>
        <w:autoSpaceDN w:val="0"/>
        <w:adjustRightInd w:val="0"/>
        <w:spacing w:line="252" w:lineRule="auto"/>
        <w:ind w:firstLineChars="100" w:firstLine="198"/>
        <w:jc w:val="both"/>
        <w:rPr>
          <w:rFonts w:eastAsia="宋体"/>
          <w:spacing w:val="-2"/>
          <w:lang w:val="en" w:eastAsia="zh-CN"/>
        </w:rPr>
      </w:pPr>
      <w:r w:rsidRPr="00D2140A">
        <w:rPr>
          <w:rFonts w:eastAsia="宋体"/>
          <w:spacing w:val="-2"/>
          <w:lang w:val="en" w:eastAsia="zh-CN"/>
        </w:rPr>
        <w:t>Fig</w:t>
      </w:r>
      <w:r w:rsidRPr="00D2140A">
        <w:rPr>
          <w:rFonts w:eastAsia="宋体" w:hint="eastAsia"/>
          <w:spacing w:val="-2"/>
          <w:lang w:val="en" w:eastAsia="zh-CN"/>
        </w:rPr>
        <w:t>.</w:t>
      </w:r>
      <w:r w:rsidRPr="00D2140A">
        <w:rPr>
          <w:rFonts w:eastAsia="宋体"/>
          <w:spacing w:val="-2"/>
          <w:lang w:val="en" w:eastAsia="zh-CN"/>
        </w:rPr>
        <w:t xml:space="preserve"> 13 is a process model </w:t>
      </w:r>
      <w:r>
        <w:rPr>
          <w:rFonts w:eastAsia="宋体" w:hint="eastAsia"/>
          <w:spacing w:val="-2"/>
          <w:lang w:val="en" w:eastAsia="zh-CN"/>
        </w:rPr>
        <w:t>mined</w:t>
      </w:r>
      <w:r w:rsidRPr="00D2140A">
        <w:rPr>
          <w:rFonts w:eastAsia="宋体"/>
          <w:spacing w:val="-2"/>
          <w:lang w:val="en" w:eastAsia="zh-CN"/>
        </w:rPr>
        <w:t xml:space="preserve"> by the </w:t>
      </w:r>
      <w:r w:rsidRPr="00D2140A">
        <w:rPr>
          <w:rFonts w:eastAsia="宋体"/>
          <w:i/>
          <w:spacing w:val="-2"/>
          <w:lang w:val="en" w:eastAsia="zh-CN"/>
        </w:rPr>
        <w:t xml:space="preserve">AlphaID </w:t>
      </w:r>
      <w:r w:rsidRPr="00D2140A">
        <w:rPr>
          <w:rFonts w:eastAsia="宋体"/>
          <w:spacing w:val="-2"/>
          <w:lang w:val="en" w:eastAsia="zh-CN"/>
        </w:rPr>
        <w:t xml:space="preserve">algorithm proposed in this paper. This model is different from other models in that it is an </w:t>
      </w:r>
      <w:r w:rsidRPr="00D2140A">
        <w:rPr>
          <w:rFonts w:eastAsia="宋体"/>
          <w:i/>
          <w:spacing w:val="-2"/>
          <w:lang w:val="en" w:eastAsia="zh-CN"/>
        </w:rPr>
        <w:t>IPN</w:t>
      </w:r>
      <w:r w:rsidRPr="00D2140A">
        <w:rPr>
          <w:rFonts w:eastAsia="宋体"/>
          <w:spacing w:val="-2"/>
          <w:lang w:val="en" w:eastAsia="zh-CN"/>
        </w:rPr>
        <w:t xml:space="preserve"> model.</w:t>
      </w:r>
      <w:r w:rsidRPr="00D2140A">
        <w:rPr>
          <w:rFonts w:ascii="Helvetica" w:eastAsia="宋体" w:hAnsi="Helvetica" w:cs="FormataOTFMdIt"/>
          <w:b/>
          <w:i/>
          <w:color w:val="58595B"/>
          <w:sz w:val="18"/>
          <w:szCs w:val="18"/>
          <w:lang w:val="en"/>
        </w:rPr>
        <w:t xml:space="preserve"> </w:t>
      </w:r>
      <w:r w:rsidRPr="00D2140A">
        <w:rPr>
          <w:rFonts w:eastAsia="宋体"/>
          <w:spacing w:val="-2"/>
          <w:lang w:val="en" w:eastAsia="zh-CN"/>
        </w:rPr>
        <w:t>we can see from this model, on the one hand, the model can correctly represent the process of ball</w:t>
      </w:r>
      <w:r>
        <w:rPr>
          <w:rFonts w:eastAsia="宋体"/>
          <w:spacing w:val="-2"/>
          <w:lang w:val="en" w:eastAsia="zh-CN"/>
        </w:rPr>
        <w:t>-</w:t>
      </w:r>
      <w:r w:rsidRPr="00D2140A">
        <w:rPr>
          <w:rFonts w:eastAsia="宋体"/>
          <w:spacing w:val="-2"/>
          <w:lang w:val="en" w:eastAsia="zh-CN"/>
        </w:rPr>
        <w:t xml:space="preserve">bearing production, on the other hand, it also finds two indirect dependencies of optimal production. More importantly, </w:t>
      </w:r>
      <w:r w:rsidRPr="00D2140A">
        <w:rPr>
          <w:rFonts w:eastAsia="宋体"/>
          <w:spacing w:val="-2"/>
          <w:lang w:val="en" w:eastAsia="zh-CN"/>
        </w:rPr>
        <w:lastRenderedPageBreak/>
        <w:t>the optimal production process found is consistent with actual</w:t>
      </w:r>
      <w:r>
        <w:rPr>
          <w:rFonts w:eastAsia="宋体" w:hint="eastAsia"/>
          <w:spacing w:val="-2"/>
          <w:lang w:val="en" w:eastAsia="zh-CN"/>
        </w:rPr>
        <w:t xml:space="preserve"> </w:t>
      </w:r>
      <w:r w:rsidRPr="00D2140A">
        <w:rPr>
          <w:rFonts w:eastAsia="宋体"/>
          <w:spacing w:val="-2"/>
          <w:lang w:val="en" w:eastAsia="zh-CN"/>
        </w:rPr>
        <w:t>production experience.</w:t>
      </w:r>
      <w:r w:rsidRPr="00D2140A">
        <w:rPr>
          <w:rFonts w:eastAsia="宋体" w:hint="eastAsia"/>
          <w:spacing w:val="-2"/>
          <w:lang w:val="en" w:eastAsia="zh-CN"/>
        </w:rPr>
        <w:t xml:space="preserve"> </w:t>
      </w:r>
      <w:r w:rsidRPr="00D2140A">
        <w:rPr>
          <w:rFonts w:eastAsia="宋体"/>
          <w:spacing w:val="-2"/>
          <w:lang w:val="en" w:eastAsia="zh-CN"/>
        </w:rPr>
        <w:t>One of the optimal production processes is the loop sequence &lt;</w:t>
      </w:r>
      <w:r w:rsidRPr="00D2140A">
        <w:rPr>
          <w:rFonts w:eastAsia="宋体"/>
          <w:i/>
          <w:spacing w:val="-2"/>
          <w:lang w:val="en" w:eastAsia="zh-CN"/>
        </w:rPr>
        <w:t>rough grinding</w:t>
      </w:r>
      <w:r w:rsidRPr="00D2140A">
        <w:rPr>
          <w:rFonts w:eastAsia="宋体"/>
          <w:spacing w:val="-2"/>
          <w:lang w:val="en" w:eastAsia="zh-CN"/>
        </w:rPr>
        <w:t xml:space="preserve">, </w:t>
      </w:r>
      <w:r w:rsidRPr="00D2140A">
        <w:rPr>
          <w:rFonts w:eastAsia="宋体"/>
          <w:i/>
          <w:spacing w:val="-2"/>
          <w:lang w:val="en" w:eastAsia="zh-CN"/>
        </w:rPr>
        <w:t>rough washing</w:t>
      </w:r>
      <w:r w:rsidRPr="00D2140A">
        <w:rPr>
          <w:rFonts w:eastAsia="宋体"/>
          <w:spacing w:val="-2"/>
          <w:lang w:val="en" w:eastAsia="zh-CN"/>
        </w:rPr>
        <w:t xml:space="preserve">, </w:t>
      </w:r>
      <w:r w:rsidRPr="00D2140A">
        <w:rPr>
          <w:rFonts w:eastAsia="宋体"/>
          <w:i/>
          <w:spacing w:val="-2"/>
          <w:lang w:val="en" w:eastAsia="zh-CN"/>
        </w:rPr>
        <w:t>rough soft grinding</w:t>
      </w:r>
      <w:r w:rsidRPr="00D2140A">
        <w:rPr>
          <w:rFonts w:eastAsia="宋体"/>
          <w:spacing w:val="-2"/>
          <w:lang w:val="en" w:eastAsia="zh-CN"/>
        </w:rPr>
        <w:t>&gt; is executed twice, and the heat treatment branch is selected, then the loop sequence &lt;</w:t>
      </w:r>
      <w:r w:rsidRPr="00D2140A">
        <w:rPr>
          <w:rFonts w:eastAsia="宋体"/>
          <w:i/>
          <w:spacing w:val="-2"/>
          <w:lang w:val="en" w:eastAsia="zh-CN"/>
        </w:rPr>
        <w:t>fine grinding</w:t>
      </w:r>
      <w:r w:rsidRPr="00D2140A">
        <w:rPr>
          <w:rFonts w:eastAsia="宋体"/>
          <w:spacing w:val="-2"/>
          <w:lang w:val="en" w:eastAsia="zh-CN"/>
        </w:rPr>
        <w:t>,</w:t>
      </w:r>
      <w:r w:rsidRPr="00D2140A">
        <w:rPr>
          <w:rFonts w:ascii="Helvetica" w:eastAsia="宋体" w:hAnsi="Helvetica" w:cs="FormataOTFMdIt"/>
          <w:b/>
          <w:i/>
          <w:color w:val="58595B"/>
          <w:sz w:val="18"/>
          <w:szCs w:val="18"/>
          <w:lang w:val="en"/>
        </w:rPr>
        <w:t xml:space="preserve"> </w:t>
      </w:r>
      <w:r w:rsidRPr="00D2140A">
        <w:rPr>
          <w:rFonts w:eastAsia="宋体"/>
          <w:i/>
          <w:spacing w:val="-2"/>
          <w:lang w:val="en" w:eastAsia="zh-CN"/>
        </w:rPr>
        <w:t>fine washing</w:t>
      </w:r>
      <w:r w:rsidRPr="00D2140A">
        <w:rPr>
          <w:rFonts w:eastAsia="宋体"/>
          <w:spacing w:val="-2"/>
          <w:lang w:val="en" w:eastAsia="zh-CN"/>
        </w:rPr>
        <w:t xml:space="preserve">, </w:t>
      </w:r>
      <w:r w:rsidRPr="00D2140A">
        <w:rPr>
          <w:rFonts w:eastAsia="宋体"/>
          <w:i/>
          <w:spacing w:val="-2"/>
          <w:lang w:val="en" w:eastAsia="zh-CN"/>
        </w:rPr>
        <w:t>fine soft grinding</w:t>
      </w:r>
      <w:r w:rsidRPr="00D2140A">
        <w:rPr>
          <w:rFonts w:eastAsia="宋体"/>
          <w:spacing w:val="-2"/>
          <w:lang w:val="en" w:eastAsia="zh-CN"/>
        </w:rPr>
        <w:t>&gt; is executed twice; The other optimal production process i</w:t>
      </w:r>
      <w:r>
        <w:rPr>
          <w:rFonts w:eastAsia="宋体"/>
          <w:spacing w:val="-2"/>
          <w:lang w:val="en" w:eastAsia="zh-CN"/>
        </w:rPr>
        <w:t>n</w:t>
      </w:r>
      <w:r w:rsidRPr="00D2140A">
        <w:rPr>
          <w:rFonts w:eastAsia="宋体"/>
          <w:spacing w:val="-2"/>
          <w:lang w:val="en" w:eastAsia="zh-CN"/>
        </w:rPr>
        <w:t xml:space="preserve"> the loop sequence &lt;</w:t>
      </w:r>
      <w:r w:rsidRPr="00D2140A">
        <w:rPr>
          <w:rFonts w:eastAsia="宋体"/>
          <w:i/>
          <w:spacing w:val="-2"/>
          <w:lang w:val="en" w:eastAsia="zh-CN"/>
        </w:rPr>
        <w:t>rough grinding</w:t>
      </w:r>
      <w:r w:rsidRPr="00D2140A">
        <w:rPr>
          <w:rFonts w:eastAsia="宋体"/>
          <w:spacing w:val="-2"/>
          <w:lang w:val="en" w:eastAsia="zh-CN"/>
        </w:rPr>
        <w:t xml:space="preserve">, </w:t>
      </w:r>
      <w:r w:rsidRPr="00D2140A">
        <w:rPr>
          <w:rFonts w:eastAsia="宋体"/>
          <w:i/>
          <w:spacing w:val="-2"/>
          <w:lang w:val="en" w:eastAsia="zh-CN"/>
        </w:rPr>
        <w:t>rough washing</w:t>
      </w:r>
      <w:r w:rsidRPr="00D2140A">
        <w:rPr>
          <w:rFonts w:eastAsia="宋体"/>
          <w:spacing w:val="-2"/>
          <w:lang w:val="en" w:eastAsia="zh-CN"/>
        </w:rPr>
        <w:t xml:space="preserve">, </w:t>
      </w:r>
      <w:r w:rsidRPr="00D2140A">
        <w:rPr>
          <w:rFonts w:eastAsia="宋体"/>
          <w:i/>
          <w:spacing w:val="-2"/>
          <w:lang w:val="en" w:eastAsia="zh-CN"/>
        </w:rPr>
        <w:t>rough soft grinding</w:t>
      </w:r>
      <w:r w:rsidRPr="00D2140A">
        <w:rPr>
          <w:rFonts w:eastAsia="宋体"/>
          <w:spacing w:val="-2"/>
          <w:lang w:val="en" w:eastAsia="zh-CN"/>
        </w:rPr>
        <w:t>&gt; is executed three times, and the cold treatment branch is selected, then the loop sequence &lt;</w:t>
      </w:r>
      <w:r w:rsidRPr="00D2140A">
        <w:rPr>
          <w:rFonts w:eastAsia="宋体"/>
          <w:i/>
          <w:spacing w:val="-2"/>
          <w:lang w:val="en" w:eastAsia="zh-CN"/>
        </w:rPr>
        <w:t>fine grinding</w:t>
      </w:r>
      <w:r w:rsidRPr="00D2140A">
        <w:rPr>
          <w:rFonts w:eastAsia="宋体"/>
          <w:spacing w:val="-2"/>
          <w:lang w:val="en" w:eastAsia="zh-CN"/>
        </w:rPr>
        <w:t>,</w:t>
      </w:r>
      <w:r w:rsidRPr="00D2140A">
        <w:rPr>
          <w:rFonts w:ascii="Helvetica" w:eastAsia="宋体" w:hAnsi="Helvetica" w:cs="FormataOTFMdIt"/>
          <w:b/>
          <w:i/>
          <w:color w:val="58595B"/>
          <w:sz w:val="18"/>
          <w:szCs w:val="18"/>
          <w:lang w:val="en"/>
        </w:rPr>
        <w:t xml:space="preserve"> </w:t>
      </w:r>
      <w:r w:rsidRPr="00D2140A">
        <w:rPr>
          <w:rFonts w:eastAsia="宋体"/>
          <w:i/>
          <w:spacing w:val="-2"/>
          <w:lang w:val="en" w:eastAsia="zh-CN"/>
        </w:rPr>
        <w:t>fine washing</w:t>
      </w:r>
      <w:r w:rsidRPr="00D2140A">
        <w:rPr>
          <w:rFonts w:eastAsia="宋体"/>
          <w:spacing w:val="-2"/>
          <w:lang w:val="en" w:eastAsia="zh-CN"/>
        </w:rPr>
        <w:t xml:space="preserve">, </w:t>
      </w:r>
      <w:r w:rsidRPr="00D2140A">
        <w:rPr>
          <w:rFonts w:eastAsia="宋体"/>
          <w:i/>
          <w:spacing w:val="-2"/>
          <w:lang w:val="en" w:eastAsia="zh-CN"/>
        </w:rPr>
        <w:t>fine soft grinding</w:t>
      </w:r>
      <w:r w:rsidRPr="00D2140A">
        <w:rPr>
          <w:rFonts w:eastAsia="宋体"/>
          <w:spacing w:val="-2"/>
          <w:lang w:val="en" w:eastAsia="zh-CN"/>
        </w:rPr>
        <w:t>&gt; is executed four times. In other words, if the above two conditions are satisfied, the ball bearing production has the highest acceptance rate.</w:t>
      </w:r>
      <w:r w:rsidRPr="00D2140A">
        <w:rPr>
          <w:rFonts w:ascii="Helvetica" w:eastAsia="宋体" w:hAnsi="Helvetica" w:cs="FormataOTFMdIt"/>
          <w:b/>
          <w:i/>
          <w:color w:val="58595B"/>
          <w:sz w:val="18"/>
          <w:szCs w:val="18"/>
          <w:lang w:val="en"/>
        </w:rPr>
        <w:t xml:space="preserve"> </w:t>
      </w:r>
      <w:r w:rsidRPr="00D2140A">
        <w:rPr>
          <w:rFonts w:eastAsia="宋体"/>
          <w:spacing w:val="-2"/>
          <w:lang w:val="en" w:eastAsia="zh-CN"/>
        </w:rPr>
        <w:t>The conditions for improving product quality can be obtained from the model, which is convenient for us to improve the production process of ball bearings.</w:t>
      </w:r>
    </w:p>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rPr>
        <w:t xml:space="preserve">TABLE </w:t>
      </w:r>
      <w:r w:rsidRPr="002361A8">
        <w:rPr>
          <w:rFonts w:eastAsia="等线"/>
          <w:bCs/>
          <w:smallCaps/>
          <w:sz w:val="16"/>
          <w:szCs w:val="16"/>
          <w:lang w:val="en"/>
        </w:rPr>
        <w:t>II</w:t>
      </w:r>
    </w:p>
    <w:p w:rsidR="00D2140A" w:rsidRPr="00D2140A" w:rsidRDefault="00D2140A" w:rsidP="00D2140A">
      <w:pPr>
        <w:ind w:firstLine="160"/>
        <w:jc w:val="center"/>
        <w:rPr>
          <w:rFonts w:eastAsia="等线"/>
          <w:smallCaps/>
          <w:sz w:val="16"/>
          <w:szCs w:val="16"/>
        </w:rPr>
      </w:pPr>
      <w:r w:rsidRPr="00D2140A">
        <w:rPr>
          <w:rFonts w:eastAsia="等线" w:hint="eastAsia"/>
          <w:smallCaps/>
          <w:sz w:val="16"/>
          <w:szCs w:val="16"/>
          <w:lang w:eastAsia="zh-CN"/>
        </w:rPr>
        <w:t>R</w:t>
      </w:r>
      <w:r w:rsidRPr="00D2140A">
        <w:rPr>
          <w:rFonts w:eastAsia="等线"/>
          <w:smallCaps/>
          <w:sz w:val="16"/>
          <w:szCs w:val="16"/>
          <w:lang w:eastAsia="zh-CN"/>
        </w:rPr>
        <w:t>eal Model Completeness Log Properties</w:t>
      </w:r>
    </w:p>
    <w:p w:rsidR="00D2140A" w:rsidRPr="00D2140A" w:rsidRDefault="00D2140A" w:rsidP="00D2140A">
      <w:pPr>
        <w:autoSpaceDE w:val="0"/>
        <w:autoSpaceDN w:val="0"/>
        <w:adjustRightInd w:val="0"/>
        <w:spacing w:line="252" w:lineRule="auto"/>
        <w:ind w:firstLineChars="100" w:firstLine="198"/>
        <w:jc w:val="both"/>
        <w:rPr>
          <w:rFonts w:eastAsia="宋体" w:cs="TimesLTStd-Roman"/>
          <w:spacing w:val="-2"/>
          <w:lang w:val="en" w:eastAsia="zh-CN"/>
        </w:rPr>
      </w:pPr>
    </w:p>
    <w:tbl>
      <w:tblPr>
        <w:tblpPr w:leftFromText="180" w:rightFromText="180" w:vertAnchor="text" w:horzAnchor="margin" w:tblpXSpec="right" w:tblpY="-66"/>
        <w:tblW w:w="0" w:type="auto"/>
        <w:tblBorders>
          <w:top w:val="single" w:sz="12" w:space="0" w:color="808080"/>
          <w:bottom w:val="single" w:sz="12" w:space="0" w:color="808080"/>
        </w:tblBorders>
        <w:tblLayout w:type="fixed"/>
        <w:tblLook w:val="04A0" w:firstRow="1" w:lastRow="0" w:firstColumn="1" w:lastColumn="0" w:noHBand="0" w:noVBand="1"/>
      </w:tblPr>
      <w:tblGrid>
        <w:gridCol w:w="1206"/>
        <w:gridCol w:w="1206"/>
        <w:gridCol w:w="1206"/>
        <w:gridCol w:w="1206"/>
      </w:tblGrid>
      <w:tr w:rsidR="00D2140A" w:rsidRPr="00D2140A" w:rsidTr="00D2140A">
        <w:trPr>
          <w:trHeight w:val="440"/>
        </w:trPr>
        <w:tc>
          <w:tcPr>
            <w:tcW w:w="1206" w:type="dxa"/>
            <w:tcBorders>
              <w:top w:val="double" w:sz="6" w:space="0" w:color="auto"/>
              <w:left w:val="nil"/>
              <w:bottom w:val="single" w:sz="6" w:space="0" w:color="auto"/>
              <w:right w:val="nil"/>
            </w:tcBorders>
            <w:shd w:val="clear" w:color="auto" w:fill="F2F2F2"/>
            <w:vAlign w:val="center"/>
            <w:hideMark/>
          </w:tcPr>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lang w:eastAsia="zh-CN"/>
              </w:rPr>
              <w:t>log</w:t>
            </w:r>
          </w:p>
        </w:tc>
        <w:tc>
          <w:tcPr>
            <w:tcW w:w="1206" w:type="dxa"/>
            <w:tcBorders>
              <w:top w:val="double" w:sz="6" w:space="0" w:color="auto"/>
              <w:left w:val="nil"/>
              <w:bottom w:val="single" w:sz="6" w:space="0" w:color="auto"/>
              <w:right w:val="nil"/>
            </w:tcBorders>
            <w:shd w:val="clear" w:color="auto" w:fill="F2F2F2"/>
            <w:vAlign w:val="center"/>
            <w:hideMark/>
          </w:tcPr>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lang w:eastAsia="zh-CN"/>
              </w:rPr>
              <w:t>trace</w:t>
            </w:r>
          </w:p>
        </w:tc>
        <w:tc>
          <w:tcPr>
            <w:tcW w:w="1206" w:type="dxa"/>
            <w:tcBorders>
              <w:top w:val="double" w:sz="6" w:space="0" w:color="auto"/>
              <w:left w:val="nil"/>
              <w:bottom w:val="single" w:sz="6" w:space="0" w:color="auto"/>
              <w:right w:val="nil"/>
            </w:tcBorders>
            <w:shd w:val="clear" w:color="auto" w:fill="F2F2F2"/>
            <w:vAlign w:val="center"/>
            <w:hideMark/>
          </w:tcPr>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lang w:eastAsia="zh-CN"/>
              </w:rPr>
              <w:t>events</w:t>
            </w:r>
          </w:p>
        </w:tc>
        <w:tc>
          <w:tcPr>
            <w:tcW w:w="1206" w:type="dxa"/>
            <w:tcBorders>
              <w:top w:val="double" w:sz="6" w:space="0" w:color="auto"/>
              <w:left w:val="nil"/>
              <w:bottom w:val="single" w:sz="6" w:space="0" w:color="auto"/>
              <w:right w:val="nil"/>
            </w:tcBorders>
            <w:shd w:val="clear" w:color="auto" w:fill="F2F2F2"/>
            <w:vAlign w:val="center"/>
            <w:hideMark/>
          </w:tcPr>
          <w:p w:rsidR="00D2140A" w:rsidRPr="00D2140A" w:rsidRDefault="00D2140A" w:rsidP="00D2140A">
            <w:pPr>
              <w:ind w:firstLine="160"/>
              <w:jc w:val="center"/>
              <w:rPr>
                <w:rFonts w:eastAsia="等线"/>
                <w:smallCaps/>
                <w:sz w:val="16"/>
                <w:szCs w:val="16"/>
                <w:lang w:eastAsia="zh-CN"/>
              </w:rPr>
            </w:pPr>
            <w:r w:rsidRPr="00D2140A">
              <w:rPr>
                <w:rFonts w:eastAsia="等线"/>
                <w:smallCaps/>
                <w:sz w:val="16"/>
                <w:szCs w:val="16"/>
                <w:lang w:eastAsia="zh-CN"/>
              </w:rPr>
              <w:t>activities</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08</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143</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3939</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20</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09</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297</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8181</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20</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10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484</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13332</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20</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11</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979</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26967</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20</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12</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1639</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45147</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20</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13</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2640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72720</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20</w:t>
            </w:r>
          </w:p>
        </w:tc>
      </w:tr>
      <w:tr w:rsidR="00D2140A" w:rsidRPr="00D2140A" w:rsidTr="00D2140A">
        <w:trPr>
          <w:trHeight w:val="97"/>
        </w:trPr>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14</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3509</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96657</w:t>
            </w:r>
          </w:p>
        </w:tc>
        <w:tc>
          <w:tcPr>
            <w:tcW w:w="1206" w:type="dxa"/>
            <w:tcBorders>
              <w:top w:val="nil"/>
              <w:left w:val="nil"/>
              <w:bottom w:val="nil"/>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20</w:t>
            </w:r>
          </w:p>
        </w:tc>
      </w:tr>
      <w:tr w:rsidR="00D2140A" w:rsidRPr="00D2140A" w:rsidTr="00D2140A">
        <w:trPr>
          <w:trHeight w:val="97"/>
        </w:trPr>
        <w:tc>
          <w:tcPr>
            <w:tcW w:w="1206" w:type="dxa"/>
            <w:tcBorders>
              <w:top w:val="nil"/>
              <w:left w:val="nil"/>
              <w:bottom w:val="single" w:sz="12" w:space="0" w:color="808080"/>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L</w:t>
            </w:r>
            <w:r w:rsidRPr="00D2140A">
              <w:rPr>
                <w:rFonts w:eastAsia="等线"/>
                <w:sz w:val="16"/>
                <w:szCs w:val="16"/>
                <w:vertAlign w:val="subscript"/>
                <w:lang w:eastAsia="zh-CN"/>
              </w:rPr>
              <w:t>15</w:t>
            </w:r>
          </w:p>
        </w:tc>
        <w:tc>
          <w:tcPr>
            <w:tcW w:w="1206" w:type="dxa"/>
            <w:tcBorders>
              <w:top w:val="nil"/>
              <w:left w:val="nil"/>
              <w:bottom w:val="single" w:sz="12" w:space="0" w:color="808080"/>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4301</w:t>
            </w:r>
          </w:p>
        </w:tc>
        <w:tc>
          <w:tcPr>
            <w:tcW w:w="1206" w:type="dxa"/>
            <w:tcBorders>
              <w:top w:val="nil"/>
              <w:left w:val="nil"/>
              <w:bottom w:val="single" w:sz="12" w:space="0" w:color="808080"/>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118473</w:t>
            </w:r>
          </w:p>
        </w:tc>
        <w:tc>
          <w:tcPr>
            <w:tcW w:w="1206" w:type="dxa"/>
            <w:tcBorders>
              <w:top w:val="nil"/>
              <w:left w:val="nil"/>
              <w:bottom w:val="single" w:sz="12" w:space="0" w:color="808080"/>
              <w:right w:val="nil"/>
            </w:tcBorders>
            <w:hideMark/>
          </w:tcPr>
          <w:p w:rsidR="00D2140A" w:rsidRPr="00D2140A" w:rsidRDefault="00D2140A" w:rsidP="00D2140A">
            <w:pPr>
              <w:ind w:firstLine="160"/>
              <w:jc w:val="center"/>
              <w:rPr>
                <w:rFonts w:eastAsia="等线"/>
                <w:sz w:val="16"/>
                <w:szCs w:val="16"/>
                <w:lang w:eastAsia="zh-CN"/>
              </w:rPr>
            </w:pPr>
            <w:r w:rsidRPr="00D2140A">
              <w:rPr>
                <w:rFonts w:eastAsia="等线"/>
                <w:sz w:val="16"/>
                <w:szCs w:val="16"/>
                <w:lang w:eastAsia="zh-CN"/>
              </w:rPr>
              <w:t>20</w:t>
            </w:r>
          </w:p>
        </w:tc>
      </w:tr>
    </w:tbl>
    <w:p w:rsidR="00D2140A" w:rsidRPr="00D2140A" w:rsidRDefault="00D2140A" w:rsidP="00D2140A">
      <w:pPr>
        <w:autoSpaceDE w:val="0"/>
        <w:autoSpaceDN w:val="0"/>
        <w:adjustRightInd w:val="0"/>
        <w:spacing w:line="252" w:lineRule="auto"/>
        <w:ind w:firstLineChars="100" w:firstLine="181"/>
        <w:jc w:val="both"/>
        <w:rPr>
          <w:rFonts w:eastAsia="宋体" w:cs="TimesLTStd-Roman"/>
          <w:spacing w:val="-2"/>
          <w:lang w:val="en" w:eastAsia="zh-CN"/>
        </w:rPr>
      </w:pPr>
      <w:r w:rsidRPr="00D2140A">
        <w:rPr>
          <w:rFonts w:ascii="Helvetica" w:eastAsia="宋体" w:hAnsi="Helvetica" w:cs="FormataOTFMdIt"/>
          <w:b/>
          <w:i/>
          <w:noProof/>
          <w:color w:val="58595B"/>
          <w:sz w:val="18"/>
          <w:szCs w:val="18"/>
          <w:lang w:eastAsia="zh-CN"/>
        </w:rPr>
        <w:drawing>
          <wp:inline distT="0" distB="0" distL="0" distR="0" wp14:anchorId="4B791EB5" wp14:editId="009BE5AB">
            <wp:extent cx="3165231" cy="1199770"/>
            <wp:effectExtent l="0" t="0" r="0" b="635"/>
            <wp:docPr id="17" name="图片 17"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IP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75439" cy="1203639"/>
                    </a:xfrm>
                    <a:prstGeom prst="rect">
                      <a:avLst/>
                    </a:prstGeom>
                    <a:noFill/>
                    <a:ln>
                      <a:noFill/>
                    </a:ln>
                  </pic:spPr>
                </pic:pic>
              </a:graphicData>
            </a:graphic>
          </wp:inline>
        </w:drawing>
      </w:r>
    </w:p>
    <w:p w:rsidR="00D2140A" w:rsidRPr="00D2140A" w:rsidRDefault="00D2140A" w:rsidP="00D2140A">
      <w:pPr>
        <w:jc w:val="both"/>
        <w:rPr>
          <w:rFonts w:eastAsia="等线"/>
          <w:sz w:val="16"/>
          <w:szCs w:val="16"/>
          <w:lang w:eastAsia="zh-CN"/>
        </w:rPr>
      </w:pPr>
      <w:proofErr w:type="gramStart"/>
      <w:r w:rsidRPr="00D2140A">
        <w:rPr>
          <w:rFonts w:eastAsia="等线"/>
          <w:sz w:val="16"/>
          <w:szCs w:val="16"/>
        </w:rPr>
        <w:t xml:space="preserve">Fig. </w:t>
      </w:r>
      <w:r w:rsidRPr="00D2140A">
        <w:rPr>
          <w:rFonts w:eastAsia="等线" w:hint="eastAsia"/>
          <w:sz w:val="16"/>
          <w:szCs w:val="16"/>
          <w:lang w:eastAsia="zh-CN"/>
        </w:rPr>
        <w:t>13</w:t>
      </w:r>
      <w:r w:rsidRPr="00D2140A">
        <w:rPr>
          <w:rFonts w:eastAsia="等线"/>
          <w:sz w:val="16"/>
          <w:szCs w:val="16"/>
        </w:rPr>
        <w:t>.</w:t>
      </w:r>
      <w:proofErr w:type="gramEnd"/>
      <w:r w:rsidRPr="00D2140A">
        <w:rPr>
          <w:rFonts w:eastAsia="等线"/>
          <w:sz w:val="16"/>
          <w:szCs w:val="16"/>
        </w:rPr>
        <w:t xml:space="preserve">  </w:t>
      </w:r>
      <w:r w:rsidRPr="00D2140A">
        <w:rPr>
          <w:rFonts w:eastAsia="等线" w:hint="eastAsia"/>
          <w:sz w:val="16"/>
          <w:szCs w:val="16"/>
          <w:lang w:val="en" w:eastAsia="zh-CN"/>
        </w:rPr>
        <w:t>A</w:t>
      </w:r>
      <w:r w:rsidRPr="00D2140A">
        <w:rPr>
          <w:rFonts w:eastAsia="等线"/>
          <w:sz w:val="16"/>
          <w:szCs w:val="16"/>
          <w:lang w:val="en" w:eastAsia="zh-CN"/>
        </w:rPr>
        <w:t xml:space="preserve">n </w:t>
      </w:r>
      <w:proofErr w:type="gramStart"/>
      <w:r w:rsidRPr="00D2140A">
        <w:rPr>
          <w:rFonts w:eastAsia="等线"/>
          <w:i/>
          <w:sz w:val="16"/>
          <w:szCs w:val="16"/>
          <w:lang w:val="en" w:eastAsia="zh-CN"/>
        </w:rPr>
        <w:t>IPN</w:t>
      </w:r>
      <w:r w:rsidRPr="00D2140A">
        <w:rPr>
          <w:rFonts w:eastAsia="等线"/>
          <w:sz w:val="16"/>
          <w:szCs w:val="16"/>
          <w:lang w:val="en" w:eastAsia="zh-CN"/>
        </w:rPr>
        <w:t xml:space="preserve">  process</w:t>
      </w:r>
      <w:proofErr w:type="gramEnd"/>
      <w:r w:rsidRPr="00D2140A">
        <w:rPr>
          <w:rFonts w:eastAsia="等线"/>
          <w:sz w:val="16"/>
          <w:szCs w:val="16"/>
          <w:lang w:val="en" w:eastAsia="zh-CN"/>
        </w:rPr>
        <w:t xml:space="preserve"> model mined by</w:t>
      </w:r>
      <w:r w:rsidRPr="00D2140A">
        <w:rPr>
          <w:rFonts w:eastAsia="等线"/>
          <w:i/>
          <w:sz w:val="16"/>
          <w:szCs w:val="16"/>
          <w:lang w:val="en" w:eastAsia="zh-CN"/>
        </w:rPr>
        <w:t xml:space="preserve"> AlphaID</w:t>
      </w:r>
      <w:r w:rsidRPr="00D2140A">
        <w:rPr>
          <w:rFonts w:eastAsia="等线"/>
          <w:sz w:val="16"/>
          <w:szCs w:val="16"/>
          <w:lang w:val="en" w:eastAsia="zh-CN"/>
        </w:rPr>
        <w:t xml:space="preserve"> algorithm from logs L</w:t>
      </w:r>
      <w:r w:rsidRPr="00D2140A">
        <w:rPr>
          <w:rFonts w:eastAsia="等线"/>
          <w:sz w:val="16"/>
          <w:szCs w:val="16"/>
          <w:vertAlign w:val="subscript"/>
          <w:lang w:val="en" w:eastAsia="zh-CN"/>
        </w:rPr>
        <w:t>08</w:t>
      </w:r>
      <w:r w:rsidRPr="00D2140A">
        <w:rPr>
          <w:rFonts w:eastAsia="等线"/>
          <w:sz w:val="16"/>
          <w:szCs w:val="16"/>
          <w:lang w:val="en" w:eastAsia="zh-CN"/>
        </w:rPr>
        <w:t>-L</w:t>
      </w:r>
      <w:r w:rsidRPr="00D2140A">
        <w:rPr>
          <w:rFonts w:eastAsia="等线"/>
          <w:sz w:val="16"/>
          <w:szCs w:val="16"/>
          <w:vertAlign w:val="subscript"/>
          <w:lang w:val="en" w:eastAsia="zh-CN"/>
        </w:rPr>
        <w:t>15</w:t>
      </w:r>
      <w:r w:rsidRPr="00D2140A">
        <w:rPr>
          <w:rFonts w:eastAsia="等线"/>
          <w:sz w:val="16"/>
          <w:szCs w:val="16"/>
          <w:lang w:val="en" w:eastAsia="zh-CN"/>
        </w:rPr>
        <w:t>.</w:t>
      </w:r>
    </w:p>
    <w:p w:rsidR="00D2140A" w:rsidRPr="00D2140A" w:rsidRDefault="00D2140A" w:rsidP="00D2140A">
      <w:pPr>
        <w:ind w:firstLine="160"/>
        <w:jc w:val="both"/>
        <w:rPr>
          <w:rFonts w:eastAsia="等线" w:cs="TimesLTStd-Roman"/>
          <w:b/>
          <w:i/>
          <w:spacing w:val="-2"/>
          <w:lang w:eastAsia="zh-CN"/>
        </w:rPr>
      </w:pPr>
      <w:r w:rsidRPr="00D2140A">
        <w:rPr>
          <w:rFonts w:eastAsia="等线"/>
          <w:noProof/>
          <w:sz w:val="16"/>
          <w:szCs w:val="16"/>
          <w:lang w:eastAsia="zh-CN"/>
        </w:rPr>
        <w:drawing>
          <wp:inline distT="0" distB="0" distL="0" distR="0" wp14:anchorId="77C6716A" wp14:editId="12F9D45E">
            <wp:extent cx="3180303" cy="924448"/>
            <wp:effectExtent l="0" t="0" r="1270" b="9525"/>
            <wp:docPr id="18" name="图片 18" desc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2873" cy="925195"/>
                    </a:xfrm>
                    <a:prstGeom prst="rect">
                      <a:avLst/>
                    </a:prstGeom>
                    <a:noFill/>
                    <a:ln>
                      <a:noFill/>
                    </a:ln>
                  </pic:spPr>
                </pic:pic>
              </a:graphicData>
            </a:graphic>
          </wp:inline>
        </w:drawing>
      </w:r>
    </w:p>
    <w:p w:rsidR="00D2140A" w:rsidRPr="00D2140A" w:rsidRDefault="00D2140A" w:rsidP="00D2140A">
      <w:pPr>
        <w:jc w:val="both"/>
        <w:rPr>
          <w:rFonts w:eastAsia="等线"/>
          <w:sz w:val="16"/>
          <w:szCs w:val="16"/>
          <w:lang w:val="en" w:eastAsia="zh-CN"/>
        </w:rPr>
      </w:pPr>
      <w:proofErr w:type="gramStart"/>
      <w:r w:rsidRPr="00D2140A">
        <w:rPr>
          <w:rFonts w:eastAsia="等线"/>
          <w:sz w:val="16"/>
          <w:szCs w:val="16"/>
        </w:rPr>
        <w:t xml:space="preserve">Fig. </w:t>
      </w:r>
      <w:r w:rsidRPr="00D2140A">
        <w:rPr>
          <w:rFonts w:eastAsia="等线" w:hint="eastAsia"/>
          <w:sz w:val="16"/>
          <w:szCs w:val="16"/>
          <w:lang w:eastAsia="zh-CN"/>
        </w:rPr>
        <w:t>14</w:t>
      </w:r>
      <w:r w:rsidRPr="00D2140A">
        <w:rPr>
          <w:rFonts w:eastAsia="等线"/>
          <w:sz w:val="16"/>
          <w:szCs w:val="16"/>
        </w:rPr>
        <w:t>.</w:t>
      </w:r>
      <w:proofErr w:type="gramEnd"/>
      <w:r w:rsidRPr="00D2140A">
        <w:rPr>
          <w:rFonts w:eastAsia="等线"/>
          <w:sz w:val="16"/>
          <w:szCs w:val="16"/>
        </w:rPr>
        <w:t xml:space="preserve">  </w:t>
      </w:r>
      <w:proofErr w:type="gramStart"/>
      <w:r w:rsidRPr="00D2140A">
        <w:rPr>
          <w:rFonts w:eastAsia="等线" w:hint="eastAsia"/>
          <w:sz w:val="16"/>
          <w:szCs w:val="16"/>
          <w:lang w:val="en" w:eastAsia="zh-CN"/>
        </w:rPr>
        <w:t>A</w:t>
      </w:r>
      <w:r w:rsidRPr="00D2140A">
        <w:rPr>
          <w:rFonts w:eastAsia="等线"/>
          <w:sz w:val="16"/>
          <w:szCs w:val="16"/>
          <w:lang w:val="en" w:eastAsia="zh-CN"/>
        </w:rPr>
        <w:t xml:space="preserve"> process model mined by</w:t>
      </w:r>
      <w:r w:rsidRPr="00D2140A">
        <w:rPr>
          <w:rFonts w:eastAsia="等线"/>
          <w:i/>
          <w:sz w:val="16"/>
          <w:szCs w:val="16"/>
          <w:lang w:val="en" w:eastAsia="zh-CN"/>
        </w:rPr>
        <w:t xml:space="preserve"> IM</w:t>
      </w:r>
      <w:r w:rsidRPr="00D2140A">
        <w:rPr>
          <w:rFonts w:eastAsia="等线"/>
          <w:sz w:val="16"/>
          <w:szCs w:val="16"/>
          <w:lang w:val="en" w:eastAsia="zh-CN"/>
        </w:rPr>
        <w:t xml:space="preserve"> algorithm from logs L</w:t>
      </w:r>
      <w:r w:rsidRPr="00D2140A">
        <w:rPr>
          <w:rFonts w:eastAsia="等线"/>
          <w:sz w:val="16"/>
          <w:szCs w:val="16"/>
          <w:vertAlign w:val="subscript"/>
          <w:lang w:val="en" w:eastAsia="zh-CN"/>
        </w:rPr>
        <w:t>08</w:t>
      </w:r>
      <w:r w:rsidRPr="00D2140A">
        <w:rPr>
          <w:rFonts w:eastAsia="等线"/>
          <w:sz w:val="16"/>
          <w:szCs w:val="16"/>
          <w:lang w:val="en" w:eastAsia="zh-CN"/>
        </w:rPr>
        <w:t>-L</w:t>
      </w:r>
      <w:r w:rsidRPr="00D2140A">
        <w:rPr>
          <w:rFonts w:eastAsia="等线"/>
          <w:sz w:val="16"/>
          <w:szCs w:val="16"/>
          <w:vertAlign w:val="subscript"/>
          <w:lang w:val="en" w:eastAsia="zh-CN"/>
        </w:rPr>
        <w:t>15</w:t>
      </w:r>
      <w:r w:rsidRPr="00D2140A">
        <w:rPr>
          <w:rFonts w:eastAsia="等线"/>
          <w:sz w:val="16"/>
          <w:szCs w:val="16"/>
          <w:lang w:val="en" w:eastAsia="zh-CN"/>
        </w:rPr>
        <w:t>.</w:t>
      </w:r>
      <w:proofErr w:type="gramEnd"/>
    </w:p>
    <w:p w:rsidR="00D2140A" w:rsidRPr="00D2140A" w:rsidRDefault="00D2140A" w:rsidP="00D2140A">
      <w:pPr>
        <w:ind w:firstLine="160"/>
        <w:jc w:val="both"/>
        <w:rPr>
          <w:rFonts w:eastAsia="等线"/>
          <w:sz w:val="16"/>
          <w:szCs w:val="16"/>
          <w:lang w:eastAsia="zh-CN"/>
        </w:rPr>
      </w:pPr>
    </w:p>
    <w:p w:rsidR="00D2140A" w:rsidRPr="00D2140A" w:rsidRDefault="00D2140A" w:rsidP="00D2140A">
      <w:pPr>
        <w:autoSpaceDE w:val="0"/>
        <w:autoSpaceDN w:val="0"/>
        <w:adjustRightInd w:val="0"/>
        <w:spacing w:line="252" w:lineRule="auto"/>
        <w:ind w:firstLineChars="100" w:firstLine="181"/>
        <w:jc w:val="both"/>
        <w:rPr>
          <w:rFonts w:eastAsia="宋体" w:cs="TimesLTStd-Roman"/>
          <w:spacing w:val="-2"/>
          <w:lang w:eastAsia="zh-CN"/>
        </w:rPr>
      </w:pPr>
      <w:r w:rsidRPr="00D2140A">
        <w:rPr>
          <w:rFonts w:ascii="Helvetica" w:eastAsia="宋体" w:hAnsi="Helvetica" w:cs="FormataOTFMdIt"/>
          <w:b/>
          <w:i/>
          <w:noProof/>
          <w:color w:val="58595B"/>
          <w:sz w:val="18"/>
          <w:szCs w:val="18"/>
          <w:lang w:eastAsia="zh-CN"/>
        </w:rPr>
        <w:drawing>
          <wp:inline distT="0" distB="0" distL="0" distR="0" wp14:anchorId="1554C589" wp14:editId="702AD2C3">
            <wp:extent cx="3054985" cy="1104900"/>
            <wp:effectExtent l="0" t="0" r="0" b="0"/>
            <wp:docPr id="19" name="图片 19" descr="ALPHA++,ILP,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ALPHA++,ILP,H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54985" cy="1104900"/>
                    </a:xfrm>
                    <a:prstGeom prst="rect">
                      <a:avLst/>
                    </a:prstGeom>
                    <a:noFill/>
                    <a:ln>
                      <a:noFill/>
                    </a:ln>
                  </pic:spPr>
                </pic:pic>
              </a:graphicData>
            </a:graphic>
          </wp:inline>
        </w:drawing>
      </w:r>
    </w:p>
    <w:p w:rsidR="00D2140A" w:rsidRPr="00D2140A" w:rsidRDefault="00D2140A" w:rsidP="00D2140A">
      <w:pPr>
        <w:jc w:val="both"/>
        <w:rPr>
          <w:rFonts w:eastAsia="等线"/>
          <w:sz w:val="16"/>
          <w:szCs w:val="16"/>
          <w:lang w:val="en" w:eastAsia="zh-CN"/>
        </w:rPr>
      </w:pPr>
      <w:proofErr w:type="gramStart"/>
      <w:r w:rsidRPr="00D2140A">
        <w:rPr>
          <w:rFonts w:eastAsia="等线"/>
          <w:sz w:val="16"/>
          <w:szCs w:val="16"/>
        </w:rPr>
        <w:t xml:space="preserve">Fig. </w:t>
      </w:r>
      <w:r w:rsidRPr="00D2140A">
        <w:rPr>
          <w:rFonts w:eastAsia="等线" w:hint="eastAsia"/>
          <w:sz w:val="16"/>
          <w:szCs w:val="16"/>
          <w:lang w:eastAsia="zh-CN"/>
        </w:rPr>
        <w:t>15</w:t>
      </w:r>
      <w:r w:rsidRPr="00D2140A">
        <w:rPr>
          <w:rFonts w:eastAsia="等线"/>
          <w:sz w:val="16"/>
          <w:szCs w:val="16"/>
        </w:rPr>
        <w:t>.</w:t>
      </w:r>
      <w:proofErr w:type="gramEnd"/>
      <w:r w:rsidRPr="00D2140A">
        <w:rPr>
          <w:rFonts w:eastAsia="等线"/>
          <w:sz w:val="16"/>
          <w:szCs w:val="16"/>
        </w:rPr>
        <w:t xml:space="preserve">  </w:t>
      </w:r>
      <w:r w:rsidRPr="00D2140A">
        <w:rPr>
          <w:rFonts w:eastAsia="等线" w:hint="eastAsia"/>
          <w:bCs/>
          <w:sz w:val="16"/>
          <w:szCs w:val="16"/>
          <w:lang w:val="en" w:eastAsia="zh-CN"/>
        </w:rPr>
        <w:t>A</w:t>
      </w:r>
      <w:r w:rsidRPr="00D2140A">
        <w:rPr>
          <w:rFonts w:eastAsia="等线"/>
          <w:bCs/>
          <w:sz w:val="16"/>
          <w:szCs w:val="16"/>
          <w:lang w:val="en" w:eastAsia="zh-CN"/>
        </w:rPr>
        <w:t xml:space="preserve"> process model mined by </w:t>
      </w:r>
      <w:r w:rsidRPr="00D2140A">
        <w:rPr>
          <w:rFonts w:eastAsia="等线"/>
          <w:bCs/>
          <w:sz w:val="16"/>
          <w:szCs w:val="16"/>
          <w:lang w:eastAsia="zh-CN"/>
        </w:rPr>
        <w:t>ALPHA++</w:t>
      </w:r>
      <w:r w:rsidRPr="00D2140A">
        <w:rPr>
          <w:rFonts w:eastAsia="等线"/>
          <w:bCs/>
          <w:i/>
          <w:sz w:val="16"/>
          <w:szCs w:val="16"/>
          <w:lang w:eastAsia="zh-CN"/>
        </w:rPr>
        <w:t>,</w:t>
      </w:r>
      <w:r w:rsidRPr="00D2140A">
        <w:rPr>
          <w:rFonts w:eastAsia="等线"/>
          <w:bCs/>
          <w:sz w:val="16"/>
          <w:szCs w:val="16"/>
          <w:lang w:eastAsia="zh-CN"/>
        </w:rPr>
        <w:t xml:space="preserve"> ILP</w:t>
      </w:r>
      <w:r w:rsidRPr="00D2140A">
        <w:rPr>
          <w:rFonts w:eastAsia="等线"/>
          <w:bCs/>
          <w:i/>
          <w:sz w:val="16"/>
          <w:szCs w:val="16"/>
          <w:lang w:eastAsia="zh-CN"/>
        </w:rPr>
        <w:t>,</w:t>
      </w:r>
      <w:r w:rsidRPr="00D2140A">
        <w:rPr>
          <w:rFonts w:eastAsia="等线"/>
          <w:bCs/>
          <w:sz w:val="16"/>
          <w:szCs w:val="16"/>
          <w:lang w:eastAsia="zh-CN"/>
        </w:rPr>
        <w:t xml:space="preserve"> HM</w:t>
      </w:r>
      <w:r w:rsidRPr="00D2140A">
        <w:rPr>
          <w:rFonts w:eastAsia="等线"/>
          <w:bCs/>
          <w:i/>
          <w:sz w:val="16"/>
          <w:szCs w:val="16"/>
          <w:lang w:val="en" w:eastAsia="zh-CN"/>
        </w:rPr>
        <w:t xml:space="preserve"> </w:t>
      </w:r>
      <w:r w:rsidRPr="00D2140A">
        <w:rPr>
          <w:rFonts w:eastAsia="等线"/>
          <w:bCs/>
          <w:sz w:val="16"/>
          <w:szCs w:val="16"/>
          <w:lang w:val="en" w:eastAsia="zh-CN"/>
        </w:rPr>
        <w:t>algorithm from logs L</w:t>
      </w:r>
      <w:r w:rsidRPr="00D2140A">
        <w:rPr>
          <w:rFonts w:eastAsia="等线"/>
          <w:bCs/>
          <w:sz w:val="16"/>
          <w:szCs w:val="16"/>
          <w:vertAlign w:val="subscript"/>
          <w:lang w:val="en" w:eastAsia="zh-CN"/>
        </w:rPr>
        <w:t>08</w:t>
      </w:r>
      <w:r w:rsidRPr="00D2140A">
        <w:rPr>
          <w:rFonts w:eastAsia="等线"/>
          <w:bCs/>
          <w:sz w:val="16"/>
          <w:szCs w:val="16"/>
          <w:lang w:val="en" w:eastAsia="zh-CN"/>
        </w:rPr>
        <w:t>-L</w:t>
      </w:r>
      <w:r w:rsidRPr="00D2140A">
        <w:rPr>
          <w:rFonts w:eastAsia="等线"/>
          <w:bCs/>
          <w:sz w:val="16"/>
          <w:szCs w:val="16"/>
          <w:vertAlign w:val="subscript"/>
          <w:lang w:val="en" w:eastAsia="zh-CN"/>
        </w:rPr>
        <w:t>15</w:t>
      </w:r>
      <w:r w:rsidRPr="00D2140A">
        <w:rPr>
          <w:rFonts w:eastAsia="等线"/>
          <w:bCs/>
          <w:sz w:val="16"/>
          <w:szCs w:val="16"/>
          <w:lang w:val="en" w:eastAsia="zh-CN"/>
        </w:rPr>
        <w:t>.</w:t>
      </w:r>
    </w:p>
    <w:p w:rsidR="00084F8B" w:rsidRPr="00D2140A" w:rsidRDefault="00084F8B" w:rsidP="00084F8B">
      <w:pPr>
        <w:autoSpaceDE w:val="0"/>
        <w:autoSpaceDN w:val="0"/>
        <w:adjustRightInd w:val="0"/>
        <w:spacing w:before="260" w:line="252" w:lineRule="auto"/>
        <w:ind w:firstLine="181"/>
        <w:jc w:val="both"/>
        <w:rPr>
          <w:rFonts w:eastAsia="宋体"/>
          <w:spacing w:val="-2"/>
          <w:lang w:val="en" w:eastAsia="zh-CN"/>
        </w:rPr>
      </w:pPr>
      <w:r w:rsidRPr="00D2140A">
        <w:rPr>
          <w:rFonts w:eastAsia="宋体"/>
          <w:spacing w:val="-2"/>
          <w:lang w:val="en" w:eastAsia="zh-CN"/>
        </w:rPr>
        <w:t>In Fig</w:t>
      </w:r>
      <w:r w:rsidRPr="00D2140A">
        <w:rPr>
          <w:rFonts w:eastAsia="宋体" w:hint="eastAsia"/>
          <w:spacing w:val="-2"/>
          <w:lang w:val="en" w:eastAsia="zh-CN"/>
        </w:rPr>
        <w:t>.</w:t>
      </w:r>
      <w:r w:rsidRPr="00D2140A">
        <w:rPr>
          <w:rFonts w:eastAsia="宋体"/>
          <w:spacing w:val="-2"/>
          <w:lang w:val="en" w:eastAsia="zh-CN"/>
        </w:rPr>
        <w:t xml:space="preserve"> 14, the process model is obtained by the </w:t>
      </w:r>
      <w:r w:rsidRPr="00D2140A">
        <w:rPr>
          <w:rFonts w:eastAsia="宋体"/>
          <w:i/>
          <w:spacing w:val="-2"/>
          <w:lang w:val="en" w:eastAsia="zh-CN"/>
        </w:rPr>
        <w:t>IM</w:t>
      </w:r>
      <w:r w:rsidRPr="00D2140A">
        <w:rPr>
          <w:rFonts w:eastAsia="宋体"/>
          <w:spacing w:val="-2"/>
          <w:lang w:val="en" w:eastAsia="zh-CN"/>
        </w:rPr>
        <w:t xml:space="preserve"> algorithm, which can correctly represent the ball bearing production process but cannot correctly express the indirect dependency of the structure of the </w:t>
      </w:r>
      <w:r w:rsidRPr="00D2140A">
        <w:rPr>
          <w:rFonts w:eastAsia="宋体" w:cs="TimesLTStd-Roman"/>
          <w:spacing w:val="-2"/>
          <w:lang w:val="en" w:eastAsia="zh-CN"/>
        </w:rPr>
        <w:t>loop-choice branch driven loop</w:t>
      </w:r>
      <w:r w:rsidRPr="00D2140A">
        <w:rPr>
          <w:rFonts w:eastAsia="宋体"/>
          <w:spacing w:val="-2"/>
          <w:lang w:val="en" w:eastAsia="zh-CN"/>
        </w:rPr>
        <w:t xml:space="preserve">. Some implicit </w:t>
      </w:r>
      <w:r w:rsidRPr="00D2140A">
        <w:rPr>
          <w:rFonts w:eastAsia="宋体"/>
          <w:spacing w:val="-2"/>
          <w:lang w:val="en" w:eastAsia="zh-CN"/>
        </w:rPr>
        <w:lastRenderedPageBreak/>
        <w:t>transitions exist in this process model, making its simplicity not high. In this process model, the loop sequence &lt;</w:t>
      </w:r>
      <w:r w:rsidRPr="00D2140A">
        <w:rPr>
          <w:rFonts w:eastAsia="宋体"/>
          <w:i/>
          <w:spacing w:val="-2"/>
          <w:lang w:val="en" w:eastAsia="zh-CN"/>
        </w:rPr>
        <w:t>rough grinding</w:t>
      </w:r>
      <w:r w:rsidRPr="00D2140A">
        <w:rPr>
          <w:rFonts w:eastAsia="宋体"/>
          <w:spacing w:val="-2"/>
          <w:lang w:val="en" w:eastAsia="zh-CN"/>
        </w:rPr>
        <w:t xml:space="preserve">, </w:t>
      </w:r>
      <w:r w:rsidRPr="00D2140A">
        <w:rPr>
          <w:rFonts w:eastAsia="宋体"/>
          <w:i/>
          <w:spacing w:val="-2"/>
          <w:lang w:val="en" w:eastAsia="zh-CN"/>
        </w:rPr>
        <w:t>rough washing</w:t>
      </w:r>
      <w:r w:rsidRPr="00D2140A">
        <w:rPr>
          <w:rFonts w:eastAsia="宋体"/>
          <w:spacing w:val="-2"/>
          <w:lang w:val="en" w:eastAsia="zh-CN"/>
        </w:rPr>
        <w:t xml:space="preserve">, </w:t>
      </w:r>
      <w:r w:rsidRPr="00D2140A">
        <w:rPr>
          <w:rFonts w:eastAsia="宋体"/>
          <w:i/>
          <w:spacing w:val="-2"/>
          <w:lang w:val="en" w:eastAsia="zh-CN"/>
        </w:rPr>
        <w:t>rough soft grinding</w:t>
      </w:r>
      <w:r w:rsidRPr="00D2140A">
        <w:rPr>
          <w:rFonts w:eastAsia="宋体"/>
          <w:spacing w:val="-2"/>
          <w:lang w:val="en" w:eastAsia="zh-CN"/>
        </w:rPr>
        <w:t>&gt; is executed twice, and the heat treatment branch is selected, then the loop sequence &lt;</w:t>
      </w:r>
      <w:r w:rsidRPr="00D2140A">
        <w:rPr>
          <w:rFonts w:eastAsia="宋体"/>
          <w:i/>
          <w:spacing w:val="-2"/>
          <w:lang w:val="en" w:eastAsia="zh-CN"/>
        </w:rPr>
        <w:t>fine grinding</w:t>
      </w:r>
      <w:r w:rsidRPr="00D2140A">
        <w:rPr>
          <w:rFonts w:eastAsia="宋体"/>
          <w:spacing w:val="-2"/>
          <w:lang w:val="en" w:eastAsia="zh-CN"/>
        </w:rPr>
        <w:t>,</w:t>
      </w:r>
      <w:r w:rsidRPr="00D2140A">
        <w:rPr>
          <w:rFonts w:ascii="Helvetica" w:eastAsia="宋体" w:hAnsi="Helvetica" w:cs="FormataOTFMdIt"/>
          <w:b/>
          <w:i/>
          <w:color w:val="58595B"/>
          <w:sz w:val="18"/>
          <w:szCs w:val="18"/>
          <w:lang w:val="en"/>
        </w:rPr>
        <w:t xml:space="preserve"> </w:t>
      </w:r>
      <w:r w:rsidRPr="00D2140A">
        <w:rPr>
          <w:rFonts w:eastAsia="宋体"/>
          <w:i/>
          <w:spacing w:val="-2"/>
          <w:lang w:val="en" w:eastAsia="zh-CN"/>
        </w:rPr>
        <w:t>fine washing</w:t>
      </w:r>
      <w:r w:rsidRPr="00D2140A">
        <w:rPr>
          <w:rFonts w:eastAsia="宋体"/>
          <w:spacing w:val="-2"/>
          <w:lang w:val="en" w:eastAsia="zh-CN"/>
        </w:rPr>
        <w:t xml:space="preserve">, </w:t>
      </w:r>
      <w:r w:rsidRPr="00D2140A">
        <w:rPr>
          <w:rFonts w:eastAsia="宋体"/>
          <w:i/>
          <w:spacing w:val="-2"/>
          <w:lang w:val="en" w:eastAsia="zh-CN"/>
        </w:rPr>
        <w:t>fine soft grinding</w:t>
      </w:r>
      <w:r w:rsidRPr="00D2140A">
        <w:rPr>
          <w:rFonts w:eastAsia="宋体"/>
          <w:spacing w:val="-2"/>
          <w:lang w:val="en" w:eastAsia="zh-CN"/>
        </w:rPr>
        <w:t xml:space="preserve">&gt; may be executed twice or five times. However, this situation is inconsistent with the actual production requirements, which should be avoided in the actual production process. </w:t>
      </w:r>
      <w:r>
        <w:rPr>
          <w:rFonts w:eastAsia="宋体" w:hint="eastAsia"/>
          <w:spacing w:val="-2"/>
          <w:lang w:val="en" w:eastAsia="zh-CN"/>
        </w:rPr>
        <w:t>The t</w:t>
      </w:r>
      <w:r w:rsidRPr="00D2140A">
        <w:rPr>
          <w:rFonts w:eastAsia="宋体"/>
          <w:spacing w:val="-2"/>
          <w:lang w:val="en" w:eastAsia="zh-CN"/>
        </w:rPr>
        <w:t>race that do</w:t>
      </w:r>
      <w:r>
        <w:rPr>
          <w:rFonts w:eastAsia="宋体" w:hint="eastAsia"/>
          <w:spacing w:val="-2"/>
          <w:lang w:val="en" w:eastAsia="zh-CN"/>
        </w:rPr>
        <w:t>es</w:t>
      </w:r>
      <w:r w:rsidRPr="00D2140A">
        <w:rPr>
          <w:rFonts w:eastAsia="宋体"/>
          <w:spacing w:val="-2"/>
          <w:lang w:val="en" w:eastAsia="zh-CN"/>
        </w:rPr>
        <w:t xml:space="preserve"> not exist in the process</w:t>
      </w:r>
      <w:r>
        <w:rPr>
          <w:rFonts w:eastAsia="宋体" w:hint="eastAsia"/>
          <w:spacing w:val="-2"/>
          <w:lang w:val="en" w:eastAsia="zh-CN"/>
        </w:rPr>
        <w:t xml:space="preserve"> of</w:t>
      </w:r>
      <w:r w:rsidRPr="00BA4F5C">
        <w:rPr>
          <w:rFonts w:eastAsia="宋体"/>
          <w:spacing w:val="-2"/>
          <w:lang w:val="en" w:eastAsia="zh-CN"/>
        </w:rPr>
        <w:t xml:space="preserve"> </w:t>
      </w:r>
      <w:r w:rsidRPr="00D2140A">
        <w:rPr>
          <w:rFonts w:eastAsia="宋体"/>
          <w:spacing w:val="-2"/>
          <w:lang w:val="en" w:eastAsia="zh-CN"/>
        </w:rPr>
        <w:t xml:space="preserve">actual production </w:t>
      </w:r>
      <w:r>
        <w:rPr>
          <w:rFonts w:eastAsia="宋体" w:hint="eastAsia"/>
          <w:spacing w:val="-2"/>
          <w:lang w:val="en" w:eastAsia="zh-CN"/>
        </w:rPr>
        <w:t>is</w:t>
      </w:r>
      <w:r w:rsidRPr="00D2140A">
        <w:rPr>
          <w:rFonts w:eastAsia="宋体"/>
          <w:spacing w:val="-2"/>
          <w:lang w:val="en" w:eastAsia="zh-CN"/>
        </w:rPr>
        <w:t xml:space="preserve"> allowed to appear in the process model, making its precision not high.</w:t>
      </w:r>
    </w:p>
    <w:p w:rsidR="00084F8B" w:rsidRPr="00D2140A" w:rsidRDefault="00084F8B" w:rsidP="00084F8B">
      <w:pPr>
        <w:autoSpaceDE w:val="0"/>
        <w:autoSpaceDN w:val="0"/>
        <w:adjustRightInd w:val="0"/>
        <w:spacing w:line="252" w:lineRule="auto"/>
        <w:ind w:firstLine="181"/>
        <w:jc w:val="both"/>
        <w:rPr>
          <w:rFonts w:eastAsia="宋体"/>
          <w:spacing w:val="-2"/>
          <w:lang w:val="en" w:eastAsia="zh-CN"/>
        </w:rPr>
      </w:pPr>
      <w:r>
        <w:rPr>
          <w:rFonts w:eastAsia="宋体" w:hint="eastAsia"/>
          <w:spacing w:val="-2"/>
          <w:lang w:val="en" w:eastAsia="zh-CN"/>
        </w:rPr>
        <w:t>A</w:t>
      </w:r>
      <w:r w:rsidRPr="00D2140A">
        <w:rPr>
          <w:rFonts w:eastAsia="宋体"/>
          <w:spacing w:val="-2"/>
          <w:lang w:val="en" w:eastAsia="zh-CN"/>
        </w:rPr>
        <w:t>s shown in Fig</w:t>
      </w:r>
      <w:r w:rsidRPr="00D2140A">
        <w:rPr>
          <w:rFonts w:eastAsia="宋体" w:hint="eastAsia"/>
          <w:spacing w:val="-2"/>
          <w:lang w:val="en" w:eastAsia="zh-CN"/>
        </w:rPr>
        <w:t>.</w:t>
      </w:r>
      <w:r w:rsidRPr="00D2140A">
        <w:rPr>
          <w:rFonts w:eastAsia="宋体"/>
          <w:spacing w:val="-2"/>
          <w:lang w:val="en" w:eastAsia="zh-CN"/>
        </w:rPr>
        <w:t xml:space="preserve"> 15</w:t>
      </w:r>
      <w:r>
        <w:rPr>
          <w:rFonts w:eastAsia="宋体" w:hint="eastAsia"/>
          <w:spacing w:val="-2"/>
          <w:lang w:val="en" w:eastAsia="zh-CN"/>
        </w:rPr>
        <w:t>, t</w:t>
      </w:r>
      <w:r w:rsidRPr="00D2140A">
        <w:rPr>
          <w:rFonts w:eastAsia="宋体"/>
          <w:spacing w:val="-2"/>
          <w:lang w:val="en" w:eastAsia="zh-CN"/>
        </w:rPr>
        <w:t xml:space="preserve">he process models </w:t>
      </w:r>
      <w:r>
        <w:rPr>
          <w:rFonts w:eastAsia="宋体" w:hint="eastAsia"/>
          <w:spacing w:val="-2"/>
          <w:lang w:val="en" w:eastAsia="zh-CN"/>
        </w:rPr>
        <w:t>mine</w:t>
      </w:r>
      <w:r w:rsidRPr="00D2140A">
        <w:rPr>
          <w:rFonts w:eastAsia="宋体"/>
          <w:spacing w:val="-2"/>
          <w:lang w:val="en" w:eastAsia="zh-CN"/>
        </w:rPr>
        <w:t xml:space="preserve">d by </w:t>
      </w:r>
      <w:r w:rsidRPr="00D2140A">
        <w:rPr>
          <w:rFonts w:eastAsia="宋体"/>
          <w:i/>
          <w:spacing w:val="-2"/>
          <w:lang w:val="en" w:eastAsia="zh-CN"/>
        </w:rPr>
        <w:t>ILP</w:t>
      </w:r>
      <w:r w:rsidRPr="005D6548">
        <w:rPr>
          <w:rFonts w:eastAsia="宋体" w:hint="eastAsia"/>
          <w:spacing w:val="-2"/>
          <w:lang w:val="en" w:eastAsia="zh-CN"/>
        </w:rPr>
        <w:t>,</w:t>
      </w:r>
      <w:r w:rsidRPr="00D2140A">
        <w:rPr>
          <w:rFonts w:eastAsia="宋体"/>
          <w:i/>
          <w:spacing w:val="-2"/>
          <w:lang w:val="en" w:eastAsia="zh-CN"/>
        </w:rPr>
        <w:t xml:space="preserve"> Alpha++</w:t>
      </w:r>
      <w:r w:rsidRPr="00D2140A">
        <w:rPr>
          <w:rFonts w:eastAsia="宋体"/>
          <w:spacing w:val="-2"/>
          <w:lang w:val="en" w:eastAsia="zh-CN"/>
        </w:rPr>
        <w:t xml:space="preserve">, and </w:t>
      </w:r>
      <w:r w:rsidRPr="00D2140A">
        <w:rPr>
          <w:rFonts w:eastAsia="宋体"/>
          <w:i/>
          <w:spacing w:val="-2"/>
          <w:lang w:val="en" w:eastAsia="zh-CN"/>
        </w:rPr>
        <w:t>HM</w:t>
      </w:r>
      <w:r>
        <w:rPr>
          <w:rFonts w:eastAsia="宋体"/>
          <w:spacing w:val="-2"/>
          <w:lang w:val="en" w:eastAsia="zh-CN"/>
        </w:rPr>
        <w:t xml:space="preserve"> algorithms are consistent</w:t>
      </w:r>
      <w:r w:rsidRPr="00D2140A">
        <w:rPr>
          <w:rFonts w:eastAsia="宋体"/>
          <w:spacing w:val="-2"/>
          <w:lang w:val="en" w:eastAsia="zh-CN"/>
        </w:rPr>
        <w:t xml:space="preserve">. We find that the structure of the </w:t>
      </w:r>
      <w:r w:rsidRPr="00D2140A">
        <w:rPr>
          <w:rFonts w:eastAsia="宋体" w:cs="TimesLTStd-Roman"/>
          <w:spacing w:val="-2"/>
          <w:lang w:val="en" w:eastAsia="zh-CN"/>
        </w:rPr>
        <w:t>loop-choice branch driven loop</w:t>
      </w:r>
      <w:r w:rsidRPr="00D2140A">
        <w:rPr>
          <w:rFonts w:eastAsia="宋体"/>
          <w:spacing w:val="-2"/>
          <w:lang w:val="en" w:eastAsia="zh-CN"/>
        </w:rPr>
        <w:t xml:space="preserve"> could not be correctly obtained from this process model. Similar to Fig</w:t>
      </w:r>
      <w:r w:rsidRPr="00D2140A">
        <w:rPr>
          <w:rFonts w:eastAsia="宋体" w:hint="eastAsia"/>
          <w:spacing w:val="-2"/>
          <w:lang w:val="en" w:eastAsia="zh-CN"/>
        </w:rPr>
        <w:t>.</w:t>
      </w:r>
      <w:r w:rsidRPr="00D2140A">
        <w:rPr>
          <w:rFonts w:eastAsia="宋体"/>
          <w:spacing w:val="-2"/>
          <w:lang w:val="en" w:eastAsia="zh-CN"/>
        </w:rPr>
        <w:t xml:space="preserve"> 14, this process model also allows </w:t>
      </w:r>
      <w:r>
        <w:rPr>
          <w:rFonts w:eastAsia="宋体" w:hint="eastAsia"/>
          <w:spacing w:val="-2"/>
          <w:lang w:val="en" w:eastAsia="zh-CN"/>
        </w:rPr>
        <w:t>impossible</w:t>
      </w:r>
      <w:r w:rsidRPr="00D2140A">
        <w:rPr>
          <w:rFonts w:eastAsia="宋体"/>
          <w:spacing w:val="-2"/>
          <w:lang w:val="en" w:eastAsia="zh-CN"/>
        </w:rPr>
        <w:t xml:space="preserve"> </w:t>
      </w:r>
      <w:r>
        <w:rPr>
          <w:rFonts w:eastAsia="宋体"/>
          <w:spacing w:val="-2"/>
          <w:lang w:val="en" w:eastAsia="zh-CN"/>
        </w:rPr>
        <w:t xml:space="preserve">traces </w:t>
      </w:r>
      <w:r>
        <w:rPr>
          <w:rFonts w:eastAsia="宋体" w:hint="eastAsia"/>
          <w:spacing w:val="-2"/>
          <w:lang w:val="en" w:eastAsia="zh-CN"/>
        </w:rPr>
        <w:t>to occur</w:t>
      </w:r>
      <w:r w:rsidRPr="00D2140A">
        <w:rPr>
          <w:rFonts w:eastAsia="宋体"/>
          <w:spacing w:val="-2"/>
          <w:lang w:val="en" w:eastAsia="zh-CN"/>
        </w:rPr>
        <w:t xml:space="preserve"> in the actual production process, resulting in low precision.</w:t>
      </w:r>
    </w:p>
    <w:p w:rsidR="00084F8B" w:rsidRPr="00D2140A" w:rsidRDefault="00084F8B" w:rsidP="00D2140A">
      <w:pPr>
        <w:autoSpaceDE w:val="0"/>
        <w:autoSpaceDN w:val="0"/>
        <w:adjustRightInd w:val="0"/>
        <w:spacing w:line="252" w:lineRule="auto"/>
        <w:ind w:firstLine="181"/>
        <w:jc w:val="both"/>
        <w:rPr>
          <w:rFonts w:eastAsia="宋体"/>
          <w:spacing w:val="-2"/>
          <w:lang w:val="en" w:eastAsia="zh-CN"/>
        </w:rPr>
      </w:pPr>
    </w:p>
    <w:p w:rsidR="00D2140A" w:rsidRPr="00D2140A" w:rsidRDefault="00D2140A" w:rsidP="00D2140A">
      <w:pPr>
        <w:jc w:val="both"/>
        <w:rPr>
          <w:rFonts w:eastAsia="等线"/>
          <w:sz w:val="16"/>
          <w:szCs w:val="16"/>
          <w:lang w:eastAsia="zh-CN"/>
        </w:rPr>
      </w:pPr>
      <w:r w:rsidRPr="00D2140A">
        <w:rPr>
          <w:rFonts w:eastAsia="等线"/>
          <w:noProof/>
          <w:sz w:val="16"/>
          <w:szCs w:val="16"/>
          <w:lang w:eastAsia="zh-CN"/>
        </w:rPr>
        <w:drawing>
          <wp:inline distT="0" distB="0" distL="0" distR="0" wp14:anchorId="065E8323" wp14:editId="72D98EBC">
            <wp:extent cx="3200400" cy="1741820"/>
            <wp:effectExtent l="0" t="0" r="19050" b="10795"/>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D2140A" w:rsidRDefault="00D2140A" w:rsidP="00D2140A">
      <w:pPr>
        <w:jc w:val="both"/>
        <w:rPr>
          <w:rFonts w:eastAsia="等线"/>
          <w:bCs/>
          <w:sz w:val="16"/>
          <w:szCs w:val="16"/>
          <w:lang w:val="en" w:eastAsia="zh-CN"/>
        </w:rPr>
      </w:pPr>
      <w:proofErr w:type="gramStart"/>
      <w:r w:rsidRPr="00D2140A">
        <w:rPr>
          <w:rFonts w:eastAsia="等线"/>
          <w:sz w:val="16"/>
          <w:szCs w:val="16"/>
        </w:rPr>
        <w:t xml:space="preserve">Fig. </w:t>
      </w:r>
      <w:r w:rsidRPr="00D2140A">
        <w:rPr>
          <w:rFonts w:eastAsia="等线" w:hint="eastAsia"/>
          <w:sz w:val="16"/>
          <w:szCs w:val="16"/>
          <w:lang w:eastAsia="zh-CN"/>
        </w:rPr>
        <w:t>16</w:t>
      </w:r>
      <w:r w:rsidRPr="00D2140A">
        <w:rPr>
          <w:rFonts w:eastAsia="等线"/>
          <w:sz w:val="16"/>
          <w:szCs w:val="16"/>
        </w:rPr>
        <w:t>.</w:t>
      </w:r>
      <w:proofErr w:type="gramEnd"/>
      <w:r w:rsidRPr="00D2140A">
        <w:rPr>
          <w:rFonts w:eastAsia="等线"/>
          <w:sz w:val="16"/>
          <w:szCs w:val="16"/>
        </w:rPr>
        <w:t xml:space="preserve">  </w:t>
      </w:r>
      <w:proofErr w:type="gramStart"/>
      <w:r w:rsidRPr="00D2140A">
        <w:rPr>
          <w:rFonts w:eastAsia="等线" w:hint="eastAsia"/>
          <w:bCs/>
          <w:sz w:val="16"/>
          <w:szCs w:val="16"/>
          <w:lang w:val="en" w:eastAsia="zh-CN"/>
        </w:rPr>
        <w:t>T</w:t>
      </w:r>
      <w:r w:rsidRPr="00D2140A">
        <w:rPr>
          <w:rFonts w:eastAsia="等线"/>
          <w:bCs/>
          <w:sz w:val="16"/>
          <w:szCs w:val="16"/>
          <w:lang w:val="en" w:eastAsia="zh-CN"/>
        </w:rPr>
        <w:t xml:space="preserve">he </w:t>
      </w:r>
      <w:r w:rsidR="0063468B" w:rsidRPr="00D2140A">
        <w:rPr>
          <w:rFonts w:eastAsia="等线"/>
          <w:bCs/>
          <w:sz w:val="16"/>
          <w:szCs w:val="16"/>
          <w:lang w:val="en" w:eastAsia="zh-CN"/>
        </w:rPr>
        <w:t xml:space="preserve">values </w:t>
      </w:r>
      <w:r w:rsidR="0063468B">
        <w:rPr>
          <w:rFonts w:eastAsia="等线" w:hint="eastAsia"/>
          <w:bCs/>
          <w:sz w:val="16"/>
          <w:szCs w:val="16"/>
          <w:lang w:val="en" w:eastAsia="zh-CN"/>
        </w:rPr>
        <w:t xml:space="preserve">of </w:t>
      </w:r>
      <w:r w:rsidRPr="00D2140A">
        <w:rPr>
          <w:rFonts w:eastAsia="等线"/>
          <w:bCs/>
          <w:sz w:val="16"/>
          <w:szCs w:val="16"/>
          <w:lang w:val="en" w:eastAsia="zh-CN"/>
        </w:rPr>
        <w:t>fitness</w:t>
      </w:r>
      <w:r w:rsidR="0063468B">
        <w:rPr>
          <w:rFonts w:eastAsia="等线" w:hint="eastAsia"/>
          <w:bCs/>
          <w:sz w:val="16"/>
          <w:szCs w:val="16"/>
          <w:lang w:val="en" w:eastAsia="zh-CN"/>
        </w:rPr>
        <w:t>.</w:t>
      </w:r>
      <w:proofErr w:type="gramEnd"/>
    </w:p>
    <w:p w:rsidR="0063468B" w:rsidRPr="00D2140A" w:rsidRDefault="0063468B" w:rsidP="00D2140A">
      <w:pPr>
        <w:jc w:val="both"/>
        <w:rPr>
          <w:rFonts w:eastAsia="等线"/>
          <w:sz w:val="16"/>
          <w:szCs w:val="16"/>
          <w:lang w:eastAsia="zh-CN"/>
        </w:rPr>
      </w:pPr>
    </w:p>
    <w:p w:rsidR="00D2140A" w:rsidRPr="00D2140A" w:rsidRDefault="00D2140A" w:rsidP="00D2140A">
      <w:pPr>
        <w:jc w:val="both"/>
        <w:rPr>
          <w:rFonts w:eastAsia="等线"/>
          <w:sz w:val="16"/>
          <w:szCs w:val="16"/>
          <w:lang w:eastAsia="zh-CN"/>
        </w:rPr>
      </w:pPr>
      <w:r w:rsidRPr="00D2140A">
        <w:rPr>
          <w:rFonts w:eastAsia="等线"/>
          <w:noProof/>
          <w:sz w:val="16"/>
          <w:szCs w:val="16"/>
          <w:lang w:eastAsia="zh-CN"/>
        </w:rPr>
        <w:drawing>
          <wp:inline distT="0" distB="0" distL="0" distR="0" wp14:anchorId="1F45A4E8" wp14:editId="4DD40D41">
            <wp:extent cx="3200400" cy="1752219"/>
            <wp:effectExtent l="0" t="0" r="19050" b="1968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D2140A" w:rsidRPr="00D2140A" w:rsidRDefault="00D2140A" w:rsidP="00D2140A">
      <w:pPr>
        <w:jc w:val="both"/>
        <w:rPr>
          <w:rFonts w:eastAsia="等线"/>
          <w:bCs/>
          <w:sz w:val="16"/>
          <w:szCs w:val="16"/>
          <w:lang w:eastAsia="zh-CN"/>
        </w:rPr>
      </w:pPr>
      <w:proofErr w:type="gramStart"/>
      <w:r w:rsidRPr="00D2140A">
        <w:rPr>
          <w:rFonts w:eastAsia="等线"/>
          <w:sz w:val="16"/>
          <w:szCs w:val="16"/>
        </w:rPr>
        <w:t xml:space="preserve">Fig. </w:t>
      </w:r>
      <w:r w:rsidRPr="00D2140A">
        <w:rPr>
          <w:rFonts w:eastAsia="等线" w:hint="eastAsia"/>
          <w:sz w:val="16"/>
          <w:szCs w:val="16"/>
          <w:lang w:eastAsia="zh-CN"/>
        </w:rPr>
        <w:t>17</w:t>
      </w:r>
      <w:r w:rsidRPr="00D2140A">
        <w:rPr>
          <w:rFonts w:eastAsia="等线"/>
          <w:sz w:val="16"/>
          <w:szCs w:val="16"/>
        </w:rPr>
        <w:t>.</w:t>
      </w:r>
      <w:proofErr w:type="gramEnd"/>
      <w:r w:rsidRPr="00D2140A">
        <w:rPr>
          <w:rFonts w:eastAsia="等线"/>
          <w:sz w:val="16"/>
          <w:szCs w:val="16"/>
        </w:rPr>
        <w:t xml:space="preserve"> </w:t>
      </w:r>
      <w:proofErr w:type="gramStart"/>
      <w:r w:rsidRPr="00D2140A">
        <w:rPr>
          <w:rFonts w:eastAsia="等线" w:hint="eastAsia"/>
          <w:bCs/>
          <w:sz w:val="16"/>
          <w:szCs w:val="16"/>
          <w:lang w:val="en" w:eastAsia="zh-CN"/>
        </w:rPr>
        <w:t>T</w:t>
      </w:r>
      <w:r w:rsidRPr="00D2140A">
        <w:rPr>
          <w:rFonts w:eastAsia="等线"/>
          <w:bCs/>
          <w:sz w:val="16"/>
          <w:szCs w:val="16"/>
          <w:lang w:val="en" w:eastAsia="zh-CN"/>
        </w:rPr>
        <w:t xml:space="preserve">he </w:t>
      </w:r>
      <w:r w:rsidR="0063468B" w:rsidRPr="00D2140A">
        <w:rPr>
          <w:rFonts w:eastAsia="等线"/>
          <w:bCs/>
          <w:sz w:val="16"/>
          <w:szCs w:val="16"/>
          <w:lang w:val="en" w:eastAsia="zh-CN"/>
        </w:rPr>
        <w:t xml:space="preserve">values </w:t>
      </w:r>
      <w:r w:rsidR="0063468B">
        <w:rPr>
          <w:rFonts w:eastAsia="等线" w:hint="eastAsia"/>
          <w:bCs/>
          <w:sz w:val="16"/>
          <w:szCs w:val="16"/>
          <w:lang w:val="en" w:eastAsia="zh-CN"/>
        </w:rPr>
        <w:t xml:space="preserve">of </w:t>
      </w:r>
      <w:r w:rsidR="0063468B">
        <w:rPr>
          <w:rFonts w:eastAsia="等线"/>
          <w:bCs/>
          <w:sz w:val="16"/>
          <w:szCs w:val="16"/>
          <w:lang w:val="en" w:eastAsia="zh-CN"/>
        </w:rPr>
        <w:t>precision</w:t>
      </w:r>
      <w:r w:rsidR="0063468B">
        <w:rPr>
          <w:rFonts w:eastAsia="等线" w:hint="eastAsia"/>
          <w:bCs/>
          <w:sz w:val="16"/>
          <w:szCs w:val="16"/>
          <w:lang w:val="en" w:eastAsia="zh-CN"/>
        </w:rPr>
        <w:t>.</w:t>
      </w:r>
      <w:proofErr w:type="gramEnd"/>
    </w:p>
    <w:p w:rsidR="00D2140A" w:rsidRPr="00D2140A" w:rsidRDefault="00D2140A" w:rsidP="00084F8B">
      <w:pPr>
        <w:autoSpaceDE w:val="0"/>
        <w:autoSpaceDN w:val="0"/>
        <w:adjustRightInd w:val="0"/>
        <w:spacing w:before="260" w:line="252" w:lineRule="auto"/>
        <w:ind w:firstLine="181"/>
        <w:jc w:val="both"/>
        <w:rPr>
          <w:rFonts w:eastAsia="宋体"/>
          <w:spacing w:val="-2"/>
          <w:lang w:val="en" w:eastAsia="zh-CN"/>
        </w:rPr>
      </w:pPr>
      <w:r w:rsidRPr="00D2140A">
        <w:rPr>
          <w:rFonts w:eastAsia="宋体"/>
          <w:spacing w:val="-2"/>
          <w:lang w:val="en" w:eastAsia="zh-CN"/>
        </w:rPr>
        <w:t xml:space="preserve">Similar to an artificial experiment, for the fitness and precision between the process model obtained by different algorithms and each set of event logs in Table </w:t>
      </w:r>
      <w:r w:rsidR="00C91C3B" w:rsidRPr="00C91C3B">
        <w:rPr>
          <w:rFonts w:eastAsia="宋体"/>
          <w:spacing w:val="-2"/>
          <w:lang w:val="en" w:eastAsia="zh-CN"/>
        </w:rPr>
        <w:t>II</w:t>
      </w:r>
      <w:r w:rsidRPr="00D2140A">
        <w:rPr>
          <w:rFonts w:eastAsia="宋体"/>
          <w:spacing w:val="-2"/>
          <w:lang w:val="en" w:eastAsia="zh-CN"/>
        </w:rPr>
        <w:t>, we can also use the "</w:t>
      </w:r>
      <w:r w:rsidRPr="00D2140A">
        <w:rPr>
          <w:rFonts w:eastAsia="宋体"/>
          <w:i/>
          <w:spacing w:val="-2"/>
          <w:lang w:val="en" w:eastAsia="zh-CN"/>
        </w:rPr>
        <w:t>Replay a Log on Petri Net for Conformance Analysis</w:t>
      </w:r>
      <w:r w:rsidRPr="00D2140A">
        <w:rPr>
          <w:rFonts w:eastAsia="宋体"/>
          <w:spacing w:val="-2"/>
          <w:lang w:val="en" w:eastAsia="zh-CN"/>
        </w:rPr>
        <w:t>" and "</w:t>
      </w:r>
      <w:r w:rsidRPr="00D2140A">
        <w:rPr>
          <w:rFonts w:eastAsia="宋体"/>
          <w:i/>
          <w:spacing w:val="-2"/>
          <w:lang w:val="en" w:eastAsia="zh-CN"/>
        </w:rPr>
        <w:t>Check Precision based on Align-ETConformance</w:t>
      </w:r>
      <w:r w:rsidRPr="00D2140A">
        <w:rPr>
          <w:rFonts w:eastAsia="宋体"/>
          <w:spacing w:val="-2"/>
          <w:lang w:val="en" w:eastAsia="zh-CN"/>
        </w:rPr>
        <w:t>" plug-ins to obtain respectively. Fig</w:t>
      </w:r>
      <w:r w:rsidRPr="00D2140A">
        <w:rPr>
          <w:rFonts w:eastAsia="宋体" w:hint="eastAsia"/>
          <w:spacing w:val="-2"/>
          <w:lang w:val="en" w:eastAsia="zh-CN"/>
        </w:rPr>
        <w:t>.</w:t>
      </w:r>
      <w:r w:rsidRPr="00D2140A">
        <w:rPr>
          <w:rFonts w:eastAsia="宋体"/>
          <w:spacing w:val="-2"/>
          <w:lang w:val="en" w:eastAsia="zh-CN"/>
        </w:rPr>
        <w:t xml:space="preserve"> 16 and Fig</w:t>
      </w:r>
      <w:r w:rsidRPr="00D2140A">
        <w:rPr>
          <w:rFonts w:eastAsia="宋体" w:hint="eastAsia"/>
          <w:spacing w:val="-2"/>
          <w:lang w:val="en" w:eastAsia="zh-CN"/>
        </w:rPr>
        <w:t>.</w:t>
      </w:r>
      <w:r w:rsidRPr="00D2140A">
        <w:rPr>
          <w:rFonts w:eastAsia="宋体"/>
          <w:spacing w:val="-2"/>
          <w:lang w:val="en" w:eastAsia="zh-CN"/>
        </w:rPr>
        <w:t xml:space="preserve"> 17 respectively represent the details of fitness and precision. In Fig</w:t>
      </w:r>
      <w:r w:rsidRPr="00D2140A">
        <w:rPr>
          <w:rFonts w:eastAsia="宋体" w:hint="eastAsia"/>
          <w:spacing w:val="-2"/>
          <w:lang w:val="en" w:eastAsia="zh-CN"/>
        </w:rPr>
        <w:t>.</w:t>
      </w:r>
      <w:r w:rsidRPr="00D2140A">
        <w:rPr>
          <w:rFonts w:eastAsia="宋体"/>
          <w:spacing w:val="-2"/>
          <w:lang w:val="en" w:eastAsia="zh-CN"/>
        </w:rPr>
        <w:t xml:space="preserve"> 16, we find that the value of fitness between all models and logs is 1. This shows that the event logs </w:t>
      </w:r>
      <w:r w:rsidR="00E37CC1">
        <w:rPr>
          <w:rFonts w:eastAsia="宋体" w:hint="eastAsia"/>
          <w:spacing w:val="-2"/>
          <w:lang w:val="en" w:eastAsia="zh-CN"/>
        </w:rPr>
        <w:t>L</w:t>
      </w:r>
      <w:r w:rsidR="00E37CC1" w:rsidRPr="00E37CC1">
        <w:rPr>
          <w:rFonts w:eastAsia="宋体" w:hint="eastAsia"/>
          <w:spacing w:val="-2"/>
          <w:vertAlign w:val="subscript"/>
          <w:lang w:val="en" w:eastAsia="zh-CN"/>
        </w:rPr>
        <w:t>08</w:t>
      </w:r>
      <w:r w:rsidR="00E37CC1">
        <w:rPr>
          <w:rFonts w:eastAsia="宋体" w:hint="eastAsia"/>
          <w:spacing w:val="-2"/>
          <w:lang w:val="en" w:eastAsia="zh-CN"/>
        </w:rPr>
        <w:t>-L</w:t>
      </w:r>
      <w:r w:rsidR="00E37CC1" w:rsidRPr="00E37CC1">
        <w:rPr>
          <w:rFonts w:eastAsia="宋体" w:hint="eastAsia"/>
          <w:spacing w:val="-2"/>
          <w:vertAlign w:val="subscript"/>
          <w:lang w:val="en" w:eastAsia="zh-CN"/>
        </w:rPr>
        <w:t>15</w:t>
      </w:r>
      <w:r w:rsidR="00E37CC1" w:rsidRPr="00E37CC1">
        <w:rPr>
          <w:rFonts w:eastAsia="宋体" w:hint="eastAsia"/>
          <w:spacing w:val="-2"/>
          <w:lang w:val="en" w:eastAsia="zh-CN"/>
        </w:rPr>
        <w:t xml:space="preserve"> </w:t>
      </w:r>
      <w:r w:rsidRPr="00D2140A">
        <w:rPr>
          <w:rFonts w:eastAsia="宋体"/>
          <w:spacing w:val="-2"/>
          <w:lang w:val="en" w:eastAsia="zh-CN"/>
        </w:rPr>
        <w:t xml:space="preserve">can </w:t>
      </w:r>
      <w:r w:rsidR="00E37CC1">
        <w:rPr>
          <w:rFonts w:eastAsia="宋体"/>
          <w:spacing w:val="-2"/>
          <w:lang w:val="en" w:eastAsia="zh-CN"/>
        </w:rPr>
        <w:t xml:space="preserve">be replicated in </w:t>
      </w:r>
      <w:r w:rsidR="00E37CC1">
        <w:rPr>
          <w:rFonts w:eastAsia="宋体" w:hint="eastAsia"/>
          <w:spacing w:val="-2"/>
          <w:lang w:val="en" w:eastAsia="zh-CN"/>
        </w:rPr>
        <w:t xml:space="preserve">all </w:t>
      </w:r>
      <w:r w:rsidRPr="00D2140A">
        <w:rPr>
          <w:rFonts w:eastAsia="宋体"/>
          <w:spacing w:val="-2"/>
          <w:lang w:val="en" w:eastAsia="zh-CN"/>
        </w:rPr>
        <w:t>models. In Fig</w:t>
      </w:r>
      <w:r w:rsidRPr="00D2140A">
        <w:rPr>
          <w:rFonts w:eastAsia="宋体" w:hint="eastAsia"/>
          <w:spacing w:val="-2"/>
          <w:lang w:val="en" w:eastAsia="zh-CN"/>
        </w:rPr>
        <w:t>.</w:t>
      </w:r>
      <w:r w:rsidRPr="00D2140A">
        <w:rPr>
          <w:rFonts w:eastAsia="宋体"/>
          <w:spacing w:val="-2"/>
          <w:lang w:val="en" w:eastAsia="zh-CN"/>
        </w:rPr>
        <w:t xml:space="preserve"> 17, the precision between the process model obtained by the </w:t>
      </w:r>
      <w:r w:rsidRPr="00D2140A">
        <w:rPr>
          <w:rFonts w:eastAsia="宋体"/>
          <w:i/>
          <w:spacing w:val="-2"/>
          <w:lang w:val="en" w:eastAsia="zh-CN"/>
        </w:rPr>
        <w:t>AlphaID</w:t>
      </w:r>
      <w:r w:rsidRPr="00D2140A">
        <w:rPr>
          <w:rFonts w:eastAsia="宋体"/>
          <w:spacing w:val="-2"/>
          <w:lang w:val="en" w:eastAsia="zh-CN"/>
        </w:rPr>
        <w:t xml:space="preserve"> algorithm proposed in this paper </w:t>
      </w:r>
      <w:r w:rsidR="000E1177" w:rsidRPr="00D2140A">
        <w:rPr>
          <w:rFonts w:eastAsia="宋体"/>
          <w:spacing w:val="-2"/>
          <w:lang w:val="en" w:eastAsia="zh-CN"/>
        </w:rPr>
        <w:t xml:space="preserve">and logs </w:t>
      </w:r>
      <w:r w:rsidRPr="00D2140A">
        <w:rPr>
          <w:rFonts w:eastAsia="宋体"/>
          <w:spacing w:val="-2"/>
          <w:lang w:val="en" w:eastAsia="zh-CN"/>
        </w:rPr>
        <w:t xml:space="preserve">is the highest compared with other algorithms. </w:t>
      </w:r>
    </w:p>
    <w:p w:rsidR="00D2140A" w:rsidRPr="00D2140A" w:rsidRDefault="00D2140A" w:rsidP="00D2140A">
      <w:pPr>
        <w:autoSpaceDE w:val="0"/>
        <w:autoSpaceDN w:val="0"/>
        <w:adjustRightInd w:val="0"/>
        <w:spacing w:line="252" w:lineRule="auto"/>
        <w:ind w:firstLineChars="100" w:firstLine="198"/>
        <w:jc w:val="both"/>
        <w:rPr>
          <w:rFonts w:eastAsia="宋体"/>
          <w:spacing w:val="-2"/>
          <w:lang w:val="en" w:eastAsia="zh-CN"/>
        </w:rPr>
      </w:pPr>
      <w:r w:rsidRPr="00D2140A">
        <w:rPr>
          <w:rFonts w:eastAsia="宋体"/>
          <w:spacing w:val="-2"/>
          <w:lang w:val="en" w:eastAsia="zh-CN"/>
        </w:rPr>
        <w:lastRenderedPageBreak/>
        <w:t>In a word</w:t>
      </w:r>
      <w:r w:rsidRPr="00D2140A">
        <w:rPr>
          <w:rFonts w:eastAsia="宋体"/>
          <w:spacing w:val="-2"/>
          <w:lang w:val="en"/>
        </w:rPr>
        <w:t xml:space="preserve">, </w:t>
      </w:r>
      <w:r w:rsidRPr="00D2140A">
        <w:rPr>
          <w:rFonts w:eastAsia="宋体"/>
          <w:spacing w:val="-2"/>
          <w:lang w:val="en" w:eastAsia="zh-CN"/>
        </w:rPr>
        <w:t>the process model with the structure of the loop-choice branch driven loop can be found effectively by the algorithm proposed in this paper. A</w:t>
      </w:r>
      <w:r w:rsidR="00C91C3B">
        <w:rPr>
          <w:rFonts w:eastAsia="宋体" w:hint="eastAsia"/>
          <w:spacing w:val="-2"/>
          <w:lang w:val="en" w:eastAsia="zh-CN"/>
        </w:rPr>
        <w:t>nd</w:t>
      </w:r>
      <w:r w:rsidRPr="00D2140A">
        <w:rPr>
          <w:rFonts w:eastAsia="宋体"/>
          <w:spacing w:val="-2"/>
          <w:lang w:val="en" w:eastAsia="zh-CN"/>
        </w:rPr>
        <w:t xml:space="preserve"> the process model can provide good advice for actual production. </w:t>
      </w:r>
    </w:p>
    <w:p w:rsidR="00D2140A" w:rsidRPr="00D2140A" w:rsidRDefault="00D2140A" w:rsidP="00D2140A">
      <w:pPr>
        <w:keepNext/>
        <w:numPr>
          <w:ilvl w:val="0"/>
          <w:numId w:val="1"/>
        </w:numPr>
        <w:spacing w:before="240" w:after="80"/>
        <w:ind w:firstLine="200"/>
        <w:jc w:val="center"/>
        <w:outlineLvl w:val="0"/>
        <w:rPr>
          <w:rFonts w:eastAsia="等线"/>
          <w:smallCaps/>
          <w:kern w:val="28"/>
        </w:rPr>
      </w:pPr>
      <w:r w:rsidRPr="00D2140A">
        <w:rPr>
          <w:rFonts w:eastAsia="等线"/>
          <w:smallCaps/>
          <w:kern w:val="28"/>
          <w:lang w:eastAsia="zh-CN"/>
        </w:rPr>
        <w:t>Conclusion</w:t>
      </w:r>
    </w:p>
    <w:p w:rsidR="00D2140A" w:rsidRPr="00D2140A" w:rsidRDefault="00D2140A" w:rsidP="00D2140A">
      <w:pPr>
        <w:autoSpaceDE w:val="0"/>
        <w:autoSpaceDN w:val="0"/>
        <w:adjustRightInd w:val="0"/>
        <w:ind w:firstLineChars="100" w:firstLine="198"/>
        <w:jc w:val="both"/>
        <w:rPr>
          <w:rFonts w:eastAsia="宋体"/>
          <w:spacing w:val="-2"/>
          <w:lang w:val="en" w:eastAsia="zh-CN"/>
        </w:rPr>
      </w:pPr>
      <w:proofErr w:type="gramStart"/>
      <w:r w:rsidRPr="00D2140A">
        <w:rPr>
          <w:rFonts w:eastAsia="宋体"/>
          <w:spacing w:val="-2"/>
          <w:lang w:val="en" w:eastAsia="zh-CN"/>
        </w:rPr>
        <w:t>we</w:t>
      </w:r>
      <w:proofErr w:type="gramEnd"/>
      <w:r w:rsidRPr="00D2140A">
        <w:rPr>
          <w:rFonts w:eastAsia="宋体"/>
          <w:spacing w:val="-2"/>
          <w:lang w:val="en" w:eastAsia="zh-CN"/>
        </w:rPr>
        <w:t xml:space="preserve"> propose an algorithm for mining indirect dependencies</w:t>
      </w:r>
      <w:r w:rsidR="0097024C" w:rsidRPr="0097024C">
        <w:rPr>
          <w:rFonts w:eastAsia="宋体"/>
          <w:spacing w:val="-2"/>
          <w:lang w:val="en" w:eastAsia="zh-CN"/>
        </w:rPr>
        <w:t xml:space="preserve"> </w:t>
      </w:r>
      <w:r w:rsidR="0097024C">
        <w:rPr>
          <w:rFonts w:eastAsia="宋体" w:hint="eastAsia"/>
          <w:spacing w:val="-2"/>
          <w:lang w:val="en" w:eastAsia="zh-CN"/>
        </w:rPr>
        <w:t>i</w:t>
      </w:r>
      <w:r w:rsidR="0097024C">
        <w:rPr>
          <w:rFonts w:eastAsia="宋体"/>
          <w:spacing w:val="-2"/>
          <w:lang w:val="en" w:eastAsia="zh-CN"/>
        </w:rPr>
        <w:t>n this paper</w:t>
      </w:r>
      <w:r w:rsidRPr="00D2140A">
        <w:rPr>
          <w:rFonts w:eastAsia="宋体"/>
          <w:spacing w:val="-2"/>
          <w:lang w:val="en" w:eastAsia="zh-CN"/>
        </w:rPr>
        <w:t xml:space="preserve">. This algorithm is named </w:t>
      </w:r>
      <w:r w:rsidRPr="00D2140A">
        <w:rPr>
          <w:rFonts w:eastAsia="宋体"/>
          <w:i/>
          <w:spacing w:val="-2"/>
          <w:lang w:val="en" w:eastAsia="zh-CN"/>
        </w:rPr>
        <w:t>AlphaID</w:t>
      </w:r>
      <w:r w:rsidRPr="00D2140A">
        <w:rPr>
          <w:rFonts w:eastAsia="宋体"/>
          <w:spacing w:val="-2"/>
          <w:lang w:val="en" w:eastAsia="zh-CN"/>
        </w:rPr>
        <w:t xml:space="preserve">, and it can mine the process model that contains the structure of the </w:t>
      </w:r>
      <w:r w:rsidRPr="00D2140A">
        <w:rPr>
          <w:rFonts w:eastAsia="宋体" w:cs="TimesLTStd-Roman"/>
          <w:spacing w:val="-2"/>
          <w:lang w:val="en" w:eastAsia="zh-CN"/>
        </w:rPr>
        <w:t xml:space="preserve">loop-choice branch driven loop. </w:t>
      </w:r>
      <w:r w:rsidRPr="00D2140A">
        <w:rPr>
          <w:rFonts w:eastAsia="宋体"/>
          <w:spacing w:val="-2"/>
          <w:lang w:val="en" w:eastAsia="zh-CN"/>
        </w:rPr>
        <w:t xml:space="preserve"> In order to clearly describe the indirect dependencies between different structures, we introduce association rules and improve </w:t>
      </w:r>
      <w:r w:rsidRPr="00D2140A">
        <w:rPr>
          <w:rFonts w:eastAsia="宋体"/>
          <w:i/>
          <w:spacing w:val="-2"/>
          <w:lang w:val="en" w:eastAsia="zh-CN"/>
        </w:rPr>
        <w:t>PN</w:t>
      </w:r>
      <w:r w:rsidRPr="00D2140A">
        <w:rPr>
          <w:rFonts w:eastAsia="宋体"/>
          <w:spacing w:val="-2"/>
          <w:lang w:val="en" w:eastAsia="zh-CN"/>
        </w:rPr>
        <w:t xml:space="preserve"> model. The </w:t>
      </w:r>
      <w:r w:rsidRPr="00D2140A">
        <w:rPr>
          <w:rFonts w:eastAsia="宋体"/>
          <w:i/>
          <w:spacing w:val="-2"/>
          <w:lang w:val="en" w:eastAsia="zh-CN"/>
        </w:rPr>
        <w:t>IPN</w:t>
      </w:r>
      <w:r w:rsidRPr="00D2140A">
        <w:rPr>
          <w:rFonts w:eastAsia="宋体"/>
          <w:spacing w:val="-2"/>
          <w:lang w:val="en" w:eastAsia="zh-CN"/>
        </w:rPr>
        <w:t xml:space="preserve"> model is used to effectively represent the process model obtained by the algorithm. At the same time, we integrate the </w:t>
      </w:r>
      <w:r w:rsidRPr="00D2140A">
        <w:rPr>
          <w:rFonts w:eastAsia="宋体"/>
          <w:i/>
          <w:spacing w:val="-2"/>
          <w:lang w:val="en" w:eastAsia="zh-CN"/>
        </w:rPr>
        <w:t>AlphaID</w:t>
      </w:r>
      <w:r w:rsidRPr="00D2140A">
        <w:rPr>
          <w:rFonts w:eastAsia="宋体"/>
          <w:spacing w:val="-2"/>
          <w:lang w:val="en" w:eastAsia="zh-CN"/>
        </w:rPr>
        <w:t xml:space="preserve"> algorithm into the ProM platform as a plug-in, </w:t>
      </w:r>
      <w:proofErr w:type="gramStart"/>
      <w:r w:rsidRPr="00D2140A">
        <w:rPr>
          <w:rFonts w:eastAsia="宋体"/>
          <w:spacing w:val="-2"/>
          <w:lang w:val="en" w:eastAsia="zh-CN"/>
        </w:rPr>
        <w:t>At</w:t>
      </w:r>
      <w:proofErr w:type="gramEnd"/>
      <w:r w:rsidRPr="00D2140A">
        <w:rPr>
          <w:rFonts w:eastAsia="宋体"/>
          <w:spacing w:val="-2"/>
          <w:lang w:val="en" w:eastAsia="zh-CN"/>
        </w:rPr>
        <w:t xml:space="preserve"> the same time, we integrated the </w:t>
      </w:r>
      <w:r w:rsidRPr="00D2140A">
        <w:rPr>
          <w:rFonts w:eastAsia="宋体"/>
          <w:i/>
          <w:spacing w:val="-2"/>
          <w:lang w:val="en" w:eastAsia="zh-CN"/>
        </w:rPr>
        <w:t>AlphaID</w:t>
      </w:r>
      <w:r w:rsidRPr="00D2140A">
        <w:rPr>
          <w:rFonts w:eastAsia="宋体"/>
          <w:spacing w:val="-2"/>
          <w:lang w:val="en" w:eastAsia="zh-CN"/>
        </w:rPr>
        <w:t xml:space="preserve"> algorithm into the Prom platform as a plug-in, and the algorithm is fully implemented in ProM.</w:t>
      </w:r>
      <w:r w:rsidRPr="00D2140A">
        <w:rPr>
          <w:rFonts w:ascii="Helvetica" w:eastAsia="宋体" w:hAnsi="Helvetica" w:cs="FormataOTFMdIt"/>
          <w:b/>
          <w:i/>
          <w:color w:val="58595B"/>
          <w:sz w:val="18"/>
          <w:szCs w:val="18"/>
          <w:lang w:val="en"/>
        </w:rPr>
        <w:t xml:space="preserve"> </w:t>
      </w:r>
      <w:r w:rsidRPr="00D2140A">
        <w:rPr>
          <w:rFonts w:eastAsia="宋体"/>
          <w:spacing w:val="-2"/>
          <w:lang w:val="en" w:eastAsia="zh-CN"/>
        </w:rPr>
        <w:t>In this paper, we focus on the indirect dependence of the number of loops of one loop structure and the different branches of choice structures on the number of loops of another loop structure.</w:t>
      </w:r>
    </w:p>
    <w:p w:rsidR="00D2140A" w:rsidRPr="00D2140A" w:rsidRDefault="00D2140A" w:rsidP="00D2140A">
      <w:pPr>
        <w:autoSpaceDE w:val="0"/>
        <w:autoSpaceDN w:val="0"/>
        <w:adjustRightInd w:val="0"/>
        <w:ind w:firstLineChars="100" w:firstLine="198"/>
        <w:jc w:val="both"/>
        <w:rPr>
          <w:rFonts w:eastAsia="宋体"/>
          <w:spacing w:val="-2"/>
          <w:lang w:val="en" w:eastAsia="zh-CN"/>
        </w:rPr>
      </w:pPr>
      <w:r w:rsidRPr="00D2140A">
        <w:rPr>
          <w:rFonts w:eastAsia="宋体"/>
          <w:spacing w:val="-2"/>
          <w:lang w:val="en" w:eastAsia="zh-CN"/>
        </w:rPr>
        <w:t xml:space="preserve">In this paper, we verify the proposed algorithm with an artificial example and a real-life example. Both experiments show that the </w:t>
      </w:r>
      <w:r w:rsidRPr="00D2140A">
        <w:rPr>
          <w:rFonts w:eastAsia="宋体"/>
          <w:i/>
          <w:spacing w:val="-2"/>
          <w:lang w:val="en" w:eastAsia="zh-CN"/>
        </w:rPr>
        <w:t>AlphaID</w:t>
      </w:r>
      <w:r w:rsidRPr="00D2140A">
        <w:rPr>
          <w:rFonts w:eastAsia="宋体"/>
          <w:spacing w:val="-2"/>
          <w:lang w:val="en" w:eastAsia="zh-CN"/>
        </w:rPr>
        <w:t xml:space="preserve"> algorithm is effective in mining the indirect dependence of the </w:t>
      </w:r>
      <w:r w:rsidRPr="00D2140A">
        <w:rPr>
          <w:rFonts w:eastAsia="宋体" w:cs="TimesLTStd-Roman"/>
          <w:spacing w:val="-2"/>
          <w:lang w:val="en" w:eastAsia="zh-CN"/>
        </w:rPr>
        <w:t xml:space="preserve">loop-choice branch driven loop </w:t>
      </w:r>
      <w:r w:rsidRPr="00D2140A">
        <w:rPr>
          <w:rFonts w:eastAsia="宋体"/>
          <w:spacing w:val="-2"/>
          <w:lang w:val="en" w:eastAsia="zh-CN"/>
        </w:rPr>
        <w:t xml:space="preserve">structure. At the same time, compared with other algorithms, the fitness of the process model obtained by </w:t>
      </w:r>
      <w:r w:rsidRPr="00D2140A">
        <w:rPr>
          <w:rFonts w:eastAsia="宋体"/>
          <w:i/>
          <w:spacing w:val="-2"/>
          <w:lang w:val="en" w:eastAsia="zh-CN"/>
        </w:rPr>
        <w:t>AlphaID</w:t>
      </w:r>
      <w:r w:rsidRPr="00D2140A">
        <w:rPr>
          <w:rFonts w:eastAsia="宋体"/>
          <w:spacing w:val="-2"/>
          <w:lang w:val="en" w:eastAsia="zh-CN"/>
        </w:rPr>
        <w:t xml:space="preserve"> algorithm is 1, and its precision is higher. Notice that the indirect dependencies found in the process model, they can effectively guide optimal production, but also help to solve the bottleneck problem in the real process model. However, the process model structure studied in this paper is relatively simple. In the future, we will study more complex process models and discover indirect dependencies between different structures, such as parallel structures.  </w:t>
      </w:r>
    </w:p>
    <w:p w:rsidR="00D2140A" w:rsidRPr="00D2140A" w:rsidRDefault="00D2140A" w:rsidP="00D2140A">
      <w:pPr>
        <w:widowControl w:val="0"/>
        <w:spacing w:line="252" w:lineRule="auto"/>
        <w:ind w:firstLine="200"/>
        <w:jc w:val="both"/>
        <w:rPr>
          <w:rFonts w:eastAsia="等线"/>
        </w:rPr>
      </w:pPr>
    </w:p>
    <w:p w:rsidR="00D2140A" w:rsidRPr="00D2140A" w:rsidRDefault="00D2140A" w:rsidP="00D2140A">
      <w:pPr>
        <w:keepNext/>
        <w:spacing w:before="240" w:after="80"/>
        <w:jc w:val="center"/>
        <w:outlineLvl w:val="0"/>
        <w:rPr>
          <w:rFonts w:eastAsia="等线"/>
          <w:smallCaps/>
          <w:kern w:val="28"/>
        </w:rPr>
      </w:pPr>
      <w:r w:rsidRPr="00D2140A">
        <w:rPr>
          <w:rFonts w:eastAsia="等线"/>
          <w:smallCaps/>
          <w:kern w:val="28"/>
        </w:rPr>
        <w:t>References</w:t>
      </w:r>
    </w:p>
    <w:p w:rsidR="00D2140A" w:rsidRPr="00D2140A" w:rsidRDefault="00D2140A" w:rsidP="00D2140A">
      <w:pPr>
        <w:tabs>
          <w:tab w:val="left" w:pos="1170"/>
        </w:tabs>
        <w:ind w:leftChars="50" w:left="260" w:hangingChars="100" w:hanging="160"/>
        <w:jc w:val="both"/>
        <w:rPr>
          <w:rFonts w:eastAsia="等线"/>
          <w:sz w:val="16"/>
          <w:szCs w:val="16"/>
        </w:rPr>
      </w:pPr>
      <w:r w:rsidRPr="00D2140A">
        <w:rPr>
          <w:rFonts w:eastAsia="等线"/>
          <w:sz w:val="16"/>
          <w:szCs w:val="16"/>
        </w:rPr>
        <w:t>[1]</w:t>
      </w:r>
      <w:r w:rsidRPr="00D2140A">
        <w:rPr>
          <w:rFonts w:eastAsia="等线"/>
          <w:sz w:val="16"/>
          <w:szCs w:val="16"/>
          <w:lang w:eastAsia="zh-CN"/>
        </w:rPr>
        <w:t xml:space="preserve"> W</w:t>
      </w:r>
      <w:r w:rsidRPr="00D2140A">
        <w:rPr>
          <w:rFonts w:eastAsia="等线"/>
          <w:sz w:val="16"/>
          <w:szCs w:val="16"/>
        </w:rPr>
        <w:t xml:space="preserve">. M. P. van der Aalst, </w:t>
      </w:r>
      <w:r w:rsidRPr="00D2140A">
        <w:rPr>
          <w:rFonts w:eastAsia="等线"/>
          <w:i/>
          <w:sz w:val="16"/>
          <w:szCs w:val="16"/>
        </w:rPr>
        <w:t>Process Mining: Discovery, Conformance, and Enhancement of Business Processes</w:t>
      </w:r>
      <w:r w:rsidRPr="00D2140A">
        <w:rPr>
          <w:rFonts w:eastAsia="等线"/>
          <w:sz w:val="16"/>
          <w:szCs w:val="16"/>
        </w:rPr>
        <w:t>. Berlin, Germany: Springer, 2011, pp. 1–10.</w:t>
      </w:r>
    </w:p>
    <w:p w:rsidR="002361A8" w:rsidRPr="002361A8" w:rsidRDefault="002361A8" w:rsidP="002361A8">
      <w:pPr>
        <w:tabs>
          <w:tab w:val="left" w:pos="1170"/>
        </w:tabs>
        <w:ind w:leftChars="50" w:left="260" w:hangingChars="100" w:hanging="160"/>
        <w:jc w:val="both"/>
        <w:rPr>
          <w:rFonts w:eastAsia="等线"/>
          <w:sz w:val="16"/>
          <w:szCs w:val="16"/>
          <w:lang w:eastAsia="zh-CN"/>
        </w:rPr>
      </w:pPr>
      <w:r w:rsidRPr="002361A8">
        <w:rPr>
          <w:rFonts w:eastAsia="等线"/>
          <w:sz w:val="16"/>
          <w:szCs w:val="16"/>
        </w:rPr>
        <w:t>[2]</w:t>
      </w:r>
      <w:r w:rsidRPr="002361A8">
        <w:rPr>
          <w:rFonts w:eastAsia="等线"/>
          <w:sz w:val="16"/>
          <w:szCs w:val="16"/>
          <w:lang w:eastAsia="zh-CN"/>
        </w:rPr>
        <w:t xml:space="preserve"> W</w:t>
      </w:r>
      <w:r w:rsidRPr="002361A8">
        <w:rPr>
          <w:rFonts w:eastAsia="等线"/>
          <w:sz w:val="16"/>
          <w:szCs w:val="16"/>
        </w:rPr>
        <w:t>. M. P. van der Aalst, T. Weijters, and L. Maruster,</w:t>
      </w:r>
      <w:r w:rsidRPr="002361A8">
        <w:rPr>
          <w:rFonts w:eastAsia="等线"/>
          <w:sz w:val="16"/>
          <w:szCs w:val="16"/>
          <w:lang w:eastAsia="zh-CN"/>
        </w:rPr>
        <w:t xml:space="preserve"> “</w:t>
      </w:r>
      <w:r w:rsidRPr="002361A8">
        <w:rPr>
          <w:rFonts w:eastAsia="等线"/>
          <w:sz w:val="16"/>
          <w:szCs w:val="16"/>
        </w:rPr>
        <w:t>Workflow mining: Discovering process models from event logs</w:t>
      </w:r>
      <w:r w:rsidRPr="002361A8">
        <w:rPr>
          <w:rFonts w:eastAsia="等线"/>
          <w:sz w:val="16"/>
          <w:szCs w:val="16"/>
          <w:lang w:eastAsia="zh-CN"/>
        </w:rPr>
        <w:t>”</w:t>
      </w:r>
      <w:r w:rsidRPr="002361A8">
        <w:rPr>
          <w:rFonts w:eastAsia="等线"/>
          <w:sz w:val="16"/>
          <w:szCs w:val="16"/>
        </w:rPr>
        <w:t xml:space="preserve">, </w:t>
      </w:r>
      <w:r w:rsidRPr="002361A8">
        <w:rPr>
          <w:rFonts w:eastAsia="等线"/>
          <w:i/>
          <w:sz w:val="16"/>
          <w:szCs w:val="16"/>
        </w:rPr>
        <w:t>IEEE Trans. Knowl. Data Eng.</w:t>
      </w:r>
      <w:r w:rsidRPr="002361A8">
        <w:rPr>
          <w:rFonts w:eastAsia="等线"/>
          <w:sz w:val="16"/>
          <w:szCs w:val="16"/>
        </w:rPr>
        <w:t>, vol. 16, no. 9, pp. 1128–1142, Sep. 2004.</w:t>
      </w:r>
    </w:p>
    <w:p w:rsidR="002361A8" w:rsidRPr="002361A8" w:rsidRDefault="002361A8" w:rsidP="002361A8">
      <w:pPr>
        <w:ind w:leftChars="50" w:left="260" w:hangingChars="100" w:hanging="160"/>
        <w:jc w:val="both"/>
        <w:rPr>
          <w:rFonts w:eastAsia="等线"/>
          <w:sz w:val="16"/>
          <w:szCs w:val="16"/>
        </w:rPr>
      </w:pPr>
      <w:r w:rsidRPr="002361A8">
        <w:rPr>
          <w:rFonts w:eastAsia="等线"/>
          <w:sz w:val="16"/>
          <w:szCs w:val="16"/>
          <w:lang w:eastAsia="zh-CN"/>
        </w:rPr>
        <w:t>[3]</w:t>
      </w:r>
      <w:r w:rsidRPr="002361A8">
        <w:rPr>
          <w:rFonts w:eastAsia="等线"/>
          <w:lang w:eastAsia="zh-CN"/>
        </w:rPr>
        <w:t xml:space="preserve"> </w:t>
      </w:r>
      <w:r w:rsidRPr="002361A8">
        <w:rPr>
          <w:rFonts w:eastAsia="等线"/>
          <w:sz w:val="16"/>
          <w:szCs w:val="16"/>
        </w:rPr>
        <w:t>A. K. A. de Medeiros, W. M. P. van der Aalst, and</w:t>
      </w:r>
      <w:r w:rsidRPr="002361A8">
        <w:rPr>
          <w:rFonts w:eastAsia="等线"/>
          <w:sz w:val="16"/>
          <w:szCs w:val="16"/>
          <w:lang w:eastAsia="zh-CN"/>
        </w:rPr>
        <w:t xml:space="preserve"> </w:t>
      </w:r>
      <w:r w:rsidRPr="002361A8">
        <w:rPr>
          <w:rFonts w:eastAsia="等线"/>
          <w:sz w:val="16"/>
          <w:szCs w:val="16"/>
        </w:rPr>
        <w:t xml:space="preserve">A. J. M. M. Weijters, </w:t>
      </w:r>
      <w:r w:rsidRPr="002361A8">
        <w:rPr>
          <w:rFonts w:eastAsia="等线"/>
          <w:sz w:val="16"/>
          <w:szCs w:val="16"/>
          <w:lang w:eastAsia="zh-CN"/>
        </w:rPr>
        <w:t>“</w:t>
      </w:r>
      <w:r w:rsidRPr="002361A8">
        <w:rPr>
          <w:rFonts w:eastAsia="等线"/>
          <w:sz w:val="16"/>
          <w:szCs w:val="16"/>
        </w:rPr>
        <w:t>Workflow Mining: Current Status and Future Directions.</w:t>
      </w:r>
      <w:r w:rsidRPr="002361A8">
        <w:rPr>
          <w:rFonts w:eastAsia="等线"/>
          <w:sz w:val="16"/>
          <w:szCs w:val="16"/>
          <w:lang w:eastAsia="zh-CN"/>
        </w:rPr>
        <w:t>”</w:t>
      </w:r>
      <w:r w:rsidRPr="002361A8">
        <w:rPr>
          <w:rFonts w:eastAsia="等线"/>
          <w:sz w:val="16"/>
          <w:szCs w:val="16"/>
        </w:rPr>
        <w:t xml:space="preserve"> On The </w:t>
      </w:r>
      <w:r w:rsidRPr="002361A8">
        <w:rPr>
          <w:rFonts w:eastAsia="等线"/>
          <w:i/>
          <w:sz w:val="16"/>
          <w:szCs w:val="16"/>
        </w:rPr>
        <w:t>Move to Meaningful Internet Systems 2003: CoopIS, DOA, and ODBASE - OTM Confederated International Conferences</w:t>
      </w:r>
      <w:r w:rsidRPr="002361A8">
        <w:rPr>
          <w:rFonts w:eastAsia="等线"/>
          <w:sz w:val="16"/>
          <w:szCs w:val="16"/>
        </w:rPr>
        <w:t>, CoopIS, DOA, and ODBASE 2003, Catania, Sicily, Italy, November 3-7, 2003 Springer Berlin Heidelberg, 2003.</w:t>
      </w:r>
    </w:p>
    <w:p w:rsidR="002361A8" w:rsidRPr="002361A8" w:rsidRDefault="002361A8" w:rsidP="002361A8">
      <w:pPr>
        <w:tabs>
          <w:tab w:val="left" w:pos="1170"/>
        </w:tabs>
        <w:ind w:leftChars="50" w:left="260" w:hangingChars="100" w:hanging="160"/>
        <w:jc w:val="both"/>
        <w:rPr>
          <w:rFonts w:eastAsia="等线"/>
          <w:sz w:val="16"/>
          <w:szCs w:val="16"/>
        </w:rPr>
      </w:pPr>
      <w:r w:rsidRPr="002361A8">
        <w:rPr>
          <w:rFonts w:eastAsia="等线"/>
          <w:sz w:val="16"/>
          <w:szCs w:val="16"/>
        </w:rPr>
        <w:t>[</w:t>
      </w:r>
      <w:r w:rsidRPr="002361A8">
        <w:rPr>
          <w:rFonts w:eastAsia="等线"/>
          <w:sz w:val="16"/>
          <w:szCs w:val="16"/>
          <w:lang w:eastAsia="zh-CN"/>
        </w:rPr>
        <w:t>4</w:t>
      </w:r>
      <w:r w:rsidRPr="002361A8">
        <w:rPr>
          <w:rFonts w:eastAsia="等线"/>
          <w:sz w:val="16"/>
          <w:szCs w:val="16"/>
        </w:rPr>
        <w:t>]</w:t>
      </w:r>
      <w:r w:rsidRPr="002361A8">
        <w:rPr>
          <w:rFonts w:eastAsia="等线"/>
          <w:sz w:val="16"/>
          <w:szCs w:val="16"/>
          <w:lang w:eastAsia="zh-CN"/>
        </w:rPr>
        <w:t xml:space="preserve">   A</w:t>
      </w:r>
      <w:r w:rsidRPr="002361A8">
        <w:rPr>
          <w:rFonts w:eastAsia="等线"/>
          <w:sz w:val="16"/>
          <w:szCs w:val="16"/>
        </w:rPr>
        <w:t>. K. A. de Medeiros, B. F. van Dongen, W. M. P. van der Aalst, and</w:t>
      </w:r>
      <w:r w:rsidRPr="002361A8">
        <w:rPr>
          <w:rFonts w:eastAsia="等线"/>
          <w:sz w:val="16"/>
          <w:szCs w:val="16"/>
          <w:lang w:eastAsia="zh-CN"/>
        </w:rPr>
        <w:t xml:space="preserve"> </w:t>
      </w:r>
      <w:r w:rsidRPr="002361A8">
        <w:rPr>
          <w:rFonts w:eastAsia="等线"/>
          <w:sz w:val="16"/>
          <w:szCs w:val="16"/>
        </w:rPr>
        <w:t xml:space="preserve">A. J. M. M. Weijters, </w:t>
      </w:r>
      <w:r w:rsidRPr="002361A8">
        <w:rPr>
          <w:rFonts w:eastAsia="等线"/>
          <w:sz w:val="16"/>
          <w:szCs w:val="16"/>
          <w:lang w:eastAsia="zh-CN"/>
        </w:rPr>
        <w:t>“</w:t>
      </w:r>
      <w:r w:rsidRPr="002361A8">
        <w:rPr>
          <w:rFonts w:eastAsia="等线"/>
          <w:sz w:val="16"/>
          <w:szCs w:val="16"/>
        </w:rPr>
        <w:t>Process mining: Extending the α-algorithm to</w:t>
      </w:r>
      <w:r w:rsidRPr="002361A8">
        <w:rPr>
          <w:rFonts w:eastAsia="等线"/>
          <w:sz w:val="16"/>
          <w:szCs w:val="16"/>
          <w:lang w:eastAsia="zh-CN"/>
        </w:rPr>
        <w:t xml:space="preserve"> </w:t>
      </w:r>
      <w:r w:rsidRPr="002361A8">
        <w:rPr>
          <w:rFonts w:eastAsia="等线"/>
          <w:sz w:val="16"/>
          <w:szCs w:val="16"/>
        </w:rPr>
        <w:t>mine</w:t>
      </w:r>
      <w:r w:rsidRPr="002361A8">
        <w:rPr>
          <w:rFonts w:eastAsia="等线"/>
          <w:sz w:val="16"/>
          <w:szCs w:val="16"/>
          <w:lang w:eastAsia="zh-CN"/>
        </w:rPr>
        <w:t xml:space="preserve"> </w:t>
      </w:r>
      <w:r w:rsidRPr="002361A8">
        <w:rPr>
          <w:rFonts w:eastAsia="等线"/>
          <w:sz w:val="16"/>
          <w:szCs w:val="16"/>
        </w:rPr>
        <w:t>short</w:t>
      </w:r>
      <w:r w:rsidRPr="002361A8">
        <w:rPr>
          <w:rFonts w:eastAsia="等线"/>
          <w:sz w:val="16"/>
          <w:szCs w:val="16"/>
          <w:lang w:eastAsia="zh-CN"/>
        </w:rPr>
        <w:t xml:space="preserve"> </w:t>
      </w:r>
      <w:r w:rsidRPr="002361A8">
        <w:rPr>
          <w:rFonts w:eastAsia="等线"/>
          <w:sz w:val="16"/>
          <w:szCs w:val="16"/>
        </w:rPr>
        <w:t>loops,</w:t>
      </w:r>
      <w:r w:rsidRPr="002361A8">
        <w:rPr>
          <w:rFonts w:eastAsia="等线"/>
          <w:sz w:val="16"/>
          <w:szCs w:val="16"/>
          <w:lang w:eastAsia="zh-CN"/>
        </w:rPr>
        <w:t xml:space="preserve">” </w:t>
      </w:r>
      <w:r w:rsidRPr="002361A8">
        <w:rPr>
          <w:rFonts w:eastAsia="等线"/>
          <w:sz w:val="16"/>
          <w:szCs w:val="16"/>
        </w:rPr>
        <w:t>Ph.D.dissertation,</w:t>
      </w:r>
      <w:r w:rsidRPr="002361A8">
        <w:rPr>
          <w:rFonts w:eastAsia="等线"/>
          <w:sz w:val="16"/>
          <w:szCs w:val="16"/>
          <w:lang w:eastAsia="zh-CN"/>
        </w:rPr>
        <w:t xml:space="preserve"> </w:t>
      </w:r>
      <w:r w:rsidRPr="002361A8">
        <w:rPr>
          <w:rFonts w:eastAsia="等线"/>
          <w:sz w:val="16"/>
          <w:szCs w:val="16"/>
        </w:rPr>
        <w:t>Dept.Technol.Manage,</w:t>
      </w:r>
      <w:r w:rsidRPr="002361A8">
        <w:rPr>
          <w:rFonts w:eastAsia="等线"/>
          <w:sz w:val="16"/>
          <w:szCs w:val="16"/>
          <w:lang w:eastAsia="zh-CN"/>
        </w:rPr>
        <w:t xml:space="preserve"> </w:t>
      </w:r>
      <w:r w:rsidRPr="002361A8">
        <w:rPr>
          <w:rFonts w:eastAsia="等线"/>
          <w:sz w:val="16"/>
          <w:szCs w:val="16"/>
        </w:rPr>
        <w:t>Eindhoven</w:t>
      </w:r>
      <w:r w:rsidRPr="002361A8">
        <w:rPr>
          <w:rFonts w:eastAsia="等线"/>
          <w:sz w:val="16"/>
          <w:szCs w:val="16"/>
          <w:lang w:eastAsia="zh-CN"/>
        </w:rPr>
        <w:t xml:space="preserve"> </w:t>
      </w:r>
      <w:r w:rsidRPr="002361A8">
        <w:rPr>
          <w:rFonts w:eastAsia="等线"/>
          <w:sz w:val="16"/>
          <w:szCs w:val="16"/>
        </w:rPr>
        <w:t>Univ. Technol, Eindhoven, The Netherlands, 2004.</w:t>
      </w:r>
    </w:p>
    <w:p w:rsidR="002361A8" w:rsidRPr="002361A8" w:rsidRDefault="002361A8" w:rsidP="002361A8">
      <w:pPr>
        <w:tabs>
          <w:tab w:val="left" w:pos="1170"/>
        </w:tabs>
        <w:ind w:leftChars="50" w:left="260" w:hangingChars="100" w:hanging="160"/>
        <w:jc w:val="both"/>
        <w:rPr>
          <w:rFonts w:eastAsia="等线"/>
          <w:sz w:val="16"/>
          <w:szCs w:val="16"/>
        </w:rPr>
      </w:pPr>
      <w:r w:rsidRPr="002361A8">
        <w:rPr>
          <w:rFonts w:eastAsia="等线"/>
          <w:sz w:val="16"/>
          <w:szCs w:val="16"/>
        </w:rPr>
        <w:t>[</w:t>
      </w:r>
      <w:r w:rsidRPr="002361A8">
        <w:rPr>
          <w:rFonts w:eastAsia="等线"/>
          <w:sz w:val="16"/>
          <w:szCs w:val="16"/>
          <w:lang w:eastAsia="zh-CN"/>
        </w:rPr>
        <w:t>5</w:t>
      </w:r>
      <w:r w:rsidRPr="002361A8">
        <w:rPr>
          <w:rFonts w:eastAsia="等线"/>
          <w:sz w:val="16"/>
          <w:szCs w:val="16"/>
        </w:rPr>
        <w:t>]</w:t>
      </w:r>
      <w:r w:rsidRPr="002361A8">
        <w:rPr>
          <w:rFonts w:eastAsia="等线"/>
          <w:sz w:val="16"/>
          <w:szCs w:val="16"/>
          <w:lang w:eastAsia="zh-CN"/>
        </w:rPr>
        <w:t xml:space="preserve"> L. J. Wen</w:t>
      </w:r>
      <w:r w:rsidRPr="002361A8">
        <w:rPr>
          <w:rFonts w:eastAsia="等线"/>
          <w:sz w:val="16"/>
          <w:szCs w:val="16"/>
        </w:rPr>
        <w:t>, W.</w:t>
      </w:r>
      <w:r w:rsidRPr="002361A8">
        <w:rPr>
          <w:rFonts w:eastAsia="等线"/>
          <w:sz w:val="16"/>
          <w:szCs w:val="16"/>
          <w:lang w:eastAsia="zh-CN"/>
        </w:rPr>
        <w:t xml:space="preserve"> </w:t>
      </w:r>
      <w:r w:rsidRPr="002361A8">
        <w:rPr>
          <w:rFonts w:eastAsia="等线"/>
          <w:sz w:val="16"/>
          <w:szCs w:val="16"/>
        </w:rPr>
        <w:t>M.</w:t>
      </w:r>
      <w:r w:rsidRPr="002361A8">
        <w:rPr>
          <w:rFonts w:eastAsia="等线"/>
          <w:sz w:val="16"/>
          <w:szCs w:val="16"/>
          <w:lang w:eastAsia="zh-CN"/>
        </w:rPr>
        <w:t xml:space="preserve"> </w:t>
      </w:r>
      <w:r w:rsidRPr="002361A8">
        <w:rPr>
          <w:rFonts w:eastAsia="等线"/>
          <w:sz w:val="16"/>
          <w:szCs w:val="16"/>
        </w:rPr>
        <w:t>P.</w:t>
      </w:r>
      <w:r w:rsidRPr="002361A8">
        <w:rPr>
          <w:rFonts w:eastAsia="等线"/>
          <w:sz w:val="16"/>
          <w:szCs w:val="16"/>
          <w:lang w:eastAsia="zh-CN"/>
        </w:rPr>
        <w:t xml:space="preserve"> </w:t>
      </w:r>
      <w:r w:rsidRPr="002361A8">
        <w:rPr>
          <w:rFonts w:eastAsia="等线"/>
          <w:sz w:val="16"/>
          <w:szCs w:val="16"/>
        </w:rPr>
        <w:t>van</w:t>
      </w:r>
      <w:r w:rsidRPr="002361A8">
        <w:rPr>
          <w:rFonts w:eastAsia="等线"/>
          <w:sz w:val="16"/>
          <w:szCs w:val="16"/>
          <w:lang w:eastAsia="zh-CN"/>
        </w:rPr>
        <w:t xml:space="preserve"> </w:t>
      </w:r>
      <w:r w:rsidRPr="002361A8">
        <w:rPr>
          <w:rFonts w:eastAsia="等线"/>
          <w:sz w:val="16"/>
          <w:szCs w:val="16"/>
        </w:rPr>
        <w:t>der</w:t>
      </w:r>
      <w:r w:rsidRPr="002361A8">
        <w:rPr>
          <w:rFonts w:eastAsia="等线"/>
          <w:sz w:val="16"/>
          <w:szCs w:val="16"/>
          <w:lang w:eastAsia="zh-CN"/>
        </w:rPr>
        <w:t xml:space="preserve"> </w:t>
      </w:r>
      <w:r w:rsidRPr="002361A8">
        <w:rPr>
          <w:rFonts w:eastAsia="等线"/>
          <w:sz w:val="16"/>
          <w:szCs w:val="16"/>
        </w:rPr>
        <w:t>Aalst, J.</w:t>
      </w:r>
      <w:r w:rsidRPr="002361A8">
        <w:rPr>
          <w:rFonts w:eastAsia="等线"/>
          <w:sz w:val="16"/>
          <w:szCs w:val="16"/>
          <w:lang w:eastAsia="zh-CN"/>
        </w:rPr>
        <w:t xml:space="preserve"> </w:t>
      </w:r>
      <w:r w:rsidRPr="002361A8">
        <w:rPr>
          <w:rFonts w:eastAsia="等线"/>
          <w:sz w:val="16"/>
          <w:szCs w:val="16"/>
        </w:rPr>
        <w:t>M.</w:t>
      </w:r>
      <w:r w:rsidRPr="002361A8">
        <w:rPr>
          <w:rFonts w:eastAsia="等线"/>
          <w:sz w:val="16"/>
          <w:szCs w:val="16"/>
          <w:lang w:eastAsia="zh-CN"/>
        </w:rPr>
        <w:t xml:space="preserve"> </w:t>
      </w:r>
      <w:r w:rsidRPr="002361A8">
        <w:rPr>
          <w:rFonts w:eastAsia="等线"/>
          <w:sz w:val="16"/>
          <w:szCs w:val="16"/>
        </w:rPr>
        <w:t>Wang,</w:t>
      </w:r>
      <w:r w:rsidRPr="002361A8">
        <w:rPr>
          <w:rFonts w:eastAsia="等线"/>
          <w:sz w:val="16"/>
          <w:szCs w:val="16"/>
          <w:lang w:eastAsia="zh-CN"/>
        </w:rPr>
        <w:t xml:space="preserve"> </w:t>
      </w:r>
      <w:r w:rsidRPr="002361A8">
        <w:rPr>
          <w:rFonts w:eastAsia="等线"/>
          <w:sz w:val="16"/>
          <w:szCs w:val="16"/>
        </w:rPr>
        <w:t>and</w:t>
      </w:r>
      <w:r w:rsidRPr="002361A8">
        <w:rPr>
          <w:rFonts w:eastAsia="等线"/>
          <w:sz w:val="16"/>
          <w:szCs w:val="16"/>
          <w:lang w:eastAsia="zh-CN"/>
        </w:rPr>
        <w:t xml:space="preserve"> </w:t>
      </w:r>
      <w:r w:rsidRPr="002361A8">
        <w:rPr>
          <w:rFonts w:eastAsia="等线"/>
          <w:sz w:val="16"/>
          <w:szCs w:val="16"/>
        </w:rPr>
        <w:t>J.</w:t>
      </w:r>
      <w:r w:rsidRPr="002361A8">
        <w:rPr>
          <w:rFonts w:eastAsia="等线"/>
          <w:sz w:val="16"/>
          <w:szCs w:val="16"/>
          <w:lang w:eastAsia="zh-CN"/>
        </w:rPr>
        <w:t xml:space="preserve"> </w:t>
      </w:r>
      <w:r w:rsidRPr="002361A8">
        <w:rPr>
          <w:rFonts w:eastAsia="等线"/>
          <w:sz w:val="16"/>
          <w:szCs w:val="16"/>
        </w:rPr>
        <w:t>Sun, ‘‘Mining</w:t>
      </w:r>
      <w:r w:rsidRPr="002361A8">
        <w:rPr>
          <w:rFonts w:eastAsia="等线"/>
          <w:sz w:val="16"/>
          <w:szCs w:val="16"/>
          <w:lang w:eastAsia="zh-CN"/>
        </w:rPr>
        <w:t xml:space="preserve"> </w:t>
      </w:r>
      <w:r w:rsidRPr="002361A8">
        <w:rPr>
          <w:rFonts w:eastAsia="等线"/>
          <w:sz w:val="16"/>
          <w:szCs w:val="16"/>
        </w:rPr>
        <w:t>process</w:t>
      </w:r>
      <w:r w:rsidRPr="002361A8">
        <w:rPr>
          <w:rFonts w:eastAsia="等线"/>
          <w:sz w:val="16"/>
          <w:szCs w:val="16"/>
          <w:lang w:eastAsia="zh-CN"/>
        </w:rPr>
        <w:t xml:space="preserve"> </w:t>
      </w:r>
      <w:r w:rsidRPr="002361A8">
        <w:rPr>
          <w:rFonts w:eastAsia="等线"/>
          <w:sz w:val="16"/>
          <w:szCs w:val="16"/>
        </w:rPr>
        <w:t>models</w:t>
      </w:r>
      <w:r w:rsidRPr="002361A8">
        <w:rPr>
          <w:rFonts w:eastAsia="等线"/>
          <w:sz w:val="16"/>
          <w:szCs w:val="16"/>
          <w:lang w:eastAsia="zh-CN"/>
        </w:rPr>
        <w:t xml:space="preserve"> </w:t>
      </w:r>
      <w:r w:rsidRPr="002361A8">
        <w:rPr>
          <w:rFonts w:eastAsia="等线"/>
          <w:sz w:val="16"/>
          <w:szCs w:val="16"/>
        </w:rPr>
        <w:t>with</w:t>
      </w:r>
      <w:r w:rsidRPr="002361A8">
        <w:rPr>
          <w:rFonts w:eastAsia="等线"/>
          <w:sz w:val="16"/>
          <w:szCs w:val="16"/>
          <w:lang w:eastAsia="zh-CN"/>
        </w:rPr>
        <w:t xml:space="preserve"> </w:t>
      </w:r>
      <w:r w:rsidRPr="002361A8">
        <w:rPr>
          <w:rFonts w:eastAsia="等线"/>
          <w:sz w:val="16"/>
          <w:szCs w:val="16"/>
        </w:rPr>
        <w:t>non</w:t>
      </w:r>
      <w:r w:rsidRPr="002361A8">
        <w:rPr>
          <w:rFonts w:eastAsia="等线"/>
          <w:sz w:val="16"/>
          <w:szCs w:val="16"/>
          <w:lang w:eastAsia="zh-CN"/>
        </w:rPr>
        <w:t>-</w:t>
      </w:r>
      <w:r w:rsidRPr="002361A8">
        <w:rPr>
          <w:rFonts w:eastAsia="等线"/>
          <w:sz w:val="16"/>
          <w:szCs w:val="16"/>
        </w:rPr>
        <w:t>free</w:t>
      </w:r>
      <w:r w:rsidRPr="002361A8">
        <w:rPr>
          <w:rFonts w:eastAsia="等线"/>
          <w:sz w:val="16"/>
          <w:szCs w:val="16"/>
          <w:lang w:eastAsia="zh-CN"/>
        </w:rPr>
        <w:t>-</w:t>
      </w:r>
      <w:r w:rsidRPr="002361A8">
        <w:rPr>
          <w:rFonts w:eastAsia="等线"/>
          <w:sz w:val="16"/>
          <w:szCs w:val="16"/>
        </w:rPr>
        <w:t>choice</w:t>
      </w:r>
      <w:r w:rsidRPr="002361A8">
        <w:rPr>
          <w:rFonts w:eastAsia="等线"/>
          <w:sz w:val="16"/>
          <w:szCs w:val="16"/>
          <w:lang w:eastAsia="zh-CN"/>
        </w:rPr>
        <w:t xml:space="preserve"> </w:t>
      </w:r>
      <w:r w:rsidRPr="002361A8">
        <w:rPr>
          <w:rFonts w:eastAsia="等线"/>
          <w:sz w:val="16"/>
          <w:szCs w:val="16"/>
        </w:rPr>
        <w:t>constructs,</w:t>
      </w:r>
      <w:r w:rsidRPr="002361A8">
        <w:rPr>
          <w:rFonts w:eastAsia="等线"/>
          <w:sz w:val="16"/>
          <w:szCs w:val="16"/>
          <w:lang w:eastAsia="zh-CN"/>
        </w:rPr>
        <w:t xml:space="preserve">” </w:t>
      </w:r>
      <w:r w:rsidRPr="002361A8">
        <w:rPr>
          <w:rFonts w:eastAsia="等线"/>
          <w:i/>
          <w:sz w:val="16"/>
          <w:szCs w:val="16"/>
        </w:rPr>
        <w:t>Data</w:t>
      </w:r>
      <w:r w:rsidRPr="002361A8">
        <w:rPr>
          <w:rFonts w:eastAsia="等线"/>
          <w:i/>
          <w:sz w:val="16"/>
          <w:szCs w:val="16"/>
          <w:lang w:eastAsia="zh-CN"/>
        </w:rPr>
        <w:t xml:space="preserve"> </w:t>
      </w:r>
      <w:r w:rsidRPr="002361A8">
        <w:rPr>
          <w:rFonts w:eastAsia="等线"/>
          <w:i/>
          <w:sz w:val="16"/>
          <w:szCs w:val="16"/>
        </w:rPr>
        <w:t>Mining</w:t>
      </w:r>
      <w:r w:rsidRPr="002361A8">
        <w:rPr>
          <w:rFonts w:eastAsia="等线"/>
          <w:i/>
          <w:sz w:val="16"/>
          <w:szCs w:val="16"/>
          <w:lang w:eastAsia="zh-CN"/>
        </w:rPr>
        <w:t xml:space="preserve"> </w:t>
      </w:r>
      <w:r w:rsidRPr="002361A8">
        <w:rPr>
          <w:rFonts w:eastAsia="等线"/>
          <w:i/>
          <w:sz w:val="16"/>
          <w:szCs w:val="16"/>
        </w:rPr>
        <w:t>Knowl.</w:t>
      </w:r>
      <w:r w:rsidRPr="002361A8">
        <w:rPr>
          <w:rFonts w:eastAsia="等线"/>
          <w:i/>
          <w:sz w:val="16"/>
          <w:szCs w:val="16"/>
          <w:lang w:eastAsia="zh-CN"/>
        </w:rPr>
        <w:t xml:space="preserve"> </w:t>
      </w:r>
      <w:r w:rsidRPr="002361A8">
        <w:rPr>
          <w:rFonts w:eastAsia="等线"/>
          <w:i/>
          <w:sz w:val="16"/>
          <w:szCs w:val="16"/>
        </w:rPr>
        <w:t>Discovery</w:t>
      </w:r>
      <w:r w:rsidRPr="002361A8">
        <w:rPr>
          <w:rFonts w:eastAsia="等线"/>
          <w:sz w:val="16"/>
          <w:szCs w:val="16"/>
        </w:rPr>
        <w:t>, vol. 15, no. 2, pp. 145–180, 2007.</w:t>
      </w:r>
    </w:p>
    <w:p w:rsidR="002361A8" w:rsidRPr="002361A8" w:rsidRDefault="002361A8" w:rsidP="002361A8">
      <w:pPr>
        <w:tabs>
          <w:tab w:val="left" w:pos="1170"/>
        </w:tabs>
        <w:ind w:leftChars="50" w:left="260" w:hangingChars="100" w:hanging="160"/>
        <w:jc w:val="both"/>
        <w:rPr>
          <w:rFonts w:eastAsia="等线"/>
          <w:sz w:val="16"/>
          <w:szCs w:val="16"/>
        </w:rPr>
      </w:pPr>
      <w:r w:rsidRPr="002361A8">
        <w:rPr>
          <w:rFonts w:eastAsia="等线"/>
          <w:sz w:val="16"/>
          <w:szCs w:val="16"/>
        </w:rPr>
        <w:t>[</w:t>
      </w:r>
      <w:r w:rsidRPr="002361A8">
        <w:rPr>
          <w:rFonts w:eastAsia="等线"/>
          <w:sz w:val="16"/>
          <w:szCs w:val="16"/>
          <w:lang w:eastAsia="zh-CN"/>
        </w:rPr>
        <w:t>6</w:t>
      </w:r>
      <w:r w:rsidRPr="002361A8">
        <w:rPr>
          <w:rFonts w:eastAsia="等线"/>
          <w:sz w:val="16"/>
          <w:szCs w:val="16"/>
        </w:rPr>
        <w:t>] L. J. Wen, J. Wang, W. M. P. van</w:t>
      </w:r>
      <w:r w:rsidRPr="002361A8">
        <w:rPr>
          <w:rFonts w:eastAsia="等线"/>
          <w:sz w:val="16"/>
          <w:szCs w:val="16"/>
          <w:lang w:eastAsia="zh-CN"/>
        </w:rPr>
        <w:t xml:space="preserve"> </w:t>
      </w:r>
      <w:r w:rsidRPr="002361A8">
        <w:rPr>
          <w:rFonts w:eastAsia="等线"/>
          <w:sz w:val="16"/>
          <w:szCs w:val="16"/>
        </w:rPr>
        <w:t>der Aalst, B. Huang, and J. Sun, ‘‘Mining</w:t>
      </w:r>
      <w:r w:rsidRPr="002361A8">
        <w:rPr>
          <w:rFonts w:eastAsia="等线"/>
          <w:sz w:val="16"/>
          <w:szCs w:val="16"/>
          <w:lang w:eastAsia="zh-CN"/>
        </w:rPr>
        <w:t xml:space="preserve"> </w:t>
      </w:r>
      <w:r w:rsidRPr="002361A8">
        <w:rPr>
          <w:rFonts w:eastAsia="等线"/>
          <w:sz w:val="16"/>
          <w:szCs w:val="16"/>
        </w:rPr>
        <w:t>process models with prime invisible tasks,</w:t>
      </w:r>
      <w:r w:rsidRPr="002361A8">
        <w:rPr>
          <w:rFonts w:eastAsia="等线"/>
          <w:sz w:val="16"/>
          <w:szCs w:val="16"/>
          <w:lang w:eastAsia="zh-CN"/>
        </w:rPr>
        <w:t>”</w:t>
      </w:r>
      <w:r w:rsidRPr="002361A8">
        <w:rPr>
          <w:rFonts w:eastAsia="等线"/>
          <w:sz w:val="16"/>
          <w:szCs w:val="16"/>
        </w:rPr>
        <w:t xml:space="preserve"> </w:t>
      </w:r>
      <w:r w:rsidRPr="002361A8">
        <w:rPr>
          <w:rFonts w:eastAsia="等线"/>
          <w:i/>
          <w:sz w:val="16"/>
          <w:szCs w:val="16"/>
        </w:rPr>
        <w:t>Data Knowl. Eng</w:t>
      </w:r>
      <w:r w:rsidRPr="002361A8">
        <w:rPr>
          <w:rFonts w:eastAsia="等线"/>
          <w:sz w:val="16"/>
          <w:szCs w:val="16"/>
        </w:rPr>
        <w:t>., vol. 69, no. 10, pp. 999–1021, 2010.</w:t>
      </w:r>
    </w:p>
    <w:p w:rsidR="002361A8" w:rsidRPr="002361A8" w:rsidRDefault="002361A8" w:rsidP="002361A8">
      <w:pPr>
        <w:tabs>
          <w:tab w:val="left" w:pos="1170"/>
        </w:tabs>
        <w:ind w:leftChars="50" w:left="260" w:hangingChars="100" w:hanging="160"/>
        <w:jc w:val="both"/>
        <w:rPr>
          <w:rFonts w:eastAsia="等线"/>
          <w:sz w:val="16"/>
          <w:szCs w:val="16"/>
        </w:rPr>
      </w:pPr>
      <w:r w:rsidRPr="002361A8">
        <w:rPr>
          <w:rFonts w:eastAsia="等线"/>
          <w:sz w:val="16"/>
          <w:szCs w:val="16"/>
        </w:rPr>
        <w:t>[</w:t>
      </w:r>
      <w:r w:rsidRPr="002361A8">
        <w:rPr>
          <w:rFonts w:eastAsia="等线"/>
          <w:sz w:val="16"/>
          <w:szCs w:val="16"/>
          <w:lang w:eastAsia="zh-CN"/>
        </w:rPr>
        <w:t>7</w:t>
      </w:r>
      <w:r w:rsidRPr="002361A8">
        <w:rPr>
          <w:rFonts w:eastAsia="等线"/>
          <w:sz w:val="16"/>
          <w:szCs w:val="16"/>
        </w:rPr>
        <w:t xml:space="preserve">] Q. Guo, L. Wen, J. Wang, Z. Yan, and P. S. Yu, </w:t>
      </w:r>
      <w:r w:rsidRPr="002361A8">
        <w:rPr>
          <w:rFonts w:eastAsia="等线"/>
          <w:sz w:val="16"/>
          <w:szCs w:val="16"/>
          <w:lang w:eastAsia="zh-CN"/>
        </w:rPr>
        <w:t>“</w:t>
      </w:r>
      <w:r w:rsidRPr="002361A8">
        <w:rPr>
          <w:rFonts w:eastAsia="等线"/>
          <w:sz w:val="16"/>
          <w:szCs w:val="16"/>
        </w:rPr>
        <w:t>Mining invisible</w:t>
      </w:r>
      <w:r w:rsidRPr="002361A8">
        <w:rPr>
          <w:rFonts w:eastAsia="等线"/>
          <w:sz w:val="16"/>
          <w:szCs w:val="16"/>
          <w:lang w:eastAsia="zh-CN"/>
        </w:rPr>
        <w:t xml:space="preserve"> </w:t>
      </w:r>
      <w:r w:rsidRPr="002361A8">
        <w:rPr>
          <w:rFonts w:eastAsia="等线"/>
          <w:sz w:val="16"/>
          <w:szCs w:val="16"/>
        </w:rPr>
        <w:t>tasks in non-free-choice constructs,</w:t>
      </w:r>
      <w:r w:rsidRPr="002361A8">
        <w:rPr>
          <w:rFonts w:eastAsia="等线"/>
          <w:sz w:val="16"/>
          <w:szCs w:val="16"/>
          <w:lang w:eastAsia="zh-CN"/>
        </w:rPr>
        <w:t>”</w:t>
      </w:r>
      <w:r w:rsidRPr="002361A8">
        <w:rPr>
          <w:rFonts w:eastAsia="等线"/>
          <w:sz w:val="16"/>
          <w:szCs w:val="16"/>
        </w:rPr>
        <w:t xml:space="preserve"> in </w:t>
      </w:r>
      <w:r w:rsidRPr="002361A8">
        <w:rPr>
          <w:rFonts w:eastAsia="等线"/>
          <w:i/>
          <w:sz w:val="16"/>
          <w:szCs w:val="16"/>
        </w:rPr>
        <w:t>Business Process Management</w:t>
      </w:r>
      <w:r w:rsidRPr="002361A8">
        <w:rPr>
          <w:rFonts w:eastAsia="等线"/>
          <w:sz w:val="16"/>
          <w:szCs w:val="16"/>
          <w:lang w:eastAsia="zh-CN"/>
        </w:rPr>
        <w:t xml:space="preserve"> </w:t>
      </w:r>
      <w:r w:rsidRPr="002361A8">
        <w:rPr>
          <w:rFonts w:eastAsia="等线"/>
          <w:sz w:val="16"/>
          <w:szCs w:val="16"/>
        </w:rPr>
        <w:t>(Lecture Notes in Computer Science). Berlin, Germany: Springer, 2015, pp. 109–125</w:t>
      </w:r>
      <w:r w:rsidRPr="002361A8">
        <w:rPr>
          <w:rFonts w:eastAsia="等线"/>
          <w:sz w:val="16"/>
          <w:szCs w:val="16"/>
          <w:lang w:eastAsia="zh-CN"/>
        </w:rPr>
        <w:t>.</w:t>
      </w:r>
    </w:p>
    <w:p w:rsidR="002361A8" w:rsidRPr="002361A8" w:rsidRDefault="002361A8" w:rsidP="002361A8">
      <w:pPr>
        <w:tabs>
          <w:tab w:val="left" w:pos="1170"/>
        </w:tabs>
        <w:ind w:firstLineChars="50" w:firstLine="80"/>
        <w:rPr>
          <w:rFonts w:eastAsia="等线"/>
          <w:sz w:val="16"/>
          <w:szCs w:val="16"/>
        </w:rPr>
      </w:pPr>
      <w:r w:rsidRPr="002361A8">
        <w:rPr>
          <w:rFonts w:eastAsia="等线"/>
          <w:sz w:val="16"/>
          <w:szCs w:val="16"/>
          <w:lang w:eastAsia="zh-CN"/>
        </w:rPr>
        <w:t xml:space="preserve">[8] </w:t>
      </w:r>
      <w:r w:rsidRPr="002361A8">
        <w:rPr>
          <w:rFonts w:eastAsia="等线"/>
          <w:sz w:val="16"/>
          <w:szCs w:val="16"/>
        </w:rPr>
        <w:t xml:space="preserve">J. Li, D. Liu, and B. Yang, </w:t>
      </w:r>
      <w:r w:rsidRPr="002361A8">
        <w:rPr>
          <w:rFonts w:eastAsia="等线"/>
          <w:sz w:val="16"/>
          <w:szCs w:val="16"/>
          <w:lang w:eastAsia="zh-CN"/>
        </w:rPr>
        <w:t>“</w:t>
      </w:r>
      <w:r w:rsidRPr="002361A8">
        <w:rPr>
          <w:rFonts w:eastAsia="等线"/>
          <w:sz w:val="16"/>
          <w:szCs w:val="16"/>
        </w:rPr>
        <w:t>Process mining: Extending α-algorithm to</w:t>
      </w:r>
    </w:p>
    <w:p w:rsidR="002361A8" w:rsidRPr="002361A8" w:rsidRDefault="002361A8" w:rsidP="002361A8">
      <w:pPr>
        <w:tabs>
          <w:tab w:val="left" w:pos="1170"/>
        </w:tabs>
        <w:ind w:leftChars="100" w:left="200"/>
        <w:rPr>
          <w:rFonts w:eastAsia="等线"/>
          <w:sz w:val="16"/>
          <w:szCs w:val="16"/>
        </w:rPr>
      </w:pPr>
      <w:r w:rsidRPr="002361A8">
        <w:rPr>
          <w:rFonts w:eastAsia="等线"/>
          <w:sz w:val="16"/>
          <w:szCs w:val="16"/>
        </w:rPr>
        <w:lastRenderedPageBreak/>
        <w:t>mine duplicate tasks in process logs,</w:t>
      </w:r>
      <w:r w:rsidRPr="002361A8">
        <w:rPr>
          <w:rFonts w:eastAsia="等线"/>
          <w:sz w:val="16"/>
          <w:szCs w:val="16"/>
          <w:lang w:eastAsia="zh-CN"/>
        </w:rPr>
        <w:t xml:space="preserve">” </w:t>
      </w:r>
      <w:r w:rsidRPr="002361A8">
        <w:rPr>
          <w:rFonts w:eastAsia="等线"/>
          <w:sz w:val="16"/>
          <w:szCs w:val="16"/>
        </w:rPr>
        <w:t xml:space="preserve">in </w:t>
      </w:r>
      <w:r w:rsidRPr="002361A8">
        <w:rPr>
          <w:rFonts w:eastAsia="等线"/>
          <w:i/>
          <w:sz w:val="16"/>
          <w:szCs w:val="16"/>
        </w:rPr>
        <w:t>Advances in Web and</w:t>
      </w:r>
      <w:r w:rsidRPr="002361A8">
        <w:rPr>
          <w:rFonts w:eastAsia="等线"/>
          <w:i/>
          <w:sz w:val="16"/>
          <w:szCs w:val="16"/>
          <w:lang w:eastAsia="zh-CN"/>
        </w:rPr>
        <w:t xml:space="preserve"> </w:t>
      </w:r>
      <w:r w:rsidRPr="002361A8">
        <w:rPr>
          <w:rFonts w:eastAsia="等线"/>
          <w:i/>
          <w:sz w:val="16"/>
          <w:szCs w:val="16"/>
        </w:rPr>
        <w:t>Network</w:t>
      </w:r>
      <w:r w:rsidRPr="002361A8">
        <w:rPr>
          <w:rFonts w:eastAsia="等线"/>
          <w:sz w:val="16"/>
          <w:szCs w:val="16"/>
          <w:lang w:eastAsia="zh-CN"/>
        </w:rPr>
        <w:t xml:space="preserve"> </w:t>
      </w:r>
      <w:r w:rsidRPr="002361A8">
        <w:rPr>
          <w:rFonts w:eastAsia="等线"/>
          <w:i/>
          <w:sz w:val="16"/>
          <w:szCs w:val="16"/>
        </w:rPr>
        <w:t>Technologies</w:t>
      </w:r>
      <w:r w:rsidRPr="002361A8">
        <w:rPr>
          <w:rFonts w:eastAsia="等线"/>
          <w:sz w:val="16"/>
          <w:szCs w:val="16"/>
        </w:rPr>
        <w:t xml:space="preserve">, </w:t>
      </w:r>
      <w:r w:rsidRPr="002361A8">
        <w:rPr>
          <w:rFonts w:eastAsia="等线"/>
          <w:i/>
          <w:sz w:val="16"/>
          <w:szCs w:val="16"/>
        </w:rPr>
        <w:t>and Information Management</w:t>
      </w:r>
      <w:r w:rsidRPr="002361A8">
        <w:rPr>
          <w:rFonts w:eastAsia="等线"/>
          <w:sz w:val="16"/>
          <w:szCs w:val="16"/>
        </w:rPr>
        <w:t>. Berlin, Germany:</w:t>
      </w:r>
      <w:r w:rsidRPr="002361A8">
        <w:rPr>
          <w:rFonts w:eastAsia="等线"/>
          <w:sz w:val="16"/>
          <w:szCs w:val="16"/>
          <w:lang w:eastAsia="zh-CN"/>
        </w:rPr>
        <w:t xml:space="preserve"> </w:t>
      </w:r>
      <w:r w:rsidRPr="002361A8">
        <w:rPr>
          <w:rFonts w:eastAsia="等线"/>
          <w:sz w:val="16"/>
          <w:szCs w:val="16"/>
        </w:rPr>
        <w:t>Springer,</w:t>
      </w:r>
      <w:r w:rsidRPr="002361A8">
        <w:rPr>
          <w:rFonts w:eastAsia="等线"/>
          <w:sz w:val="16"/>
          <w:szCs w:val="16"/>
          <w:lang w:eastAsia="zh-CN"/>
        </w:rPr>
        <w:t xml:space="preserve"> </w:t>
      </w:r>
      <w:r w:rsidRPr="002361A8">
        <w:rPr>
          <w:rFonts w:eastAsia="等线"/>
          <w:sz w:val="16"/>
          <w:szCs w:val="16"/>
        </w:rPr>
        <w:t>2007, pp. 396–407.</w:t>
      </w:r>
    </w:p>
    <w:p w:rsidR="002361A8" w:rsidRPr="002361A8" w:rsidRDefault="002361A8" w:rsidP="002361A8">
      <w:pPr>
        <w:tabs>
          <w:tab w:val="left" w:pos="1170"/>
        </w:tabs>
        <w:ind w:leftChars="50" w:left="260" w:hangingChars="100" w:hanging="160"/>
        <w:jc w:val="both"/>
        <w:rPr>
          <w:rFonts w:eastAsia="等线"/>
          <w:sz w:val="16"/>
          <w:szCs w:val="16"/>
        </w:rPr>
      </w:pPr>
      <w:r w:rsidRPr="002361A8">
        <w:rPr>
          <w:rFonts w:eastAsia="等线"/>
          <w:sz w:val="16"/>
          <w:szCs w:val="16"/>
        </w:rPr>
        <w:t>[</w:t>
      </w:r>
      <w:r w:rsidRPr="002361A8">
        <w:rPr>
          <w:rFonts w:eastAsia="等线"/>
          <w:sz w:val="16"/>
          <w:szCs w:val="16"/>
          <w:lang w:eastAsia="zh-CN"/>
        </w:rPr>
        <w:t>9</w:t>
      </w:r>
      <w:r w:rsidRPr="002361A8">
        <w:rPr>
          <w:rFonts w:eastAsia="等线"/>
          <w:sz w:val="16"/>
          <w:szCs w:val="16"/>
        </w:rPr>
        <w:t>]</w:t>
      </w:r>
      <w:r w:rsidRPr="002361A8">
        <w:rPr>
          <w:rFonts w:eastAsia="等线"/>
          <w:sz w:val="16"/>
          <w:szCs w:val="16"/>
          <w:lang w:eastAsia="zh-CN"/>
        </w:rPr>
        <w:t xml:space="preserve"> </w:t>
      </w:r>
      <w:r w:rsidRPr="002361A8">
        <w:rPr>
          <w:rFonts w:eastAsia="等线"/>
          <w:sz w:val="16"/>
          <w:szCs w:val="16"/>
        </w:rPr>
        <w:t>J. E. Cook and A. L. Wolf, ‘‘Discovering models of software processes</w:t>
      </w:r>
      <w:r w:rsidRPr="002361A8">
        <w:rPr>
          <w:rFonts w:eastAsia="等线"/>
          <w:sz w:val="16"/>
          <w:szCs w:val="16"/>
          <w:lang w:eastAsia="zh-CN"/>
        </w:rPr>
        <w:t xml:space="preserve"> </w:t>
      </w:r>
      <w:r w:rsidRPr="002361A8">
        <w:rPr>
          <w:rFonts w:eastAsia="等线"/>
          <w:sz w:val="16"/>
          <w:szCs w:val="16"/>
        </w:rPr>
        <w:t xml:space="preserve">from event-based data,’’ </w:t>
      </w:r>
      <w:r w:rsidRPr="002361A8">
        <w:rPr>
          <w:rFonts w:eastAsia="等线"/>
          <w:i/>
          <w:sz w:val="16"/>
          <w:szCs w:val="16"/>
        </w:rPr>
        <w:t xml:space="preserve">ACM Trans. Softw. Eng. </w:t>
      </w:r>
      <w:proofErr w:type="gramStart"/>
      <w:r w:rsidRPr="002361A8">
        <w:rPr>
          <w:rFonts w:eastAsia="等线"/>
          <w:i/>
          <w:sz w:val="16"/>
          <w:szCs w:val="16"/>
        </w:rPr>
        <w:t>Methodol.</w:t>
      </w:r>
      <w:r w:rsidRPr="002361A8">
        <w:rPr>
          <w:rFonts w:eastAsia="等线"/>
          <w:sz w:val="16"/>
          <w:szCs w:val="16"/>
        </w:rPr>
        <w:t>,</w:t>
      </w:r>
      <w:proofErr w:type="gramEnd"/>
      <w:r w:rsidRPr="002361A8">
        <w:rPr>
          <w:rFonts w:eastAsia="等线"/>
          <w:sz w:val="16"/>
          <w:szCs w:val="16"/>
        </w:rPr>
        <w:t xml:space="preserve"> vol. 7, no. 3, pp. 215–249, 1998.</w:t>
      </w:r>
    </w:p>
    <w:p w:rsidR="002361A8" w:rsidRPr="002361A8" w:rsidRDefault="002361A8" w:rsidP="002361A8">
      <w:pPr>
        <w:tabs>
          <w:tab w:val="left" w:pos="1170"/>
        </w:tabs>
        <w:ind w:left="240" w:hangingChars="150" w:hanging="240"/>
        <w:jc w:val="both"/>
        <w:rPr>
          <w:rFonts w:eastAsia="等线"/>
          <w:sz w:val="16"/>
          <w:szCs w:val="16"/>
          <w:lang w:eastAsia="zh-CN"/>
        </w:rPr>
      </w:pPr>
      <w:r w:rsidRPr="002361A8">
        <w:rPr>
          <w:rFonts w:eastAsia="等线"/>
          <w:sz w:val="16"/>
          <w:szCs w:val="16"/>
        </w:rPr>
        <w:t>[</w:t>
      </w:r>
      <w:r w:rsidRPr="002361A8">
        <w:rPr>
          <w:rFonts w:eastAsia="等线"/>
          <w:sz w:val="16"/>
          <w:szCs w:val="16"/>
          <w:lang w:eastAsia="zh-CN"/>
        </w:rPr>
        <w:t>10</w:t>
      </w:r>
      <w:r w:rsidRPr="002361A8">
        <w:rPr>
          <w:rFonts w:eastAsia="等线"/>
          <w:sz w:val="16"/>
          <w:szCs w:val="16"/>
        </w:rPr>
        <w:t xml:space="preserve">] W. M. P. van der Aalst, A. K. A. de Medeiros, and A. J. M. M. Weijters, ‘‘Genetic process mining,’’ in </w:t>
      </w:r>
      <w:r w:rsidRPr="002361A8">
        <w:rPr>
          <w:rFonts w:eastAsia="等线"/>
          <w:i/>
          <w:sz w:val="16"/>
          <w:szCs w:val="16"/>
        </w:rPr>
        <w:t xml:space="preserve">Applications and Theory of Petri Nets </w:t>
      </w:r>
      <w:r w:rsidRPr="002361A8">
        <w:rPr>
          <w:rFonts w:eastAsia="等线"/>
          <w:sz w:val="16"/>
          <w:szCs w:val="16"/>
        </w:rPr>
        <w:t>(Lecture Notes in Computer Science). Berlin, Germany: Springer, 2005, pp. 48–69.</w:t>
      </w:r>
    </w:p>
    <w:p w:rsidR="002361A8" w:rsidRPr="002361A8" w:rsidRDefault="002361A8" w:rsidP="002361A8">
      <w:pPr>
        <w:tabs>
          <w:tab w:val="left" w:pos="1170"/>
        </w:tabs>
        <w:ind w:left="240" w:hangingChars="150" w:hanging="240"/>
        <w:jc w:val="both"/>
        <w:rPr>
          <w:rFonts w:eastAsia="等线"/>
          <w:sz w:val="16"/>
          <w:szCs w:val="16"/>
        </w:rPr>
      </w:pPr>
      <w:r w:rsidRPr="002361A8">
        <w:rPr>
          <w:rFonts w:eastAsia="等线"/>
          <w:sz w:val="16"/>
          <w:szCs w:val="16"/>
        </w:rPr>
        <w:t>[1</w:t>
      </w:r>
      <w:r w:rsidRPr="002361A8">
        <w:rPr>
          <w:rFonts w:eastAsia="等线"/>
          <w:sz w:val="16"/>
          <w:szCs w:val="16"/>
          <w:lang w:eastAsia="zh-CN"/>
        </w:rPr>
        <w:t>1</w:t>
      </w:r>
      <w:proofErr w:type="gramStart"/>
      <w:r w:rsidRPr="002361A8">
        <w:rPr>
          <w:rFonts w:eastAsia="等线"/>
          <w:sz w:val="16"/>
          <w:szCs w:val="16"/>
        </w:rPr>
        <w:t xml:space="preserve">] </w:t>
      </w:r>
      <w:r w:rsidRPr="002361A8">
        <w:rPr>
          <w:rFonts w:eastAsia="等线"/>
          <w:sz w:val="16"/>
          <w:szCs w:val="16"/>
          <w:lang w:eastAsia="zh-CN"/>
        </w:rPr>
        <w:t xml:space="preserve"> </w:t>
      </w:r>
      <w:r w:rsidRPr="002361A8">
        <w:rPr>
          <w:rFonts w:eastAsia="等线"/>
          <w:sz w:val="16"/>
          <w:szCs w:val="16"/>
        </w:rPr>
        <w:t>J</w:t>
      </w:r>
      <w:proofErr w:type="gramEnd"/>
      <w:r w:rsidRPr="002361A8">
        <w:rPr>
          <w:rFonts w:eastAsia="等线"/>
          <w:sz w:val="16"/>
          <w:szCs w:val="16"/>
        </w:rPr>
        <w:t>. M. E. M. van der Werf, B. F. van Dongen, C. A. J. Hurkens, and</w:t>
      </w:r>
    </w:p>
    <w:p w:rsidR="002361A8" w:rsidRPr="002361A8" w:rsidRDefault="002361A8" w:rsidP="002361A8">
      <w:pPr>
        <w:tabs>
          <w:tab w:val="left" w:pos="1170"/>
        </w:tabs>
        <w:ind w:leftChars="100" w:left="280" w:hangingChars="50" w:hanging="80"/>
        <w:jc w:val="both"/>
        <w:rPr>
          <w:rFonts w:eastAsia="等线"/>
          <w:sz w:val="16"/>
          <w:szCs w:val="16"/>
        </w:rPr>
      </w:pPr>
      <w:r w:rsidRPr="002361A8">
        <w:rPr>
          <w:rFonts w:eastAsia="等线"/>
          <w:sz w:val="16"/>
          <w:szCs w:val="16"/>
        </w:rPr>
        <w:t>A. Serebrenik, ‘‘Process discovery using integer linear programming,’’</w:t>
      </w:r>
    </w:p>
    <w:p w:rsidR="002361A8" w:rsidRPr="002361A8" w:rsidRDefault="002361A8" w:rsidP="002361A8">
      <w:pPr>
        <w:tabs>
          <w:tab w:val="left" w:pos="1170"/>
        </w:tabs>
        <w:ind w:leftChars="100" w:left="280" w:hangingChars="50" w:hanging="80"/>
        <w:jc w:val="both"/>
        <w:rPr>
          <w:rFonts w:eastAsia="等线"/>
          <w:sz w:val="16"/>
          <w:szCs w:val="16"/>
        </w:rPr>
      </w:pPr>
      <w:r w:rsidRPr="002361A8">
        <w:rPr>
          <w:rFonts w:eastAsia="等线"/>
          <w:i/>
          <w:sz w:val="16"/>
          <w:szCs w:val="16"/>
        </w:rPr>
        <w:t>Fundamenta Informaticae</w:t>
      </w:r>
      <w:r w:rsidRPr="002361A8">
        <w:rPr>
          <w:rFonts w:eastAsia="等线"/>
          <w:sz w:val="16"/>
          <w:szCs w:val="16"/>
        </w:rPr>
        <w:t>, vol. 94, nos. 3–4, pp. 387–412, 2008.</w:t>
      </w:r>
    </w:p>
    <w:p w:rsidR="002361A8" w:rsidRPr="002361A8" w:rsidRDefault="002361A8" w:rsidP="002361A8">
      <w:pPr>
        <w:tabs>
          <w:tab w:val="left" w:pos="1170"/>
        </w:tabs>
        <w:ind w:left="240" w:hangingChars="150" w:hanging="240"/>
        <w:jc w:val="both"/>
        <w:rPr>
          <w:rFonts w:eastAsia="等线"/>
          <w:sz w:val="16"/>
          <w:szCs w:val="16"/>
          <w:lang w:eastAsia="zh-CN"/>
        </w:rPr>
      </w:pPr>
      <w:r w:rsidRPr="002361A8">
        <w:rPr>
          <w:rFonts w:eastAsia="等线"/>
          <w:sz w:val="16"/>
          <w:szCs w:val="16"/>
          <w:lang w:eastAsia="zh-CN"/>
        </w:rPr>
        <w:t xml:space="preserve">[12] S. J. J. Leemans, D. Fahland, and W. M. P. van der Aalst, “Discov-            </w:t>
      </w:r>
    </w:p>
    <w:p w:rsidR="002361A8" w:rsidRPr="002361A8" w:rsidRDefault="002361A8" w:rsidP="002361A8">
      <w:pPr>
        <w:tabs>
          <w:tab w:val="left" w:pos="1170"/>
        </w:tabs>
        <w:ind w:leftChars="100" w:left="200"/>
        <w:jc w:val="both"/>
        <w:rPr>
          <w:rFonts w:eastAsia="等线"/>
          <w:sz w:val="16"/>
          <w:szCs w:val="16"/>
          <w:lang w:eastAsia="zh-CN"/>
        </w:rPr>
      </w:pPr>
      <w:proofErr w:type="gramStart"/>
      <w:r w:rsidRPr="002361A8">
        <w:rPr>
          <w:rFonts w:eastAsia="等线"/>
          <w:sz w:val="16"/>
          <w:szCs w:val="16"/>
          <w:lang w:eastAsia="zh-CN"/>
        </w:rPr>
        <w:t>ering</w:t>
      </w:r>
      <w:proofErr w:type="gramEnd"/>
      <w:r w:rsidRPr="002361A8">
        <w:rPr>
          <w:rFonts w:eastAsia="等线"/>
          <w:sz w:val="16"/>
          <w:szCs w:val="16"/>
          <w:lang w:eastAsia="zh-CN"/>
        </w:rPr>
        <w:t xml:space="preserve"> block-structured process models from event logs — A constructive approach,” in </w:t>
      </w:r>
      <w:r w:rsidRPr="002361A8">
        <w:rPr>
          <w:rFonts w:eastAsia="等线"/>
          <w:i/>
          <w:sz w:val="16"/>
          <w:szCs w:val="16"/>
          <w:lang w:eastAsia="zh-CN"/>
        </w:rPr>
        <w:t>Proc. Int. Conf. Appl. Theory Petri Nets Concurrency</w:t>
      </w:r>
      <w:r w:rsidRPr="002361A8">
        <w:rPr>
          <w:rFonts w:eastAsia="等线"/>
          <w:sz w:val="16"/>
          <w:szCs w:val="16"/>
          <w:lang w:eastAsia="zh-CN"/>
        </w:rPr>
        <w:t>. Berlin, Germany: Springer, 2013, pp. 311–329.</w:t>
      </w:r>
    </w:p>
    <w:p w:rsidR="002361A8" w:rsidRPr="002361A8" w:rsidRDefault="002361A8" w:rsidP="002361A8">
      <w:pPr>
        <w:tabs>
          <w:tab w:val="left" w:pos="1170"/>
        </w:tabs>
        <w:ind w:left="240" w:hangingChars="150" w:hanging="240"/>
        <w:rPr>
          <w:rFonts w:eastAsia="等线"/>
          <w:sz w:val="16"/>
          <w:szCs w:val="16"/>
          <w:lang w:eastAsia="zh-CN"/>
        </w:rPr>
      </w:pPr>
      <w:r w:rsidRPr="002361A8">
        <w:rPr>
          <w:rFonts w:eastAsia="等线"/>
          <w:sz w:val="16"/>
          <w:szCs w:val="16"/>
          <w:lang w:eastAsia="zh-CN"/>
        </w:rPr>
        <w:t>[13] C. W. Günther and W. M. P. van der Aalst, “Fuzzy mining Adaptive process simplification based on multi-perspective metrics,” presented at the 5th Int.Conf. Bus.Process Manage.</w:t>
      </w:r>
      <w:proofErr w:type="gramStart"/>
      <w:r w:rsidRPr="002361A8">
        <w:rPr>
          <w:rFonts w:eastAsia="等线"/>
          <w:sz w:val="16"/>
          <w:szCs w:val="16"/>
          <w:lang w:eastAsia="zh-CN"/>
        </w:rPr>
        <w:t>,Brisbane</w:t>
      </w:r>
      <w:proofErr w:type="gramEnd"/>
      <w:r w:rsidRPr="002361A8">
        <w:rPr>
          <w:rFonts w:eastAsia="等线"/>
          <w:sz w:val="16"/>
          <w:szCs w:val="16"/>
          <w:lang w:eastAsia="zh-CN"/>
        </w:rPr>
        <w:t>, QLD, Australia, Sep.2007.</w:t>
      </w:r>
    </w:p>
    <w:p w:rsidR="002361A8" w:rsidRPr="002361A8" w:rsidRDefault="002361A8" w:rsidP="002361A8">
      <w:pPr>
        <w:tabs>
          <w:tab w:val="left" w:pos="1170"/>
        </w:tabs>
        <w:ind w:left="240" w:hangingChars="150" w:hanging="240"/>
        <w:jc w:val="both"/>
        <w:rPr>
          <w:rFonts w:eastAsia="等线"/>
          <w:sz w:val="16"/>
          <w:szCs w:val="16"/>
          <w:lang w:eastAsia="zh-CN"/>
        </w:rPr>
      </w:pPr>
      <w:proofErr w:type="gramStart"/>
      <w:r w:rsidRPr="002361A8">
        <w:rPr>
          <w:rFonts w:eastAsia="等线"/>
          <w:sz w:val="16"/>
          <w:szCs w:val="16"/>
        </w:rPr>
        <w:t>[</w:t>
      </w:r>
      <w:r w:rsidRPr="002361A8">
        <w:rPr>
          <w:rFonts w:eastAsia="等线"/>
          <w:sz w:val="16"/>
          <w:szCs w:val="16"/>
          <w:lang w:eastAsia="zh-CN"/>
        </w:rPr>
        <w:t>14</w:t>
      </w:r>
      <w:r w:rsidRPr="002361A8">
        <w:rPr>
          <w:rFonts w:eastAsia="等线"/>
          <w:sz w:val="16"/>
          <w:szCs w:val="16"/>
        </w:rPr>
        <w:t>] J. Carmona, J. Cortadella, and M. Kishinevsky, ‘‘A region-based algorithm</w:t>
      </w:r>
      <w:r w:rsidRPr="002361A8">
        <w:rPr>
          <w:rFonts w:eastAsia="等线"/>
          <w:sz w:val="16"/>
          <w:szCs w:val="16"/>
          <w:lang w:eastAsia="zh-CN"/>
        </w:rPr>
        <w:t xml:space="preserve"> </w:t>
      </w:r>
      <w:r w:rsidRPr="002361A8">
        <w:rPr>
          <w:rFonts w:eastAsia="等线"/>
          <w:sz w:val="16"/>
          <w:szCs w:val="16"/>
        </w:rPr>
        <w:t>for</w:t>
      </w:r>
      <w:r w:rsidRPr="002361A8">
        <w:rPr>
          <w:rFonts w:eastAsia="等线"/>
          <w:sz w:val="16"/>
          <w:szCs w:val="16"/>
          <w:lang w:eastAsia="zh-CN"/>
        </w:rPr>
        <w:t xml:space="preserve"> </w:t>
      </w:r>
      <w:r w:rsidRPr="002361A8">
        <w:rPr>
          <w:rFonts w:eastAsia="等线"/>
          <w:sz w:val="16"/>
          <w:szCs w:val="16"/>
        </w:rPr>
        <w:t>discovering</w:t>
      </w:r>
      <w:r w:rsidRPr="002361A8">
        <w:rPr>
          <w:rFonts w:eastAsia="等线"/>
          <w:sz w:val="16"/>
          <w:szCs w:val="16"/>
          <w:lang w:eastAsia="zh-CN"/>
        </w:rPr>
        <w:t xml:space="preserve"> </w:t>
      </w:r>
      <w:r w:rsidRPr="002361A8">
        <w:rPr>
          <w:rFonts w:eastAsia="等线"/>
          <w:sz w:val="16"/>
          <w:szCs w:val="16"/>
        </w:rPr>
        <w:t>Petri</w:t>
      </w:r>
      <w:r w:rsidRPr="002361A8">
        <w:rPr>
          <w:rFonts w:eastAsia="等线"/>
          <w:sz w:val="16"/>
          <w:szCs w:val="16"/>
          <w:lang w:eastAsia="zh-CN"/>
        </w:rPr>
        <w:t xml:space="preserve"> </w:t>
      </w:r>
      <w:r w:rsidRPr="002361A8">
        <w:rPr>
          <w:rFonts w:eastAsia="等线"/>
          <w:sz w:val="16"/>
          <w:szCs w:val="16"/>
        </w:rPr>
        <w:t>nets</w:t>
      </w:r>
      <w:r w:rsidRPr="002361A8">
        <w:rPr>
          <w:rFonts w:eastAsia="等线"/>
          <w:sz w:val="16"/>
          <w:szCs w:val="16"/>
          <w:lang w:eastAsia="zh-CN"/>
        </w:rPr>
        <w:t xml:space="preserve"> </w:t>
      </w:r>
      <w:r w:rsidRPr="002361A8">
        <w:rPr>
          <w:rFonts w:eastAsia="等线"/>
          <w:sz w:val="16"/>
          <w:szCs w:val="16"/>
        </w:rPr>
        <w:t>from</w:t>
      </w:r>
      <w:r w:rsidRPr="002361A8">
        <w:rPr>
          <w:rFonts w:eastAsia="等线"/>
          <w:sz w:val="16"/>
          <w:szCs w:val="16"/>
          <w:lang w:eastAsia="zh-CN"/>
        </w:rPr>
        <w:t xml:space="preserve"> </w:t>
      </w:r>
      <w:r w:rsidRPr="002361A8">
        <w:rPr>
          <w:rFonts w:eastAsia="等线"/>
          <w:sz w:val="16"/>
          <w:szCs w:val="16"/>
        </w:rPr>
        <w:t>event</w:t>
      </w:r>
      <w:r w:rsidRPr="002361A8">
        <w:rPr>
          <w:rFonts w:eastAsia="等线"/>
          <w:sz w:val="16"/>
          <w:szCs w:val="16"/>
          <w:lang w:eastAsia="zh-CN"/>
        </w:rPr>
        <w:t xml:space="preserve"> </w:t>
      </w:r>
      <w:r w:rsidRPr="002361A8">
        <w:rPr>
          <w:rFonts w:eastAsia="等线"/>
          <w:sz w:val="16"/>
          <w:szCs w:val="16"/>
        </w:rPr>
        <w:t>logs,’’ in</w:t>
      </w:r>
      <w:r w:rsidRPr="002361A8">
        <w:rPr>
          <w:rFonts w:eastAsia="等线"/>
          <w:sz w:val="16"/>
          <w:szCs w:val="16"/>
          <w:lang w:eastAsia="zh-CN"/>
        </w:rPr>
        <w:t xml:space="preserve"> </w:t>
      </w:r>
      <w:r w:rsidRPr="002361A8">
        <w:rPr>
          <w:rFonts w:eastAsia="等线"/>
          <w:i/>
          <w:sz w:val="16"/>
          <w:szCs w:val="16"/>
        </w:rPr>
        <w:t>Proc.</w:t>
      </w:r>
      <w:r w:rsidRPr="002361A8">
        <w:rPr>
          <w:rFonts w:eastAsia="等线"/>
          <w:i/>
          <w:sz w:val="16"/>
          <w:szCs w:val="16"/>
          <w:lang w:eastAsia="zh-CN"/>
        </w:rPr>
        <w:t xml:space="preserve"> </w:t>
      </w:r>
      <w:r w:rsidRPr="002361A8">
        <w:rPr>
          <w:rFonts w:eastAsia="等线"/>
          <w:i/>
          <w:sz w:val="16"/>
          <w:szCs w:val="16"/>
        </w:rPr>
        <w:t>Int.</w:t>
      </w:r>
      <w:r w:rsidRPr="002361A8">
        <w:rPr>
          <w:rFonts w:eastAsia="等线"/>
          <w:i/>
          <w:sz w:val="16"/>
          <w:szCs w:val="16"/>
          <w:lang w:eastAsia="zh-CN"/>
        </w:rPr>
        <w:t xml:space="preserve"> </w:t>
      </w:r>
      <w:r w:rsidRPr="002361A8">
        <w:rPr>
          <w:rFonts w:eastAsia="等线"/>
          <w:i/>
          <w:sz w:val="16"/>
          <w:szCs w:val="16"/>
        </w:rPr>
        <w:t>Conf.</w:t>
      </w:r>
      <w:r w:rsidRPr="002361A8">
        <w:rPr>
          <w:rFonts w:eastAsia="等线"/>
          <w:i/>
          <w:sz w:val="16"/>
          <w:szCs w:val="16"/>
          <w:lang w:eastAsia="zh-CN"/>
        </w:rPr>
        <w:t xml:space="preserve"> </w:t>
      </w:r>
      <w:r w:rsidRPr="002361A8">
        <w:rPr>
          <w:rFonts w:eastAsia="等线"/>
          <w:i/>
          <w:sz w:val="16"/>
          <w:szCs w:val="16"/>
        </w:rPr>
        <w:t>Bus.</w:t>
      </w:r>
      <w:proofErr w:type="gramEnd"/>
      <w:r w:rsidRPr="002361A8">
        <w:rPr>
          <w:rFonts w:eastAsia="等线"/>
          <w:i/>
          <w:sz w:val="16"/>
          <w:szCs w:val="16"/>
          <w:lang w:eastAsia="zh-CN"/>
        </w:rPr>
        <w:t xml:space="preserve"> </w:t>
      </w:r>
      <w:proofErr w:type="gramStart"/>
      <w:r w:rsidRPr="002361A8">
        <w:rPr>
          <w:rFonts w:eastAsia="等线"/>
          <w:i/>
          <w:sz w:val="16"/>
          <w:szCs w:val="16"/>
        </w:rPr>
        <w:t>ProcessManage</w:t>
      </w:r>
      <w:r w:rsidRPr="002361A8">
        <w:rPr>
          <w:rFonts w:eastAsia="等线"/>
          <w:sz w:val="16"/>
          <w:szCs w:val="16"/>
        </w:rPr>
        <w:t>.</w:t>
      </w:r>
      <w:proofErr w:type="gramEnd"/>
      <w:r w:rsidRPr="002361A8">
        <w:rPr>
          <w:rFonts w:eastAsia="等线"/>
          <w:sz w:val="16"/>
          <w:szCs w:val="16"/>
        </w:rPr>
        <w:t xml:space="preserve"> Berlin, Germany: Springer, 2008, pp. 358–373.</w:t>
      </w:r>
    </w:p>
    <w:p w:rsidR="002361A8" w:rsidRPr="002361A8" w:rsidRDefault="002361A8" w:rsidP="002361A8">
      <w:pPr>
        <w:tabs>
          <w:tab w:val="left" w:pos="1170"/>
        </w:tabs>
        <w:ind w:left="240" w:hangingChars="150" w:hanging="240"/>
        <w:jc w:val="both"/>
        <w:rPr>
          <w:rFonts w:eastAsia="等线"/>
          <w:sz w:val="16"/>
          <w:szCs w:val="16"/>
          <w:lang w:eastAsia="zh-CN"/>
        </w:rPr>
      </w:pPr>
      <w:proofErr w:type="gramStart"/>
      <w:r w:rsidRPr="002361A8">
        <w:rPr>
          <w:rFonts w:eastAsia="等线"/>
          <w:sz w:val="16"/>
          <w:szCs w:val="16"/>
        </w:rPr>
        <w:t>[1</w:t>
      </w:r>
      <w:r w:rsidRPr="002361A8">
        <w:rPr>
          <w:rFonts w:eastAsia="等线"/>
          <w:sz w:val="16"/>
          <w:szCs w:val="16"/>
          <w:lang w:eastAsia="zh-CN"/>
        </w:rPr>
        <w:t>5</w:t>
      </w:r>
      <w:r w:rsidRPr="002361A8">
        <w:rPr>
          <w:rFonts w:eastAsia="等线"/>
          <w:sz w:val="16"/>
          <w:szCs w:val="16"/>
        </w:rPr>
        <w:t>] R. Bergenthum, J. Desel, S. Mauser, and R. Lorenz, ‘‘Synthesis of Petri</w:t>
      </w:r>
      <w:r w:rsidRPr="002361A8">
        <w:rPr>
          <w:rFonts w:eastAsia="等线"/>
          <w:sz w:val="16"/>
          <w:szCs w:val="16"/>
          <w:lang w:eastAsia="zh-CN"/>
        </w:rPr>
        <w:t xml:space="preserve"> </w:t>
      </w:r>
      <w:r w:rsidRPr="002361A8">
        <w:rPr>
          <w:rFonts w:eastAsia="等线"/>
          <w:sz w:val="16"/>
          <w:szCs w:val="16"/>
        </w:rPr>
        <w:t>nets from term</w:t>
      </w:r>
      <w:r w:rsidR="00771C2A">
        <w:rPr>
          <w:rFonts w:eastAsia="等线"/>
          <w:sz w:val="16"/>
          <w:szCs w:val="16"/>
          <w:lang w:eastAsia="zh-CN"/>
        </w:rPr>
        <w:t>-</w:t>
      </w:r>
      <w:r w:rsidRPr="002361A8">
        <w:rPr>
          <w:rFonts w:eastAsia="等线"/>
          <w:sz w:val="16"/>
          <w:szCs w:val="16"/>
        </w:rPr>
        <w:t xml:space="preserve">based representations of infinite partial languages,’’ </w:t>
      </w:r>
      <w:r w:rsidRPr="002361A8">
        <w:rPr>
          <w:rFonts w:eastAsia="等线"/>
          <w:i/>
          <w:sz w:val="16"/>
          <w:szCs w:val="16"/>
        </w:rPr>
        <w:t>Fundamenta Informaticae</w:t>
      </w:r>
      <w:r w:rsidRPr="002361A8">
        <w:rPr>
          <w:rFonts w:eastAsia="等线"/>
          <w:sz w:val="16"/>
          <w:szCs w:val="16"/>
        </w:rPr>
        <w:t>, vol. 95, no. 1, pp. 187–217, 2009.</w:t>
      </w:r>
      <w:proofErr w:type="gramEnd"/>
    </w:p>
    <w:p w:rsidR="002361A8" w:rsidRPr="002361A8" w:rsidRDefault="002361A8" w:rsidP="002361A8">
      <w:pPr>
        <w:tabs>
          <w:tab w:val="left" w:pos="1170"/>
        </w:tabs>
        <w:ind w:left="240" w:hangingChars="150" w:hanging="240"/>
        <w:jc w:val="both"/>
        <w:rPr>
          <w:rFonts w:eastAsia="等线"/>
          <w:sz w:val="16"/>
          <w:szCs w:val="16"/>
          <w:lang w:eastAsia="zh-CN"/>
        </w:rPr>
      </w:pPr>
      <w:r w:rsidRPr="002361A8">
        <w:rPr>
          <w:rFonts w:eastAsia="等线"/>
          <w:sz w:val="16"/>
          <w:szCs w:val="16"/>
          <w:lang w:eastAsia="zh-CN"/>
        </w:rPr>
        <w:t>[16] W. Zheng, Y. Du, L. Qi, and L. Wang, ‘‘A method for repairing process models containing a choice with concurrency structure by using logic Petri nets,’’</w:t>
      </w:r>
      <w:r w:rsidRPr="002361A8">
        <w:rPr>
          <w:rFonts w:eastAsia="等线"/>
          <w:i/>
          <w:sz w:val="16"/>
          <w:szCs w:val="16"/>
          <w:lang w:eastAsia="zh-CN"/>
        </w:rPr>
        <w:t xml:space="preserve"> IEEE Access</w:t>
      </w:r>
      <w:r w:rsidRPr="002361A8">
        <w:rPr>
          <w:rFonts w:eastAsia="等线"/>
          <w:sz w:val="16"/>
          <w:szCs w:val="16"/>
          <w:lang w:eastAsia="zh-CN"/>
        </w:rPr>
        <w:t>, vol. 7, pp. 13106–13120, 2019.</w:t>
      </w:r>
    </w:p>
    <w:p w:rsidR="002361A8" w:rsidRPr="002361A8" w:rsidRDefault="002361A8" w:rsidP="002361A8">
      <w:pPr>
        <w:tabs>
          <w:tab w:val="left" w:pos="1170"/>
        </w:tabs>
        <w:ind w:left="240" w:hangingChars="150" w:hanging="240"/>
        <w:jc w:val="both"/>
        <w:rPr>
          <w:rFonts w:eastAsia="等线"/>
          <w:sz w:val="16"/>
          <w:szCs w:val="16"/>
        </w:rPr>
      </w:pPr>
      <w:r w:rsidRPr="002361A8">
        <w:rPr>
          <w:rFonts w:eastAsia="等线"/>
          <w:sz w:val="16"/>
          <w:szCs w:val="16"/>
        </w:rPr>
        <w:t>[</w:t>
      </w:r>
      <w:r w:rsidRPr="002361A8">
        <w:rPr>
          <w:rFonts w:eastAsia="等线"/>
          <w:sz w:val="16"/>
          <w:szCs w:val="16"/>
          <w:lang w:eastAsia="zh-CN"/>
        </w:rPr>
        <w:t>17</w:t>
      </w:r>
      <w:r w:rsidRPr="002361A8">
        <w:rPr>
          <w:rFonts w:eastAsia="等线"/>
          <w:sz w:val="16"/>
          <w:szCs w:val="16"/>
        </w:rPr>
        <w:t>] Y. Du, L. Qi, and M. Zhou, ‘‘Analysis and application of logical Petri nets</w:t>
      </w:r>
      <w:r w:rsidRPr="002361A8">
        <w:rPr>
          <w:rFonts w:eastAsia="等线"/>
          <w:sz w:val="16"/>
          <w:szCs w:val="16"/>
          <w:lang w:eastAsia="zh-CN"/>
        </w:rPr>
        <w:t xml:space="preserve"> </w:t>
      </w:r>
      <w:r w:rsidRPr="002361A8">
        <w:rPr>
          <w:rFonts w:eastAsia="等线"/>
          <w:sz w:val="16"/>
          <w:szCs w:val="16"/>
        </w:rPr>
        <w:t xml:space="preserve">to E-commerce systems,’’ </w:t>
      </w:r>
      <w:r w:rsidRPr="002361A8">
        <w:rPr>
          <w:rFonts w:eastAsia="等线"/>
          <w:i/>
          <w:sz w:val="16"/>
          <w:szCs w:val="16"/>
        </w:rPr>
        <w:t>IEEE Trans. Syst., Man, Cybern. Syst.</w:t>
      </w:r>
      <w:r w:rsidRPr="002361A8">
        <w:rPr>
          <w:rFonts w:eastAsia="等线"/>
          <w:sz w:val="16"/>
          <w:szCs w:val="16"/>
        </w:rPr>
        <w:t>, vol. 44, no. 4, pp. 468–481, Apr. 2014.</w:t>
      </w:r>
    </w:p>
    <w:p w:rsidR="002361A8" w:rsidRPr="002361A8" w:rsidRDefault="002361A8" w:rsidP="002361A8">
      <w:pPr>
        <w:tabs>
          <w:tab w:val="left" w:pos="1170"/>
        </w:tabs>
        <w:ind w:left="240" w:hangingChars="150" w:hanging="240"/>
        <w:jc w:val="both"/>
        <w:rPr>
          <w:rFonts w:eastAsia="等线"/>
          <w:sz w:val="16"/>
          <w:szCs w:val="16"/>
          <w:lang w:eastAsia="zh-CN"/>
        </w:rPr>
      </w:pPr>
      <w:r w:rsidRPr="002361A8">
        <w:rPr>
          <w:rFonts w:eastAsia="等线"/>
          <w:sz w:val="16"/>
          <w:szCs w:val="16"/>
          <w:lang w:eastAsia="zh-CN"/>
        </w:rPr>
        <w:t>[18] T. Murata, “Petri nets: properties, analysis</w:t>
      </w:r>
      <w:r w:rsidR="00771C2A">
        <w:rPr>
          <w:rFonts w:eastAsia="等线"/>
          <w:sz w:val="16"/>
          <w:szCs w:val="16"/>
          <w:lang w:eastAsia="zh-CN"/>
        </w:rPr>
        <w:t>,</w:t>
      </w:r>
      <w:r w:rsidRPr="002361A8">
        <w:rPr>
          <w:rFonts w:eastAsia="等线"/>
          <w:sz w:val="16"/>
          <w:szCs w:val="16"/>
          <w:lang w:eastAsia="zh-CN"/>
        </w:rPr>
        <w:t xml:space="preserve"> and applications,” Proc. IEEE, vol. 77, no. 4, pp. 541–580, 1989.</w:t>
      </w:r>
    </w:p>
    <w:p w:rsidR="002361A8" w:rsidRPr="002361A8" w:rsidRDefault="002361A8" w:rsidP="002361A8">
      <w:pPr>
        <w:tabs>
          <w:tab w:val="left" w:pos="1170"/>
        </w:tabs>
        <w:jc w:val="both"/>
        <w:rPr>
          <w:rFonts w:eastAsia="等线"/>
          <w:sz w:val="16"/>
          <w:szCs w:val="16"/>
          <w:lang w:eastAsia="zh-CN"/>
        </w:rPr>
      </w:pPr>
      <w:r w:rsidRPr="002361A8">
        <w:rPr>
          <w:rFonts w:eastAsia="等线"/>
          <w:sz w:val="16"/>
          <w:szCs w:val="16"/>
          <w:lang w:eastAsia="zh-CN"/>
        </w:rPr>
        <w:t>[19</w:t>
      </w:r>
      <w:proofErr w:type="gramStart"/>
      <w:r w:rsidRPr="002361A8">
        <w:rPr>
          <w:rFonts w:eastAsia="等线"/>
          <w:sz w:val="16"/>
          <w:szCs w:val="16"/>
          <w:lang w:eastAsia="zh-CN"/>
        </w:rPr>
        <w:t>]  L</w:t>
      </w:r>
      <w:proofErr w:type="gramEnd"/>
      <w:r w:rsidRPr="002361A8">
        <w:rPr>
          <w:rFonts w:eastAsia="等线"/>
          <w:sz w:val="16"/>
          <w:szCs w:val="16"/>
          <w:lang w:eastAsia="zh-CN"/>
        </w:rPr>
        <w:t>. Qi, M. C. Zhou, and W. J. Luan, “A two-level traffic light control</w:t>
      </w:r>
    </w:p>
    <w:p w:rsidR="002361A8" w:rsidRPr="00B10BEC" w:rsidRDefault="002361A8" w:rsidP="002361A8">
      <w:pPr>
        <w:autoSpaceDE w:val="0"/>
        <w:autoSpaceDN w:val="0"/>
        <w:adjustRightInd w:val="0"/>
        <w:ind w:firstLineChars="150" w:firstLine="240"/>
        <w:jc w:val="both"/>
        <w:rPr>
          <w:rFonts w:eastAsia="宋体"/>
          <w:i/>
          <w:sz w:val="16"/>
          <w:szCs w:val="16"/>
          <w:lang w:eastAsia="zh-CN"/>
        </w:rPr>
      </w:pPr>
      <w:proofErr w:type="gramStart"/>
      <w:r w:rsidRPr="002361A8">
        <w:rPr>
          <w:rFonts w:eastAsia="宋体"/>
          <w:sz w:val="16"/>
          <w:szCs w:val="16"/>
          <w:lang w:eastAsia="zh-CN"/>
        </w:rPr>
        <w:t>strategy</w:t>
      </w:r>
      <w:proofErr w:type="gramEnd"/>
      <w:r w:rsidRPr="002361A8">
        <w:rPr>
          <w:rFonts w:eastAsia="宋体"/>
          <w:sz w:val="16"/>
          <w:szCs w:val="16"/>
          <w:lang w:eastAsia="zh-CN"/>
        </w:rPr>
        <w:t xml:space="preserve"> for preventing incident-based urban traffic congestion,” </w:t>
      </w:r>
      <w:r w:rsidR="00B10BEC">
        <w:rPr>
          <w:rFonts w:eastAsia="宋体" w:hint="eastAsia"/>
          <w:sz w:val="16"/>
          <w:szCs w:val="16"/>
          <w:lang w:eastAsia="zh-CN"/>
        </w:rPr>
        <w:t xml:space="preserve">in </w:t>
      </w:r>
      <w:r w:rsidRPr="00B10BEC">
        <w:rPr>
          <w:rFonts w:eastAsia="宋体"/>
          <w:i/>
          <w:sz w:val="16"/>
          <w:szCs w:val="16"/>
          <w:lang w:eastAsia="zh-CN"/>
        </w:rPr>
        <w:t>IEEE</w:t>
      </w:r>
    </w:p>
    <w:p w:rsidR="002361A8" w:rsidRPr="002361A8" w:rsidRDefault="002361A8" w:rsidP="002361A8">
      <w:pPr>
        <w:autoSpaceDE w:val="0"/>
        <w:autoSpaceDN w:val="0"/>
        <w:adjustRightInd w:val="0"/>
        <w:ind w:firstLineChars="150" w:firstLine="240"/>
        <w:jc w:val="both"/>
        <w:rPr>
          <w:rFonts w:eastAsia="宋体"/>
          <w:sz w:val="16"/>
          <w:szCs w:val="16"/>
          <w:lang w:eastAsia="zh-CN"/>
        </w:rPr>
      </w:pPr>
      <w:r w:rsidRPr="00B10BEC">
        <w:rPr>
          <w:rFonts w:eastAsia="宋体"/>
          <w:i/>
          <w:sz w:val="16"/>
          <w:szCs w:val="16"/>
          <w:lang w:eastAsia="zh-CN"/>
        </w:rPr>
        <w:t>Trans. Intelligent Transportation Systems</w:t>
      </w:r>
      <w:r w:rsidRPr="002361A8">
        <w:rPr>
          <w:rFonts w:eastAsia="宋体"/>
          <w:sz w:val="16"/>
          <w:szCs w:val="16"/>
          <w:lang w:eastAsia="zh-CN"/>
        </w:rPr>
        <w:t>, vol. 19, no. 1, pp. 13–24,</w:t>
      </w:r>
    </w:p>
    <w:p w:rsidR="002361A8" w:rsidRPr="002361A8" w:rsidRDefault="002361A8" w:rsidP="002361A8">
      <w:pPr>
        <w:autoSpaceDE w:val="0"/>
        <w:autoSpaceDN w:val="0"/>
        <w:adjustRightInd w:val="0"/>
        <w:ind w:firstLineChars="150" w:firstLine="240"/>
        <w:jc w:val="both"/>
        <w:rPr>
          <w:rFonts w:eastAsia="宋体"/>
          <w:sz w:val="16"/>
          <w:szCs w:val="16"/>
          <w:lang w:eastAsia="zh-CN"/>
        </w:rPr>
      </w:pPr>
      <w:r w:rsidRPr="002361A8">
        <w:rPr>
          <w:rFonts w:eastAsia="宋体"/>
          <w:sz w:val="16"/>
          <w:szCs w:val="16"/>
          <w:lang w:eastAsia="zh-CN"/>
        </w:rPr>
        <w:t>2018.</w:t>
      </w:r>
    </w:p>
    <w:p w:rsidR="002361A8" w:rsidRPr="002361A8" w:rsidRDefault="002361A8" w:rsidP="00B10BEC">
      <w:pPr>
        <w:autoSpaceDE w:val="0"/>
        <w:autoSpaceDN w:val="0"/>
        <w:adjustRightInd w:val="0"/>
        <w:ind w:left="240" w:hangingChars="150" w:hanging="240"/>
        <w:jc w:val="both"/>
        <w:rPr>
          <w:rFonts w:eastAsia="宋体"/>
          <w:sz w:val="16"/>
          <w:szCs w:val="16"/>
          <w:lang w:eastAsia="zh-CN"/>
        </w:rPr>
      </w:pPr>
      <w:r w:rsidRPr="002361A8">
        <w:rPr>
          <w:rFonts w:eastAsia="宋体"/>
          <w:sz w:val="16"/>
          <w:szCs w:val="16"/>
          <w:lang w:eastAsia="zh-CN"/>
        </w:rPr>
        <w:t xml:space="preserve">[20] L. Qi, M. C. Zhou, and W. J. Luan, “Impact of driving behavior on traffic delay at a congested signalized intersection,” </w:t>
      </w:r>
      <w:r w:rsidR="00B10BEC">
        <w:rPr>
          <w:rFonts w:eastAsia="宋体" w:hint="eastAsia"/>
          <w:sz w:val="16"/>
          <w:szCs w:val="16"/>
          <w:lang w:eastAsia="zh-CN"/>
        </w:rPr>
        <w:t xml:space="preserve">in </w:t>
      </w:r>
      <w:r w:rsidRPr="00B10BEC">
        <w:rPr>
          <w:rFonts w:eastAsia="宋体"/>
          <w:i/>
          <w:sz w:val="16"/>
          <w:szCs w:val="16"/>
          <w:lang w:eastAsia="zh-CN"/>
        </w:rPr>
        <w:t>IEEE Trans.</w:t>
      </w:r>
      <w:r w:rsidR="00B10BEC" w:rsidRPr="00B10BEC">
        <w:rPr>
          <w:rFonts w:eastAsia="宋体" w:hint="eastAsia"/>
          <w:i/>
          <w:sz w:val="16"/>
          <w:szCs w:val="16"/>
          <w:lang w:eastAsia="zh-CN"/>
        </w:rPr>
        <w:t xml:space="preserve"> </w:t>
      </w:r>
      <w:r w:rsidRPr="00B10BEC">
        <w:rPr>
          <w:rFonts w:eastAsia="宋体"/>
          <w:i/>
          <w:sz w:val="16"/>
          <w:szCs w:val="16"/>
          <w:lang w:eastAsia="zh-CN"/>
        </w:rPr>
        <w:t>Intelligent Transportation Systems</w:t>
      </w:r>
      <w:r w:rsidRPr="002361A8">
        <w:rPr>
          <w:rFonts w:eastAsia="宋体"/>
          <w:sz w:val="16"/>
          <w:szCs w:val="16"/>
          <w:lang w:eastAsia="zh-CN"/>
        </w:rPr>
        <w:t>, vol. 18, no. 7, pp. 1882–1893, 2017.</w:t>
      </w:r>
    </w:p>
    <w:p w:rsidR="002361A8" w:rsidRPr="002361A8" w:rsidRDefault="002361A8" w:rsidP="002361A8">
      <w:pPr>
        <w:tabs>
          <w:tab w:val="left" w:pos="1170"/>
        </w:tabs>
        <w:ind w:left="240" w:hangingChars="150" w:hanging="240"/>
        <w:jc w:val="both"/>
        <w:rPr>
          <w:rFonts w:eastAsia="等线"/>
          <w:sz w:val="16"/>
          <w:szCs w:val="16"/>
          <w:lang w:eastAsia="zh-CN"/>
        </w:rPr>
      </w:pPr>
      <w:r w:rsidRPr="002361A8">
        <w:rPr>
          <w:rFonts w:eastAsia="等线"/>
          <w:sz w:val="16"/>
          <w:szCs w:val="16"/>
          <w:lang w:eastAsia="zh-CN"/>
        </w:rPr>
        <w:t xml:space="preserve">[21] N. Ran, H. Su, and S. Wang, </w:t>
      </w:r>
      <w:proofErr w:type="gramStart"/>
      <w:r w:rsidRPr="002361A8">
        <w:rPr>
          <w:rFonts w:eastAsia="等线"/>
          <w:sz w:val="16"/>
          <w:szCs w:val="16"/>
          <w:lang w:eastAsia="zh-CN"/>
        </w:rPr>
        <w:t>‘‘An</w:t>
      </w:r>
      <w:proofErr w:type="gramEnd"/>
      <w:r w:rsidRPr="002361A8">
        <w:rPr>
          <w:rFonts w:eastAsia="等线"/>
          <w:sz w:val="16"/>
          <w:szCs w:val="16"/>
          <w:lang w:eastAsia="zh-CN"/>
        </w:rPr>
        <w:t xml:space="preserve"> improved approach to test diagnose-ability of bounded Petri nets,’’ </w:t>
      </w:r>
      <w:r w:rsidRPr="002361A8">
        <w:rPr>
          <w:rFonts w:eastAsia="等线"/>
          <w:i/>
          <w:sz w:val="16"/>
          <w:szCs w:val="16"/>
          <w:lang w:eastAsia="zh-CN"/>
        </w:rPr>
        <w:t xml:space="preserve">IEEE/CAA J. Autom. </w:t>
      </w:r>
      <w:proofErr w:type="gramStart"/>
      <w:r w:rsidRPr="002361A8">
        <w:rPr>
          <w:rFonts w:eastAsia="等线"/>
          <w:i/>
          <w:sz w:val="16"/>
          <w:szCs w:val="16"/>
          <w:lang w:eastAsia="zh-CN"/>
        </w:rPr>
        <w:t>Sinica.</w:t>
      </w:r>
      <w:r w:rsidRPr="002361A8">
        <w:rPr>
          <w:rFonts w:eastAsia="等线"/>
          <w:sz w:val="16"/>
          <w:szCs w:val="16"/>
          <w:lang w:eastAsia="zh-CN"/>
        </w:rPr>
        <w:t>,</w:t>
      </w:r>
      <w:proofErr w:type="gramEnd"/>
      <w:r w:rsidRPr="002361A8">
        <w:rPr>
          <w:rFonts w:eastAsia="等线"/>
          <w:sz w:val="16"/>
          <w:szCs w:val="16"/>
          <w:lang w:eastAsia="zh-CN"/>
        </w:rPr>
        <w:t xml:space="preserve"> vol. 4, no. 2, pp. 297–303, Apr. 2017.</w:t>
      </w:r>
    </w:p>
    <w:p w:rsidR="002361A8" w:rsidRPr="002361A8" w:rsidRDefault="002361A8" w:rsidP="002361A8">
      <w:pPr>
        <w:tabs>
          <w:tab w:val="left" w:pos="1170"/>
        </w:tabs>
        <w:ind w:left="240" w:hangingChars="150" w:hanging="240"/>
        <w:jc w:val="both"/>
        <w:rPr>
          <w:rFonts w:eastAsia="等线"/>
          <w:sz w:val="16"/>
          <w:szCs w:val="16"/>
        </w:rPr>
      </w:pPr>
      <w:r w:rsidRPr="002361A8">
        <w:rPr>
          <w:rFonts w:eastAsia="等线"/>
          <w:sz w:val="16"/>
          <w:szCs w:val="16"/>
        </w:rPr>
        <w:t xml:space="preserve"> [</w:t>
      </w:r>
      <w:r w:rsidRPr="002361A8">
        <w:rPr>
          <w:rFonts w:eastAsia="等线"/>
          <w:sz w:val="16"/>
          <w:szCs w:val="16"/>
          <w:lang w:eastAsia="zh-CN"/>
        </w:rPr>
        <w:t>22</w:t>
      </w:r>
      <w:r w:rsidRPr="002361A8">
        <w:rPr>
          <w:rFonts w:eastAsia="等线"/>
          <w:sz w:val="16"/>
          <w:szCs w:val="16"/>
        </w:rPr>
        <w:t xml:space="preserve">] G. Liu, ‘‘Some complexity results for the soundness problem of workflow nets,’’ </w:t>
      </w:r>
      <w:r w:rsidRPr="002361A8">
        <w:rPr>
          <w:rFonts w:eastAsia="等线"/>
          <w:i/>
          <w:sz w:val="16"/>
          <w:szCs w:val="16"/>
        </w:rPr>
        <w:t>IEEE Trans. Services Comput.</w:t>
      </w:r>
      <w:r w:rsidRPr="002361A8">
        <w:rPr>
          <w:rFonts w:eastAsia="等线"/>
          <w:sz w:val="16"/>
          <w:szCs w:val="16"/>
        </w:rPr>
        <w:t>, vol. 7, no. 2, pp. 322–328, Apr</w:t>
      </w:r>
      <w:proofErr w:type="gramStart"/>
      <w:r w:rsidRPr="002361A8">
        <w:rPr>
          <w:rFonts w:eastAsia="等线"/>
          <w:sz w:val="16"/>
          <w:szCs w:val="16"/>
        </w:rPr>
        <w:t>./</w:t>
      </w:r>
      <w:proofErr w:type="gramEnd"/>
      <w:r w:rsidRPr="002361A8">
        <w:rPr>
          <w:rFonts w:eastAsia="等线"/>
          <w:sz w:val="16"/>
          <w:szCs w:val="16"/>
        </w:rPr>
        <w:t>Jun. 2014.</w:t>
      </w:r>
    </w:p>
    <w:p w:rsidR="002361A8" w:rsidRPr="002361A8" w:rsidRDefault="002361A8" w:rsidP="002361A8">
      <w:pPr>
        <w:tabs>
          <w:tab w:val="left" w:pos="1170"/>
        </w:tabs>
        <w:ind w:left="240" w:hangingChars="150" w:hanging="240"/>
        <w:jc w:val="both"/>
        <w:rPr>
          <w:rFonts w:eastAsia="等线"/>
          <w:sz w:val="16"/>
          <w:szCs w:val="16"/>
          <w:lang w:eastAsia="zh-CN"/>
        </w:rPr>
      </w:pPr>
      <w:proofErr w:type="gramStart"/>
      <w:r w:rsidRPr="002361A8">
        <w:rPr>
          <w:rFonts w:eastAsia="等线"/>
          <w:sz w:val="16"/>
          <w:szCs w:val="16"/>
          <w:lang w:eastAsia="zh-CN"/>
        </w:rPr>
        <w:t xml:space="preserve">[23] F. Yang, N. Q. Wu, Y. Qiao, and R. Su, ‘‘Polynomial approach to optimal one-wafer cyclic scheduling of treelike hybrid multi-cluster tools via Petri nets,’’ </w:t>
      </w:r>
      <w:r w:rsidRPr="002361A8">
        <w:rPr>
          <w:rFonts w:eastAsia="等线"/>
          <w:i/>
          <w:sz w:val="16"/>
          <w:szCs w:val="16"/>
          <w:lang w:eastAsia="zh-CN"/>
        </w:rPr>
        <w:t>IEEE/CAA J. Autom.</w:t>
      </w:r>
      <w:proofErr w:type="gramEnd"/>
      <w:r w:rsidRPr="002361A8">
        <w:rPr>
          <w:rFonts w:eastAsia="等线"/>
          <w:i/>
          <w:sz w:val="16"/>
          <w:szCs w:val="16"/>
          <w:lang w:eastAsia="zh-CN"/>
        </w:rPr>
        <w:t xml:space="preserve"> </w:t>
      </w:r>
      <w:proofErr w:type="gramStart"/>
      <w:r w:rsidRPr="002361A8">
        <w:rPr>
          <w:rFonts w:eastAsia="等线"/>
          <w:i/>
          <w:sz w:val="16"/>
          <w:szCs w:val="16"/>
          <w:lang w:eastAsia="zh-CN"/>
        </w:rPr>
        <w:t>Sinica</w:t>
      </w:r>
      <w:r w:rsidRPr="002361A8">
        <w:rPr>
          <w:rFonts w:eastAsia="等线"/>
          <w:sz w:val="16"/>
          <w:szCs w:val="16"/>
          <w:lang w:eastAsia="zh-CN"/>
        </w:rPr>
        <w:t>.,</w:t>
      </w:r>
      <w:proofErr w:type="gramEnd"/>
      <w:r w:rsidRPr="002361A8">
        <w:rPr>
          <w:rFonts w:eastAsia="等线"/>
          <w:sz w:val="16"/>
          <w:szCs w:val="16"/>
          <w:lang w:eastAsia="zh-CN"/>
        </w:rPr>
        <w:t xml:space="preserve"> vol. 5, no. 1, pp. 270–280, Jan. 2018.</w:t>
      </w:r>
    </w:p>
    <w:p w:rsidR="002361A8" w:rsidRPr="002361A8" w:rsidRDefault="002361A8" w:rsidP="002361A8">
      <w:pPr>
        <w:tabs>
          <w:tab w:val="left" w:pos="1170"/>
        </w:tabs>
        <w:ind w:left="240" w:hangingChars="150" w:hanging="240"/>
        <w:jc w:val="both"/>
        <w:rPr>
          <w:rFonts w:eastAsia="等线"/>
          <w:sz w:val="16"/>
          <w:szCs w:val="16"/>
          <w:lang w:eastAsia="zh-CN"/>
        </w:rPr>
      </w:pPr>
      <w:r w:rsidRPr="002361A8">
        <w:rPr>
          <w:rFonts w:eastAsia="等线"/>
          <w:sz w:val="16"/>
          <w:szCs w:val="16"/>
          <w:lang w:eastAsia="zh-CN"/>
        </w:rPr>
        <w:t>[24] G. Liu, ‘‘Complexity of the deadlock problem for Petri nets modeling</w:t>
      </w:r>
    </w:p>
    <w:p w:rsidR="002361A8" w:rsidRPr="002361A8" w:rsidRDefault="002361A8" w:rsidP="002361A8">
      <w:pPr>
        <w:autoSpaceDE w:val="0"/>
        <w:autoSpaceDN w:val="0"/>
        <w:adjustRightInd w:val="0"/>
        <w:ind w:firstLineChars="150" w:firstLine="240"/>
        <w:jc w:val="both"/>
        <w:rPr>
          <w:rFonts w:ascii="Helvetica" w:eastAsia="宋体" w:hAnsi="Helvetica" w:cs="FormataOTFMdIt"/>
          <w:b/>
          <w:i/>
          <w:color w:val="58595B"/>
          <w:sz w:val="16"/>
          <w:szCs w:val="16"/>
        </w:rPr>
      </w:pPr>
      <w:proofErr w:type="gramStart"/>
      <w:r w:rsidRPr="002361A8">
        <w:rPr>
          <w:rFonts w:eastAsia="宋体"/>
          <w:sz w:val="16"/>
          <w:szCs w:val="16"/>
          <w:lang w:eastAsia="zh-CN"/>
        </w:rPr>
        <w:t>resource</w:t>
      </w:r>
      <w:proofErr w:type="gramEnd"/>
      <w:r w:rsidRPr="002361A8">
        <w:rPr>
          <w:rFonts w:eastAsia="宋体"/>
          <w:sz w:val="16"/>
          <w:szCs w:val="16"/>
          <w:lang w:eastAsia="zh-CN"/>
        </w:rPr>
        <w:t xml:space="preserve"> allocation systems,’’ </w:t>
      </w:r>
      <w:r w:rsidRPr="002361A8">
        <w:rPr>
          <w:rFonts w:eastAsia="宋体"/>
          <w:i/>
          <w:sz w:val="16"/>
          <w:szCs w:val="16"/>
          <w:lang w:eastAsia="zh-CN"/>
        </w:rPr>
        <w:t>Inf. Sci</w:t>
      </w:r>
      <w:r w:rsidRPr="002361A8">
        <w:rPr>
          <w:rFonts w:eastAsia="宋体"/>
          <w:sz w:val="16"/>
          <w:szCs w:val="16"/>
          <w:lang w:eastAsia="zh-CN"/>
        </w:rPr>
        <w:t>., vol. 363, pp. 190–197, 2016.</w:t>
      </w:r>
    </w:p>
    <w:p w:rsidR="002361A8" w:rsidRPr="002361A8" w:rsidRDefault="002361A8" w:rsidP="002361A8">
      <w:pPr>
        <w:tabs>
          <w:tab w:val="left" w:pos="1170"/>
        </w:tabs>
        <w:ind w:left="240" w:hangingChars="150" w:hanging="240"/>
        <w:jc w:val="both"/>
        <w:rPr>
          <w:rFonts w:eastAsia="等线"/>
          <w:sz w:val="16"/>
          <w:szCs w:val="16"/>
          <w:lang w:eastAsia="zh-CN"/>
        </w:rPr>
      </w:pPr>
      <w:r w:rsidRPr="002361A8">
        <w:rPr>
          <w:rFonts w:eastAsia="等线"/>
          <w:sz w:val="16"/>
          <w:szCs w:val="16"/>
          <w:lang w:eastAsia="zh-CN"/>
        </w:rPr>
        <w:t xml:space="preserve">[25] J. Lekić and D. Milićev, ‘‘Discovering block-structured parallel process models from causally complete event logs,’’ </w:t>
      </w:r>
      <w:r w:rsidRPr="002361A8">
        <w:rPr>
          <w:rFonts w:eastAsia="等线"/>
          <w:i/>
          <w:sz w:val="16"/>
          <w:szCs w:val="16"/>
          <w:lang w:eastAsia="zh-CN"/>
        </w:rPr>
        <w:t xml:space="preserve">J. Elect. </w:t>
      </w:r>
      <w:proofErr w:type="gramStart"/>
      <w:r w:rsidRPr="002361A8">
        <w:rPr>
          <w:rFonts w:eastAsia="等线"/>
          <w:i/>
          <w:sz w:val="16"/>
          <w:szCs w:val="16"/>
          <w:lang w:eastAsia="zh-CN"/>
        </w:rPr>
        <w:t>Eng.</w:t>
      </w:r>
      <w:r w:rsidRPr="002361A8">
        <w:rPr>
          <w:rFonts w:eastAsia="等线"/>
          <w:sz w:val="16"/>
          <w:szCs w:val="16"/>
          <w:lang w:eastAsia="zh-CN"/>
        </w:rPr>
        <w:t>, vol. 67, no. 2, pp. 111–123, 2016.</w:t>
      </w:r>
      <w:proofErr w:type="gramEnd"/>
    </w:p>
    <w:p w:rsidR="002361A8" w:rsidRPr="002361A8" w:rsidRDefault="002361A8" w:rsidP="002361A8">
      <w:pPr>
        <w:tabs>
          <w:tab w:val="left" w:pos="1170"/>
        </w:tabs>
        <w:ind w:left="240" w:hangingChars="150" w:hanging="240"/>
        <w:jc w:val="both"/>
        <w:rPr>
          <w:rFonts w:eastAsia="等线"/>
          <w:sz w:val="16"/>
          <w:szCs w:val="16"/>
          <w:lang w:eastAsia="zh-CN"/>
        </w:rPr>
      </w:pPr>
      <w:r w:rsidRPr="002361A8">
        <w:rPr>
          <w:rFonts w:eastAsia="等线"/>
          <w:sz w:val="16"/>
          <w:szCs w:val="16"/>
          <w:lang w:eastAsia="zh-CN"/>
        </w:rPr>
        <w:t xml:space="preserve">[26] Y. Y. Wang and Y. Y. Du, ‘‘Conformance checking based on extended footprint matrix,’’ </w:t>
      </w:r>
      <w:r w:rsidRPr="002361A8">
        <w:rPr>
          <w:rFonts w:eastAsia="等线"/>
          <w:i/>
          <w:sz w:val="16"/>
          <w:szCs w:val="16"/>
          <w:lang w:eastAsia="zh-CN"/>
        </w:rPr>
        <w:t>J. Shandong Univ. Sci. Technol.</w:t>
      </w:r>
      <w:r w:rsidRPr="002361A8">
        <w:rPr>
          <w:rFonts w:eastAsia="等线"/>
          <w:sz w:val="16"/>
          <w:szCs w:val="16"/>
          <w:lang w:eastAsia="zh-CN"/>
        </w:rPr>
        <w:t>, Nature Sci., vol. 37, no. 2, pp. 9–15, 2018.</w:t>
      </w:r>
    </w:p>
    <w:p w:rsidR="002361A8" w:rsidRPr="002361A8" w:rsidRDefault="002361A8" w:rsidP="002361A8">
      <w:pPr>
        <w:autoSpaceDE w:val="0"/>
        <w:autoSpaceDN w:val="0"/>
        <w:adjustRightInd w:val="0"/>
        <w:jc w:val="both"/>
        <w:rPr>
          <w:rFonts w:eastAsia="宋体"/>
          <w:spacing w:val="-2"/>
          <w:sz w:val="18"/>
          <w:szCs w:val="18"/>
          <w:lang w:val="en"/>
        </w:rPr>
      </w:pPr>
      <w:r w:rsidRPr="002361A8">
        <w:rPr>
          <w:rFonts w:eastAsia="宋体"/>
          <w:spacing w:val="-2"/>
          <w:sz w:val="16"/>
          <w:szCs w:val="16"/>
          <w:lang w:val="en" w:eastAsia="zh-CN"/>
        </w:rPr>
        <w:t>[27]   S. J. J. Leemans, D. Fahland, and W. M. P. van der Aalst, “Discovering</w:t>
      </w:r>
    </w:p>
    <w:p w:rsidR="002361A8" w:rsidRPr="002361A8" w:rsidRDefault="002361A8" w:rsidP="002361A8">
      <w:pPr>
        <w:autoSpaceDE w:val="0"/>
        <w:autoSpaceDN w:val="0"/>
        <w:adjustRightInd w:val="0"/>
        <w:ind w:firstLineChars="150" w:firstLine="237"/>
        <w:jc w:val="distribute"/>
        <w:rPr>
          <w:rFonts w:eastAsia="宋体"/>
          <w:spacing w:val="-2"/>
          <w:sz w:val="16"/>
          <w:szCs w:val="16"/>
          <w:lang w:val="en" w:eastAsia="zh-CN"/>
        </w:rPr>
      </w:pPr>
      <w:proofErr w:type="gramStart"/>
      <w:r w:rsidRPr="002361A8">
        <w:rPr>
          <w:rFonts w:eastAsia="宋体"/>
          <w:spacing w:val="-2"/>
          <w:sz w:val="16"/>
          <w:szCs w:val="16"/>
          <w:lang w:val="en" w:eastAsia="zh-CN"/>
        </w:rPr>
        <w:t>block-structured</w:t>
      </w:r>
      <w:proofErr w:type="gramEnd"/>
      <w:r w:rsidRPr="002361A8">
        <w:rPr>
          <w:rFonts w:eastAsia="宋体"/>
          <w:spacing w:val="-2"/>
          <w:sz w:val="16"/>
          <w:szCs w:val="16"/>
          <w:lang w:val="en" w:eastAsia="zh-CN"/>
        </w:rPr>
        <w:t xml:space="preserve"> process models from event logs: a constructive</w:t>
      </w:r>
    </w:p>
    <w:p w:rsidR="002361A8" w:rsidRPr="002361A8" w:rsidRDefault="002361A8" w:rsidP="002361A8">
      <w:pPr>
        <w:autoSpaceDE w:val="0"/>
        <w:autoSpaceDN w:val="0"/>
        <w:adjustRightInd w:val="0"/>
        <w:ind w:firstLineChars="150" w:firstLine="237"/>
        <w:jc w:val="both"/>
        <w:rPr>
          <w:rFonts w:eastAsia="宋体"/>
          <w:spacing w:val="-2"/>
          <w:sz w:val="16"/>
          <w:szCs w:val="16"/>
          <w:lang w:val="en" w:eastAsia="zh-CN"/>
        </w:rPr>
      </w:pPr>
      <w:proofErr w:type="gramStart"/>
      <w:r w:rsidRPr="002361A8">
        <w:rPr>
          <w:rFonts w:eastAsia="宋体"/>
          <w:spacing w:val="-2"/>
          <w:sz w:val="16"/>
          <w:szCs w:val="16"/>
          <w:lang w:val="en" w:eastAsia="zh-CN"/>
        </w:rPr>
        <w:t>approach</w:t>
      </w:r>
      <w:proofErr w:type="gramEnd"/>
      <w:r w:rsidRPr="002361A8">
        <w:rPr>
          <w:rFonts w:eastAsia="宋体"/>
          <w:spacing w:val="-2"/>
          <w:sz w:val="16"/>
          <w:szCs w:val="16"/>
          <w:lang w:val="en" w:eastAsia="zh-CN"/>
        </w:rPr>
        <w:t>,” Application and Theory of Petri Nets and Concurrency,</w:t>
      </w:r>
    </w:p>
    <w:p w:rsidR="002361A8" w:rsidRPr="002361A8" w:rsidRDefault="002361A8" w:rsidP="002361A8">
      <w:pPr>
        <w:autoSpaceDE w:val="0"/>
        <w:autoSpaceDN w:val="0"/>
        <w:adjustRightInd w:val="0"/>
        <w:ind w:firstLineChars="150" w:firstLine="237"/>
        <w:jc w:val="both"/>
        <w:rPr>
          <w:rFonts w:eastAsia="宋体"/>
          <w:spacing w:val="-2"/>
          <w:sz w:val="16"/>
          <w:szCs w:val="16"/>
          <w:lang w:val="en" w:eastAsia="zh-CN"/>
        </w:rPr>
      </w:pPr>
      <w:proofErr w:type="gramStart"/>
      <w:r w:rsidRPr="002361A8">
        <w:rPr>
          <w:rFonts w:eastAsia="宋体"/>
          <w:spacing w:val="-2"/>
          <w:sz w:val="16"/>
          <w:szCs w:val="16"/>
          <w:lang w:val="en" w:eastAsia="zh-CN"/>
        </w:rPr>
        <w:t>pp. 311–329, 2013.</w:t>
      </w:r>
      <w:proofErr w:type="gramEnd"/>
    </w:p>
    <w:p w:rsidR="002361A8" w:rsidRPr="002361A8" w:rsidRDefault="002361A8" w:rsidP="002361A8">
      <w:pPr>
        <w:autoSpaceDE w:val="0"/>
        <w:autoSpaceDN w:val="0"/>
        <w:adjustRightInd w:val="0"/>
        <w:ind w:left="237" w:hangingChars="150" w:hanging="237"/>
        <w:jc w:val="both"/>
        <w:rPr>
          <w:rFonts w:ascii="Helvetica" w:eastAsia="宋体" w:hAnsi="Helvetica" w:cs="FormataOTFMdIt"/>
          <w:b/>
          <w:i/>
          <w:sz w:val="18"/>
          <w:szCs w:val="18"/>
        </w:rPr>
      </w:pPr>
      <w:proofErr w:type="gramStart"/>
      <w:r w:rsidRPr="002361A8">
        <w:rPr>
          <w:rFonts w:eastAsia="宋体"/>
          <w:spacing w:val="-2"/>
          <w:sz w:val="16"/>
          <w:szCs w:val="16"/>
          <w:lang w:val="en" w:eastAsia="zh-CN"/>
        </w:rPr>
        <w:t>[28]</w:t>
      </w:r>
      <w:r w:rsidRPr="002361A8">
        <w:rPr>
          <w:rFonts w:eastAsia="宋体"/>
          <w:spacing w:val="-2"/>
          <w:lang w:eastAsia="zh-CN"/>
        </w:rPr>
        <w:t> </w:t>
      </w:r>
      <w:r w:rsidRPr="002361A8">
        <w:rPr>
          <w:rFonts w:eastAsia="宋体"/>
          <w:sz w:val="16"/>
          <w:szCs w:val="16"/>
          <w:lang w:eastAsia="zh-CN"/>
        </w:rPr>
        <w:t>ShouGuang Wang, Dan You, MengChu Zhou, Carla Seatsu.</w:t>
      </w:r>
      <w:proofErr w:type="gramEnd"/>
      <w:r w:rsidRPr="002361A8">
        <w:rPr>
          <w:rFonts w:eastAsia="宋体"/>
          <w:sz w:val="16"/>
          <w:szCs w:val="16"/>
          <w:lang w:eastAsia="zh-CN"/>
        </w:rPr>
        <w:t> </w:t>
      </w:r>
      <w:proofErr w:type="gramStart"/>
      <w:r w:rsidRPr="002361A8">
        <w:rPr>
          <w:rFonts w:eastAsia="宋体"/>
          <w:sz w:val="16"/>
          <w:szCs w:val="16"/>
          <w:lang w:eastAsia="zh-CN"/>
        </w:rPr>
        <w:t>“Characterization of Admissible Marking Sets in Petri Nets with Uncontrollable Transitions”, in</w:t>
      </w:r>
      <w:r w:rsidRPr="00F0757B">
        <w:rPr>
          <w:rFonts w:eastAsia="宋体"/>
          <w:i/>
          <w:sz w:val="16"/>
          <w:szCs w:val="16"/>
          <w:lang w:eastAsia="zh-CN"/>
        </w:rPr>
        <w:t xml:space="preserve"> IEEE Trans. Automatic Control</w:t>
      </w:r>
      <w:r w:rsidRPr="002361A8">
        <w:rPr>
          <w:rFonts w:eastAsia="宋体"/>
          <w:sz w:val="16"/>
          <w:szCs w:val="16"/>
          <w:lang w:eastAsia="zh-CN"/>
        </w:rPr>
        <w:t>.</w:t>
      </w:r>
      <w:proofErr w:type="gramEnd"/>
      <w:r w:rsidRPr="002361A8">
        <w:rPr>
          <w:rFonts w:eastAsia="宋体"/>
          <w:sz w:val="16"/>
          <w:szCs w:val="16"/>
          <w:lang w:eastAsia="zh-CN"/>
        </w:rPr>
        <w:t> vol.61</w:t>
      </w:r>
      <w:proofErr w:type="gramStart"/>
      <w:r w:rsidRPr="002361A8">
        <w:rPr>
          <w:rFonts w:eastAsia="宋体"/>
          <w:sz w:val="16"/>
          <w:szCs w:val="16"/>
          <w:lang w:eastAsia="zh-CN"/>
        </w:rPr>
        <w:t>,no.7,pp.1953</w:t>
      </w:r>
      <w:proofErr w:type="gramEnd"/>
      <w:r w:rsidRPr="002361A8">
        <w:rPr>
          <w:rFonts w:eastAsia="宋体"/>
          <w:sz w:val="16"/>
          <w:szCs w:val="16"/>
          <w:lang w:eastAsia="zh-CN"/>
        </w:rPr>
        <w:t>-1958.</w:t>
      </w:r>
    </w:p>
    <w:p w:rsidR="002361A8" w:rsidRPr="002361A8" w:rsidRDefault="002361A8" w:rsidP="002361A8">
      <w:pPr>
        <w:autoSpaceDE w:val="0"/>
        <w:autoSpaceDN w:val="0"/>
        <w:adjustRightInd w:val="0"/>
        <w:ind w:left="240" w:hangingChars="150" w:hanging="240"/>
        <w:jc w:val="both"/>
        <w:rPr>
          <w:rFonts w:eastAsia="宋体"/>
          <w:sz w:val="16"/>
          <w:szCs w:val="16"/>
          <w:lang w:eastAsia="zh-CN"/>
        </w:rPr>
      </w:pPr>
      <w:proofErr w:type="gramStart"/>
      <w:r w:rsidRPr="002361A8">
        <w:rPr>
          <w:rFonts w:eastAsia="宋体"/>
          <w:sz w:val="16"/>
          <w:szCs w:val="16"/>
          <w:lang w:eastAsia="zh-CN"/>
        </w:rPr>
        <w:t>[29] ShouGuang Wang, Dan You, MengChu Zhou.</w:t>
      </w:r>
      <w:proofErr w:type="gramEnd"/>
      <w:r w:rsidRPr="002361A8">
        <w:rPr>
          <w:rFonts w:eastAsia="宋体"/>
          <w:sz w:val="16"/>
          <w:szCs w:val="16"/>
          <w:lang w:eastAsia="zh-CN"/>
        </w:rPr>
        <w:t> </w:t>
      </w:r>
      <w:r w:rsidR="00B10BEC">
        <w:rPr>
          <w:rFonts w:eastAsia="宋体"/>
          <w:sz w:val="16"/>
          <w:szCs w:val="16"/>
          <w:lang w:eastAsia="zh-CN"/>
        </w:rPr>
        <w:t>“</w:t>
      </w:r>
      <w:r w:rsidRPr="002361A8">
        <w:rPr>
          <w:rFonts w:eastAsia="宋体"/>
          <w:sz w:val="16"/>
          <w:szCs w:val="16"/>
          <w:lang w:eastAsia="zh-CN"/>
        </w:rPr>
        <w:t>A Necessary and Sufficient Condition for a Resource Subset to Generate a Strict Minimal Siphon in S</w:t>
      </w:r>
      <w:r w:rsidRPr="002361A8">
        <w:rPr>
          <w:rFonts w:eastAsia="宋体"/>
          <w:sz w:val="16"/>
          <w:szCs w:val="16"/>
          <w:vertAlign w:val="superscript"/>
          <w:lang w:eastAsia="zh-CN"/>
        </w:rPr>
        <w:t>4</w:t>
      </w:r>
      <w:r w:rsidRPr="002361A8">
        <w:rPr>
          <w:rFonts w:eastAsia="宋体"/>
          <w:sz w:val="16"/>
          <w:szCs w:val="16"/>
          <w:lang w:eastAsia="zh-CN"/>
        </w:rPr>
        <w:t>PR</w:t>
      </w:r>
      <w:r w:rsidR="00B10BEC">
        <w:rPr>
          <w:rFonts w:eastAsia="宋体" w:hint="eastAsia"/>
          <w:sz w:val="16"/>
          <w:szCs w:val="16"/>
          <w:lang w:eastAsia="zh-CN"/>
        </w:rPr>
        <w:t>,</w:t>
      </w:r>
      <w:proofErr w:type="gramStart"/>
      <w:r w:rsidR="00B10BEC">
        <w:rPr>
          <w:rFonts w:eastAsia="宋体"/>
          <w:sz w:val="16"/>
          <w:szCs w:val="16"/>
          <w:lang w:eastAsia="zh-CN"/>
        </w:rPr>
        <w:t>”</w:t>
      </w:r>
      <w:r w:rsidR="00B10BEC">
        <w:rPr>
          <w:rFonts w:eastAsia="宋体" w:hint="eastAsia"/>
          <w:sz w:val="16"/>
          <w:szCs w:val="16"/>
          <w:lang w:eastAsia="zh-CN"/>
        </w:rPr>
        <w:t xml:space="preserve"> </w:t>
      </w:r>
      <w:r w:rsidRPr="002361A8">
        <w:rPr>
          <w:rFonts w:eastAsia="宋体"/>
          <w:sz w:val="16"/>
          <w:szCs w:val="16"/>
          <w:lang w:eastAsia="zh-CN"/>
        </w:rPr>
        <w:t> </w:t>
      </w:r>
      <w:r w:rsidRPr="00B10BEC">
        <w:rPr>
          <w:rFonts w:eastAsia="宋体"/>
          <w:i/>
          <w:sz w:val="16"/>
          <w:szCs w:val="16"/>
          <w:lang w:eastAsia="zh-CN"/>
        </w:rPr>
        <w:t>IEEE</w:t>
      </w:r>
      <w:proofErr w:type="gramEnd"/>
      <w:r w:rsidRPr="00B10BEC">
        <w:rPr>
          <w:rFonts w:eastAsia="宋体"/>
          <w:i/>
          <w:sz w:val="16"/>
          <w:szCs w:val="16"/>
          <w:lang w:eastAsia="zh-CN"/>
        </w:rPr>
        <w:t> Trans. Automatic Control</w:t>
      </w:r>
      <w:r w:rsidRPr="002361A8">
        <w:rPr>
          <w:rFonts w:eastAsia="宋体"/>
          <w:sz w:val="16"/>
          <w:szCs w:val="16"/>
          <w:lang w:eastAsia="zh-CN"/>
        </w:rPr>
        <w:t>. 2017, DOI: 10.1109/TAC.2017.2677859</w:t>
      </w:r>
    </w:p>
    <w:p w:rsidR="002361A8" w:rsidRPr="002361A8" w:rsidRDefault="002361A8" w:rsidP="002361A8">
      <w:pPr>
        <w:autoSpaceDE w:val="0"/>
        <w:autoSpaceDN w:val="0"/>
        <w:adjustRightInd w:val="0"/>
        <w:ind w:left="240" w:hangingChars="150" w:hanging="240"/>
        <w:jc w:val="both"/>
        <w:rPr>
          <w:rFonts w:eastAsia="宋体"/>
          <w:spacing w:val="-2"/>
          <w:sz w:val="16"/>
          <w:szCs w:val="16"/>
          <w:lang w:val="en" w:eastAsia="zh-CN"/>
        </w:rPr>
      </w:pPr>
      <w:r w:rsidRPr="002361A8">
        <w:rPr>
          <w:rFonts w:eastAsia="宋体"/>
          <w:sz w:val="16"/>
          <w:szCs w:val="16"/>
          <w:lang w:eastAsia="zh-CN"/>
        </w:rPr>
        <w:t>[30] Lu Wang, Yuyue Du and Liang Qi, "Efficient Deviation Detection </w:t>
      </w:r>
      <w:proofErr w:type="gramStart"/>
      <w:r w:rsidRPr="002361A8">
        <w:rPr>
          <w:rFonts w:eastAsia="宋体"/>
          <w:sz w:val="16"/>
          <w:szCs w:val="16"/>
          <w:lang w:eastAsia="zh-CN"/>
        </w:rPr>
        <w:t>Between</w:t>
      </w:r>
      <w:proofErr w:type="gramEnd"/>
      <w:r w:rsidRPr="002361A8">
        <w:rPr>
          <w:rFonts w:eastAsia="宋体"/>
          <w:sz w:val="16"/>
          <w:szCs w:val="16"/>
          <w:lang w:eastAsia="zh-CN"/>
        </w:rPr>
        <w:t> a Process Model and Event Logs," </w:t>
      </w:r>
      <w:r w:rsidRPr="00B10BEC">
        <w:rPr>
          <w:rFonts w:eastAsia="宋体"/>
          <w:i/>
          <w:sz w:val="16"/>
          <w:szCs w:val="16"/>
          <w:lang w:eastAsia="zh-CN"/>
        </w:rPr>
        <w:t>IEEE/CAA J. Autom. Sinica</w:t>
      </w:r>
      <w:r w:rsidRPr="002361A8">
        <w:rPr>
          <w:rFonts w:eastAsia="宋体"/>
          <w:sz w:val="16"/>
          <w:szCs w:val="16"/>
          <w:lang w:eastAsia="zh-CN"/>
        </w:rPr>
        <w:t>, 2019, 6(6):1352-1364.</w:t>
      </w:r>
    </w:p>
    <w:p w:rsidR="002361A8" w:rsidRPr="002361A8" w:rsidRDefault="002361A8" w:rsidP="002361A8">
      <w:pPr>
        <w:autoSpaceDE w:val="0"/>
        <w:autoSpaceDN w:val="0"/>
        <w:adjustRightInd w:val="0"/>
        <w:ind w:left="240" w:hangingChars="150" w:hanging="240"/>
        <w:jc w:val="both"/>
        <w:rPr>
          <w:rFonts w:eastAsia="宋体"/>
          <w:sz w:val="16"/>
          <w:szCs w:val="16"/>
          <w:lang w:eastAsia="zh-CN"/>
        </w:rPr>
      </w:pPr>
      <w:r w:rsidRPr="002361A8">
        <w:rPr>
          <w:rFonts w:eastAsia="宋体"/>
          <w:sz w:val="16"/>
          <w:szCs w:val="16"/>
          <w:lang w:eastAsia="zh-CN"/>
        </w:rPr>
        <w:t>[31] Ning Ran, Hongye Su</w:t>
      </w:r>
      <w:r w:rsidR="00771C2A">
        <w:rPr>
          <w:rFonts w:eastAsia="宋体"/>
          <w:sz w:val="16"/>
          <w:szCs w:val="16"/>
          <w:lang w:eastAsia="zh-CN"/>
        </w:rPr>
        <w:t xml:space="preserve">, </w:t>
      </w:r>
      <w:r w:rsidRPr="002361A8">
        <w:rPr>
          <w:rFonts w:eastAsia="宋体"/>
          <w:sz w:val="16"/>
          <w:szCs w:val="16"/>
          <w:lang w:eastAsia="zh-CN"/>
        </w:rPr>
        <w:t>and Shouguang Wang, "An Improved Appro-</w:t>
      </w:r>
    </w:p>
    <w:p w:rsidR="002361A8" w:rsidRPr="00B10BEC" w:rsidRDefault="002361A8" w:rsidP="002361A8">
      <w:pPr>
        <w:autoSpaceDE w:val="0"/>
        <w:autoSpaceDN w:val="0"/>
        <w:adjustRightInd w:val="0"/>
        <w:ind w:leftChars="100" w:left="280" w:hangingChars="50" w:hanging="80"/>
        <w:jc w:val="distribute"/>
        <w:rPr>
          <w:rFonts w:eastAsia="宋体"/>
          <w:i/>
          <w:sz w:val="16"/>
          <w:szCs w:val="16"/>
          <w:lang w:eastAsia="zh-CN"/>
        </w:rPr>
      </w:pPr>
      <w:proofErr w:type="gramStart"/>
      <w:r w:rsidRPr="002361A8">
        <w:rPr>
          <w:rFonts w:eastAsia="宋体"/>
          <w:sz w:val="16"/>
          <w:szCs w:val="16"/>
          <w:lang w:eastAsia="zh-CN"/>
        </w:rPr>
        <w:t>ach</w:t>
      </w:r>
      <w:proofErr w:type="gramEnd"/>
      <w:r w:rsidRPr="002361A8">
        <w:rPr>
          <w:rFonts w:eastAsia="宋体"/>
          <w:sz w:val="16"/>
          <w:szCs w:val="16"/>
          <w:lang w:eastAsia="zh-CN"/>
        </w:rPr>
        <w:t xml:space="preserve"> to Test Diagnosability of Bounded Petri Nets," </w:t>
      </w:r>
      <w:r w:rsidRPr="00B10BEC">
        <w:rPr>
          <w:rFonts w:eastAsia="宋体"/>
          <w:i/>
          <w:sz w:val="16"/>
          <w:szCs w:val="16"/>
          <w:lang w:eastAsia="zh-CN"/>
        </w:rPr>
        <w:t>IEEE/CAA J.</w:t>
      </w:r>
    </w:p>
    <w:p w:rsidR="002361A8" w:rsidRPr="002361A8" w:rsidRDefault="002361A8" w:rsidP="002361A8">
      <w:pPr>
        <w:autoSpaceDE w:val="0"/>
        <w:autoSpaceDN w:val="0"/>
        <w:adjustRightInd w:val="0"/>
        <w:ind w:leftChars="100" w:left="280" w:hangingChars="50" w:hanging="80"/>
        <w:jc w:val="both"/>
        <w:rPr>
          <w:rFonts w:eastAsia="宋体"/>
          <w:sz w:val="16"/>
          <w:szCs w:val="16"/>
          <w:lang w:eastAsia="zh-CN"/>
        </w:rPr>
      </w:pPr>
      <w:proofErr w:type="gramStart"/>
      <w:r w:rsidRPr="00B10BEC">
        <w:rPr>
          <w:rFonts w:eastAsia="宋体"/>
          <w:i/>
          <w:sz w:val="16"/>
          <w:szCs w:val="16"/>
          <w:lang w:eastAsia="zh-CN"/>
        </w:rPr>
        <w:lastRenderedPageBreak/>
        <w:t>Autom.</w:t>
      </w:r>
      <w:proofErr w:type="gramEnd"/>
      <w:r w:rsidRPr="00B10BEC">
        <w:rPr>
          <w:rFonts w:eastAsia="宋体"/>
          <w:i/>
          <w:sz w:val="16"/>
          <w:szCs w:val="16"/>
          <w:lang w:eastAsia="zh-CN"/>
        </w:rPr>
        <w:t> Sinica</w:t>
      </w:r>
      <w:r w:rsidRPr="002361A8">
        <w:rPr>
          <w:rFonts w:eastAsia="宋体"/>
          <w:sz w:val="16"/>
          <w:szCs w:val="16"/>
          <w:lang w:eastAsia="zh-CN"/>
        </w:rPr>
        <w:t>, 2017</w:t>
      </w:r>
      <w:proofErr w:type="gramStart"/>
      <w:r w:rsidRPr="002361A8">
        <w:rPr>
          <w:rFonts w:eastAsia="宋体"/>
          <w:sz w:val="16"/>
          <w:szCs w:val="16"/>
          <w:lang w:eastAsia="zh-CN"/>
        </w:rPr>
        <w:t>,4</w:t>
      </w:r>
      <w:proofErr w:type="gramEnd"/>
      <w:r w:rsidRPr="002361A8">
        <w:rPr>
          <w:rFonts w:eastAsia="宋体"/>
          <w:sz w:val="16"/>
          <w:szCs w:val="16"/>
          <w:lang w:eastAsia="zh-CN"/>
        </w:rPr>
        <w:t>(2): 297-303. </w:t>
      </w:r>
    </w:p>
    <w:p w:rsidR="00B10BEC" w:rsidRDefault="002361A8" w:rsidP="002361A8">
      <w:pPr>
        <w:autoSpaceDE w:val="0"/>
        <w:autoSpaceDN w:val="0"/>
        <w:adjustRightInd w:val="0"/>
        <w:ind w:left="240" w:hangingChars="150" w:hanging="240"/>
        <w:jc w:val="both"/>
        <w:rPr>
          <w:rFonts w:eastAsia="宋体"/>
          <w:sz w:val="16"/>
          <w:szCs w:val="16"/>
          <w:lang w:eastAsia="zh-CN"/>
        </w:rPr>
      </w:pPr>
      <w:r w:rsidRPr="002361A8">
        <w:rPr>
          <w:rFonts w:eastAsia="宋体"/>
          <w:sz w:val="16"/>
          <w:szCs w:val="16"/>
          <w:lang w:eastAsia="zh-CN"/>
        </w:rPr>
        <w:t>[32] Xin Guo, Shouguang Wang, Dan</w:t>
      </w:r>
      <w:r w:rsidR="00B10BEC">
        <w:rPr>
          <w:rFonts w:eastAsia="宋体"/>
          <w:sz w:val="16"/>
          <w:szCs w:val="16"/>
          <w:lang w:eastAsia="zh-CN"/>
        </w:rPr>
        <w:t> You, Zhifu Li, Xiaoning Jiang</w:t>
      </w:r>
      <w:proofErr w:type="gramStart"/>
      <w:r w:rsidR="00B10BEC">
        <w:rPr>
          <w:rFonts w:eastAsia="宋体"/>
          <w:sz w:val="16"/>
          <w:szCs w:val="16"/>
          <w:lang w:eastAsia="zh-CN"/>
        </w:rPr>
        <w:t>:</w:t>
      </w:r>
      <w:r w:rsidRPr="002361A8">
        <w:rPr>
          <w:rFonts w:eastAsia="宋体"/>
          <w:sz w:val="16"/>
          <w:szCs w:val="16"/>
          <w:lang w:eastAsia="zh-CN"/>
        </w:rPr>
        <w:t>“</w:t>
      </w:r>
      <w:proofErr w:type="gramEnd"/>
      <w:r w:rsidRPr="002361A8">
        <w:rPr>
          <w:rFonts w:eastAsia="宋体"/>
          <w:sz w:val="16"/>
          <w:szCs w:val="16"/>
          <w:lang w:eastAsia="zh-CN"/>
        </w:rPr>
        <w:t>A SiphonBased Deadlock Prevention Strategy for S</w:t>
      </w:r>
      <w:r w:rsidRPr="002361A8">
        <w:rPr>
          <w:rFonts w:eastAsia="宋体"/>
          <w:sz w:val="16"/>
          <w:szCs w:val="16"/>
          <w:vertAlign w:val="superscript"/>
          <w:lang w:eastAsia="zh-CN"/>
        </w:rPr>
        <w:t>3</w:t>
      </w:r>
      <w:r w:rsidR="00B10BEC">
        <w:rPr>
          <w:rFonts w:eastAsia="宋体"/>
          <w:sz w:val="16"/>
          <w:szCs w:val="16"/>
          <w:lang w:eastAsia="zh-CN"/>
        </w:rPr>
        <w:t>PR.” in</w:t>
      </w:r>
      <w:r w:rsidR="00B10BEC">
        <w:rPr>
          <w:rFonts w:eastAsia="宋体" w:hint="eastAsia"/>
          <w:sz w:val="16"/>
          <w:szCs w:val="16"/>
          <w:lang w:eastAsia="zh-CN"/>
        </w:rPr>
        <w:t xml:space="preserve"> </w:t>
      </w:r>
      <w:r w:rsidRPr="00DD0357">
        <w:rPr>
          <w:rFonts w:eastAsia="宋体"/>
          <w:i/>
          <w:sz w:val="16"/>
          <w:szCs w:val="16"/>
          <w:lang w:eastAsia="zh-CN"/>
        </w:rPr>
        <w:t>IEEE Access </w:t>
      </w:r>
      <w:r w:rsidRPr="002361A8">
        <w:rPr>
          <w:rFonts w:eastAsia="宋体"/>
          <w:sz w:val="16"/>
          <w:szCs w:val="16"/>
          <w:lang w:eastAsia="zh-CN"/>
        </w:rPr>
        <w:t>7: 86</w:t>
      </w:r>
    </w:p>
    <w:p w:rsidR="002361A8" w:rsidRPr="002361A8" w:rsidRDefault="002361A8" w:rsidP="00B10BEC">
      <w:pPr>
        <w:autoSpaceDE w:val="0"/>
        <w:autoSpaceDN w:val="0"/>
        <w:adjustRightInd w:val="0"/>
        <w:ind w:firstLineChars="150" w:firstLine="240"/>
        <w:jc w:val="both"/>
        <w:rPr>
          <w:rFonts w:eastAsia="宋体"/>
          <w:sz w:val="16"/>
          <w:szCs w:val="16"/>
          <w:lang w:eastAsia="zh-CN"/>
        </w:rPr>
      </w:pPr>
      <w:r w:rsidRPr="002361A8">
        <w:rPr>
          <w:rFonts w:eastAsia="宋体"/>
          <w:sz w:val="16"/>
          <w:szCs w:val="16"/>
          <w:lang w:eastAsia="zh-CN"/>
        </w:rPr>
        <w:t>863-86873 (2019)</w:t>
      </w:r>
    </w:p>
    <w:p w:rsidR="002361A8" w:rsidRPr="002361A8" w:rsidRDefault="002361A8" w:rsidP="002361A8">
      <w:pPr>
        <w:autoSpaceDE w:val="0"/>
        <w:autoSpaceDN w:val="0"/>
        <w:adjustRightInd w:val="0"/>
        <w:jc w:val="both"/>
        <w:rPr>
          <w:rFonts w:eastAsia="宋体"/>
          <w:sz w:val="16"/>
          <w:szCs w:val="16"/>
          <w:lang w:eastAsia="zh-CN"/>
        </w:rPr>
      </w:pPr>
      <w:r w:rsidRPr="002361A8">
        <w:rPr>
          <w:rFonts w:eastAsia="宋体"/>
          <w:sz w:val="16"/>
          <w:szCs w:val="16"/>
          <w:lang w:eastAsia="zh-CN"/>
        </w:rPr>
        <w:t>[33] JianChao Luo, ZhiQiang Liu, ShuoGang Wang</w:t>
      </w:r>
      <w:r w:rsidR="00771C2A">
        <w:rPr>
          <w:rFonts w:eastAsia="宋体"/>
          <w:sz w:val="16"/>
          <w:szCs w:val="16"/>
          <w:lang w:eastAsia="zh-CN"/>
        </w:rPr>
        <w:t xml:space="preserve">, </w:t>
      </w:r>
      <w:r w:rsidRPr="002361A8">
        <w:rPr>
          <w:rFonts w:eastAsia="宋体"/>
          <w:sz w:val="16"/>
          <w:szCs w:val="16"/>
          <w:lang w:eastAsia="zh-CN"/>
        </w:rPr>
        <w:t>and KeYi Xing</w:t>
      </w:r>
      <w:proofErr w:type="gramStart"/>
      <w:r w:rsidRPr="002361A8">
        <w:rPr>
          <w:rFonts w:eastAsia="宋体"/>
          <w:sz w:val="16"/>
          <w:szCs w:val="16"/>
          <w:lang w:eastAsia="zh-CN"/>
        </w:rPr>
        <w:t>, "</w:t>
      </w:r>
      <w:proofErr w:type="gramEnd"/>
    </w:p>
    <w:p w:rsidR="002361A8" w:rsidRPr="002361A8" w:rsidRDefault="002361A8" w:rsidP="002361A8">
      <w:pPr>
        <w:autoSpaceDE w:val="0"/>
        <w:autoSpaceDN w:val="0"/>
        <w:adjustRightInd w:val="0"/>
        <w:ind w:firstLineChars="150" w:firstLine="240"/>
        <w:jc w:val="distribute"/>
        <w:rPr>
          <w:rFonts w:eastAsia="宋体"/>
          <w:sz w:val="16"/>
          <w:szCs w:val="16"/>
          <w:lang w:eastAsia="zh-CN"/>
        </w:rPr>
      </w:pPr>
      <w:r w:rsidRPr="002361A8">
        <w:rPr>
          <w:rFonts w:eastAsia="宋体"/>
          <w:sz w:val="16"/>
          <w:szCs w:val="16"/>
          <w:lang w:eastAsia="zh-CN"/>
        </w:rPr>
        <w:t>Robust Deadlock Avoidance Policy for Automated Manufacturing</w:t>
      </w:r>
    </w:p>
    <w:p w:rsidR="002361A8" w:rsidRPr="00DD0357" w:rsidRDefault="002361A8" w:rsidP="002361A8">
      <w:pPr>
        <w:autoSpaceDE w:val="0"/>
        <w:autoSpaceDN w:val="0"/>
        <w:adjustRightInd w:val="0"/>
        <w:ind w:firstLineChars="150" w:firstLine="240"/>
        <w:jc w:val="distribute"/>
        <w:rPr>
          <w:rFonts w:eastAsia="宋体"/>
          <w:i/>
          <w:sz w:val="16"/>
          <w:szCs w:val="16"/>
          <w:lang w:eastAsia="zh-CN"/>
        </w:rPr>
      </w:pPr>
      <w:proofErr w:type="gramStart"/>
      <w:r w:rsidRPr="002361A8">
        <w:rPr>
          <w:rFonts w:eastAsia="宋体"/>
          <w:sz w:val="16"/>
          <w:szCs w:val="16"/>
          <w:lang w:eastAsia="zh-CN"/>
        </w:rPr>
        <w:t>System with Multiple Unreliable Resources," </w:t>
      </w:r>
      <w:r w:rsidRPr="00DD0357">
        <w:rPr>
          <w:rFonts w:eastAsia="宋体"/>
          <w:i/>
          <w:sz w:val="16"/>
          <w:szCs w:val="16"/>
          <w:lang w:eastAsia="zh-CN"/>
        </w:rPr>
        <w:t>IEEE/CAA J. Autom.</w:t>
      </w:r>
      <w:proofErr w:type="gramEnd"/>
      <w:r w:rsidRPr="00DD0357">
        <w:rPr>
          <w:rFonts w:eastAsia="宋体"/>
          <w:i/>
          <w:sz w:val="16"/>
          <w:szCs w:val="16"/>
          <w:lang w:eastAsia="zh-CN"/>
        </w:rPr>
        <w:t> </w:t>
      </w:r>
    </w:p>
    <w:p w:rsidR="002361A8" w:rsidRPr="002361A8" w:rsidRDefault="002361A8" w:rsidP="002361A8">
      <w:pPr>
        <w:autoSpaceDE w:val="0"/>
        <w:autoSpaceDN w:val="0"/>
        <w:adjustRightInd w:val="0"/>
        <w:ind w:firstLineChars="150" w:firstLine="240"/>
        <w:jc w:val="both"/>
        <w:rPr>
          <w:rFonts w:eastAsia="宋体"/>
          <w:sz w:val="16"/>
          <w:szCs w:val="16"/>
          <w:lang w:eastAsia="zh-CN"/>
        </w:rPr>
      </w:pPr>
      <w:proofErr w:type="gramStart"/>
      <w:r w:rsidRPr="00DD0357">
        <w:rPr>
          <w:rFonts w:eastAsia="宋体"/>
          <w:i/>
          <w:sz w:val="16"/>
          <w:szCs w:val="16"/>
          <w:lang w:eastAsia="zh-CN"/>
        </w:rPr>
        <w:t>Sinica</w:t>
      </w:r>
      <w:r w:rsidRPr="002361A8">
        <w:rPr>
          <w:rFonts w:eastAsia="宋体"/>
          <w:sz w:val="16"/>
          <w:szCs w:val="16"/>
          <w:lang w:eastAsia="zh-CN"/>
        </w:rPr>
        <w:t>, 2020, In Press.</w:t>
      </w:r>
      <w:proofErr w:type="gramEnd"/>
    </w:p>
    <w:p w:rsidR="002361A8" w:rsidRPr="002361A8" w:rsidRDefault="002361A8" w:rsidP="002361A8">
      <w:pPr>
        <w:autoSpaceDE w:val="0"/>
        <w:autoSpaceDN w:val="0"/>
        <w:adjustRightInd w:val="0"/>
        <w:ind w:left="240" w:hangingChars="150" w:hanging="240"/>
        <w:jc w:val="both"/>
        <w:rPr>
          <w:rFonts w:eastAsia="宋体"/>
          <w:sz w:val="16"/>
          <w:szCs w:val="16"/>
          <w:lang w:eastAsia="zh-CN"/>
        </w:rPr>
      </w:pPr>
      <w:r w:rsidRPr="002361A8">
        <w:rPr>
          <w:rFonts w:eastAsia="宋体"/>
          <w:sz w:val="16"/>
          <w:szCs w:val="16"/>
          <w:lang w:eastAsia="zh-CN"/>
        </w:rPr>
        <w:t>[34] W Liu, L Wang, X Feng, et al, “Soundness Analytics of Composed Logi</w:t>
      </w:r>
      <w:r w:rsidR="00346979">
        <w:rPr>
          <w:rFonts w:eastAsia="宋体" w:hint="eastAsia"/>
          <w:sz w:val="16"/>
          <w:szCs w:val="16"/>
          <w:lang w:eastAsia="zh-CN"/>
        </w:rPr>
        <w:t>-</w:t>
      </w:r>
      <w:r w:rsidRPr="002361A8">
        <w:rPr>
          <w:rFonts w:eastAsia="宋体"/>
          <w:sz w:val="16"/>
          <w:szCs w:val="16"/>
          <w:lang w:eastAsia="zh-CN"/>
        </w:rPr>
        <w:t>cal Workflow Nets,” J.</w:t>
      </w:r>
      <w:r w:rsidRPr="00346979">
        <w:rPr>
          <w:rFonts w:eastAsia="宋体"/>
          <w:i/>
          <w:sz w:val="16"/>
          <w:szCs w:val="16"/>
          <w:lang w:eastAsia="zh-CN"/>
        </w:rPr>
        <w:t> International Journal of Parallel Programming</w:t>
      </w:r>
      <w:r w:rsidR="00346979" w:rsidRPr="00346979">
        <w:rPr>
          <w:rFonts w:eastAsia="宋体" w:hint="eastAsia"/>
          <w:sz w:val="16"/>
          <w:szCs w:val="16"/>
          <w:lang w:eastAsia="zh-CN"/>
        </w:rPr>
        <w:t>,</w:t>
      </w:r>
      <w:r w:rsidR="00346979">
        <w:rPr>
          <w:rFonts w:eastAsia="宋体" w:hint="eastAsia"/>
          <w:sz w:val="16"/>
          <w:szCs w:val="16"/>
          <w:lang w:eastAsia="zh-CN"/>
        </w:rPr>
        <w:t xml:space="preserve"> </w:t>
      </w:r>
      <w:r w:rsidRPr="002361A8">
        <w:rPr>
          <w:rFonts w:eastAsia="宋体"/>
          <w:sz w:val="16"/>
          <w:szCs w:val="16"/>
          <w:lang w:eastAsia="zh-CN"/>
        </w:rPr>
        <w:t>vol. 47, pp. 709-724, 2019.</w:t>
      </w:r>
    </w:p>
    <w:p w:rsidR="002361A8" w:rsidRPr="002361A8" w:rsidRDefault="002361A8" w:rsidP="002361A8">
      <w:pPr>
        <w:autoSpaceDE w:val="0"/>
        <w:autoSpaceDN w:val="0"/>
        <w:adjustRightInd w:val="0"/>
        <w:jc w:val="both"/>
        <w:rPr>
          <w:rFonts w:eastAsia="宋体"/>
          <w:sz w:val="16"/>
          <w:szCs w:val="16"/>
          <w:lang w:eastAsia="zh-CN"/>
        </w:rPr>
      </w:pPr>
      <w:r w:rsidRPr="002361A8">
        <w:rPr>
          <w:rFonts w:eastAsia="宋体"/>
          <w:sz w:val="16"/>
          <w:szCs w:val="16"/>
          <w:lang w:eastAsia="zh-CN"/>
        </w:rPr>
        <w:t>[35] Y Y Du, L Qi, M C Zhou. A vector matching method for analysing </w:t>
      </w:r>
    </w:p>
    <w:p w:rsidR="002361A8" w:rsidRPr="002361A8" w:rsidRDefault="002361A8" w:rsidP="002361A8">
      <w:pPr>
        <w:autoSpaceDE w:val="0"/>
        <w:autoSpaceDN w:val="0"/>
        <w:adjustRightInd w:val="0"/>
        <w:ind w:firstLineChars="150" w:firstLine="240"/>
        <w:jc w:val="distribute"/>
        <w:rPr>
          <w:rFonts w:eastAsia="宋体"/>
          <w:sz w:val="16"/>
          <w:szCs w:val="16"/>
          <w:lang w:eastAsia="zh-CN"/>
        </w:rPr>
      </w:pPr>
      <w:proofErr w:type="gramStart"/>
      <w:r w:rsidRPr="002361A8">
        <w:rPr>
          <w:rFonts w:eastAsia="宋体"/>
          <w:sz w:val="16"/>
          <w:szCs w:val="16"/>
          <w:lang w:eastAsia="zh-CN"/>
        </w:rPr>
        <w:t>logic</w:t>
      </w:r>
      <w:proofErr w:type="gramEnd"/>
      <w:r w:rsidRPr="002361A8">
        <w:rPr>
          <w:rFonts w:eastAsia="宋体"/>
          <w:sz w:val="16"/>
          <w:szCs w:val="16"/>
          <w:lang w:eastAsia="zh-CN"/>
        </w:rPr>
        <w:t> Petri nets[J]. </w:t>
      </w:r>
      <w:r w:rsidRPr="00346979">
        <w:rPr>
          <w:rFonts w:eastAsia="宋体"/>
          <w:i/>
          <w:sz w:val="16"/>
          <w:szCs w:val="16"/>
          <w:lang w:eastAsia="zh-CN"/>
        </w:rPr>
        <w:t>Enterprise Information Systems</w:t>
      </w:r>
      <w:r w:rsidRPr="002361A8">
        <w:rPr>
          <w:rFonts w:eastAsia="宋体"/>
          <w:sz w:val="16"/>
          <w:szCs w:val="16"/>
          <w:lang w:eastAsia="zh-CN"/>
        </w:rPr>
        <w:t>, 2011, 5(4): </w:t>
      </w:r>
    </w:p>
    <w:p w:rsidR="002361A8" w:rsidRPr="002361A8" w:rsidRDefault="002361A8" w:rsidP="002361A8">
      <w:pPr>
        <w:autoSpaceDE w:val="0"/>
        <w:autoSpaceDN w:val="0"/>
        <w:adjustRightInd w:val="0"/>
        <w:ind w:firstLineChars="150" w:firstLine="240"/>
        <w:rPr>
          <w:rFonts w:eastAsia="宋体"/>
          <w:sz w:val="16"/>
          <w:szCs w:val="16"/>
          <w:lang w:eastAsia="zh-CN"/>
        </w:rPr>
      </w:pPr>
      <w:r w:rsidRPr="002361A8">
        <w:rPr>
          <w:rFonts w:eastAsia="宋体"/>
          <w:sz w:val="16"/>
          <w:szCs w:val="16"/>
          <w:lang w:eastAsia="zh-CN"/>
        </w:rPr>
        <w:t>449-468</w:t>
      </w:r>
      <w:proofErr w:type="gramStart"/>
      <w:r w:rsidRPr="002361A8">
        <w:rPr>
          <w:rFonts w:eastAsia="宋体"/>
          <w:sz w:val="16"/>
          <w:szCs w:val="16"/>
          <w:lang w:eastAsia="zh-CN"/>
        </w:rPr>
        <w:t>.</w:t>
      </w:r>
      <w:proofErr w:type="gramEnd"/>
      <w:r w:rsidRPr="002361A8">
        <w:rPr>
          <w:rFonts w:eastAsia="宋体"/>
          <w:sz w:val="16"/>
          <w:szCs w:val="16"/>
          <w:lang w:eastAsia="zh-CN"/>
        </w:rPr>
        <w:br/>
        <w:t>[36] W. Liu, Y. Y. Du, M. C. Zhou</w:t>
      </w:r>
      <w:r w:rsidR="00771C2A">
        <w:rPr>
          <w:rFonts w:eastAsia="宋体"/>
          <w:sz w:val="16"/>
          <w:szCs w:val="16"/>
          <w:lang w:eastAsia="zh-CN"/>
        </w:rPr>
        <w:t xml:space="preserve">, </w:t>
      </w:r>
      <w:r w:rsidRPr="002361A8">
        <w:rPr>
          <w:rFonts w:eastAsia="宋体"/>
          <w:sz w:val="16"/>
          <w:szCs w:val="16"/>
          <w:lang w:eastAsia="zh-CN"/>
        </w:rPr>
        <w:t>and C. Yan. "Transformation of</w:t>
      </w:r>
    </w:p>
    <w:p w:rsidR="002361A8" w:rsidRPr="00346979" w:rsidRDefault="002361A8" w:rsidP="002361A8">
      <w:pPr>
        <w:autoSpaceDE w:val="0"/>
        <w:autoSpaceDN w:val="0"/>
        <w:adjustRightInd w:val="0"/>
        <w:ind w:firstLineChars="150" w:firstLine="240"/>
        <w:rPr>
          <w:rFonts w:eastAsia="宋体"/>
          <w:i/>
          <w:sz w:val="16"/>
          <w:szCs w:val="16"/>
          <w:lang w:eastAsia="zh-CN"/>
        </w:rPr>
      </w:pPr>
      <w:r w:rsidRPr="002361A8">
        <w:rPr>
          <w:rFonts w:eastAsia="宋体"/>
          <w:sz w:val="16"/>
          <w:szCs w:val="16"/>
          <w:lang w:eastAsia="zh-CN"/>
        </w:rPr>
        <w:t> </w:t>
      </w:r>
      <w:proofErr w:type="gramStart"/>
      <w:r w:rsidRPr="002361A8">
        <w:rPr>
          <w:rFonts w:eastAsia="宋体"/>
          <w:sz w:val="16"/>
          <w:szCs w:val="16"/>
          <w:lang w:eastAsia="zh-CN"/>
        </w:rPr>
        <w:t>Logical Workflow Nets."</w:t>
      </w:r>
      <w:proofErr w:type="gramEnd"/>
      <w:r w:rsidRPr="002361A8">
        <w:rPr>
          <w:rFonts w:eastAsia="宋体"/>
          <w:sz w:val="16"/>
          <w:szCs w:val="16"/>
          <w:lang w:eastAsia="zh-CN"/>
        </w:rPr>
        <w:t> </w:t>
      </w:r>
      <w:r w:rsidRPr="00346979">
        <w:rPr>
          <w:rFonts w:eastAsia="宋体"/>
          <w:i/>
          <w:sz w:val="16"/>
          <w:szCs w:val="16"/>
          <w:lang w:eastAsia="zh-CN"/>
        </w:rPr>
        <w:t>IEEE Transactions on Systems Man &amp;</w:t>
      </w:r>
    </w:p>
    <w:p w:rsidR="002361A8" w:rsidRPr="00723902" w:rsidRDefault="002361A8" w:rsidP="002361A8">
      <w:pPr>
        <w:autoSpaceDE w:val="0"/>
        <w:autoSpaceDN w:val="0"/>
        <w:adjustRightInd w:val="0"/>
        <w:ind w:firstLineChars="150" w:firstLine="240"/>
        <w:rPr>
          <w:rFonts w:eastAsia="宋体"/>
          <w:sz w:val="16"/>
          <w:szCs w:val="16"/>
          <w:lang w:eastAsia="zh-CN"/>
        </w:rPr>
      </w:pPr>
      <w:r w:rsidRPr="00723902">
        <w:rPr>
          <w:rFonts w:eastAsia="宋体"/>
          <w:i/>
          <w:sz w:val="16"/>
          <w:szCs w:val="16"/>
          <w:lang w:eastAsia="zh-CN"/>
        </w:rPr>
        <w:t>Cybernetics Systems</w:t>
      </w:r>
      <w:r w:rsidRPr="00723902">
        <w:rPr>
          <w:rFonts w:eastAsia="宋体"/>
          <w:sz w:val="16"/>
          <w:szCs w:val="16"/>
          <w:lang w:eastAsia="zh-CN"/>
        </w:rPr>
        <w:t xml:space="preserve"> 44(10):1401-1412, 2014.            </w:t>
      </w:r>
    </w:p>
    <w:p w:rsidR="002361A8" w:rsidRPr="00723902" w:rsidRDefault="002361A8" w:rsidP="002361A8">
      <w:pPr>
        <w:autoSpaceDE w:val="0"/>
        <w:autoSpaceDN w:val="0"/>
        <w:adjustRightInd w:val="0"/>
        <w:jc w:val="both"/>
        <w:rPr>
          <w:rFonts w:eastAsia="宋体"/>
          <w:sz w:val="16"/>
          <w:szCs w:val="16"/>
          <w:lang w:eastAsia="zh-CN"/>
        </w:rPr>
      </w:pPr>
      <w:r w:rsidRPr="00723902">
        <w:rPr>
          <w:rFonts w:eastAsia="宋体"/>
          <w:sz w:val="16"/>
          <w:szCs w:val="16"/>
          <w:lang w:eastAsia="zh-CN"/>
        </w:rPr>
        <w:t>[37] Xiaoyu Lu, Mengchu Zhou, Ahmed Chiheb Ammari and Jingchu Ji</w:t>
      </w:r>
      <w:proofErr w:type="gramStart"/>
      <w:r w:rsidRPr="00723902">
        <w:rPr>
          <w:rFonts w:eastAsia="宋体"/>
          <w:sz w:val="16"/>
          <w:szCs w:val="16"/>
          <w:lang w:eastAsia="zh-CN"/>
        </w:rPr>
        <w:t>, "</w:t>
      </w:r>
      <w:proofErr w:type="gramEnd"/>
    </w:p>
    <w:p w:rsidR="002361A8" w:rsidRPr="00723902" w:rsidRDefault="002361A8" w:rsidP="002361A8">
      <w:pPr>
        <w:autoSpaceDE w:val="0"/>
        <w:autoSpaceDN w:val="0"/>
        <w:adjustRightInd w:val="0"/>
        <w:ind w:firstLineChars="150" w:firstLine="240"/>
        <w:jc w:val="both"/>
        <w:rPr>
          <w:rFonts w:eastAsia="宋体"/>
          <w:sz w:val="16"/>
          <w:szCs w:val="16"/>
          <w:lang w:eastAsia="zh-CN"/>
        </w:rPr>
      </w:pPr>
      <w:r w:rsidRPr="00723902">
        <w:rPr>
          <w:rFonts w:eastAsia="宋体"/>
          <w:sz w:val="16"/>
          <w:szCs w:val="16"/>
          <w:lang w:eastAsia="zh-CN"/>
        </w:rPr>
        <w:t>Hybrid Petri Nets for Modeling and Analysis of Microgrid Systems,"</w:t>
      </w:r>
    </w:p>
    <w:p w:rsidR="002361A8" w:rsidRPr="00723902" w:rsidRDefault="002361A8" w:rsidP="002361A8">
      <w:pPr>
        <w:autoSpaceDE w:val="0"/>
        <w:autoSpaceDN w:val="0"/>
        <w:adjustRightInd w:val="0"/>
        <w:ind w:firstLineChars="150" w:firstLine="240"/>
        <w:jc w:val="both"/>
        <w:rPr>
          <w:rFonts w:eastAsia="宋体"/>
          <w:sz w:val="16"/>
          <w:szCs w:val="16"/>
          <w:lang w:eastAsia="zh-CN"/>
        </w:rPr>
      </w:pPr>
      <w:proofErr w:type="gramStart"/>
      <w:r w:rsidRPr="00723902">
        <w:rPr>
          <w:rFonts w:eastAsia="宋体"/>
          <w:i/>
          <w:sz w:val="16"/>
          <w:szCs w:val="16"/>
          <w:lang w:eastAsia="zh-CN"/>
        </w:rPr>
        <w:t>IEEE/CAA J. Autom.</w:t>
      </w:r>
      <w:proofErr w:type="gramEnd"/>
      <w:r w:rsidRPr="00723902">
        <w:rPr>
          <w:rFonts w:eastAsia="宋体"/>
          <w:i/>
          <w:sz w:val="16"/>
          <w:szCs w:val="16"/>
          <w:lang w:eastAsia="zh-CN"/>
        </w:rPr>
        <w:t> Sinica</w:t>
      </w:r>
      <w:r w:rsidRPr="00723902">
        <w:rPr>
          <w:rFonts w:eastAsia="宋体"/>
          <w:sz w:val="16"/>
          <w:szCs w:val="16"/>
          <w:lang w:eastAsia="zh-CN"/>
        </w:rPr>
        <w:t>, 2016, 3(4):349-356. </w:t>
      </w:r>
    </w:p>
    <w:p w:rsidR="003841DC" w:rsidRPr="00723902" w:rsidRDefault="003841DC" w:rsidP="003841DC">
      <w:pPr>
        <w:autoSpaceDE w:val="0"/>
        <w:autoSpaceDN w:val="0"/>
        <w:adjustRightInd w:val="0"/>
        <w:ind w:left="240" w:hangingChars="150" w:hanging="240"/>
        <w:jc w:val="both"/>
        <w:rPr>
          <w:rFonts w:eastAsia="宋体"/>
          <w:sz w:val="16"/>
          <w:szCs w:val="16"/>
          <w:lang w:eastAsia="zh-CN"/>
        </w:rPr>
      </w:pPr>
      <w:r w:rsidRPr="00723902">
        <w:rPr>
          <w:rFonts w:eastAsia="宋体" w:hint="eastAsia"/>
          <w:sz w:val="16"/>
          <w:szCs w:val="16"/>
          <w:lang w:eastAsia="zh-CN"/>
        </w:rPr>
        <w:t>[38] Z</w:t>
      </w:r>
      <w:r w:rsidRPr="00723902">
        <w:rPr>
          <w:rFonts w:eastAsia="宋体"/>
          <w:sz w:val="16"/>
          <w:szCs w:val="16"/>
          <w:lang w:eastAsia="zh-CN"/>
        </w:rPr>
        <w:t xml:space="preserve">. </w:t>
      </w:r>
      <w:r w:rsidRPr="00723902">
        <w:rPr>
          <w:rFonts w:eastAsia="宋体" w:hint="eastAsia"/>
          <w:sz w:val="16"/>
          <w:szCs w:val="16"/>
          <w:lang w:eastAsia="zh-CN"/>
        </w:rPr>
        <w:t>He</w:t>
      </w:r>
      <w:r w:rsidRPr="00723902">
        <w:rPr>
          <w:rFonts w:eastAsia="宋体"/>
          <w:sz w:val="16"/>
          <w:szCs w:val="16"/>
          <w:lang w:eastAsia="zh-CN"/>
        </w:rPr>
        <w:t xml:space="preserve">, Y. Du, </w:t>
      </w:r>
      <w:r w:rsidRPr="00723902">
        <w:rPr>
          <w:rFonts w:eastAsia="宋体" w:hint="eastAsia"/>
          <w:sz w:val="16"/>
          <w:szCs w:val="16"/>
          <w:lang w:eastAsia="zh-CN"/>
        </w:rPr>
        <w:t>L</w:t>
      </w:r>
      <w:r w:rsidRPr="00723902">
        <w:rPr>
          <w:rFonts w:eastAsia="宋体"/>
          <w:sz w:val="16"/>
          <w:szCs w:val="16"/>
          <w:lang w:eastAsia="zh-CN"/>
        </w:rPr>
        <w:t xml:space="preserve">. </w:t>
      </w:r>
      <w:r w:rsidRPr="00723902">
        <w:rPr>
          <w:rFonts w:eastAsia="宋体" w:hint="eastAsia"/>
          <w:sz w:val="16"/>
          <w:szCs w:val="16"/>
          <w:lang w:eastAsia="zh-CN"/>
        </w:rPr>
        <w:t>Wang</w:t>
      </w:r>
      <w:r w:rsidRPr="00723902">
        <w:rPr>
          <w:rFonts w:eastAsia="宋体"/>
          <w:sz w:val="16"/>
          <w:szCs w:val="16"/>
          <w:lang w:eastAsia="zh-CN"/>
        </w:rPr>
        <w:t>, L. Qi</w:t>
      </w:r>
      <w:r w:rsidRPr="00723902">
        <w:rPr>
          <w:rFonts w:eastAsia="宋体" w:hint="eastAsia"/>
          <w:sz w:val="16"/>
          <w:szCs w:val="16"/>
          <w:lang w:eastAsia="zh-CN"/>
        </w:rPr>
        <w:t>,</w:t>
      </w:r>
      <w:r w:rsidRPr="00723902">
        <w:rPr>
          <w:rFonts w:eastAsia="宋体"/>
          <w:sz w:val="16"/>
          <w:szCs w:val="16"/>
          <w:lang w:eastAsia="zh-CN"/>
        </w:rPr>
        <w:t xml:space="preserve"> and H. Sun, “</w:t>
      </w:r>
      <w:r w:rsidRPr="00723902">
        <w:rPr>
          <w:rFonts w:eastAsia="宋体" w:hint="eastAsia"/>
          <w:sz w:val="16"/>
          <w:szCs w:val="16"/>
          <w:lang w:eastAsia="zh-CN"/>
        </w:rPr>
        <w:t>An alpha-FL algorithm for discovering free loop structures from incomplete event logs</w:t>
      </w:r>
      <w:r w:rsidRPr="00723902">
        <w:rPr>
          <w:rFonts w:eastAsia="宋体"/>
          <w:sz w:val="16"/>
          <w:szCs w:val="16"/>
          <w:lang w:eastAsia="zh-CN"/>
        </w:rPr>
        <w:t>,” </w:t>
      </w:r>
      <w:r w:rsidRPr="00723902">
        <w:rPr>
          <w:rFonts w:eastAsia="宋体"/>
          <w:i/>
          <w:iCs/>
          <w:sz w:val="16"/>
          <w:szCs w:val="16"/>
          <w:lang w:eastAsia="zh-CN"/>
        </w:rPr>
        <w:t>IEEE Access</w:t>
      </w:r>
      <w:r w:rsidRPr="00723902">
        <w:rPr>
          <w:rFonts w:eastAsia="宋体" w:hint="eastAsia"/>
          <w:i/>
          <w:iCs/>
          <w:sz w:val="16"/>
          <w:szCs w:val="16"/>
          <w:lang w:eastAsia="zh-CN"/>
        </w:rPr>
        <w:t>.</w:t>
      </w:r>
      <w:r w:rsidRPr="00723902">
        <w:rPr>
          <w:rFonts w:eastAsia="宋体"/>
          <w:sz w:val="16"/>
          <w:szCs w:val="16"/>
          <w:lang w:eastAsia="zh-CN"/>
        </w:rPr>
        <w:t xml:space="preserve">, vol. 6, pp. </w:t>
      </w:r>
      <w:r w:rsidRPr="00723902">
        <w:rPr>
          <w:rFonts w:eastAsia="宋体" w:hint="eastAsia"/>
          <w:sz w:val="16"/>
          <w:szCs w:val="16"/>
          <w:lang w:eastAsia="zh-CN"/>
        </w:rPr>
        <w:t>27885</w:t>
      </w:r>
      <w:r w:rsidRPr="00723902">
        <w:rPr>
          <w:rFonts w:eastAsia="宋体"/>
          <w:sz w:val="16"/>
          <w:szCs w:val="16"/>
          <w:lang w:eastAsia="zh-CN"/>
        </w:rPr>
        <w:sym w:font="Symbol" w:char="F02D"/>
      </w:r>
      <w:r w:rsidRPr="00723902">
        <w:rPr>
          <w:rFonts w:eastAsia="宋体" w:hint="eastAsia"/>
          <w:sz w:val="16"/>
          <w:szCs w:val="16"/>
          <w:lang w:eastAsia="zh-CN"/>
        </w:rPr>
        <w:t>27901</w:t>
      </w:r>
      <w:r w:rsidRPr="00723902">
        <w:rPr>
          <w:rFonts w:eastAsia="宋体"/>
          <w:sz w:val="16"/>
          <w:szCs w:val="16"/>
          <w:lang w:eastAsia="zh-CN"/>
        </w:rPr>
        <w:t>, 2018</w:t>
      </w:r>
    </w:p>
    <w:p w:rsidR="003841DC" w:rsidRPr="00723902" w:rsidRDefault="003841DC" w:rsidP="003841DC">
      <w:pPr>
        <w:autoSpaceDE w:val="0"/>
        <w:autoSpaceDN w:val="0"/>
        <w:adjustRightInd w:val="0"/>
        <w:ind w:left="240" w:hangingChars="150" w:hanging="240"/>
        <w:jc w:val="both"/>
        <w:rPr>
          <w:rFonts w:eastAsia="宋体"/>
          <w:sz w:val="16"/>
          <w:szCs w:val="16"/>
          <w:lang w:eastAsia="zh-CN"/>
        </w:rPr>
      </w:pPr>
      <w:r w:rsidRPr="00723902">
        <w:rPr>
          <w:rFonts w:eastAsia="宋体" w:hint="eastAsia"/>
          <w:sz w:val="16"/>
          <w:szCs w:val="16"/>
          <w:lang w:eastAsia="zh-CN"/>
        </w:rPr>
        <w:t xml:space="preserve">[39] </w:t>
      </w:r>
      <w:r w:rsidR="007026E3" w:rsidRPr="00723902">
        <w:rPr>
          <w:rFonts w:eastAsia="宋体"/>
          <w:sz w:val="16"/>
          <w:szCs w:val="16"/>
          <w:lang w:eastAsia="zh-CN"/>
        </w:rPr>
        <w:t xml:space="preserve">H. Sun, Y. Du, L. Qi and Z. He, "A Method for Mining Process Models </w:t>
      </w:r>
      <w:proofErr w:type="gramStart"/>
      <w:r w:rsidR="007026E3" w:rsidRPr="00723902">
        <w:rPr>
          <w:rFonts w:eastAsia="宋体"/>
          <w:sz w:val="16"/>
          <w:szCs w:val="16"/>
          <w:lang w:eastAsia="zh-CN"/>
        </w:rPr>
        <w:t>With</w:t>
      </w:r>
      <w:proofErr w:type="gramEnd"/>
      <w:r w:rsidR="007026E3" w:rsidRPr="00723902">
        <w:rPr>
          <w:rFonts w:eastAsia="宋体"/>
          <w:sz w:val="16"/>
          <w:szCs w:val="16"/>
          <w:lang w:eastAsia="zh-CN"/>
        </w:rPr>
        <w:t xml:space="preserve"> Indirect Dependencies via Petri Nets," in IEEE Access, vol. 7, pp. 81211-81226, 2019.</w:t>
      </w:r>
    </w:p>
    <w:p w:rsidR="002361A8" w:rsidRPr="00723902" w:rsidRDefault="002361A8" w:rsidP="002361A8">
      <w:pPr>
        <w:tabs>
          <w:tab w:val="left" w:pos="1170"/>
        </w:tabs>
        <w:ind w:left="240" w:hangingChars="150" w:hanging="240"/>
        <w:jc w:val="both"/>
        <w:rPr>
          <w:rFonts w:eastAsia="等线"/>
          <w:sz w:val="16"/>
          <w:szCs w:val="16"/>
          <w:lang w:eastAsia="zh-CN"/>
        </w:rPr>
      </w:pPr>
      <w:r w:rsidRPr="00723902">
        <w:rPr>
          <w:rFonts w:eastAsia="等线"/>
          <w:sz w:val="16"/>
          <w:szCs w:val="16"/>
          <w:lang w:eastAsia="zh-CN"/>
        </w:rPr>
        <w:t>[</w:t>
      </w:r>
      <w:r w:rsidR="00D6449C" w:rsidRPr="00723902">
        <w:rPr>
          <w:rFonts w:eastAsia="等线" w:hint="eastAsia"/>
          <w:sz w:val="16"/>
          <w:szCs w:val="16"/>
          <w:lang w:eastAsia="zh-CN"/>
        </w:rPr>
        <w:t>40</w:t>
      </w:r>
      <w:r w:rsidRPr="00723902">
        <w:rPr>
          <w:rFonts w:eastAsia="等线"/>
          <w:sz w:val="16"/>
          <w:szCs w:val="16"/>
          <w:lang w:eastAsia="zh-CN"/>
        </w:rPr>
        <w:t xml:space="preserve">] A. Rozinat and W.M.P. van der Aalst., </w:t>
      </w:r>
      <w:r w:rsidRPr="00723902">
        <w:rPr>
          <w:rFonts w:eastAsia="等线"/>
          <w:sz w:val="16"/>
          <w:szCs w:val="16"/>
        </w:rPr>
        <w:t>‘‘</w:t>
      </w:r>
      <w:r w:rsidRPr="00723902">
        <w:rPr>
          <w:rFonts w:eastAsia="等线"/>
          <w:sz w:val="16"/>
          <w:szCs w:val="16"/>
          <w:lang w:eastAsia="zh-CN"/>
        </w:rPr>
        <w:t>Conformance Testing: Measuring the Fit and Appropriateness of Event Logs and Process Models</w:t>
      </w:r>
      <w:r w:rsidRPr="00723902">
        <w:rPr>
          <w:rFonts w:eastAsia="等线"/>
          <w:sz w:val="16"/>
          <w:szCs w:val="16"/>
        </w:rPr>
        <w:t>,’’</w:t>
      </w:r>
      <w:r w:rsidRPr="00723902">
        <w:rPr>
          <w:rFonts w:eastAsia="等线"/>
          <w:sz w:val="16"/>
          <w:szCs w:val="16"/>
          <w:lang w:eastAsia="zh-CN"/>
        </w:rPr>
        <w:t xml:space="preserve"> in</w:t>
      </w:r>
      <w:r w:rsidRPr="00723902">
        <w:rPr>
          <w:rFonts w:eastAsia="等线"/>
          <w:i/>
          <w:sz w:val="16"/>
          <w:szCs w:val="16"/>
          <w:lang w:eastAsia="zh-CN"/>
        </w:rPr>
        <w:t xml:space="preserve"> Computer Science</w:t>
      </w:r>
      <w:r w:rsidRPr="00723902">
        <w:rPr>
          <w:rFonts w:eastAsia="等线"/>
          <w:sz w:val="16"/>
          <w:szCs w:val="16"/>
          <w:lang w:eastAsia="zh-CN"/>
        </w:rPr>
        <w:t>, C. Bussler et al., editor, BPM 2005 Workshops, volume 3812 of Lecture Notes, pages 163-176. Springer-                                                                                                                               Verlag, Berlin, 2006.</w:t>
      </w:r>
    </w:p>
    <w:p w:rsidR="002361A8" w:rsidRPr="002361A8" w:rsidRDefault="002361A8" w:rsidP="002361A8">
      <w:pPr>
        <w:tabs>
          <w:tab w:val="left" w:pos="1170"/>
        </w:tabs>
        <w:ind w:left="240" w:hangingChars="150" w:hanging="240"/>
        <w:jc w:val="both"/>
        <w:rPr>
          <w:rFonts w:eastAsia="等线"/>
          <w:sz w:val="16"/>
          <w:szCs w:val="16"/>
          <w:lang w:eastAsia="zh-CN"/>
        </w:rPr>
      </w:pPr>
      <w:r w:rsidRPr="002361A8">
        <w:rPr>
          <w:rFonts w:eastAsia="等线"/>
          <w:sz w:val="16"/>
          <w:szCs w:val="16"/>
          <w:lang w:eastAsia="zh-CN"/>
        </w:rPr>
        <w:t>[</w:t>
      </w:r>
      <w:r w:rsidR="00D6449C">
        <w:rPr>
          <w:rFonts w:eastAsia="等线" w:hint="eastAsia"/>
          <w:sz w:val="16"/>
          <w:szCs w:val="16"/>
          <w:lang w:eastAsia="zh-CN"/>
        </w:rPr>
        <w:t>41</w:t>
      </w:r>
      <w:r w:rsidRPr="002361A8">
        <w:rPr>
          <w:rFonts w:eastAsia="等线"/>
          <w:sz w:val="16"/>
          <w:szCs w:val="16"/>
          <w:lang w:eastAsia="zh-CN"/>
        </w:rPr>
        <w:t xml:space="preserve">] A. Adriansyah, J. Munoz-Gama, and J. Carmona, </w:t>
      </w:r>
      <w:r w:rsidRPr="002361A8">
        <w:rPr>
          <w:rFonts w:eastAsia="等线"/>
          <w:sz w:val="16"/>
          <w:szCs w:val="16"/>
        </w:rPr>
        <w:t>‘‘</w:t>
      </w:r>
      <w:r w:rsidRPr="002361A8">
        <w:rPr>
          <w:rFonts w:eastAsia="等线"/>
          <w:sz w:val="16"/>
          <w:szCs w:val="16"/>
          <w:lang w:eastAsia="zh-CN"/>
        </w:rPr>
        <w:t>Measuring precision of modeled behavior</w:t>
      </w:r>
      <w:r w:rsidRPr="002361A8">
        <w:rPr>
          <w:rFonts w:eastAsia="等线"/>
          <w:sz w:val="16"/>
          <w:szCs w:val="16"/>
        </w:rPr>
        <w:t>,’’</w:t>
      </w:r>
      <w:r w:rsidRPr="002361A8">
        <w:rPr>
          <w:rFonts w:eastAsia="等线"/>
          <w:sz w:val="16"/>
          <w:szCs w:val="16"/>
          <w:lang w:eastAsia="zh-CN"/>
        </w:rPr>
        <w:t xml:space="preserve"> in </w:t>
      </w:r>
      <w:r w:rsidRPr="002361A8">
        <w:rPr>
          <w:rFonts w:eastAsia="等线"/>
          <w:i/>
          <w:sz w:val="16"/>
          <w:szCs w:val="16"/>
          <w:lang w:eastAsia="zh-CN"/>
        </w:rPr>
        <w:t xml:space="preserve">Information Systems and e-Business </w:t>
      </w:r>
      <w:proofErr w:type="gramStart"/>
      <w:r w:rsidRPr="002361A8">
        <w:rPr>
          <w:rFonts w:eastAsia="等线"/>
          <w:i/>
          <w:sz w:val="16"/>
          <w:szCs w:val="16"/>
          <w:lang w:eastAsia="zh-CN"/>
        </w:rPr>
        <w:t>Management.</w:t>
      </w:r>
      <w:r w:rsidRPr="002361A8">
        <w:rPr>
          <w:rFonts w:eastAsia="等线"/>
          <w:sz w:val="16"/>
          <w:szCs w:val="16"/>
          <w:lang w:eastAsia="zh-CN"/>
        </w:rPr>
        <w:t>,</w:t>
      </w:r>
      <w:proofErr w:type="gramEnd"/>
      <w:r w:rsidRPr="002361A8">
        <w:rPr>
          <w:rFonts w:eastAsia="等线"/>
          <w:sz w:val="16"/>
          <w:szCs w:val="16"/>
          <w:lang w:eastAsia="zh-CN"/>
        </w:rPr>
        <w:t xml:space="preserve"> 2014, 13(1):37-67.</w:t>
      </w:r>
    </w:p>
    <w:p w:rsidR="002361A8" w:rsidRPr="002361A8" w:rsidRDefault="002361A8" w:rsidP="002361A8">
      <w:pPr>
        <w:tabs>
          <w:tab w:val="left" w:pos="1170"/>
        </w:tabs>
        <w:jc w:val="both"/>
        <w:rPr>
          <w:rFonts w:eastAsia="等线"/>
          <w:sz w:val="16"/>
          <w:szCs w:val="16"/>
          <w:lang w:eastAsia="zh-CN"/>
        </w:rPr>
      </w:pPr>
      <w:r w:rsidRPr="002361A8">
        <w:rPr>
          <w:rFonts w:eastAsia="等线"/>
          <w:sz w:val="16"/>
          <w:szCs w:val="16"/>
          <w:lang w:eastAsia="zh-CN"/>
        </w:rPr>
        <w:t>[4</w:t>
      </w:r>
      <w:r w:rsidR="00D6449C">
        <w:rPr>
          <w:rFonts w:eastAsia="等线" w:hint="eastAsia"/>
          <w:sz w:val="16"/>
          <w:szCs w:val="16"/>
          <w:lang w:eastAsia="zh-CN"/>
        </w:rPr>
        <w:t>2</w:t>
      </w:r>
      <w:proofErr w:type="gramStart"/>
      <w:r w:rsidRPr="002361A8">
        <w:rPr>
          <w:rFonts w:eastAsia="等线"/>
          <w:sz w:val="16"/>
          <w:szCs w:val="16"/>
          <w:lang w:eastAsia="zh-CN"/>
        </w:rPr>
        <w:t>]  A</w:t>
      </w:r>
      <w:proofErr w:type="gramEnd"/>
      <w:r w:rsidRPr="002361A8">
        <w:rPr>
          <w:rFonts w:eastAsia="等线"/>
          <w:sz w:val="16"/>
          <w:szCs w:val="16"/>
          <w:lang w:eastAsia="zh-CN"/>
        </w:rPr>
        <w:t>. Adriansyah, J. Munoz-Gama, J. Carmona, B. F. van Dongen, and</w:t>
      </w:r>
    </w:p>
    <w:p w:rsidR="002361A8" w:rsidRPr="002361A8" w:rsidRDefault="002361A8" w:rsidP="002361A8">
      <w:pPr>
        <w:autoSpaceDE w:val="0"/>
        <w:autoSpaceDN w:val="0"/>
        <w:adjustRightInd w:val="0"/>
        <w:ind w:leftChars="150" w:left="300"/>
        <w:jc w:val="both"/>
        <w:rPr>
          <w:rFonts w:ascii="Times-Roman" w:eastAsia="等线" w:hAnsi="Times-Roman" w:cs="Times-Roman"/>
        </w:rPr>
      </w:pPr>
      <w:r w:rsidRPr="002361A8">
        <w:rPr>
          <w:rFonts w:eastAsia="等线"/>
          <w:sz w:val="16"/>
          <w:szCs w:val="16"/>
          <w:lang w:eastAsia="zh-CN"/>
        </w:rPr>
        <w:t xml:space="preserve">W. M. P. van der Aalst, ‘‘Measuring precision of modeled behavior,’’ </w:t>
      </w:r>
      <w:r w:rsidRPr="002361A8">
        <w:rPr>
          <w:rFonts w:eastAsia="等线"/>
          <w:i/>
          <w:sz w:val="16"/>
          <w:szCs w:val="16"/>
          <w:lang w:eastAsia="zh-CN"/>
        </w:rPr>
        <w:t xml:space="preserve">Inf.Syst. </w:t>
      </w:r>
      <w:proofErr w:type="gramStart"/>
      <w:r w:rsidRPr="002361A8">
        <w:rPr>
          <w:rFonts w:eastAsia="等线"/>
          <w:i/>
          <w:sz w:val="16"/>
          <w:szCs w:val="16"/>
          <w:lang w:eastAsia="zh-CN"/>
        </w:rPr>
        <w:t>e-Bus</w:t>
      </w:r>
      <w:proofErr w:type="gramEnd"/>
      <w:r w:rsidRPr="002361A8">
        <w:rPr>
          <w:rFonts w:eastAsia="等线"/>
          <w:i/>
          <w:sz w:val="16"/>
          <w:szCs w:val="16"/>
          <w:lang w:eastAsia="zh-CN"/>
        </w:rPr>
        <w:t xml:space="preserve">. </w:t>
      </w:r>
      <w:proofErr w:type="gramStart"/>
      <w:r w:rsidRPr="002361A8">
        <w:rPr>
          <w:rFonts w:eastAsia="等线"/>
          <w:i/>
          <w:sz w:val="16"/>
          <w:szCs w:val="16"/>
          <w:lang w:eastAsia="zh-CN"/>
        </w:rPr>
        <w:t>Manage.</w:t>
      </w:r>
      <w:r w:rsidRPr="002361A8">
        <w:rPr>
          <w:rFonts w:eastAsia="等线"/>
          <w:sz w:val="16"/>
          <w:szCs w:val="16"/>
          <w:lang w:eastAsia="zh-CN"/>
        </w:rPr>
        <w:t>,</w:t>
      </w:r>
      <w:proofErr w:type="gramEnd"/>
      <w:r w:rsidRPr="002361A8">
        <w:rPr>
          <w:rFonts w:eastAsia="等线"/>
          <w:sz w:val="16"/>
          <w:szCs w:val="16"/>
          <w:lang w:eastAsia="zh-CN"/>
        </w:rPr>
        <w:t xml:space="preserve"> vol. 13, no. 1, pp. 37–67, Feb. 2015.</w:t>
      </w: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3B08C7" w:rsidRDefault="003B08C7"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3B08C7" w:rsidRDefault="003B08C7"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3B08C7" w:rsidRDefault="003B08C7"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3B08C7" w:rsidRDefault="003B08C7"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3B08C7" w:rsidRDefault="003B08C7"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3B08C7" w:rsidRDefault="003B08C7"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3B08C7" w:rsidRDefault="003B08C7"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3B08C7" w:rsidRDefault="003B08C7"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3B08C7" w:rsidRDefault="003B08C7"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723902" w:rsidRDefault="00723902"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723902" w:rsidRDefault="00723902"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723902" w:rsidRDefault="00723902"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723902" w:rsidRDefault="00723902"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723902" w:rsidRDefault="00723902"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F307B8" w:rsidRDefault="00F307B8" w:rsidP="00F307B8">
      <w:pPr>
        <w:suppressAutoHyphens/>
        <w:autoSpaceDE w:val="0"/>
        <w:autoSpaceDN w:val="0"/>
        <w:adjustRightInd w:val="0"/>
        <w:spacing w:line="252" w:lineRule="auto"/>
        <w:ind w:firstLineChars="100" w:firstLine="198"/>
        <w:jc w:val="both"/>
        <w:rPr>
          <w:rFonts w:ascii="TimesLTStd-Roman" w:eastAsia="等线" w:hAnsi="TimesLTStd-Roman" w:cs="TimesLTStd-Roman"/>
          <w:spacing w:val="-2"/>
          <w:lang w:val="en" w:eastAsia="zh-CN"/>
        </w:rPr>
      </w:pPr>
    </w:p>
    <w:p w:rsidR="0062116F" w:rsidRPr="0062116F" w:rsidRDefault="0062116F" w:rsidP="0062116F">
      <w:pPr>
        <w:autoSpaceDE w:val="0"/>
        <w:autoSpaceDN w:val="0"/>
        <w:adjustRightInd w:val="0"/>
        <w:spacing w:before="1340" w:line="240" w:lineRule="exact"/>
        <w:jc w:val="both"/>
        <w:rPr>
          <w:rFonts w:eastAsia="宋体"/>
          <w:sz w:val="16"/>
          <w:szCs w:val="16"/>
          <w:lang w:eastAsia="zh-CN"/>
        </w:rPr>
      </w:pPr>
      <w:r>
        <w:rPr>
          <w:rFonts w:eastAsia="宋体" w:cs="TimesLTStd-Roman"/>
          <w:noProof/>
          <w:sz w:val="16"/>
          <w:szCs w:val="16"/>
          <w:lang w:eastAsia="zh-CN"/>
        </w:rPr>
        <w:lastRenderedPageBreak/>
        <w:drawing>
          <wp:anchor distT="0" distB="0" distL="114300" distR="114300" simplePos="0" relativeHeight="251687424" behindDoc="0" locked="0" layoutInCell="1" allowOverlap="1" wp14:anchorId="0DCABF7B" wp14:editId="36209199">
            <wp:simplePos x="0" y="0"/>
            <wp:positionH relativeFrom="column">
              <wp:posOffset>-34290</wp:posOffset>
            </wp:positionH>
            <wp:positionV relativeFrom="paragraph">
              <wp:posOffset>31115</wp:posOffset>
            </wp:positionV>
            <wp:extent cx="749935" cy="948690"/>
            <wp:effectExtent l="0" t="0" r="0" b="381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9935" cy="94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116F">
        <w:rPr>
          <w:rFonts w:ascii="Helvetica" w:eastAsia="宋体" w:hAnsi="Helvetica" w:cs="FormataOTFMd" w:hint="eastAsia"/>
          <w:b/>
          <w:sz w:val="16"/>
          <w:szCs w:val="16"/>
          <w:lang w:eastAsia="zh-CN"/>
        </w:rPr>
        <w:t>HONGWEI SUN</w:t>
      </w:r>
      <w:r w:rsidRPr="0062116F">
        <w:rPr>
          <w:rFonts w:eastAsia="宋体" w:cs="FormataOTFMd"/>
          <w:sz w:val="16"/>
          <w:szCs w:val="16"/>
        </w:rPr>
        <w:t xml:space="preserve"> </w:t>
      </w:r>
      <w:r w:rsidRPr="0062116F">
        <w:rPr>
          <w:rFonts w:eastAsia="宋体"/>
          <w:sz w:val="16"/>
          <w:szCs w:val="16"/>
          <w:lang w:eastAsia="zh-CN"/>
        </w:rPr>
        <w:t xml:space="preserve">received the B.S. and M.S. degrees from the school of Engineering, Qufu Normal University, Rizhao, China, in 2013 and 2016, respectively, where he is currently pursuing the Ph.D. degree in computer software and theory from </w:t>
      </w:r>
      <w:r w:rsidRPr="0062116F">
        <w:rPr>
          <w:rFonts w:eastAsia="宋体"/>
          <w:color w:val="000000"/>
          <w:sz w:val="16"/>
          <w:szCs w:val="16"/>
        </w:rPr>
        <w:t>Shandong University of Science and</w:t>
      </w:r>
      <w:r w:rsidRPr="0062116F">
        <w:rPr>
          <w:rFonts w:eastAsia="宋体"/>
          <w:color w:val="000000"/>
          <w:sz w:val="16"/>
          <w:szCs w:val="16"/>
          <w:lang w:eastAsia="zh-CN"/>
        </w:rPr>
        <w:t xml:space="preserve"> </w:t>
      </w:r>
      <w:r w:rsidRPr="0062116F">
        <w:rPr>
          <w:rFonts w:eastAsia="宋体"/>
          <w:color w:val="000000"/>
          <w:sz w:val="16"/>
          <w:szCs w:val="16"/>
        </w:rPr>
        <w:t>Technology, Qingdao, China</w:t>
      </w:r>
      <w:r w:rsidRPr="0062116F">
        <w:rPr>
          <w:rFonts w:eastAsia="宋体"/>
          <w:color w:val="000000"/>
          <w:sz w:val="16"/>
          <w:szCs w:val="16"/>
          <w:lang w:eastAsia="zh-CN"/>
        </w:rPr>
        <w:t xml:space="preserve">. He is currently an </w:t>
      </w:r>
      <w:r w:rsidRPr="0062116F">
        <w:rPr>
          <w:rFonts w:eastAsia="宋体"/>
          <w:sz w:val="16"/>
          <w:szCs w:val="16"/>
        </w:rPr>
        <w:t>Assistant with t</w:t>
      </w:r>
      <w:r w:rsidRPr="0062116F">
        <w:rPr>
          <w:rFonts w:eastAsia="宋体"/>
          <w:sz w:val="16"/>
          <w:szCs w:val="16"/>
          <w:lang w:eastAsia="zh-CN"/>
        </w:rPr>
        <w:t xml:space="preserve">he College of Computer Science and Engineering, Weifang University of Science and Technology, Weifang, China. </w:t>
      </w:r>
      <w:r w:rsidRPr="0062116F">
        <w:rPr>
          <w:rFonts w:eastAsia="宋体"/>
          <w:sz w:val="16"/>
          <w:szCs w:val="16"/>
        </w:rPr>
        <w:t>His current research interests are process mining, Petri nets,</w:t>
      </w:r>
      <w:r w:rsidRPr="0062116F">
        <w:rPr>
          <w:rFonts w:eastAsia="宋体"/>
          <w:sz w:val="16"/>
          <w:szCs w:val="16"/>
          <w:lang w:eastAsia="zh-CN"/>
        </w:rPr>
        <w:t xml:space="preserve"> </w:t>
      </w:r>
      <w:r w:rsidRPr="0062116F">
        <w:rPr>
          <w:rFonts w:eastAsia="宋体"/>
          <w:sz w:val="16"/>
          <w:szCs w:val="16"/>
        </w:rPr>
        <w:t>and workflow.</w:t>
      </w:r>
    </w:p>
    <w:p w:rsidR="0062116F" w:rsidRPr="0062116F" w:rsidRDefault="0062116F" w:rsidP="0062116F">
      <w:pPr>
        <w:autoSpaceDE w:val="0"/>
        <w:autoSpaceDN w:val="0"/>
        <w:adjustRightInd w:val="0"/>
        <w:spacing w:before="1340" w:line="240" w:lineRule="exact"/>
        <w:jc w:val="both"/>
        <w:rPr>
          <w:rFonts w:eastAsia="宋体" w:cs="TimesLTStd-Roman"/>
          <w:color w:val="000000"/>
          <w:sz w:val="16"/>
          <w:szCs w:val="16"/>
        </w:rPr>
      </w:pPr>
      <w:r>
        <w:rPr>
          <w:rFonts w:eastAsia="宋体" w:cs="TimesLTStd-Roman"/>
          <w:noProof/>
          <w:sz w:val="16"/>
          <w:szCs w:val="16"/>
          <w:lang w:eastAsia="zh-CN"/>
        </w:rPr>
        <w:drawing>
          <wp:anchor distT="0" distB="0" distL="114300" distR="114300" simplePos="0" relativeHeight="251690496" behindDoc="0" locked="0" layoutInCell="1" allowOverlap="1" wp14:anchorId="5997BECA" wp14:editId="2D7F3D20">
            <wp:simplePos x="0" y="0"/>
            <wp:positionH relativeFrom="column">
              <wp:posOffset>69850</wp:posOffset>
            </wp:positionH>
            <wp:positionV relativeFrom="paragraph">
              <wp:posOffset>854710</wp:posOffset>
            </wp:positionV>
            <wp:extent cx="714375" cy="995680"/>
            <wp:effectExtent l="0" t="0" r="9525"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4375" cy="99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116F">
        <w:rPr>
          <w:rFonts w:ascii="Helvetica" w:eastAsia="宋体" w:hAnsi="Helvetica" w:cs="FormataOTFMd"/>
          <w:b/>
          <w:sz w:val="16"/>
          <w:szCs w:val="16"/>
          <w:lang w:eastAsia="zh-CN"/>
        </w:rPr>
        <w:t xml:space="preserve"> WEI LIU</w:t>
      </w:r>
      <w:r w:rsidRPr="0062116F">
        <w:rPr>
          <w:rFonts w:ascii="FormataOTFMd" w:eastAsia="宋体" w:hAnsi="FormataOTFMd"/>
          <w:color w:val="000000"/>
          <w:sz w:val="16"/>
          <w:szCs w:val="16"/>
        </w:rPr>
        <w:t xml:space="preserve"> </w:t>
      </w:r>
      <w:r w:rsidRPr="0062116F">
        <w:rPr>
          <w:rFonts w:eastAsia="宋体" w:cs="TimesLTStd-Roman"/>
          <w:color w:val="000000"/>
          <w:sz w:val="16"/>
          <w:szCs w:val="16"/>
        </w:rPr>
        <w:t>received the B.S., M.S., and Ph.D.</w:t>
      </w:r>
      <w:r w:rsidRPr="0062116F">
        <w:rPr>
          <w:rFonts w:eastAsia="宋体" w:cs="TimesLTStd-Roman" w:hint="eastAsia"/>
          <w:color w:val="000000"/>
          <w:sz w:val="16"/>
          <w:szCs w:val="16"/>
        </w:rPr>
        <w:t xml:space="preserve"> </w:t>
      </w:r>
      <w:r w:rsidRPr="0062116F">
        <w:rPr>
          <w:rFonts w:eastAsia="宋体" w:cs="TimesLTStd-Roman"/>
          <w:color w:val="000000"/>
          <w:sz w:val="16"/>
          <w:szCs w:val="16"/>
        </w:rPr>
        <w:t>degrees from the Shandong University of Science</w:t>
      </w:r>
      <w:r w:rsidRPr="0062116F">
        <w:rPr>
          <w:rFonts w:eastAsia="宋体" w:cs="TimesLTStd-Roman" w:hint="eastAsia"/>
          <w:color w:val="000000"/>
          <w:sz w:val="16"/>
          <w:szCs w:val="16"/>
        </w:rPr>
        <w:t xml:space="preserve"> </w:t>
      </w:r>
      <w:r w:rsidRPr="0062116F">
        <w:rPr>
          <w:rFonts w:eastAsia="宋体" w:cs="TimesLTStd-Roman"/>
          <w:color w:val="000000"/>
          <w:sz w:val="16"/>
          <w:szCs w:val="16"/>
        </w:rPr>
        <w:t>and Technology, Qingdao, China, in 1999, 2005,</w:t>
      </w:r>
      <w:r w:rsidRPr="0062116F">
        <w:rPr>
          <w:rFonts w:eastAsia="宋体" w:cs="TimesLTStd-Roman" w:hint="eastAsia"/>
          <w:color w:val="000000"/>
          <w:sz w:val="16"/>
          <w:szCs w:val="16"/>
        </w:rPr>
        <w:t xml:space="preserve"> </w:t>
      </w:r>
      <w:r w:rsidRPr="0062116F">
        <w:rPr>
          <w:rFonts w:eastAsia="宋体" w:cs="TimesLTStd-Roman"/>
          <w:color w:val="000000"/>
          <w:sz w:val="16"/>
          <w:szCs w:val="16"/>
        </w:rPr>
        <w:t>and 2012, respectively. He is currently a Professor with the Shandong University of</w:t>
      </w:r>
      <w:r w:rsidRPr="0062116F">
        <w:rPr>
          <w:rFonts w:eastAsia="宋体" w:cs="TimesLTStd-Roman" w:hint="eastAsia"/>
          <w:color w:val="000000"/>
          <w:sz w:val="16"/>
          <w:szCs w:val="16"/>
        </w:rPr>
        <w:t xml:space="preserve"> </w:t>
      </w:r>
      <w:r w:rsidRPr="0062116F">
        <w:rPr>
          <w:rFonts w:eastAsia="宋体" w:cs="TimesLTStd-Roman"/>
          <w:color w:val="000000"/>
          <w:sz w:val="16"/>
          <w:szCs w:val="16"/>
        </w:rPr>
        <w:t>Science and Technology. His research interests are</w:t>
      </w:r>
      <w:r w:rsidRPr="0062116F">
        <w:rPr>
          <w:rFonts w:eastAsia="宋体" w:cs="TimesLTStd-Roman" w:hint="eastAsia"/>
          <w:color w:val="000000"/>
          <w:sz w:val="16"/>
          <w:szCs w:val="16"/>
        </w:rPr>
        <w:t xml:space="preserve"> </w:t>
      </w:r>
      <w:r w:rsidRPr="0062116F">
        <w:rPr>
          <w:rFonts w:eastAsia="宋体" w:cs="TimesLTStd-Roman"/>
          <w:color w:val="000000"/>
          <w:sz w:val="16"/>
          <w:szCs w:val="16"/>
        </w:rPr>
        <w:t>in formal engineering methods, Petri nets, workflows, and Web services. He has led or participated</w:t>
      </w:r>
      <w:r w:rsidRPr="0062116F">
        <w:rPr>
          <w:rFonts w:eastAsia="宋体" w:cs="TimesLTStd-Roman" w:hint="eastAsia"/>
          <w:color w:val="000000"/>
          <w:sz w:val="16"/>
          <w:szCs w:val="16"/>
        </w:rPr>
        <w:t xml:space="preserve"> </w:t>
      </w:r>
      <w:r w:rsidRPr="0062116F">
        <w:rPr>
          <w:rFonts w:eastAsia="宋体" w:cs="TimesLTStd-Roman"/>
          <w:color w:val="000000"/>
          <w:sz w:val="16"/>
          <w:szCs w:val="16"/>
        </w:rPr>
        <w:t>in many projects supported by the National Natural Science Foundation, the National Key Basic</w:t>
      </w:r>
      <w:r w:rsidRPr="0062116F">
        <w:rPr>
          <w:rFonts w:eastAsia="宋体" w:cs="TimesLTStd-Roman" w:hint="eastAsia"/>
          <w:color w:val="000000"/>
          <w:sz w:val="16"/>
          <w:szCs w:val="16"/>
        </w:rPr>
        <w:t xml:space="preserve"> </w:t>
      </w:r>
      <w:r w:rsidRPr="0062116F">
        <w:rPr>
          <w:rFonts w:eastAsia="宋体" w:cs="TimesLTStd-Roman"/>
          <w:color w:val="000000"/>
          <w:sz w:val="16"/>
          <w:szCs w:val="16"/>
        </w:rPr>
        <w:t>Research Development Program, and other important and key projects at</w:t>
      </w:r>
      <w:r w:rsidRPr="0062116F">
        <w:rPr>
          <w:rFonts w:eastAsia="宋体" w:cs="TimesLTStd-Roman" w:hint="eastAsia"/>
          <w:color w:val="000000"/>
          <w:sz w:val="16"/>
          <w:szCs w:val="16"/>
        </w:rPr>
        <w:t xml:space="preserve"> </w:t>
      </w:r>
      <w:r w:rsidRPr="0062116F">
        <w:rPr>
          <w:rFonts w:eastAsia="宋体" w:cs="TimesLTStd-Roman"/>
          <w:color w:val="000000"/>
          <w:sz w:val="16"/>
          <w:szCs w:val="16"/>
        </w:rPr>
        <w:t>provincial levels. He has authored over 30 papers in journals and conference proceedings, such as the</w:t>
      </w:r>
      <w:r w:rsidRPr="0062116F">
        <w:rPr>
          <w:rFonts w:ascii="TimesLTStd-Roman" w:eastAsia="宋体" w:hAnsi="TimesLTStd-Roman"/>
          <w:color w:val="000000"/>
          <w:sz w:val="16"/>
          <w:szCs w:val="16"/>
        </w:rPr>
        <w:t xml:space="preserve"> </w:t>
      </w:r>
      <w:r w:rsidRPr="0062116F">
        <w:rPr>
          <w:rFonts w:eastAsia="宋体" w:cs="TimesLTStd-Roman"/>
          <w:color w:val="000000"/>
          <w:sz w:val="16"/>
          <w:szCs w:val="16"/>
        </w:rPr>
        <w:t>IEEE T</w:t>
      </w:r>
      <w:r w:rsidRPr="0062116F">
        <w:rPr>
          <w:rFonts w:eastAsia="宋体"/>
          <w:color w:val="000000"/>
          <w:sz w:val="13"/>
          <w:szCs w:val="13"/>
        </w:rPr>
        <w:t>RANSACTIONS ON</w:t>
      </w:r>
      <w:r w:rsidRPr="0062116F">
        <w:rPr>
          <w:rFonts w:ascii="TimesLTStd-Roman" w:eastAsia="宋体" w:hAnsi="TimesLTStd-Roman"/>
          <w:color w:val="000000"/>
          <w:sz w:val="12"/>
          <w:szCs w:val="12"/>
        </w:rPr>
        <w:t xml:space="preserve"> </w:t>
      </w:r>
      <w:r w:rsidRPr="0062116F">
        <w:rPr>
          <w:rFonts w:eastAsia="宋体" w:cs="TimesLTStd-Roman"/>
          <w:color w:val="000000"/>
          <w:sz w:val="16"/>
          <w:szCs w:val="16"/>
        </w:rPr>
        <w:t>S</w:t>
      </w:r>
      <w:r w:rsidRPr="0062116F">
        <w:rPr>
          <w:rFonts w:eastAsia="宋体"/>
          <w:color w:val="000000"/>
          <w:sz w:val="13"/>
          <w:szCs w:val="13"/>
        </w:rPr>
        <w:t xml:space="preserve">YSTEMS </w:t>
      </w:r>
      <w:r w:rsidRPr="0062116F">
        <w:rPr>
          <w:rFonts w:eastAsia="宋体" w:cs="TimesLTStd-Roman"/>
          <w:color w:val="000000"/>
          <w:sz w:val="16"/>
          <w:szCs w:val="16"/>
        </w:rPr>
        <w:t>M</w:t>
      </w:r>
      <w:r w:rsidRPr="0062116F">
        <w:rPr>
          <w:rFonts w:eastAsia="宋体"/>
          <w:color w:val="000000"/>
          <w:sz w:val="13"/>
          <w:szCs w:val="13"/>
        </w:rPr>
        <w:t>AN</w:t>
      </w:r>
      <w:r w:rsidRPr="0062116F">
        <w:rPr>
          <w:rFonts w:ascii="TimesLTStd-Roman" w:eastAsia="宋体" w:hAnsi="TimesLTStd-Roman"/>
          <w:color w:val="000000"/>
          <w:sz w:val="12"/>
          <w:szCs w:val="12"/>
        </w:rPr>
        <w:t xml:space="preserve"> </w:t>
      </w:r>
      <w:r w:rsidRPr="0062116F">
        <w:rPr>
          <w:rFonts w:eastAsia="宋体"/>
          <w:color w:val="000000"/>
          <w:sz w:val="13"/>
          <w:szCs w:val="13"/>
        </w:rPr>
        <w:t>AND</w:t>
      </w:r>
      <w:r w:rsidRPr="0062116F">
        <w:rPr>
          <w:rFonts w:ascii="TimesLTStd-Roman" w:eastAsia="宋体" w:hAnsi="TimesLTStd-Roman" w:hint="eastAsia"/>
          <w:color w:val="000000"/>
          <w:sz w:val="12"/>
          <w:szCs w:val="12"/>
          <w:lang w:eastAsia="zh-CN"/>
        </w:rPr>
        <w:t xml:space="preserve"> </w:t>
      </w:r>
      <w:r w:rsidRPr="0062116F">
        <w:rPr>
          <w:rFonts w:eastAsia="宋体" w:cs="TimesLTStd-Roman"/>
          <w:color w:val="000000"/>
          <w:sz w:val="16"/>
          <w:szCs w:val="16"/>
        </w:rPr>
        <w:t>C</w:t>
      </w:r>
      <w:r w:rsidRPr="0062116F">
        <w:rPr>
          <w:rFonts w:eastAsia="宋体"/>
          <w:color w:val="000000"/>
          <w:sz w:val="13"/>
          <w:szCs w:val="13"/>
        </w:rPr>
        <w:t>YBERNETICS</w:t>
      </w:r>
      <w:r w:rsidRPr="0062116F">
        <w:rPr>
          <w:rFonts w:ascii="TimesLTStd-Roman" w:eastAsia="宋体" w:hAnsi="TimesLTStd-Roman"/>
          <w:color w:val="000000"/>
          <w:sz w:val="16"/>
          <w:szCs w:val="16"/>
        </w:rPr>
        <w:t xml:space="preserve">: </w:t>
      </w:r>
      <w:r w:rsidRPr="0062116F">
        <w:rPr>
          <w:rFonts w:eastAsia="宋体" w:cs="TimesLTStd-Roman"/>
          <w:color w:val="000000"/>
          <w:sz w:val="16"/>
          <w:szCs w:val="16"/>
        </w:rPr>
        <w:t>S</w:t>
      </w:r>
      <w:r w:rsidRPr="0062116F">
        <w:rPr>
          <w:rFonts w:eastAsia="宋体"/>
          <w:color w:val="000000"/>
          <w:sz w:val="13"/>
          <w:szCs w:val="13"/>
        </w:rPr>
        <w:t>YSTEMS</w:t>
      </w:r>
      <w:r w:rsidRPr="0062116F">
        <w:rPr>
          <w:rFonts w:ascii="TimesLTStd-Roman" w:eastAsia="宋体" w:hAnsi="TimesLTStd-Roman"/>
          <w:color w:val="000000"/>
          <w:sz w:val="12"/>
          <w:szCs w:val="12"/>
        </w:rPr>
        <w:t xml:space="preserve"> </w:t>
      </w:r>
      <w:r w:rsidRPr="0062116F">
        <w:rPr>
          <w:rFonts w:eastAsia="宋体" w:cs="TimesLTStd-Roman"/>
          <w:color w:val="000000"/>
          <w:sz w:val="16"/>
          <w:szCs w:val="16"/>
        </w:rPr>
        <w:t>and</w:t>
      </w:r>
      <w:r w:rsidRPr="0062116F">
        <w:rPr>
          <w:rFonts w:ascii="TimesLTStd-Roman" w:eastAsia="宋体" w:hAnsi="TimesLTStd-Roman"/>
          <w:color w:val="000000"/>
          <w:sz w:val="16"/>
          <w:szCs w:val="16"/>
        </w:rPr>
        <w:t xml:space="preserve"> </w:t>
      </w:r>
      <w:r w:rsidRPr="0062116F">
        <w:rPr>
          <w:rFonts w:ascii="TimesLTStd-Italic" w:eastAsia="宋体" w:hAnsi="TimesLTStd-Italic"/>
          <w:i/>
          <w:iCs/>
          <w:color w:val="000000"/>
          <w:sz w:val="16"/>
          <w:szCs w:val="16"/>
        </w:rPr>
        <w:t>Enterprise Information Systems</w:t>
      </w:r>
      <w:r w:rsidRPr="0062116F">
        <w:rPr>
          <w:rFonts w:ascii="TimesLTStd-Roman" w:eastAsia="宋体" w:hAnsi="TimesLTStd-Roman"/>
          <w:color w:val="000000"/>
          <w:sz w:val="16"/>
          <w:szCs w:val="16"/>
        </w:rPr>
        <w:t>.</w:t>
      </w:r>
      <w:r w:rsidRPr="0062116F">
        <w:rPr>
          <w:rFonts w:eastAsia="宋体" w:cs="TimesLTStd-Roman"/>
          <w:color w:val="000000"/>
          <w:sz w:val="16"/>
          <w:szCs w:val="16"/>
        </w:rPr>
        <w:t xml:space="preserve"> He was a recipient of the Science and Technology Advancement Awards at the province level</w:t>
      </w:r>
      <w:r w:rsidRPr="0062116F">
        <w:rPr>
          <w:rFonts w:eastAsia="宋体" w:cs="TimesLTStd-Roman" w:hint="eastAsia"/>
          <w:color w:val="000000"/>
          <w:sz w:val="16"/>
          <w:szCs w:val="16"/>
        </w:rPr>
        <w:t xml:space="preserve"> </w:t>
      </w:r>
      <w:r w:rsidRPr="0062116F">
        <w:rPr>
          <w:rFonts w:eastAsia="宋体" w:cs="TimesLTStd-Roman"/>
          <w:color w:val="000000"/>
          <w:sz w:val="16"/>
          <w:szCs w:val="16"/>
        </w:rPr>
        <w:t>and the Excellent Doctoral Dissertation Award from Shandong Province,</w:t>
      </w:r>
      <w:r w:rsidRPr="0062116F">
        <w:rPr>
          <w:rFonts w:eastAsia="宋体" w:cs="TimesLTStd-Roman" w:hint="eastAsia"/>
          <w:color w:val="000000"/>
          <w:sz w:val="16"/>
          <w:szCs w:val="16"/>
        </w:rPr>
        <w:t xml:space="preserve"> </w:t>
      </w:r>
      <w:r w:rsidRPr="0062116F">
        <w:rPr>
          <w:rFonts w:eastAsia="宋体" w:cs="TimesLTStd-Roman"/>
          <w:color w:val="000000"/>
          <w:sz w:val="16"/>
          <w:szCs w:val="16"/>
        </w:rPr>
        <w:t>China.</w:t>
      </w:r>
    </w:p>
    <w:p w:rsidR="0062116F" w:rsidRPr="0062116F" w:rsidRDefault="0062116F" w:rsidP="0062116F">
      <w:pPr>
        <w:autoSpaceDE w:val="0"/>
        <w:autoSpaceDN w:val="0"/>
        <w:adjustRightInd w:val="0"/>
        <w:spacing w:before="1340" w:line="240" w:lineRule="exact"/>
        <w:jc w:val="both"/>
        <w:rPr>
          <w:rFonts w:ascii="TimesLTStd-Roman" w:eastAsia="宋体" w:hAnsi="TimesLTStd-Roman" w:cs="TimesLTStd-Roman"/>
          <w:color w:val="000000"/>
          <w:sz w:val="16"/>
          <w:szCs w:val="16"/>
          <w:lang w:eastAsia="zh-CN"/>
        </w:rPr>
      </w:pPr>
      <w:r>
        <w:rPr>
          <w:rFonts w:eastAsia="宋体" w:cs="TimesLTStd-Roman"/>
          <w:noProof/>
          <w:sz w:val="16"/>
          <w:szCs w:val="16"/>
          <w:lang w:eastAsia="zh-CN"/>
        </w:rPr>
        <w:drawing>
          <wp:anchor distT="0" distB="0" distL="114300" distR="114300" simplePos="0" relativeHeight="251688448" behindDoc="0" locked="0" layoutInCell="1" allowOverlap="1" wp14:anchorId="0558C421" wp14:editId="3968CEC0">
            <wp:simplePos x="0" y="0"/>
            <wp:positionH relativeFrom="column">
              <wp:posOffset>-40005</wp:posOffset>
            </wp:positionH>
            <wp:positionV relativeFrom="paragraph">
              <wp:posOffset>870585</wp:posOffset>
            </wp:positionV>
            <wp:extent cx="755650" cy="971550"/>
            <wp:effectExtent l="0" t="0" r="635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5565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116F">
        <w:rPr>
          <w:rFonts w:ascii="Helvetica" w:eastAsia="宋体" w:hAnsi="Helvetica" w:cs="FormataOTFMd"/>
          <w:b/>
          <w:sz w:val="16"/>
          <w:szCs w:val="16"/>
          <w:lang w:eastAsia="zh-CN"/>
        </w:rPr>
        <w:t>LIANG QI</w:t>
      </w:r>
      <w:r w:rsidR="00771C2A">
        <w:rPr>
          <w:rFonts w:ascii="Helvetica" w:eastAsia="宋体" w:hAnsi="Helvetica" w:cs="FormataOTFMd" w:hint="eastAsia"/>
          <w:b/>
          <w:sz w:val="16"/>
          <w:szCs w:val="16"/>
          <w:lang w:eastAsia="zh-CN"/>
        </w:rPr>
        <w:t xml:space="preserve"> </w:t>
      </w:r>
      <w:r w:rsidRPr="0062116F">
        <w:rPr>
          <w:rFonts w:eastAsia="宋体"/>
          <w:color w:val="000000"/>
          <w:sz w:val="16"/>
          <w:szCs w:val="16"/>
        </w:rPr>
        <w:t>received the B.S. degree</w:t>
      </w:r>
      <w:r w:rsidRPr="0062116F">
        <w:rPr>
          <w:rFonts w:eastAsia="宋体" w:hint="eastAsia"/>
          <w:color w:val="000000"/>
          <w:sz w:val="16"/>
          <w:szCs w:val="16"/>
          <w:lang w:eastAsia="zh-CN"/>
        </w:rPr>
        <w:t xml:space="preserve"> </w:t>
      </w:r>
      <w:r w:rsidRPr="0062116F">
        <w:rPr>
          <w:rFonts w:eastAsia="宋体"/>
          <w:color w:val="000000"/>
          <w:sz w:val="16"/>
          <w:szCs w:val="16"/>
        </w:rPr>
        <w:t>in information and</w:t>
      </w:r>
      <w:r w:rsidRPr="0062116F">
        <w:rPr>
          <w:rFonts w:eastAsia="宋体" w:hint="eastAsia"/>
          <w:color w:val="000000"/>
          <w:sz w:val="16"/>
          <w:szCs w:val="16"/>
          <w:lang w:eastAsia="zh-CN"/>
        </w:rPr>
        <w:t xml:space="preserve"> </w:t>
      </w:r>
      <w:r w:rsidRPr="0062116F">
        <w:rPr>
          <w:rFonts w:eastAsia="宋体"/>
          <w:color w:val="000000"/>
          <w:sz w:val="16"/>
          <w:szCs w:val="16"/>
        </w:rPr>
        <w:t>computing science and the M.S.</w:t>
      </w:r>
      <w:r w:rsidRPr="0062116F">
        <w:rPr>
          <w:rFonts w:eastAsia="宋体" w:hint="eastAsia"/>
          <w:color w:val="000000"/>
          <w:sz w:val="16"/>
          <w:szCs w:val="16"/>
          <w:lang w:eastAsia="zh-CN"/>
        </w:rPr>
        <w:t xml:space="preserve"> </w:t>
      </w:r>
      <w:r w:rsidRPr="0062116F">
        <w:rPr>
          <w:rFonts w:eastAsia="宋体"/>
          <w:color w:val="000000"/>
          <w:sz w:val="16"/>
          <w:szCs w:val="16"/>
        </w:rPr>
        <w:t>degree in computer software and theory from the</w:t>
      </w:r>
      <w:r w:rsidRPr="0062116F">
        <w:rPr>
          <w:rFonts w:eastAsia="宋体" w:hint="eastAsia"/>
          <w:color w:val="000000"/>
          <w:sz w:val="16"/>
          <w:szCs w:val="16"/>
          <w:lang w:eastAsia="zh-CN"/>
        </w:rPr>
        <w:t xml:space="preserve"> </w:t>
      </w:r>
      <w:r w:rsidRPr="0062116F">
        <w:rPr>
          <w:rFonts w:eastAsia="宋体"/>
          <w:color w:val="000000"/>
          <w:sz w:val="16"/>
          <w:szCs w:val="16"/>
        </w:rPr>
        <w:t>Shandong University of Science and Technology,</w:t>
      </w:r>
      <w:r w:rsidRPr="0062116F">
        <w:rPr>
          <w:rFonts w:eastAsia="宋体" w:hint="eastAsia"/>
          <w:color w:val="000000"/>
          <w:sz w:val="16"/>
          <w:szCs w:val="16"/>
          <w:lang w:eastAsia="zh-CN"/>
        </w:rPr>
        <w:t xml:space="preserve"> </w:t>
      </w:r>
      <w:r w:rsidRPr="0062116F">
        <w:rPr>
          <w:rFonts w:eastAsia="宋体"/>
          <w:color w:val="000000"/>
          <w:sz w:val="16"/>
          <w:szCs w:val="16"/>
        </w:rPr>
        <w:t>Qingdao, China, in 2009 and 2012, respectively,</w:t>
      </w:r>
      <w:r w:rsidR="00771C2A">
        <w:rPr>
          <w:rFonts w:eastAsia="宋体"/>
          <w:color w:val="000000"/>
          <w:sz w:val="16"/>
          <w:szCs w:val="16"/>
        </w:rPr>
        <w:t xml:space="preserve"> </w:t>
      </w:r>
      <w:r w:rsidRPr="0062116F">
        <w:rPr>
          <w:rFonts w:eastAsia="宋体"/>
          <w:color w:val="000000"/>
          <w:sz w:val="16"/>
          <w:szCs w:val="16"/>
        </w:rPr>
        <w:t>and the Ph.D. degree in computer software and</w:t>
      </w:r>
      <w:r w:rsidRPr="0062116F">
        <w:rPr>
          <w:rFonts w:eastAsia="宋体" w:hint="eastAsia"/>
          <w:color w:val="000000"/>
          <w:sz w:val="16"/>
          <w:szCs w:val="16"/>
          <w:lang w:eastAsia="zh-CN"/>
        </w:rPr>
        <w:t xml:space="preserve"> </w:t>
      </w:r>
      <w:r w:rsidRPr="0062116F">
        <w:rPr>
          <w:rFonts w:eastAsia="宋体"/>
          <w:color w:val="000000"/>
          <w:sz w:val="16"/>
          <w:szCs w:val="16"/>
        </w:rPr>
        <w:t>theory from Tongji University, Shanghai, China,</w:t>
      </w:r>
      <w:r w:rsidRPr="0062116F">
        <w:rPr>
          <w:rFonts w:eastAsia="宋体" w:hint="eastAsia"/>
          <w:color w:val="000000"/>
          <w:sz w:val="16"/>
          <w:szCs w:val="16"/>
          <w:lang w:eastAsia="zh-CN"/>
        </w:rPr>
        <w:t xml:space="preserve"> </w:t>
      </w:r>
      <w:r w:rsidRPr="0062116F">
        <w:rPr>
          <w:rFonts w:eastAsia="宋体"/>
          <w:color w:val="000000"/>
          <w:sz w:val="16"/>
          <w:szCs w:val="16"/>
        </w:rPr>
        <w:t>in 2017. From 2015 to 2017, he was a Visiting</w:t>
      </w:r>
      <w:r w:rsidRPr="0062116F">
        <w:rPr>
          <w:rFonts w:eastAsia="宋体" w:hint="eastAsia"/>
          <w:color w:val="000000"/>
          <w:sz w:val="16"/>
          <w:szCs w:val="16"/>
          <w:lang w:eastAsia="zh-CN"/>
        </w:rPr>
        <w:t xml:space="preserve"> </w:t>
      </w:r>
      <w:r w:rsidRPr="0062116F">
        <w:rPr>
          <w:rFonts w:eastAsia="宋体"/>
          <w:color w:val="000000"/>
          <w:sz w:val="16"/>
          <w:szCs w:val="16"/>
        </w:rPr>
        <w:t>Student with the Department of Electrical and</w:t>
      </w:r>
      <w:r w:rsidRPr="0062116F">
        <w:rPr>
          <w:rFonts w:eastAsia="宋体" w:hint="eastAsia"/>
          <w:color w:val="000000"/>
          <w:sz w:val="16"/>
          <w:szCs w:val="16"/>
          <w:lang w:eastAsia="zh-CN"/>
        </w:rPr>
        <w:t xml:space="preserve"> </w:t>
      </w:r>
      <w:r w:rsidRPr="0062116F">
        <w:rPr>
          <w:rFonts w:eastAsia="宋体"/>
          <w:color w:val="000000"/>
          <w:sz w:val="16"/>
          <w:szCs w:val="16"/>
        </w:rPr>
        <w:t>Computer Engineering, New Jersey Institute of</w:t>
      </w:r>
      <w:r w:rsidRPr="0062116F">
        <w:rPr>
          <w:rFonts w:eastAsia="宋体" w:hint="eastAsia"/>
          <w:color w:val="000000"/>
          <w:sz w:val="16"/>
          <w:szCs w:val="16"/>
          <w:lang w:eastAsia="zh-CN"/>
        </w:rPr>
        <w:t xml:space="preserve"> </w:t>
      </w:r>
      <w:r w:rsidRPr="0062116F">
        <w:rPr>
          <w:rFonts w:eastAsia="宋体"/>
          <w:color w:val="000000"/>
          <w:sz w:val="16"/>
          <w:szCs w:val="16"/>
        </w:rPr>
        <w:t>Technology, Newark, NJ, USA. He is currently with the Shandong University of Science and Technology. He has authored over 35 papers in</w:t>
      </w:r>
      <w:r w:rsidRPr="0062116F">
        <w:rPr>
          <w:rFonts w:eastAsia="宋体" w:hint="eastAsia"/>
          <w:color w:val="000000"/>
          <w:sz w:val="16"/>
          <w:szCs w:val="16"/>
          <w:lang w:eastAsia="zh-CN"/>
        </w:rPr>
        <w:t xml:space="preserve"> </w:t>
      </w:r>
      <w:r w:rsidRPr="0062116F">
        <w:rPr>
          <w:rFonts w:eastAsia="宋体"/>
          <w:color w:val="000000"/>
          <w:sz w:val="16"/>
          <w:szCs w:val="16"/>
        </w:rPr>
        <w:t>journals and conference proceedings, including the IEEE T</w:t>
      </w:r>
      <w:r w:rsidRPr="0062116F">
        <w:rPr>
          <w:rFonts w:eastAsia="宋体"/>
          <w:color w:val="000000"/>
          <w:sz w:val="13"/>
          <w:szCs w:val="13"/>
        </w:rPr>
        <w:t>RANSACTIONS</w:t>
      </w:r>
      <w:r w:rsidRPr="0062116F">
        <w:rPr>
          <w:rFonts w:eastAsia="宋体" w:hint="eastAsia"/>
          <w:color w:val="000000"/>
          <w:sz w:val="13"/>
          <w:szCs w:val="13"/>
          <w:lang w:eastAsia="zh-CN"/>
        </w:rPr>
        <w:t xml:space="preserve"> </w:t>
      </w:r>
      <w:r w:rsidRPr="0062116F">
        <w:rPr>
          <w:rFonts w:eastAsia="宋体"/>
          <w:color w:val="000000"/>
          <w:sz w:val="13"/>
          <w:szCs w:val="13"/>
        </w:rPr>
        <w:t>ON</w:t>
      </w:r>
      <w:r w:rsidRPr="0062116F">
        <w:rPr>
          <w:rFonts w:eastAsia="宋体"/>
          <w:color w:val="000000"/>
          <w:sz w:val="16"/>
          <w:szCs w:val="16"/>
        </w:rPr>
        <w:t xml:space="preserve"> S</w:t>
      </w:r>
      <w:r w:rsidRPr="0062116F">
        <w:rPr>
          <w:rFonts w:eastAsia="宋体"/>
          <w:color w:val="000000"/>
          <w:sz w:val="13"/>
          <w:szCs w:val="13"/>
        </w:rPr>
        <w:t>YSTEM</w:t>
      </w:r>
      <w:r w:rsidRPr="0062116F">
        <w:rPr>
          <w:rFonts w:eastAsia="宋体"/>
          <w:color w:val="000000"/>
          <w:sz w:val="16"/>
          <w:szCs w:val="16"/>
        </w:rPr>
        <w:t>, M</w:t>
      </w:r>
      <w:r w:rsidRPr="0062116F">
        <w:rPr>
          <w:rFonts w:eastAsia="宋体"/>
          <w:color w:val="000000"/>
          <w:sz w:val="13"/>
          <w:szCs w:val="13"/>
        </w:rPr>
        <w:t>AN</w:t>
      </w:r>
      <w:r w:rsidRPr="0062116F">
        <w:rPr>
          <w:rFonts w:eastAsia="宋体"/>
          <w:color w:val="000000"/>
          <w:sz w:val="16"/>
          <w:szCs w:val="16"/>
        </w:rPr>
        <w:t xml:space="preserve"> </w:t>
      </w:r>
      <w:r w:rsidRPr="0062116F">
        <w:rPr>
          <w:rFonts w:eastAsia="宋体"/>
          <w:color w:val="000000"/>
          <w:sz w:val="13"/>
          <w:szCs w:val="13"/>
        </w:rPr>
        <w:t xml:space="preserve">AND </w:t>
      </w:r>
      <w:r w:rsidRPr="0062116F">
        <w:rPr>
          <w:rFonts w:eastAsia="宋体"/>
          <w:color w:val="000000"/>
          <w:sz w:val="16"/>
          <w:szCs w:val="16"/>
        </w:rPr>
        <w:t>C</w:t>
      </w:r>
      <w:r w:rsidRPr="0062116F">
        <w:rPr>
          <w:rFonts w:eastAsia="宋体"/>
          <w:color w:val="000000"/>
          <w:sz w:val="13"/>
          <w:szCs w:val="13"/>
        </w:rPr>
        <w:t>YBERNETICS</w:t>
      </w:r>
      <w:r w:rsidRPr="0062116F">
        <w:rPr>
          <w:rFonts w:eastAsia="宋体"/>
          <w:color w:val="000000"/>
          <w:sz w:val="16"/>
          <w:szCs w:val="16"/>
        </w:rPr>
        <w:t>: S</w:t>
      </w:r>
      <w:r w:rsidRPr="0062116F">
        <w:rPr>
          <w:rFonts w:eastAsia="宋体"/>
          <w:color w:val="000000"/>
          <w:sz w:val="13"/>
          <w:szCs w:val="13"/>
        </w:rPr>
        <w:t>YSTEMS</w:t>
      </w:r>
      <w:r w:rsidRPr="0062116F">
        <w:rPr>
          <w:rFonts w:eastAsia="宋体"/>
          <w:color w:val="000000"/>
          <w:sz w:val="16"/>
          <w:szCs w:val="16"/>
        </w:rPr>
        <w:t>, the IEEE T</w:t>
      </w:r>
      <w:r w:rsidRPr="0062116F">
        <w:rPr>
          <w:rFonts w:eastAsia="宋体"/>
          <w:color w:val="000000"/>
          <w:sz w:val="13"/>
          <w:szCs w:val="13"/>
        </w:rPr>
        <w:t>RANSACTIONS ON</w:t>
      </w:r>
      <w:r w:rsidRPr="0062116F">
        <w:rPr>
          <w:rFonts w:eastAsia="宋体" w:hint="eastAsia"/>
          <w:color w:val="000000"/>
          <w:sz w:val="16"/>
          <w:szCs w:val="16"/>
          <w:lang w:eastAsia="zh-CN"/>
        </w:rPr>
        <w:t xml:space="preserve"> </w:t>
      </w:r>
      <w:r w:rsidRPr="0062116F">
        <w:rPr>
          <w:rFonts w:eastAsia="宋体"/>
          <w:color w:val="000000"/>
          <w:sz w:val="16"/>
          <w:szCs w:val="16"/>
        </w:rPr>
        <w:t>I</w:t>
      </w:r>
      <w:r w:rsidRPr="0062116F">
        <w:rPr>
          <w:rFonts w:eastAsia="宋体"/>
          <w:color w:val="000000"/>
          <w:sz w:val="13"/>
          <w:szCs w:val="13"/>
        </w:rPr>
        <w:t>NTELLIGENT</w:t>
      </w:r>
      <w:r w:rsidRPr="0062116F">
        <w:rPr>
          <w:rFonts w:eastAsia="宋体"/>
          <w:color w:val="000000"/>
          <w:sz w:val="16"/>
          <w:szCs w:val="16"/>
        </w:rPr>
        <w:t xml:space="preserve"> T</w:t>
      </w:r>
      <w:r w:rsidRPr="0062116F">
        <w:rPr>
          <w:rFonts w:eastAsia="宋体"/>
          <w:color w:val="000000"/>
          <w:sz w:val="13"/>
          <w:szCs w:val="13"/>
        </w:rPr>
        <w:t>RANSPORTATION</w:t>
      </w:r>
      <w:r w:rsidRPr="0062116F">
        <w:rPr>
          <w:rFonts w:eastAsia="宋体"/>
          <w:color w:val="000000"/>
          <w:sz w:val="16"/>
          <w:szCs w:val="16"/>
        </w:rPr>
        <w:t xml:space="preserve"> S</w:t>
      </w:r>
      <w:r w:rsidRPr="0062116F">
        <w:rPr>
          <w:rFonts w:eastAsia="宋体"/>
          <w:color w:val="000000"/>
          <w:sz w:val="13"/>
          <w:szCs w:val="13"/>
        </w:rPr>
        <w:t>YSTEMS</w:t>
      </w:r>
      <w:r w:rsidRPr="0062116F">
        <w:rPr>
          <w:rFonts w:eastAsia="宋体"/>
          <w:color w:val="000000"/>
          <w:sz w:val="16"/>
          <w:szCs w:val="16"/>
        </w:rPr>
        <w:t>, the IEEE/CAA J</w:t>
      </w:r>
      <w:r w:rsidRPr="0062116F">
        <w:rPr>
          <w:rFonts w:eastAsia="宋体"/>
          <w:color w:val="000000"/>
          <w:sz w:val="13"/>
          <w:szCs w:val="13"/>
        </w:rPr>
        <w:t>OURNAL</w:t>
      </w:r>
      <w:r w:rsidRPr="0062116F">
        <w:rPr>
          <w:rFonts w:eastAsia="宋体"/>
          <w:color w:val="000000"/>
          <w:sz w:val="16"/>
          <w:szCs w:val="16"/>
        </w:rPr>
        <w:t xml:space="preserve"> </w:t>
      </w:r>
      <w:r w:rsidRPr="0062116F">
        <w:rPr>
          <w:rFonts w:eastAsia="宋体"/>
          <w:color w:val="000000"/>
          <w:sz w:val="13"/>
          <w:szCs w:val="13"/>
        </w:rPr>
        <w:t>OF</w:t>
      </w:r>
      <w:r w:rsidRPr="0062116F">
        <w:rPr>
          <w:rFonts w:eastAsia="宋体"/>
          <w:color w:val="000000"/>
          <w:sz w:val="16"/>
          <w:szCs w:val="16"/>
        </w:rPr>
        <w:t xml:space="preserve"> A</w:t>
      </w:r>
      <w:r w:rsidRPr="0062116F">
        <w:rPr>
          <w:rFonts w:eastAsia="宋体"/>
          <w:color w:val="000000"/>
          <w:sz w:val="13"/>
          <w:szCs w:val="13"/>
        </w:rPr>
        <w:t>UTOMATICA</w:t>
      </w:r>
      <w:r w:rsidRPr="0062116F">
        <w:rPr>
          <w:rFonts w:eastAsia="宋体" w:hint="eastAsia"/>
          <w:color w:val="000000"/>
          <w:sz w:val="16"/>
          <w:szCs w:val="16"/>
          <w:lang w:eastAsia="zh-CN"/>
        </w:rPr>
        <w:t xml:space="preserve"> </w:t>
      </w:r>
      <w:r w:rsidRPr="0062116F">
        <w:rPr>
          <w:rFonts w:eastAsia="宋体"/>
          <w:color w:val="000000"/>
          <w:sz w:val="16"/>
          <w:szCs w:val="16"/>
        </w:rPr>
        <w:t>S</w:t>
      </w:r>
      <w:r w:rsidRPr="0062116F">
        <w:rPr>
          <w:rFonts w:eastAsia="宋体"/>
          <w:color w:val="000000"/>
          <w:sz w:val="13"/>
          <w:szCs w:val="13"/>
        </w:rPr>
        <w:t>INICA</w:t>
      </w:r>
      <w:r w:rsidRPr="0062116F">
        <w:rPr>
          <w:rFonts w:eastAsia="宋体"/>
          <w:color w:val="000000"/>
          <w:sz w:val="16"/>
          <w:szCs w:val="16"/>
        </w:rPr>
        <w:t>, the IEEE T</w:t>
      </w:r>
      <w:r w:rsidRPr="0062116F">
        <w:rPr>
          <w:rFonts w:eastAsia="宋体"/>
          <w:color w:val="000000"/>
          <w:sz w:val="13"/>
          <w:szCs w:val="13"/>
        </w:rPr>
        <w:t>RANSACTIONS ON</w:t>
      </w:r>
      <w:r w:rsidRPr="0062116F">
        <w:rPr>
          <w:rFonts w:eastAsia="宋体"/>
          <w:color w:val="000000"/>
          <w:sz w:val="16"/>
          <w:szCs w:val="16"/>
        </w:rPr>
        <w:t xml:space="preserve"> C</w:t>
      </w:r>
      <w:r w:rsidRPr="0062116F">
        <w:rPr>
          <w:rFonts w:eastAsia="宋体"/>
          <w:color w:val="000000"/>
          <w:sz w:val="13"/>
          <w:szCs w:val="13"/>
        </w:rPr>
        <w:t>OMPUTATIONAL</w:t>
      </w:r>
      <w:r w:rsidRPr="0062116F">
        <w:rPr>
          <w:rFonts w:eastAsia="宋体"/>
          <w:color w:val="000000"/>
          <w:sz w:val="16"/>
          <w:szCs w:val="16"/>
        </w:rPr>
        <w:t xml:space="preserve"> S</w:t>
      </w:r>
      <w:r w:rsidRPr="0062116F">
        <w:rPr>
          <w:rFonts w:eastAsia="宋体"/>
          <w:color w:val="000000"/>
          <w:sz w:val="13"/>
          <w:szCs w:val="13"/>
        </w:rPr>
        <w:t>OCIAL</w:t>
      </w:r>
      <w:r w:rsidRPr="0062116F">
        <w:rPr>
          <w:rFonts w:eastAsia="宋体"/>
          <w:color w:val="000000"/>
          <w:sz w:val="16"/>
          <w:szCs w:val="16"/>
        </w:rPr>
        <w:t xml:space="preserve"> S</w:t>
      </w:r>
      <w:r w:rsidRPr="0062116F">
        <w:rPr>
          <w:rFonts w:eastAsia="宋体"/>
          <w:color w:val="000000"/>
          <w:sz w:val="13"/>
          <w:szCs w:val="13"/>
        </w:rPr>
        <w:t>YSTEMS</w:t>
      </w:r>
      <w:r w:rsidRPr="0062116F">
        <w:rPr>
          <w:rFonts w:eastAsia="宋体"/>
          <w:color w:val="000000"/>
          <w:sz w:val="16"/>
          <w:szCs w:val="16"/>
        </w:rPr>
        <w:t>, the IEEE</w:t>
      </w:r>
      <w:r w:rsidRPr="0062116F">
        <w:rPr>
          <w:rFonts w:eastAsia="宋体" w:hint="eastAsia"/>
          <w:color w:val="000000"/>
          <w:sz w:val="16"/>
          <w:szCs w:val="16"/>
          <w:lang w:eastAsia="zh-CN"/>
        </w:rPr>
        <w:t xml:space="preserve"> </w:t>
      </w:r>
      <w:r w:rsidRPr="0062116F">
        <w:rPr>
          <w:rFonts w:eastAsia="宋体"/>
          <w:color w:val="000000"/>
          <w:sz w:val="16"/>
          <w:szCs w:val="16"/>
        </w:rPr>
        <w:t>T</w:t>
      </w:r>
      <w:r w:rsidRPr="0062116F">
        <w:rPr>
          <w:rFonts w:eastAsia="宋体"/>
          <w:color w:val="000000"/>
          <w:sz w:val="13"/>
          <w:szCs w:val="13"/>
        </w:rPr>
        <w:t>RANSACTIONS ON</w:t>
      </w:r>
      <w:r w:rsidRPr="0062116F">
        <w:rPr>
          <w:rFonts w:eastAsia="宋体"/>
          <w:color w:val="000000"/>
          <w:sz w:val="16"/>
          <w:szCs w:val="16"/>
        </w:rPr>
        <w:t xml:space="preserve"> A</w:t>
      </w:r>
      <w:r w:rsidRPr="0062116F">
        <w:rPr>
          <w:rFonts w:eastAsia="宋体"/>
          <w:color w:val="000000"/>
          <w:sz w:val="13"/>
          <w:szCs w:val="13"/>
        </w:rPr>
        <w:t>UTOMATION</w:t>
      </w:r>
      <w:r w:rsidRPr="0062116F">
        <w:rPr>
          <w:rFonts w:eastAsia="宋体"/>
          <w:color w:val="000000"/>
          <w:sz w:val="16"/>
          <w:szCs w:val="16"/>
        </w:rPr>
        <w:t xml:space="preserve"> S</w:t>
      </w:r>
      <w:r w:rsidRPr="0062116F">
        <w:rPr>
          <w:rFonts w:eastAsia="宋体"/>
          <w:color w:val="000000"/>
          <w:sz w:val="13"/>
          <w:szCs w:val="13"/>
        </w:rPr>
        <w:t>CIENCE AND</w:t>
      </w:r>
      <w:r w:rsidRPr="0062116F">
        <w:rPr>
          <w:rFonts w:eastAsia="宋体"/>
          <w:color w:val="000000"/>
          <w:sz w:val="16"/>
          <w:szCs w:val="16"/>
        </w:rPr>
        <w:t xml:space="preserve"> E</w:t>
      </w:r>
      <w:r w:rsidRPr="0062116F">
        <w:rPr>
          <w:rFonts w:eastAsia="宋体"/>
          <w:color w:val="000000"/>
          <w:sz w:val="13"/>
          <w:szCs w:val="13"/>
        </w:rPr>
        <w:t>NGINEERING</w:t>
      </w:r>
      <w:r w:rsidRPr="0062116F">
        <w:rPr>
          <w:rFonts w:eastAsia="宋体"/>
          <w:color w:val="000000"/>
          <w:sz w:val="16"/>
          <w:szCs w:val="16"/>
        </w:rPr>
        <w:t>, and the IEEE</w:t>
      </w:r>
      <w:r w:rsidRPr="0062116F">
        <w:rPr>
          <w:rFonts w:eastAsia="宋体" w:hint="eastAsia"/>
          <w:color w:val="000000"/>
          <w:sz w:val="16"/>
          <w:szCs w:val="16"/>
          <w:lang w:eastAsia="zh-CN"/>
        </w:rPr>
        <w:t xml:space="preserve"> </w:t>
      </w:r>
      <w:r w:rsidRPr="0062116F">
        <w:rPr>
          <w:rFonts w:eastAsia="宋体"/>
          <w:color w:val="000000"/>
          <w:sz w:val="16"/>
          <w:szCs w:val="16"/>
        </w:rPr>
        <w:t>T</w:t>
      </w:r>
      <w:r w:rsidRPr="0062116F">
        <w:rPr>
          <w:rFonts w:eastAsia="宋体"/>
          <w:color w:val="000000"/>
          <w:sz w:val="13"/>
          <w:szCs w:val="13"/>
        </w:rPr>
        <w:t xml:space="preserve">RANSACTIONS ON </w:t>
      </w:r>
      <w:r w:rsidRPr="0062116F">
        <w:rPr>
          <w:rFonts w:eastAsia="宋体"/>
          <w:color w:val="000000"/>
          <w:sz w:val="16"/>
          <w:szCs w:val="16"/>
        </w:rPr>
        <w:t>C</w:t>
      </w:r>
      <w:r w:rsidRPr="0062116F">
        <w:rPr>
          <w:rFonts w:eastAsia="宋体"/>
          <w:color w:val="000000"/>
          <w:sz w:val="13"/>
          <w:szCs w:val="13"/>
        </w:rPr>
        <w:t>YBERNETICS</w:t>
      </w:r>
      <w:r w:rsidRPr="0062116F">
        <w:rPr>
          <w:rFonts w:eastAsia="宋体"/>
          <w:color w:val="000000"/>
          <w:sz w:val="16"/>
          <w:szCs w:val="16"/>
        </w:rPr>
        <w:t>. His interests include Petri nets, machine learning, intelligent transportation systems, and optimization. He received the</w:t>
      </w:r>
      <w:r w:rsidRPr="0062116F">
        <w:rPr>
          <w:rFonts w:eastAsia="宋体" w:hint="eastAsia"/>
          <w:color w:val="000000"/>
          <w:sz w:val="16"/>
          <w:szCs w:val="16"/>
          <w:lang w:eastAsia="zh-CN"/>
        </w:rPr>
        <w:t xml:space="preserve"> </w:t>
      </w:r>
      <w:r w:rsidRPr="0062116F">
        <w:rPr>
          <w:rFonts w:eastAsia="宋体"/>
          <w:color w:val="000000"/>
          <w:sz w:val="16"/>
          <w:szCs w:val="16"/>
        </w:rPr>
        <w:t>Best Student Paper Award-Finalist at the 15th IEEE International Conference</w:t>
      </w:r>
      <w:r w:rsidRPr="0062116F">
        <w:rPr>
          <w:rFonts w:eastAsia="宋体" w:hint="eastAsia"/>
          <w:color w:val="000000"/>
          <w:sz w:val="16"/>
          <w:szCs w:val="16"/>
          <w:lang w:eastAsia="zh-CN"/>
        </w:rPr>
        <w:t xml:space="preserve"> </w:t>
      </w:r>
      <w:r w:rsidRPr="0062116F">
        <w:rPr>
          <w:rFonts w:eastAsia="宋体"/>
          <w:color w:val="000000"/>
          <w:sz w:val="16"/>
          <w:szCs w:val="16"/>
        </w:rPr>
        <w:t>on Networking, Sensing and Control (ICNSC’2018)</w:t>
      </w:r>
      <w:r w:rsidRPr="0062116F">
        <w:rPr>
          <w:rFonts w:eastAsia="宋体"/>
          <w:color w:val="000000"/>
          <w:sz w:val="15"/>
          <w:szCs w:val="15"/>
        </w:rPr>
        <w:t>.</w:t>
      </w:r>
    </w:p>
    <w:p w:rsidR="0062116F" w:rsidRPr="0062116F" w:rsidRDefault="0062116F" w:rsidP="0062116F">
      <w:pPr>
        <w:autoSpaceDE w:val="0"/>
        <w:autoSpaceDN w:val="0"/>
        <w:adjustRightInd w:val="0"/>
        <w:spacing w:before="1340" w:line="240" w:lineRule="exact"/>
        <w:jc w:val="both"/>
        <w:rPr>
          <w:rFonts w:eastAsia="宋体"/>
          <w:color w:val="000000"/>
          <w:sz w:val="16"/>
          <w:szCs w:val="16"/>
          <w:lang w:eastAsia="zh-CN"/>
        </w:rPr>
      </w:pPr>
      <w:r>
        <w:rPr>
          <w:rFonts w:eastAsia="宋体" w:cs="TimesLTStd-Roman"/>
          <w:noProof/>
          <w:sz w:val="16"/>
          <w:szCs w:val="16"/>
          <w:lang w:eastAsia="zh-CN"/>
        </w:rPr>
        <w:drawing>
          <wp:anchor distT="0" distB="0" distL="114300" distR="114300" simplePos="0" relativeHeight="251689472" behindDoc="0" locked="0" layoutInCell="1" allowOverlap="1" wp14:anchorId="04D06E66" wp14:editId="4B27FFF1">
            <wp:simplePos x="0" y="0"/>
            <wp:positionH relativeFrom="column">
              <wp:posOffset>1905</wp:posOffset>
            </wp:positionH>
            <wp:positionV relativeFrom="paragraph">
              <wp:posOffset>25400</wp:posOffset>
            </wp:positionV>
            <wp:extent cx="781050" cy="1005840"/>
            <wp:effectExtent l="0" t="0" r="0" b="381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8105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116F">
        <w:rPr>
          <w:rFonts w:ascii="Helvetica" w:eastAsia="宋体" w:hAnsi="Helvetica" w:cs="FormataOTFMd"/>
          <w:b/>
          <w:sz w:val="16"/>
          <w:szCs w:val="16"/>
          <w:lang w:eastAsia="zh-CN"/>
        </w:rPr>
        <w:t>YUYUE DU</w:t>
      </w:r>
      <w:r w:rsidRPr="0062116F">
        <w:rPr>
          <w:rFonts w:ascii="FormataOTFMd" w:eastAsia="宋体" w:hAnsi="FormataOTFMd"/>
          <w:color w:val="000000"/>
          <w:sz w:val="16"/>
          <w:szCs w:val="16"/>
        </w:rPr>
        <w:t xml:space="preserve"> </w:t>
      </w:r>
      <w:r w:rsidRPr="0062116F">
        <w:rPr>
          <w:rFonts w:eastAsia="宋体"/>
          <w:color w:val="000000"/>
          <w:sz w:val="16"/>
          <w:szCs w:val="16"/>
        </w:rPr>
        <w:t>received the B.S. degree from Shandong University, Jinan, China, in 1982, the M.S.</w:t>
      </w:r>
      <w:r w:rsidRPr="0062116F">
        <w:rPr>
          <w:rFonts w:eastAsia="宋体"/>
          <w:color w:val="000000"/>
          <w:sz w:val="16"/>
          <w:szCs w:val="16"/>
          <w:lang w:eastAsia="zh-CN"/>
        </w:rPr>
        <w:t xml:space="preserve"> </w:t>
      </w:r>
      <w:r w:rsidRPr="0062116F">
        <w:rPr>
          <w:rFonts w:eastAsia="宋体"/>
          <w:color w:val="000000"/>
          <w:sz w:val="16"/>
          <w:szCs w:val="16"/>
        </w:rPr>
        <w:t>degree from the Nanjing University of Aeronautics</w:t>
      </w:r>
      <w:r w:rsidRPr="0062116F">
        <w:rPr>
          <w:rFonts w:eastAsia="宋体"/>
          <w:color w:val="000000"/>
          <w:sz w:val="16"/>
          <w:szCs w:val="16"/>
          <w:lang w:eastAsia="zh-CN"/>
        </w:rPr>
        <w:t xml:space="preserve"> </w:t>
      </w:r>
      <w:r w:rsidRPr="0062116F">
        <w:rPr>
          <w:rFonts w:eastAsia="宋体"/>
          <w:color w:val="000000"/>
          <w:sz w:val="16"/>
          <w:szCs w:val="16"/>
        </w:rPr>
        <w:t>and Astronautics, Nanjing, China, in 1991, and</w:t>
      </w:r>
      <w:r w:rsidRPr="0062116F">
        <w:rPr>
          <w:rFonts w:eastAsia="宋体"/>
          <w:color w:val="000000"/>
          <w:sz w:val="16"/>
          <w:szCs w:val="16"/>
          <w:lang w:eastAsia="zh-CN"/>
        </w:rPr>
        <w:t xml:space="preserve"> </w:t>
      </w:r>
      <w:r w:rsidRPr="0062116F">
        <w:rPr>
          <w:rFonts w:eastAsia="宋体"/>
          <w:color w:val="000000"/>
          <w:sz w:val="16"/>
          <w:szCs w:val="16"/>
        </w:rPr>
        <w:t>the Ph.D. degree in computer application from</w:t>
      </w:r>
      <w:r w:rsidRPr="0062116F">
        <w:rPr>
          <w:rFonts w:eastAsia="宋体"/>
          <w:color w:val="000000"/>
          <w:sz w:val="16"/>
          <w:szCs w:val="16"/>
          <w:lang w:eastAsia="zh-CN"/>
        </w:rPr>
        <w:t xml:space="preserve"> </w:t>
      </w:r>
      <w:r w:rsidRPr="0062116F">
        <w:rPr>
          <w:rFonts w:eastAsia="宋体"/>
          <w:color w:val="000000"/>
          <w:sz w:val="16"/>
          <w:szCs w:val="16"/>
        </w:rPr>
        <w:t>Tongji University, Shanghai, China, in 2003. He is</w:t>
      </w:r>
      <w:r w:rsidRPr="0062116F">
        <w:rPr>
          <w:rFonts w:eastAsia="宋体"/>
          <w:color w:val="000000"/>
          <w:sz w:val="16"/>
          <w:szCs w:val="16"/>
          <w:lang w:eastAsia="zh-CN"/>
        </w:rPr>
        <w:t xml:space="preserve"> </w:t>
      </w:r>
      <w:r w:rsidRPr="0062116F">
        <w:rPr>
          <w:rFonts w:eastAsia="宋体"/>
          <w:color w:val="000000"/>
          <w:sz w:val="16"/>
          <w:szCs w:val="16"/>
        </w:rPr>
        <w:t>currently a Professor with the College of Information Science and Engineering, Shandong University of Science and Technology, Qingdao, China.</w:t>
      </w:r>
      <w:r w:rsidRPr="0062116F">
        <w:rPr>
          <w:rFonts w:eastAsia="宋体"/>
          <w:color w:val="000000"/>
          <w:sz w:val="16"/>
          <w:szCs w:val="16"/>
          <w:lang w:eastAsia="zh-CN"/>
        </w:rPr>
        <w:t xml:space="preserve"> </w:t>
      </w:r>
      <w:r w:rsidRPr="0062116F">
        <w:rPr>
          <w:rFonts w:eastAsia="宋体"/>
          <w:color w:val="000000"/>
          <w:sz w:val="16"/>
          <w:szCs w:val="16"/>
        </w:rPr>
        <w:t>He has taken in over ten projects supported by</w:t>
      </w:r>
      <w:r w:rsidRPr="0062116F">
        <w:rPr>
          <w:rFonts w:eastAsia="宋体"/>
          <w:color w:val="000000"/>
          <w:sz w:val="16"/>
          <w:szCs w:val="16"/>
          <w:lang w:eastAsia="zh-CN"/>
        </w:rPr>
        <w:t xml:space="preserve"> </w:t>
      </w:r>
      <w:r w:rsidRPr="0062116F">
        <w:rPr>
          <w:rFonts w:eastAsia="宋体"/>
          <w:color w:val="000000"/>
          <w:sz w:val="16"/>
          <w:szCs w:val="16"/>
        </w:rPr>
        <w:t>the National Natural Science Foundation, the National Key Basic Research</w:t>
      </w:r>
      <w:r w:rsidRPr="0062116F">
        <w:rPr>
          <w:rFonts w:eastAsia="宋体"/>
          <w:color w:val="000000"/>
          <w:sz w:val="16"/>
          <w:szCs w:val="16"/>
          <w:lang w:eastAsia="zh-CN"/>
        </w:rPr>
        <w:t xml:space="preserve"> </w:t>
      </w:r>
      <w:r w:rsidRPr="0062116F">
        <w:rPr>
          <w:rFonts w:eastAsia="宋体"/>
          <w:color w:val="000000"/>
          <w:sz w:val="16"/>
          <w:szCs w:val="16"/>
        </w:rPr>
        <w:t>Developing Program, and other important and key projects at provincial</w:t>
      </w:r>
      <w:r w:rsidRPr="0062116F">
        <w:rPr>
          <w:rFonts w:eastAsia="宋体" w:hint="eastAsia"/>
          <w:color w:val="000000"/>
          <w:sz w:val="16"/>
          <w:szCs w:val="16"/>
          <w:lang w:eastAsia="zh-CN"/>
        </w:rPr>
        <w:t xml:space="preserve"> </w:t>
      </w:r>
      <w:r w:rsidRPr="0062116F">
        <w:rPr>
          <w:rFonts w:eastAsia="宋体"/>
          <w:color w:val="000000"/>
          <w:sz w:val="16"/>
          <w:szCs w:val="16"/>
        </w:rPr>
        <w:t>levels. He has published over 140 papers in domestic and international</w:t>
      </w:r>
      <w:r w:rsidRPr="0062116F">
        <w:rPr>
          <w:rFonts w:eastAsia="宋体"/>
          <w:color w:val="000000"/>
          <w:sz w:val="16"/>
          <w:szCs w:val="16"/>
          <w:lang w:eastAsia="zh-CN"/>
        </w:rPr>
        <w:t xml:space="preserve"> </w:t>
      </w:r>
      <w:r w:rsidRPr="0062116F">
        <w:rPr>
          <w:rFonts w:eastAsia="宋体"/>
          <w:color w:val="000000"/>
          <w:sz w:val="16"/>
          <w:szCs w:val="16"/>
        </w:rPr>
        <w:t>academic publications, and they are embodied over 80 times by SCI and EI</w:t>
      </w:r>
      <w:r w:rsidRPr="0062116F">
        <w:rPr>
          <w:rFonts w:eastAsia="宋体"/>
          <w:color w:val="000000"/>
          <w:sz w:val="16"/>
          <w:szCs w:val="16"/>
          <w:lang w:eastAsia="zh-CN"/>
        </w:rPr>
        <w:t xml:space="preserve"> </w:t>
      </w:r>
      <w:r w:rsidRPr="0062116F">
        <w:rPr>
          <w:rFonts w:eastAsia="宋体"/>
          <w:color w:val="000000"/>
          <w:sz w:val="16"/>
          <w:szCs w:val="16"/>
        </w:rPr>
        <w:t>and cited over 270 times by others. His research interests include formal</w:t>
      </w:r>
      <w:r w:rsidRPr="0062116F">
        <w:rPr>
          <w:rFonts w:eastAsia="宋体"/>
          <w:color w:val="000000"/>
          <w:sz w:val="16"/>
          <w:szCs w:val="16"/>
          <w:lang w:eastAsia="zh-CN"/>
        </w:rPr>
        <w:t xml:space="preserve"> </w:t>
      </w:r>
      <w:r w:rsidRPr="0062116F">
        <w:rPr>
          <w:rFonts w:eastAsia="宋体"/>
          <w:color w:val="000000"/>
          <w:sz w:val="16"/>
          <w:szCs w:val="16"/>
        </w:rPr>
        <w:t>engineering, Petri nets, real-time systems, Web services, and workflows.</w:t>
      </w:r>
      <w:r w:rsidR="00771C2A">
        <w:rPr>
          <w:rFonts w:eastAsia="宋体"/>
          <w:color w:val="000000"/>
          <w:sz w:val="16"/>
          <w:szCs w:val="16"/>
        </w:rPr>
        <w:t xml:space="preserve"> </w:t>
      </w:r>
      <w:r w:rsidRPr="0062116F">
        <w:rPr>
          <w:rFonts w:eastAsia="宋体"/>
          <w:color w:val="000000"/>
          <w:sz w:val="16"/>
          <w:szCs w:val="16"/>
        </w:rPr>
        <w:t>He is a member of the Professional Committee of Petri nets of the China</w:t>
      </w:r>
      <w:r w:rsidRPr="0062116F">
        <w:rPr>
          <w:rFonts w:eastAsia="宋体"/>
          <w:color w:val="000000"/>
          <w:sz w:val="16"/>
          <w:szCs w:val="16"/>
          <w:lang w:eastAsia="zh-CN"/>
        </w:rPr>
        <w:t xml:space="preserve"> </w:t>
      </w:r>
      <w:r w:rsidRPr="0062116F">
        <w:rPr>
          <w:rFonts w:eastAsia="宋体"/>
          <w:color w:val="000000"/>
          <w:sz w:val="16"/>
          <w:szCs w:val="16"/>
        </w:rPr>
        <w:t>Computer Federation.</w:t>
      </w:r>
    </w:p>
    <w:p w:rsidR="00EE3008" w:rsidRPr="00EE3008" w:rsidRDefault="00EE3008" w:rsidP="00EE3008">
      <w:pPr>
        <w:spacing w:before="1340" w:line="240" w:lineRule="exact"/>
        <w:jc w:val="both"/>
        <w:rPr>
          <w:rFonts w:ascii="TimesLTStd-Roman" w:eastAsia="宋体" w:hAnsi="TimesLTStd-Roman"/>
          <w:color w:val="000000"/>
          <w:sz w:val="16"/>
          <w:szCs w:val="16"/>
          <w:lang w:eastAsia="zh-CN"/>
        </w:rPr>
      </w:pPr>
      <w:r w:rsidRPr="00EE3008">
        <w:rPr>
          <w:rFonts w:ascii="Helvetica" w:eastAsia="宋体" w:hAnsi="Helvetica" w:cs="FormataOTFMd"/>
          <w:b/>
          <w:noProof/>
          <w:sz w:val="18"/>
          <w:szCs w:val="18"/>
          <w:lang w:eastAsia="zh-CN"/>
        </w:rPr>
        <w:drawing>
          <wp:anchor distT="0" distB="0" distL="114300" distR="114300" simplePos="0" relativeHeight="251695616" behindDoc="0" locked="0" layoutInCell="1" allowOverlap="1" wp14:anchorId="66A7DBB1" wp14:editId="50A3FF53">
            <wp:simplePos x="0" y="0"/>
            <wp:positionH relativeFrom="column">
              <wp:posOffset>-46990</wp:posOffset>
            </wp:positionH>
            <wp:positionV relativeFrom="paragraph">
              <wp:posOffset>934720</wp:posOffset>
            </wp:positionV>
            <wp:extent cx="730250" cy="977900"/>
            <wp:effectExtent l="0" t="0" r="0" b="0"/>
            <wp:wrapSquare wrapText="bothSides"/>
            <wp:docPr id="1" name="图片 1" descr="C:\Users\Administrator\AppData\Local\Temp\WeChat Files\5aa0ed7bc005ae883eed1855028c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WeChat Files\5aa0ed7bc005ae883eed1855028cb0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30250"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3008">
        <w:rPr>
          <w:rFonts w:eastAsia="宋体"/>
          <w:b/>
          <w:color w:val="000000"/>
          <w:sz w:val="16"/>
          <w:szCs w:val="16"/>
        </w:rPr>
        <w:t>XIAOJUN REN </w:t>
      </w:r>
      <w:r w:rsidRPr="00EE3008">
        <w:rPr>
          <w:rFonts w:eastAsia="宋体"/>
          <w:color w:val="000000"/>
          <w:sz w:val="16"/>
          <w:szCs w:val="16"/>
        </w:rPr>
        <w:t>received the B.S. and M.S. degrees in Electronic Information Technology and Computer Software from Shandong University of Science and Technology, China, in 2007 and 2010, respectively; and his Ph.D. in Data Mining from Dongseo University, Korea, in 2016. Currently, he is a full-time lecturer at Weifang University of Science and Technology. His research interests include sensor networks, machine learning, database technology and statistics</w:t>
      </w:r>
    </w:p>
    <w:p w:rsidR="0062116F" w:rsidRPr="0062116F" w:rsidRDefault="0062116F" w:rsidP="0062116F">
      <w:pPr>
        <w:spacing w:line="240" w:lineRule="exact"/>
        <w:ind w:left="360" w:hanging="360"/>
        <w:jc w:val="both"/>
        <w:rPr>
          <w:rFonts w:eastAsia="宋体"/>
          <w:color w:val="000000"/>
          <w:sz w:val="16"/>
          <w:szCs w:val="16"/>
        </w:rPr>
      </w:pPr>
    </w:p>
    <w:p w:rsidR="0062116F" w:rsidRPr="0062116F" w:rsidRDefault="0062116F" w:rsidP="0062116F">
      <w:pPr>
        <w:autoSpaceDE w:val="0"/>
        <w:autoSpaceDN w:val="0"/>
        <w:adjustRightInd w:val="0"/>
        <w:spacing w:before="1340" w:line="240" w:lineRule="exact"/>
        <w:jc w:val="both"/>
        <w:rPr>
          <w:rFonts w:ascii="TimesLTStd-Roman" w:eastAsia="宋体" w:hAnsi="TimesLTStd-Roman" w:cs="TimesLTStd-Roman"/>
          <w:color w:val="000000"/>
          <w:sz w:val="16"/>
          <w:szCs w:val="16"/>
          <w:lang w:eastAsia="zh-CN"/>
        </w:rPr>
      </w:pPr>
    </w:p>
    <w:sectPr w:rsidR="0062116F" w:rsidRPr="0062116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6F87" w:rsidRDefault="00136F87">
      <w:r>
        <w:separator/>
      </w:r>
    </w:p>
  </w:endnote>
  <w:endnote w:type="continuationSeparator" w:id="0">
    <w:p w:rsidR="00136F87" w:rsidRDefault="00136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FormataOTF-Bold">
    <w:panose1 w:val="00000000000000000000"/>
    <w:charset w:val="00"/>
    <w:family w:val="auto"/>
    <w:notTrueType/>
    <w:pitch w:val="default"/>
    <w:sig w:usb0="00000003" w:usb1="00000000" w:usb2="00000000" w:usb3="00000000" w:csb0="00000001" w:csb1="00000000"/>
  </w:font>
  <w:font w:name="FormataOTFMdIt">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Symbol Tiger">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FormataOTFMd">
    <w:altName w:val="Times New Roman"/>
    <w:panose1 w:val="00000000000000000000"/>
    <w:charset w:val="00"/>
    <w:family w:val="auto"/>
    <w:notTrueType/>
    <w:pitch w:val="default"/>
    <w:sig w:usb0="00000003" w:usb1="00000000" w:usb2="00000000" w:usb3="00000000" w:csb0="00000001" w:csb1="00000000"/>
  </w:font>
  <w:font w:name="TimesLTStd-Italic">
    <w:altName w:val="Times New Roman"/>
    <w:panose1 w:val="00000000000000000000"/>
    <w:charset w:val="00"/>
    <w:family w:val="roman"/>
    <w:notTrueType/>
    <w:pitch w:val="default"/>
  </w:font>
  <w:font w:name="等线 Light">
    <w:altName w:val="宋体"/>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6F87" w:rsidRDefault="00136F87"/>
  </w:footnote>
  <w:footnote w:type="continuationSeparator" w:id="0">
    <w:p w:rsidR="00136F87" w:rsidRDefault="00136F87">
      <w:r>
        <w:continuationSeparator/>
      </w:r>
    </w:p>
  </w:footnote>
  <w:footnote w:id="1">
    <w:p w:rsidR="00FB4859" w:rsidRPr="00646ADF" w:rsidRDefault="00FB4859" w:rsidP="00C95619">
      <w:pPr>
        <w:pStyle w:val="a4"/>
        <w:rPr>
          <w:lang w:eastAsia="zh-CN"/>
        </w:rPr>
      </w:pPr>
      <w:r w:rsidRPr="00646ADF">
        <w:t>(</w:t>
      </w:r>
      <w:r w:rsidRPr="00646ADF">
        <w:rPr>
          <w:i/>
        </w:rPr>
        <w:t xml:space="preserve">Corresponding author: </w:t>
      </w:r>
      <w:r w:rsidRPr="00646ADF">
        <w:rPr>
          <w:rFonts w:hint="eastAsia"/>
          <w:i/>
          <w:lang w:eastAsia="zh-CN"/>
        </w:rPr>
        <w:t>W</w:t>
      </w:r>
      <w:r w:rsidRPr="00646ADF">
        <w:rPr>
          <w:i/>
        </w:rPr>
        <w:t xml:space="preserve">. </w:t>
      </w:r>
      <w:r w:rsidRPr="00646ADF">
        <w:rPr>
          <w:rFonts w:hint="eastAsia"/>
          <w:i/>
          <w:lang w:eastAsia="zh-CN"/>
        </w:rPr>
        <w:t>Liu</w:t>
      </w:r>
      <w:r w:rsidRPr="00646ADF">
        <w:t>.)</w:t>
      </w:r>
    </w:p>
    <w:p w:rsidR="00FB4859" w:rsidRPr="00AA102B" w:rsidRDefault="00FB4859" w:rsidP="00C95619">
      <w:pPr>
        <w:pStyle w:val="a4"/>
      </w:pPr>
      <w:r w:rsidRPr="00AA102B">
        <w:rPr>
          <w:rFonts w:hint="eastAsia"/>
          <w:lang w:eastAsia="zh-CN"/>
        </w:rPr>
        <w:t>H. W. Sun</w:t>
      </w:r>
      <w:r w:rsidRPr="00AA102B">
        <w:t xml:space="preserve"> is with the College of Information Science and Engineering,</w:t>
      </w:r>
      <w:r w:rsidRPr="00AA102B">
        <w:rPr>
          <w:rFonts w:hint="eastAsia"/>
          <w:lang w:eastAsia="zh-CN"/>
        </w:rPr>
        <w:t xml:space="preserve"> </w:t>
      </w:r>
      <w:r w:rsidRPr="00AA102B">
        <w:t>Shandong University of Science and Technology, Qingdao 266590, China</w:t>
      </w:r>
      <w:r w:rsidRPr="00AA102B">
        <w:rPr>
          <w:rFonts w:hint="eastAsia"/>
          <w:lang w:eastAsia="zh-CN"/>
        </w:rPr>
        <w:t>, and h</w:t>
      </w:r>
      <w:r w:rsidRPr="00AA102B">
        <w:rPr>
          <w:lang w:eastAsia="zh-CN"/>
        </w:rPr>
        <w:t xml:space="preserve">e is currently an Assistant with the College of Computer Science and Engineering, Weifang University of Science and Technology, Weifang, </w:t>
      </w:r>
      <w:r w:rsidRPr="00AA102B">
        <w:rPr>
          <w:rFonts w:hint="eastAsia"/>
          <w:lang w:eastAsia="zh-CN"/>
        </w:rPr>
        <w:t xml:space="preserve">262700,  </w:t>
      </w:r>
      <w:r w:rsidRPr="00AA102B">
        <w:rPr>
          <w:lang w:eastAsia="zh-CN"/>
        </w:rPr>
        <w:t>China</w:t>
      </w:r>
      <w:r w:rsidRPr="00AA102B">
        <w:rPr>
          <w:rFonts w:hint="eastAsia"/>
          <w:lang w:eastAsia="zh-CN"/>
        </w:rPr>
        <w:t xml:space="preserve"> </w:t>
      </w:r>
      <w:r w:rsidRPr="00AA102B">
        <w:t xml:space="preserve">(e-mail: </w:t>
      </w:r>
      <w:r w:rsidRPr="00AA102B">
        <w:rPr>
          <w:rFonts w:hint="eastAsia"/>
          <w:lang w:eastAsia="zh-CN"/>
        </w:rPr>
        <w:t>sunhongwei_doctor.@yeah.net</w:t>
      </w:r>
      <w:r w:rsidRPr="00AA102B">
        <w:t>).</w:t>
      </w:r>
    </w:p>
    <w:p w:rsidR="00FB4859" w:rsidRPr="00AA102B" w:rsidRDefault="00FB4859" w:rsidP="00251FC9">
      <w:pPr>
        <w:pStyle w:val="a4"/>
        <w:rPr>
          <w:lang w:eastAsia="zh-CN"/>
        </w:rPr>
      </w:pPr>
      <w:r w:rsidRPr="00AA102B">
        <w:t>W. Liu is with the College of Information Science and Engineering,</w:t>
      </w:r>
      <w:r w:rsidRPr="00AA102B">
        <w:rPr>
          <w:rFonts w:hint="eastAsia"/>
          <w:lang w:eastAsia="zh-CN"/>
        </w:rPr>
        <w:t xml:space="preserve"> </w:t>
      </w:r>
      <w:r w:rsidRPr="00AA102B">
        <w:t>Shandong University of Science and Technology, Qingdao 266590, China</w:t>
      </w:r>
      <w:r w:rsidRPr="00AA102B">
        <w:rPr>
          <w:rFonts w:hint="eastAsia"/>
          <w:lang w:eastAsia="zh-CN"/>
        </w:rPr>
        <w:t xml:space="preserve"> </w:t>
      </w:r>
      <w:r w:rsidRPr="00AA102B">
        <w:t xml:space="preserve">(e-mail: </w:t>
      </w:r>
      <w:r w:rsidRPr="00AA102B">
        <w:rPr>
          <w:rFonts w:hint="eastAsia"/>
          <w:lang w:eastAsia="zh-CN"/>
        </w:rPr>
        <w:t>liuwei_doctor.@yeah.net</w:t>
      </w:r>
      <w:r w:rsidRPr="00AA102B">
        <w:t>).</w:t>
      </w:r>
    </w:p>
    <w:p w:rsidR="00FB4859" w:rsidRPr="00AA102B" w:rsidRDefault="00FB4859" w:rsidP="00251FC9">
      <w:pPr>
        <w:pStyle w:val="a4"/>
        <w:jc w:val="distribute"/>
      </w:pPr>
      <w:r w:rsidRPr="00AA102B">
        <w:rPr>
          <w:rFonts w:hint="eastAsia"/>
          <w:lang w:eastAsia="zh-CN"/>
        </w:rPr>
        <w:t>L</w:t>
      </w:r>
      <w:r w:rsidRPr="00AA102B">
        <w:t xml:space="preserve">. </w:t>
      </w:r>
      <w:r w:rsidRPr="00AA102B">
        <w:rPr>
          <w:rFonts w:hint="eastAsia"/>
          <w:lang w:eastAsia="zh-CN"/>
        </w:rPr>
        <w:t>Qi</w:t>
      </w:r>
      <w:r w:rsidRPr="00AA102B">
        <w:t xml:space="preserve"> is with the College of Information Science and Engineering,</w:t>
      </w:r>
    </w:p>
    <w:p w:rsidR="00FB4859" w:rsidRPr="00AA102B" w:rsidRDefault="00FB4859" w:rsidP="00251FC9">
      <w:pPr>
        <w:pStyle w:val="a4"/>
        <w:ind w:firstLine="0"/>
        <w:jc w:val="distribute"/>
      </w:pPr>
      <w:r w:rsidRPr="00AA102B">
        <w:t>Shandong University of Science and Technology, Qingdao 266590, China</w:t>
      </w:r>
    </w:p>
    <w:p w:rsidR="00FB4859" w:rsidRPr="00AA102B" w:rsidRDefault="00FB4859" w:rsidP="00251FC9">
      <w:pPr>
        <w:pStyle w:val="a4"/>
        <w:ind w:firstLine="0"/>
        <w:rPr>
          <w:lang w:eastAsia="zh-CN"/>
        </w:rPr>
      </w:pPr>
      <w:r w:rsidRPr="00AA102B">
        <w:t>(</w:t>
      </w:r>
      <w:proofErr w:type="gramStart"/>
      <w:r w:rsidRPr="00AA102B">
        <w:t>e-mail</w:t>
      </w:r>
      <w:proofErr w:type="gramEnd"/>
      <w:r w:rsidRPr="00AA102B">
        <w:t>: qiliangsdkd@163.com)</w:t>
      </w:r>
      <w:r w:rsidRPr="00AA102B">
        <w:rPr>
          <w:rFonts w:hint="eastAsia"/>
          <w:lang w:eastAsia="zh-CN"/>
        </w:rPr>
        <w:t>.</w:t>
      </w:r>
    </w:p>
    <w:p w:rsidR="00FB4859" w:rsidRPr="00AA102B" w:rsidRDefault="00FB4859" w:rsidP="00251FC9">
      <w:pPr>
        <w:pStyle w:val="a4"/>
        <w:jc w:val="distribute"/>
      </w:pPr>
      <w:r w:rsidRPr="00AA102B">
        <w:t>Y. Y. Du is with the College of Information Science and Engineering,</w:t>
      </w:r>
    </w:p>
    <w:p w:rsidR="00FB4859" w:rsidRPr="00AA102B" w:rsidRDefault="00FB4859" w:rsidP="00251FC9">
      <w:pPr>
        <w:pStyle w:val="a4"/>
        <w:ind w:firstLine="0"/>
        <w:jc w:val="distribute"/>
      </w:pPr>
      <w:r w:rsidRPr="00AA102B">
        <w:t>Shandong University of Science and Technology, Qingdao 266590, China</w:t>
      </w:r>
    </w:p>
    <w:p w:rsidR="00FB4859" w:rsidRPr="00AA102B" w:rsidRDefault="00FB4859" w:rsidP="00251FC9">
      <w:pPr>
        <w:pStyle w:val="a4"/>
        <w:ind w:firstLine="0"/>
        <w:rPr>
          <w:lang w:eastAsia="zh-CN"/>
        </w:rPr>
      </w:pPr>
      <w:r w:rsidRPr="00AA102B">
        <w:t>(</w:t>
      </w:r>
      <w:proofErr w:type="gramStart"/>
      <w:r w:rsidRPr="00AA102B">
        <w:t>e-mail</w:t>
      </w:r>
      <w:proofErr w:type="gramEnd"/>
      <w:r w:rsidRPr="00AA102B">
        <w:t xml:space="preserve">: yydu001@163.com) </w:t>
      </w:r>
      <w:r w:rsidRPr="00AA102B">
        <w:rPr>
          <w:rFonts w:hint="eastAsia"/>
          <w:lang w:eastAsia="zh-CN"/>
        </w:rPr>
        <w:t>.</w:t>
      </w:r>
    </w:p>
    <w:p w:rsidR="00FB4859" w:rsidRPr="00AA102B" w:rsidRDefault="00FB4859" w:rsidP="003320C1">
      <w:pPr>
        <w:pStyle w:val="a4"/>
        <w:jc w:val="distribute"/>
      </w:pPr>
      <w:r w:rsidRPr="00AA102B">
        <w:rPr>
          <w:rFonts w:hint="eastAsia"/>
          <w:lang w:eastAsia="zh-CN"/>
        </w:rPr>
        <w:t>X</w:t>
      </w:r>
      <w:r w:rsidRPr="00AA102B">
        <w:t xml:space="preserve">. </w:t>
      </w:r>
      <w:r w:rsidRPr="00AA102B">
        <w:rPr>
          <w:rFonts w:hint="eastAsia"/>
          <w:lang w:eastAsia="zh-CN"/>
        </w:rPr>
        <w:t>J</w:t>
      </w:r>
      <w:r w:rsidRPr="00AA102B">
        <w:t xml:space="preserve">. </w:t>
      </w:r>
      <w:r w:rsidRPr="00AA102B">
        <w:rPr>
          <w:rFonts w:hint="eastAsia"/>
          <w:lang w:eastAsia="zh-CN"/>
        </w:rPr>
        <w:t xml:space="preserve">Ren </w:t>
      </w:r>
      <w:r w:rsidRPr="00AA102B">
        <w:t xml:space="preserve">is with the College of </w:t>
      </w:r>
      <w:r w:rsidRPr="00AA102B">
        <w:rPr>
          <w:lang w:eastAsia="zh-CN"/>
        </w:rPr>
        <w:t>Computer Science and Engineering, Weifang University of Science and Tech</w:t>
      </w:r>
      <w:bookmarkStart w:id="0" w:name="_GoBack"/>
      <w:bookmarkEnd w:id="0"/>
      <w:r w:rsidRPr="00AA102B">
        <w:rPr>
          <w:lang w:eastAsia="zh-CN"/>
        </w:rPr>
        <w:t xml:space="preserve">nology, Weifang, </w:t>
      </w:r>
      <w:r w:rsidRPr="00AA102B">
        <w:rPr>
          <w:rFonts w:hint="eastAsia"/>
          <w:lang w:eastAsia="zh-CN"/>
        </w:rPr>
        <w:t xml:space="preserve">262700, </w:t>
      </w:r>
      <w:r w:rsidRPr="00AA102B">
        <w:rPr>
          <w:lang w:eastAsia="zh-CN"/>
        </w:rPr>
        <w:t>China</w:t>
      </w:r>
    </w:p>
    <w:p w:rsidR="00FB4859" w:rsidRPr="00AA102B" w:rsidRDefault="00FB4859" w:rsidP="00251FC9">
      <w:pPr>
        <w:pStyle w:val="a4"/>
        <w:ind w:firstLine="0"/>
      </w:pPr>
      <w:r w:rsidRPr="00AA102B">
        <w:t>(e-mail: renxiaojun_05@yeah.net)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03C30A11"/>
    <w:multiLevelType w:val="multilevel"/>
    <w:tmpl w:val="7AA31DE7"/>
    <w:lvl w:ilvl="0">
      <w:start w:val="1"/>
      <w:numFmt w:val="decimal"/>
      <w:lvlText w:val="(%1)"/>
      <w:lvlJc w:val="left"/>
      <w:pPr>
        <w:ind w:left="547" w:hanging="405"/>
      </w:pPr>
    </w:lvl>
    <w:lvl w:ilvl="1">
      <w:start w:val="1"/>
      <w:numFmt w:val="lowerLetter"/>
      <w:lvlText w:val="%2)"/>
      <w:lvlJc w:val="left"/>
      <w:pPr>
        <w:ind w:left="893" w:hanging="420"/>
      </w:pPr>
    </w:lvl>
    <w:lvl w:ilvl="2">
      <w:start w:val="1"/>
      <w:numFmt w:val="lowerRoman"/>
      <w:lvlText w:val="%3."/>
      <w:lvlJc w:val="right"/>
      <w:pPr>
        <w:ind w:left="1313" w:hanging="420"/>
      </w:pPr>
    </w:lvl>
    <w:lvl w:ilvl="3">
      <w:start w:val="1"/>
      <w:numFmt w:val="decimal"/>
      <w:lvlText w:val="%4."/>
      <w:lvlJc w:val="left"/>
      <w:pPr>
        <w:ind w:left="1733" w:hanging="420"/>
      </w:pPr>
    </w:lvl>
    <w:lvl w:ilvl="4">
      <w:start w:val="1"/>
      <w:numFmt w:val="lowerLetter"/>
      <w:lvlText w:val="%5)"/>
      <w:lvlJc w:val="left"/>
      <w:pPr>
        <w:ind w:left="2153" w:hanging="420"/>
      </w:pPr>
    </w:lvl>
    <w:lvl w:ilvl="5">
      <w:start w:val="1"/>
      <w:numFmt w:val="lowerRoman"/>
      <w:lvlText w:val="%6."/>
      <w:lvlJc w:val="right"/>
      <w:pPr>
        <w:ind w:left="2573" w:hanging="420"/>
      </w:pPr>
    </w:lvl>
    <w:lvl w:ilvl="6">
      <w:start w:val="1"/>
      <w:numFmt w:val="decimal"/>
      <w:lvlText w:val="%7."/>
      <w:lvlJc w:val="left"/>
      <w:pPr>
        <w:ind w:left="2993" w:hanging="420"/>
      </w:pPr>
    </w:lvl>
    <w:lvl w:ilvl="7">
      <w:start w:val="1"/>
      <w:numFmt w:val="lowerLetter"/>
      <w:lvlText w:val="%8)"/>
      <w:lvlJc w:val="left"/>
      <w:pPr>
        <w:ind w:left="3413" w:hanging="420"/>
      </w:pPr>
    </w:lvl>
    <w:lvl w:ilvl="8">
      <w:start w:val="1"/>
      <w:numFmt w:val="lowerRoman"/>
      <w:lvlText w:val="%9."/>
      <w:lvlJc w:val="right"/>
      <w:pPr>
        <w:ind w:left="3833" w:hanging="420"/>
      </w:pPr>
    </w:lvl>
  </w:abstractNum>
  <w:abstractNum w:abstractNumId="2">
    <w:nsid w:val="1F1D59B1"/>
    <w:multiLevelType w:val="hybridMultilevel"/>
    <w:tmpl w:val="0C206FD6"/>
    <w:lvl w:ilvl="0" w:tplc="008677C4">
      <w:start w:val="1"/>
      <w:numFmt w:val="decimal"/>
      <w:lvlText w:val="(%1)"/>
      <w:lvlJc w:val="left"/>
      <w:pPr>
        <w:ind w:left="510" w:hanging="360"/>
      </w:pPr>
    </w:lvl>
    <w:lvl w:ilvl="1" w:tplc="04090019">
      <w:start w:val="1"/>
      <w:numFmt w:val="lowerLetter"/>
      <w:lvlText w:val="%2)"/>
      <w:lvlJc w:val="left"/>
      <w:pPr>
        <w:ind w:left="990" w:hanging="420"/>
      </w:pPr>
    </w:lvl>
    <w:lvl w:ilvl="2" w:tplc="0409001B">
      <w:start w:val="1"/>
      <w:numFmt w:val="lowerRoman"/>
      <w:lvlText w:val="%3."/>
      <w:lvlJc w:val="right"/>
      <w:pPr>
        <w:ind w:left="1410" w:hanging="420"/>
      </w:pPr>
    </w:lvl>
    <w:lvl w:ilvl="3" w:tplc="0409000F">
      <w:start w:val="1"/>
      <w:numFmt w:val="decimal"/>
      <w:lvlText w:val="%4."/>
      <w:lvlJc w:val="left"/>
      <w:pPr>
        <w:ind w:left="1830" w:hanging="420"/>
      </w:pPr>
    </w:lvl>
    <w:lvl w:ilvl="4" w:tplc="04090019">
      <w:start w:val="1"/>
      <w:numFmt w:val="lowerLetter"/>
      <w:lvlText w:val="%5)"/>
      <w:lvlJc w:val="left"/>
      <w:pPr>
        <w:ind w:left="2250" w:hanging="420"/>
      </w:pPr>
    </w:lvl>
    <w:lvl w:ilvl="5" w:tplc="0409001B">
      <w:start w:val="1"/>
      <w:numFmt w:val="lowerRoman"/>
      <w:lvlText w:val="%6."/>
      <w:lvlJc w:val="right"/>
      <w:pPr>
        <w:ind w:left="2670" w:hanging="420"/>
      </w:pPr>
    </w:lvl>
    <w:lvl w:ilvl="6" w:tplc="0409000F">
      <w:start w:val="1"/>
      <w:numFmt w:val="decimal"/>
      <w:lvlText w:val="%7."/>
      <w:lvlJc w:val="left"/>
      <w:pPr>
        <w:ind w:left="3090" w:hanging="420"/>
      </w:pPr>
    </w:lvl>
    <w:lvl w:ilvl="7" w:tplc="04090019">
      <w:start w:val="1"/>
      <w:numFmt w:val="lowerLetter"/>
      <w:lvlText w:val="%8)"/>
      <w:lvlJc w:val="left"/>
      <w:pPr>
        <w:ind w:left="3510" w:hanging="420"/>
      </w:pPr>
    </w:lvl>
    <w:lvl w:ilvl="8" w:tplc="0409001B">
      <w:start w:val="1"/>
      <w:numFmt w:val="lowerRoman"/>
      <w:lvlText w:val="%9."/>
      <w:lvlJc w:val="right"/>
      <w:pPr>
        <w:ind w:left="3930" w:hanging="420"/>
      </w:pPr>
    </w:lvl>
  </w:abstractNum>
  <w:abstractNum w:abstractNumId="3">
    <w:nsid w:val="1FCA4C7C"/>
    <w:multiLevelType w:val="hybridMultilevel"/>
    <w:tmpl w:val="E8A8092A"/>
    <w:lvl w:ilvl="0" w:tplc="7FEC1534">
      <w:start w:val="1"/>
      <w:numFmt w:val="decimal"/>
      <w:lvlText w:val="%1)"/>
      <w:lvlJc w:val="left"/>
      <w:pPr>
        <w:ind w:left="910" w:hanging="360"/>
      </w:pPr>
    </w:lvl>
    <w:lvl w:ilvl="1" w:tplc="04090019">
      <w:start w:val="1"/>
      <w:numFmt w:val="lowerLetter"/>
      <w:lvlText w:val="%2)"/>
      <w:lvlJc w:val="left"/>
      <w:pPr>
        <w:ind w:left="1390" w:hanging="420"/>
      </w:pPr>
    </w:lvl>
    <w:lvl w:ilvl="2" w:tplc="0409001B">
      <w:start w:val="1"/>
      <w:numFmt w:val="lowerRoman"/>
      <w:lvlText w:val="%3."/>
      <w:lvlJc w:val="right"/>
      <w:pPr>
        <w:ind w:left="1810" w:hanging="420"/>
      </w:pPr>
    </w:lvl>
    <w:lvl w:ilvl="3" w:tplc="0409000F">
      <w:start w:val="1"/>
      <w:numFmt w:val="decimal"/>
      <w:lvlText w:val="%4."/>
      <w:lvlJc w:val="left"/>
      <w:pPr>
        <w:ind w:left="2230" w:hanging="420"/>
      </w:pPr>
    </w:lvl>
    <w:lvl w:ilvl="4" w:tplc="04090019">
      <w:start w:val="1"/>
      <w:numFmt w:val="lowerLetter"/>
      <w:lvlText w:val="%5)"/>
      <w:lvlJc w:val="left"/>
      <w:pPr>
        <w:ind w:left="2650" w:hanging="420"/>
      </w:pPr>
    </w:lvl>
    <w:lvl w:ilvl="5" w:tplc="0409001B">
      <w:start w:val="1"/>
      <w:numFmt w:val="lowerRoman"/>
      <w:lvlText w:val="%6."/>
      <w:lvlJc w:val="right"/>
      <w:pPr>
        <w:ind w:left="3070" w:hanging="420"/>
      </w:pPr>
    </w:lvl>
    <w:lvl w:ilvl="6" w:tplc="0409000F">
      <w:start w:val="1"/>
      <w:numFmt w:val="decimal"/>
      <w:lvlText w:val="%7."/>
      <w:lvlJc w:val="left"/>
      <w:pPr>
        <w:ind w:left="3490" w:hanging="420"/>
      </w:pPr>
    </w:lvl>
    <w:lvl w:ilvl="7" w:tplc="04090019">
      <w:start w:val="1"/>
      <w:numFmt w:val="lowerLetter"/>
      <w:lvlText w:val="%8)"/>
      <w:lvlJc w:val="left"/>
      <w:pPr>
        <w:ind w:left="3910" w:hanging="420"/>
      </w:pPr>
    </w:lvl>
    <w:lvl w:ilvl="8" w:tplc="0409001B">
      <w:start w:val="1"/>
      <w:numFmt w:val="lowerRoman"/>
      <w:lvlText w:val="%9."/>
      <w:lvlJc w:val="right"/>
      <w:pPr>
        <w:ind w:left="4330" w:hanging="420"/>
      </w:pPr>
    </w:lvl>
  </w:abstractNum>
  <w:abstractNum w:abstractNumId="4">
    <w:nsid w:val="246E398F"/>
    <w:multiLevelType w:val="multilevel"/>
    <w:tmpl w:val="DC4E46E6"/>
    <w:lvl w:ilvl="0">
      <w:start w:val="1"/>
      <w:numFmt w:val="decimal"/>
      <w:lvlText w:val="(%1)"/>
      <w:lvlJc w:val="left"/>
      <w:pPr>
        <w:ind w:left="648" w:hanging="360"/>
      </w:pPr>
      <w:rPr>
        <w:lang w:val="en"/>
      </w:rPr>
    </w:lvl>
    <w:lvl w:ilvl="1">
      <w:start w:val="1"/>
      <w:numFmt w:val="lowerLetter"/>
      <w:lvlText w:val="%2)"/>
      <w:lvlJc w:val="left"/>
      <w:pPr>
        <w:ind w:left="759" w:hanging="420"/>
      </w:pPr>
    </w:lvl>
    <w:lvl w:ilvl="2">
      <w:start w:val="1"/>
      <w:numFmt w:val="lowerRoman"/>
      <w:lvlText w:val="%3."/>
      <w:lvlJc w:val="right"/>
      <w:pPr>
        <w:ind w:left="1179" w:hanging="420"/>
      </w:pPr>
    </w:lvl>
    <w:lvl w:ilvl="3">
      <w:start w:val="1"/>
      <w:numFmt w:val="decimal"/>
      <w:lvlText w:val="%4."/>
      <w:lvlJc w:val="left"/>
      <w:pPr>
        <w:ind w:left="1599" w:hanging="420"/>
      </w:pPr>
    </w:lvl>
    <w:lvl w:ilvl="4">
      <w:start w:val="1"/>
      <w:numFmt w:val="lowerLetter"/>
      <w:lvlText w:val="%5)"/>
      <w:lvlJc w:val="left"/>
      <w:pPr>
        <w:ind w:left="2019" w:hanging="420"/>
      </w:pPr>
    </w:lvl>
    <w:lvl w:ilvl="5">
      <w:start w:val="1"/>
      <w:numFmt w:val="lowerRoman"/>
      <w:lvlText w:val="%6."/>
      <w:lvlJc w:val="right"/>
      <w:pPr>
        <w:ind w:left="2439" w:hanging="420"/>
      </w:pPr>
    </w:lvl>
    <w:lvl w:ilvl="6">
      <w:start w:val="1"/>
      <w:numFmt w:val="decimal"/>
      <w:lvlText w:val="%7."/>
      <w:lvlJc w:val="left"/>
      <w:pPr>
        <w:ind w:left="2859" w:hanging="420"/>
      </w:pPr>
    </w:lvl>
    <w:lvl w:ilvl="7">
      <w:start w:val="1"/>
      <w:numFmt w:val="lowerLetter"/>
      <w:lvlText w:val="%8)"/>
      <w:lvlJc w:val="left"/>
      <w:pPr>
        <w:ind w:left="3279" w:hanging="420"/>
      </w:pPr>
    </w:lvl>
    <w:lvl w:ilvl="8">
      <w:start w:val="1"/>
      <w:numFmt w:val="lowerRoman"/>
      <w:lvlText w:val="%9."/>
      <w:lvlJc w:val="right"/>
      <w:pPr>
        <w:ind w:left="3699" w:hanging="420"/>
      </w:pPr>
    </w:lvl>
  </w:abstractNum>
  <w:abstractNum w:abstractNumId="5">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6">
    <w:nsid w:val="3E3B1096"/>
    <w:multiLevelType w:val="multilevel"/>
    <w:tmpl w:val="B3FC4746"/>
    <w:lvl w:ilvl="0">
      <w:start w:val="1"/>
      <w:numFmt w:val="decimal"/>
      <w:lvlText w:val="%1)"/>
      <w:lvlJc w:val="left"/>
      <w:pPr>
        <w:ind w:left="555" w:hanging="360"/>
      </w:pPr>
    </w:lvl>
    <w:lvl w:ilvl="1">
      <w:start w:val="1"/>
      <w:numFmt w:val="lowerLetter"/>
      <w:lvlText w:val="%2)"/>
      <w:lvlJc w:val="left"/>
      <w:pPr>
        <w:ind w:left="1035" w:hanging="420"/>
      </w:pPr>
    </w:lvl>
    <w:lvl w:ilvl="2">
      <w:start w:val="1"/>
      <w:numFmt w:val="lowerRoman"/>
      <w:lvlText w:val="%3."/>
      <w:lvlJc w:val="right"/>
      <w:pPr>
        <w:ind w:left="1455" w:hanging="420"/>
      </w:pPr>
    </w:lvl>
    <w:lvl w:ilvl="3">
      <w:start w:val="1"/>
      <w:numFmt w:val="decimal"/>
      <w:lvlText w:val="%4."/>
      <w:lvlJc w:val="left"/>
      <w:pPr>
        <w:ind w:left="1875" w:hanging="420"/>
      </w:pPr>
    </w:lvl>
    <w:lvl w:ilvl="4">
      <w:start w:val="1"/>
      <w:numFmt w:val="lowerLetter"/>
      <w:lvlText w:val="%5)"/>
      <w:lvlJc w:val="left"/>
      <w:pPr>
        <w:ind w:left="2295" w:hanging="420"/>
      </w:pPr>
    </w:lvl>
    <w:lvl w:ilvl="5">
      <w:start w:val="1"/>
      <w:numFmt w:val="lowerRoman"/>
      <w:lvlText w:val="%6."/>
      <w:lvlJc w:val="right"/>
      <w:pPr>
        <w:ind w:left="2715" w:hanging="420"/>
      </w:pPr>
    </w:lvl>
    <w:lvl w:ilvl="6">
      <w:start w:val="1"/>
      <w:numFmt w:val="decimal"/>
      <w:lvlText w:val="%7."/>
      <w:lvlJc w:val="left"/>
      <w:pPr>
        <w:ind w:left="3135" w:hanging="420"/>
      </w:pPr>
    </w:lvl>
    <w:lvl w:ilvl="7">
      <w:start w:val="1"/>
      <w:numFmt w:val="lowerLetter"/>
      <w:lvlText w:val="%8)"/>
      <w:lvlJc w:val="left"/>
      <w:pPr>
        <w:ind w:left="3555" w:hanging="420"/>
      </w:pPr>
    </w:lvl>
    <w:lvl w:ilvl="8">
      <w:start w:val="1"/>
      <w:numFmt w:val="lowerRoman"/>
      <w:lvlText w:val="%9."/>
      <w:lvlJc w:val="right"/>
      <w:pPr>
        <w:ind w:left="3975" w:hanging="420"/>
      </w:pPr>
    </w:lvl>
  </w:abstractNum>
  <w:abstractNum w:abstractNumId="7">
    <w:nsid w:val="4F623B18"/>
    <w:multiLevelType w:val="multilevel"/>
    <w:tmpl w:val="4F623B18"/>
    <w:lvl w:ilvl="0">
      <w:start w:val="1"/>
      <w:numFmt w:val="decimal"/>
      <w:lvlText w:val="(%1)"/>
      <w:lvlJc w:val="left"/>
      <w:pPr>
        <w:ind w:left="502" w:hanging="360"/>
      </w:pPr>
    </w:lvl>
    <w:lvl w:ilvl="1">
      <w:start w:val="1"/>
      <w:numFmt w:val="lowerLetter"/>
      <w:lvlText w:val="%2)"/>
      <w:lvlJc w:val="left"/>
      <w:pPr>
        <w:ind w:left="1463" w:hanging="420"/>
      </w:pPr>
    </w:lvl>
    <w:lvl w:ilvl="2">
      <w:start w:val="1"/>
      <w:numFmt w:val="lowerRoman"/>
      <w:lvlText w:val="%3."/>
      <w:lvlJc w:val="right"/>
      <w:pPr>
        <w:ind w:left="1883" w:hanging="420"/>
      </w:pPr>
    </w:lvl>
    <w:lvl w:ilvl="3">
      <w:start w:val="1"/>
      <w:numFmt w:val="decimal"/>
      <w:lvlText w:val="%4."/>
      <w:lvlJc w:val="left"/>
      <w:pPr>
        <w:ind w:left="2303" w:hanging="420"/>
      </w:pPr>
    </w:lvl>
    <w:lvl w:ilvl="4">
      <w:start w:val="1"/>
      <w:numFmt w:val="lowerLetter"/>
      <w:lvlText w:val="%5)"/>
      <w:lvlJc w:val="left"/>
      <w:pPr>
        <w:ind w:left="2723" w:hanging="420"/>
      </w:pPr>
    </w:lvl>
    <w:lvl w:ilvl="5">
      <w:start w:val="1"/>
      <w:numFmt w:val="lowerRoman"/>
      <w:lvlText w:val="%6."/>
      <w:lvlJc w:val="right"/>
      <w:pPr>
        <w:ind w:left="3143" w:hanging="420"/>
      </w:pPr>
    </w:lvl>
    <w:lvl w:ilvl="6">
      <w:start w:val="1"/>
      <w:numFmt w:val="decimal"/>
      <w:lvlText w:val="%7."/>
      <w:lvlJc w:val="left"/>
      <w:pPr>
        <w:ind w:left="3563" w:hanging="420"/>
      </w:pPr>
    </w:lvl>
    <w:lvl w:ilvl="7">
      <w:start w:val="1"/>
      <w:numFmt w:val="lowerLetter"/>
      <w:lvlText w:val="%8)"/>
      <w:lvlJc w:val="left"/>
      <w:pPr>
        <w:ind w:left="3983" w:hanging="420"/>
      </w:pPr>
    </w:lvl>
    <w:lvl w:ilvl="8">
      <w:start w:val="1"/>
      <w:numFmt w:val="lowerRoman"/>
      <w:lvlText w:val="%9."/>
      <w:lvlJc w:val="right"/>
      <w:pPr>
        <w:ind w:left="4403" w:hanging="420"/>
      </w:pPr>
    </w:lvl>
  </w:abstractNum>
  <w:abstractNum w:abstractNumId="8">
    <w:nsid w:val="52A8308B"/>
    <w:multiLevelType w:val="hybridMultilevel"/>
    <w:tmpl w:val="EB04B568"/>
    <w:lvl w:ilvl="0" w:tplc="E5DA5BAE">
      <w:start w:val="1"/>
      <w:numFmt w:val="decimal"/>
      <w:lvlText w:val="(%1)"/>
      <w:lvlJc w:val="left"/>
      <w:pPr>
        <w:ind w:left="510" w:hanging="360"/>
      </w:pPr>
      <w:rPr>
        <w:i w:val="0"/>
      </w:rPr>
    </w:lvl>
    <w:lvl w:ilvl="1" w:tplc="04090019">
      <w:start w:val="1"/>
      <w:numFmt w:val="lowerLetter"/>
      <w:lvlText w:val="%2)"/>
      <w:lvlJc w:val="left"/>
      <w:pPr>
        <w:ind w:left="990" w:hanging="420"/>
      </w:pPr>
    </w:lvl>
    <w:lvl w:ilvl="2" w:tplc="0409001B">
      <w:start w:val="1"/>
      <w:numFmt w:val="lowerRoman"/>
      <w:lvlText w:val="%3."/>
      <w:lvlJc w:val="right"/>
      <w:pPr>
        <w:ind w:left="1410" w:hanging="420"/>
      </w:pPr>
    </w:lvl>
    <w:lvl w:ilvl="3" w:tplc="0409000F">
      <w:start w:val="1"/>
      <w:numFmt w:val="decimal"/>
      <w:lvlText w:val="%4."/>
      <w:lvlJc w:val="left"/>
      <w:pPr>
        <w:ind w:left="1830" w:hanging="420"/>
      </w:pPr>
    </w:lvl>
    <w:lvl w:ilvl="4" w:tplc="04090019">
      <w:start w:val="1"/>
      <w:numFmt w:val="lowerLetter"/>
      <w:lvlText w:val="%5)"/>
      <w:lvlJc w:val="left"/>
      <w:pPr>
        <w:ind w:left="2250" w:hanging="420"/>
      </w:pPr>
    </w:lvl>
    <w:lvl w:ilvl="5" w:tplc="0409001B">
      <w:start w:val="1"/>
      <w:numFmt w:val="lowerRoman"/>
      <w:lvlText w:val="%6."/>
      <w:lvlJc w:val="right"/>
      <w:pPr>
        <w:ind w:left="2670" w:hanging="420"/>
      </w:pPr>
    </w:lvl>
    <w:lvl w:ilvl="6" w:tplc="0409000F">
      <w:start w:val="1"/>
      <w:numFmt w:val="decimal"/>
      <w:lvlText w:val="%7."/>
      <w:lvlJc w:val="left"/>
      <w:pPr>
        <w:ind w:left="3090" w:hanging="420"/>
      </w:pPr>
    </w:lvl>
    <w:lvl w:ilvl="7" w:tplc="04090019">
      <w:start w:val="1"/>
      <w:numFmt w:val="lowerLetter"/>
      <w:lvlText w:val="%8)"/>
      <w:lvlJc w:val="left"/>
      <w:pPr>
        <w:ind w:left="3510" w:hanging="420"/>
      </w:pPr>
    </w:lvl>
    <w:lvl w:ilvl="8" w:tplc="0409001B">
      <w:start w:val="1"/>
      <w:numFmt w:val="lowerRoman"/>
      <w:lvlText w:val="%9."/>
      <w:lvlJc w:val="right"/>
      <w:pPr>
        <w:ind w:left="3930" w:hanging="420"/>
      </w:pPr>
    </w:lvl>
  </w:abstractNum>
  <w:abstractNum w:abstractNumId="9">
    <w:nsid w:val="57F04CE1"/>
    <w:multiLevelType w:val="hybridMultilevel"/>
    <w:tmpl w:val="DF36A41E"/>
    <w:lvl w:ilvl="0" w:tplc="ED66193E">
      <w:start w:val="1"/>
      <w:numFmt w:val="decimal"/>
      <w:lvlText w:val="(%1)"/>
      <w:lvlJc w:val="left"/>
      <w:pPr>
        <w:ind w:left="553" w:hanging="360"/>
      </w:pPr>
    </w:lvl>
    <w:lvl w:ilvl="1" w:tplc="04090019">
      <w:start w:val="1"/>
      <w:numFmt w:val="lowerLetter"/>
      <w:lvlText w:val="%2)"/>
      <w:lvlJc w:val="left"/>
      <w:pPr>
        <w:ind w:left="1033" w:hanging="420"/>
      </w:pPr>
    </w:lvl>
    <w:lvl w:ilvl="2" w:tplc="0409001B">
      <w:start w:val="1"/>
      <w:numFmt w:val="lowerRoman"/>
      <w:lvlText w:val="%3."/>
      <w:lvlJc w:val="right"/>
      <w:pPr>
        <w:ind w:left="1453" w:hanging="420"/>
      </w:pPr>
    </w:lvl>
    <w:lvl w:ilvl="3" w:tplc="0409000F">
      <w:start w:val="1"/>
      <w:numFmt w:val="decimal"/>
      <w:lvlText w:val="%4."/>
      <w:lvlJc w:val="left"/>
      <w:pPr>
        <w:ind w:left="1873" w:hanging="420"/>
      </w:pPr>
    </w:lvl>
    <w:lvl w:ilvl="4" w:tplc="04090019">
      <w:start w:val="1"/>
      <w:numFmt w:val="lowerLetter"/>
      <w:lvlText w:val="%5)"/>
      <w:lvlJc w:val="left"/>
      <w:pPr>
        <w:ind w:left="2293" w:hanging="420"/>
      </w:pPr>
    </w:lvl>
    <w:lvl w:ilvl="5" w:tplc="0409001B">
      <w:start w:val="1"/>
      <w:numFmt w:val="lowerRoman"/>
      <w:lvlText w:val="%6."/>
      <w:lvlJc w:val="right"/>
      <w:pPr>
        <w:ind w:left="2713" w:hanging="420"/>
      </w:pPr>
    </w:lvl>
    <w:lvl w:ilvl="6" w:tplc="0409000F">
      <w:start w:val="1"/>
      <w:numFmt w:val="decimal"/>
      <w:lvlText w:val="%7."/>
      <w:lvlJc w:val="left"/>
      <w:pPr>
        <w:ind w:left="3133" w:hanging="420"/>
      </w:pPr>
    </w:lvl>
    <w:lvl w:ilvl="7" w:tplc="04090019">
      <w:start w:val="1"/>
      <w:numFmt w:val="lowerLetter"/>
      <w:lvlText w:val="%8)"/>
      <w:lvlJc w:val="left"/>
      <w:pPr>
        <w:ind w:left="3553" w:hanging="420"/>
      </w:pPr>
    </w:lvl>
    <w:lvl w:ilvl="8" w:tplc="0409001B">
      <w:start w:val="1"/>
      <w:numFmt w:val="lowerRoman"/>
      <w:lvlText w:val="%9."/>
      <w:lvlJc w:val="right"/>
      <w:pPr>
        <w:ind w:left="3973" w:hanging="420"/>
      </w:pPr>
    </w:lvl>
  </w:abstractNum>
  <w:abstractNum w:abstractNumId="10">
    <w:nsid w:val="597C4225"/>
    <w:multiLevelType w:val="multilevel"/>
    <w:tmpl w:val="09B22B98"/>
    <w:lvl w:ilvl="0">
      <w:start w:val="1"/>
      <w:numFmt w:val="decimal"/>
      <w:lvlText w:val="(%1)"/>
      <w:lvlJc w:val="left"/>
      <w:pPr>
        <w:ind w:left="644" w:hanging="360"/>
      </w:pPr>
      <w:rPr>
        <w:rFonts w:hint="eastAsia"/>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11">
    <w:nsid w:val="671F56E5"/>
    <w:multiLevelType w:val="multilevel"/>
    <w:tmpl w:val="671F56E5"/>
    <w:lvl w:ilvl="0">
      <w:start w:val="1"/>
      <w:numFmt w:val="decimal"/>
      <w:lvlText w:val="(%1)"/>
      <w:lvlJc w:val="left"/>
      <w:pPr>
        <w:ind w:left="502" w:hanging="360"/>
      </w:pPr>
      <w:rPr>
        <w:i w:val="0"/>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12">
    <w:nsid w:val="7AA31DE7"/>
    <w:multiLevelType w:val="multilevel"/>
    <w:tmpl w:val="7AA31DE7"/>
    <w:lvl w:ilvl="0">
      <w:start w:val="1"/>
      <w:numFmt w:val="decimal"/>
      <w:lvlText w:val="(%1)"/>
      <w:lvlJc w:val="left"/>
      <w:pPr>
        <w:ind w:left="831" w:hanging="405"/>
      </w:pPr>
    </w:lvl>
    <w:lvl w:ilvl="1">
      <w:start w:val="1"/>
      <w:numFmt w:val="lowerLetter"/>
      <w:lvlText w:val="%2)"/>
      <w:lvlJc w:val="left"/>
      <w:pPr>
        <w:ind w:left="1177" w:hanging="420"/>
      </w:pPr>
    </w:lvl>
    <w:lvl w:ilvl="2">
      <w:start w:val="1"/>
      <w:numFmt w:val="lowerRoman"/>
      <w:lvlText w:val="%3."/>
      <w:lvlJc w:val="right"/>
      <w:pPr>
        <w:ind w:left="1597" w:hanging="420"/>
      </w:pPr>
    </w:lvl>
    <w:lvl w:ilvl="3">
      <w:start w:val="1"/>
      <w:numFmt w:val="decimal"/>
      <w:lvlText w:val="%4."/>
      <w:lvlJc w:val="left"/>
      <w:pPr>
        <w:ind w:left="2017" w:hanging="420"/>
      </w:pPr>
    </w:lvl>
    <w:lvl w:ilvl="4">
      <w:start w:val="1"/>
      <w:numFmt w:val="lowerLetter"/>
      <w:lvlText w:val="%5)"/>
      <w:lvlJc w:val="left"/>
      <w:pPr>
        <w:ind w:left="2437" w:hanging="420"/>
      </w:pPr>
    </w:lvl>
    <w:lvl w:ilvl="5">
      <w:start w:val="1"/>
      <w:numFmt w:val="lowerRoman"/>
      <w:lvlText w:val="%6."/>
      <w:lvlJc w:val="right"/>
      <w:pPr>
        <w:ind w:left="2857" w:hanging="420"/>
      </w:pPr>
    </w:lvl>
    <w:lvl w:ilvl="6">
      <w:start w:val="1"/>
      <w:numFmt w:val="decimal"/>
      <w:lvlText w:val="%7."/>
      <w:lvlJc w:val="left"/>
      <w:pPr>
        <w:ind w:left="3277" w:hanging="420"/>
      </w:pPr>
    </w:lvl>
    <w:lvl w:ilvl="7">
      <w:start w:val="1"/>
      <w:numFmt w:val="lowerLetter"/>
      <w:lvlText w:val="%8)"/>
      <w:lvlJc w:val="left"/>
      <w:pPr>
        <w:ind w:left="3697" w:hanging="420"/>
      </w:pPr>
    </w:lvl>
    <w:lvl w:ilvl="8">
      <w:start w:val="1"/>
      <w:numFmt w:val="lowerRoman"/>
      <w:lvlText w:val="%9."/>
      <w:lvlJc w:val="right"/>
      <w:pPr>
        <w:ind w:left="4117" w:hanging="420"/>
      </w:pPr>
    </w:lvl>
  </w:abstractNum>
  <w:num w:numId="1">
    <w:abstractNumId w:val="0"/>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hideSpellingErrors/>
  <w:hideGrammaticalErrors/>
  <w:proofState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jA3NDA1MDQxMzAxMLRQ0lEKTi0uzszPAykwNKsFAIF2Uj0tAAAA"/>
  </w:docVars>
  <w:rsids>
    <w:rsidRoot w:val="009F4B45"/>
    <w:rsid w:val="00000CED"/>
    <w:rsid w:val="00021519"/>
    <w:rsid w:val="00022BAC"/>
    <w:rsid w:val="00033037"/>
    <w:rsid w:val="00042E13"/>
    <w:rsid w:val="00067DE3"/>
    <w:rsid w:val="00071242"/>
    <w:rsid w:val="00083361"/>
    <w:rsid w:val="00084F8B"/>
    <w:rsid w:val="00093FD8"/>
    <w:rsid w:val="0009561C"/>
    <w:rsid w:val="000A0C2F"/>
    <w:rsid w:val="000A168B"/>
    <w:rsid w:val="000A68C6"/>
    <w:rsid w:val="000C7A63"/>
    <w:rsid w:val="000D2BDE"/>
    <w:rsid w:val="000D4260"/>
    <w:rsid w:val="000E1177"/>
    <w:rsid w:val="000F0067"/>
    <w:rsid w:val="000F6050"/>
    <w:rsid w:val="0010336F"/>
    <w:rsid w:val="00104BB0"/>
    <w:rsid w:val="0010794E"/>
    <w:rsid w:val="001111D9"/>
    <w:rsid w:val="00112F39"/>
    <w:rsid w:val="00113F26"/>
    <w:rsid w:val="00117C99"/>
    <w:rsid w:val="001226E4"/>
    <w:rsid w:val="00127874"/>
    <w:rsid w:val="0013354F"/>
    <w:rsid w:val="00136261"/>
    <w:rsid w:val="00136F87"/>
    <w:rsid w:val="00143F2E"/>
    <w:rsid w:val="00144E72"/>
    <w:rsid w:val="00147C98"/>
    <w:rsid w:val="00150AE5"/>
    <w:rsid w:val="0015244D"/>
    <w:rsid w:val="00154C87"/>
    <w:rsid w:val="001678C6"/>
    <w:rsid w:val="001768FF"/>
    <w:rsid w:val="00182A6C"/>
    <w:rsid w:val="00191838"/>
    <w:rsid w:val="00193C05"/>
    <w:rsid w:val="001947F8"/>
    <w:rsid w:val="00196952"/>
    <w:rsid w:val="001A14BD"/>
    <w:rsid w:val="001A2B00"/>
    <w:rsid w:val="001A60B1"/>
    <w:rsid w:val="001B2686"/>
    <w:rsid w:val="001B36B1"/>
    <w:rsid w:val="001C032F"/>
    <w:rsid w:val="001D226C"/>
    <w:rsid w:val="001D3318"/>
    <w:rsid w:val="001E0D68"/>
    <w:rsid w:val="001E5509"/>
    <w:rsid w:val="001E7B7A"/>
    <w:rsid w:val="001F4C5C"/>
    <w:rsid w:val="00204478"/>
    <w:rsid w:val="0020470A"/>
    <w:rsid w:val="00204F6A"/>
    <w:rsid w:val="00210DF5"/>
    <w:rsid w:val="00214E2E"/>
    <w:rsid w:val="00216141"/>
    <w:rsid w:val="00217186"/>
    <w:rsid w:val="00225D3E"/>
    <w:rsid w:val="00234F88"/>
    <w:rsid w:val="002361A8"/>
    <w:rsid w:val="0023691C"/>
    <w:rsid w:val="00240B41"/>
    <w:rsid w:val="002434A1"/>
    <w:rsid w:val="00250EFF"/>
    <w:rsid w:val="00251FC9"/>
    <w:rsid w:val="0026205B"/>
    <w:rsid w:val="00263943"/>
    <w:rsid w:val="002675C6"/>
    <w:rsid w:val="00267B35"/>
    <w:rsid w:val="00272C9C"/>
    <w:rsid w:val="00273CE3"/>
    <w:rsid w:val="00281512"/>
    <w:rsid w:val="0028302A"/>
    <w:rsid w:val="002839AB"/>
    <w:rsid w:val="002855CE"/>
    <w:rsid w:val="002903DE"/>
    <w:rsid w:val="00295989"/>
    <w:rsid w:val="002A775F"/>
    <w:rsid w:val="002C5860"/>
    <w:rsid w:val="002C5E32"/>
    <w:rsid w:val="002C6E74"/>
    <w:rsid w:val="002D208E"/>
    <w:rsid w:val="002E1F95"/>
    <w:rsid w:val="002F1A23"/>
    <w:rsid w:val="002F72F3"/>
    <w:rsid w:val="002F78C1"/>
    <w:rsid w:val="002F7910"/>
    <w:rsid w:val="00314F82"/>
    <w:rsid w:val="00315C12"/>
    <w:rsid w:val="003320C1"/>
    <w:rsid w:val="00333483"/>
    <w:rsid w:val="003427CE"/>
    <w:rsid w:val="00342BE1"/>
    <w:rsid w:val="0034578C"/>
    <w:rsid w:val="003461E8"/>
    <w:rsid w:val="00346979"/>
    <w:rsid w:val="00360269"/>
    <w:rsid w:val="00360496"/>
    <w:rsid w:val="0037551B"/>
    <w:rsid w:val="003841DC"/>
    <w:rsid w:val="00392DBA"/>
    <w:rsid w:val="00396596"/>
    <w:rsid w:val="003B08C7"/>
    <w:rsid w:val="003B0B4C"/>
    <w:rsid w:val="003B3B00"/>
    <w:rsid w:val="003C3322"/>
    <w:rsid w:val="003C68C2"/>
    <w:rsid w:val="003D1EBF"/>
    <w:rsid w:val="003D20B5"/>
    <w:rsid w:val="003D4CAE"/>
    <w:rsid w:val="003E265E"/>
    <w:rsid w:val="003E4EAE"/>
    <w:rsid w:val="003F00BA"/>
    <w:rsid w:val="003F26BD"/>
    <w:rsid w:val="003F30C4"/>
    <w:rsid w:val="003F52AD"/>
    <w:rsid w:val="003F593A"/>
    <w:rsid w:val="003F78C2"/>
    <w:rsid w:val="003F792E"/>
    <w:rsid w:val="0040531A"/>
    <w:rsid w:val="0040658D"/>
    <w:rsid w:val="00422583"/>
    <w:rsid w:val="00423E05"/>
    <w:rsid w:val="0043144F"/>
    <w:rsid w:val="00431BFA"/>
    <w:rsid w:val="004353CF"/>
    <w:rsid w:val="004631BC"/>
    <w:rsid w:val="00465F4B"/>
    <w:rsid w:val="004821C1"/>
    <w:rsid w:val="00484761"/>
    <w:rsid w:val="00484DD5"/>
    <w:rsid w:val="00487889"/>
    <w:rsid w:val="004901D4"/>
    <w:rsid w:val="004A17B1"/>
    <w:rsid w:val="004A33B3"/>
    <w:rsid w:val="004A45B1"/>
    <w:rsid w:val="004B34CB"/>
    <w:rsid w:val="004B4089"/>
    <w:rsid w:val="004B558A"/>
    <w:rsid w:val="004B7D07"/>
    <w:rsid w:val="004C1E16"/>
    <w:rsid w:val="004C2543"/>
    <w:rsid w:val="004C2AAA"/>
    <w:rsid w:val="004D15CA"/>
    <w:rsid w:val="004D2199"/>
    <w:rsid w:val="004D3916"/>
    <w:rsid w:val="004D77D3"/>
    <w:rsid w:val="004D7DA9"/>
    <w:rsid w:val="004E3E4C"/>
    <w:rsid w:val="004F23A0"/>
    <w:rsid w:val="004F7847"/>
    <w:rsid w:val="005003E3"/>
    <w:rsid w:val="005033EC"/>
    <w:rsid w:val="005052CD"/>
    <w:rsid w:val="00517CE7"/>
    <w:rsid w:val="005303E2"/>
    <w:rsid w:val="00530DB7"/>
    <w:rsid w:val="00534933"/>
    <w:rsid w:val="00535307"/>
    <w:rsid w:val="00543B04"/>
    <w:rsid w:val="0055013A"/>
    <w:rsid w:val="00550A26"/>
    <w:rsid w:val="00550BF5"/>
    <w:rsid w:val="005543B9"/>
    <w:rsid w:val="00567A70"/>
    <w:rsid w:val="00577C68"/>
    <w:rsid w:val="0058580C"/>
    <w:rsid w:val="0058709F"/>
    <w:rsid w:val="0059148B"/>
    <w:rsid w:val="00594BEA"/>
    <w:rsid w:val="005A2A15"/>
    <w:rsid w:val="005A3208"/>
    <w:rsid w:val="005B338C"/>
    <w:rsid w:val="005C6243"/>
    <w:rsid w:val="005C6EA6"/>
    <w:rsid w:val="005D1B15"/>
    <w:rsid w:val="005D1C27"/>
    <w:rsid w:val="005D2824"/>
    <w:rsid w:val="005D4F1A"/>
    <w:rsid w:val="005D6548"/>
    <w:rsid w:val="005D72BB"/>
    <w:rsid w:val="005E10A3"/>
    <w:rsid w:val="005E248C"/>
    <w:rsid w:val="005E525C"/>
    <w:rsid w:val="005E692F"/>
    <w:rsid w:val="00611F1B"/>
    <w:rsid w:val="0062114B"/>
    <w:rsid w:val="0062116F"/>
    <w:rsid w:val="00623698"/>
    <w:rsid w:val="00625E96"/>
    <w:rsid w:val="00626659"/>
    <w:rsid w:val="0063468B"/>
    <w:rsid w:val="006410F8"/>
    <w:rsid w:val="00642EFC"/>
    <w:rsid w:val="00644AC1"/>
    <w:rsid w:val="00646ADF"/>
    <w:rsid w:val="00647C09"/>
    <w:rsid w:val="00651F2C"/>
    <w:rsid w:val="00677C22"/>
    <w:rsid w:val="00685D0E"/>
    <w:rsid w:val="00685E13"/>
    <w:rsid w:val="00693D5D"/>
    <w:rsid w:val="006A4C62"/>
    <w:rsid w:val="006B4983"/>
    <w:rsid w:val="006B7F03"/>
    <w:rsid w:val="006C25AC"/>
    <w:rsid w:val="006C4012"/>
    <w:rsid w:val="006C7307"/>
    <w:rsid w:val="006D00B6"/>
    <w:rsid w:val="006D50D7"/>
    <w:rsid w:val="006E1D00"/>
    <w:rsid w:val="007026E3"/>
    <w:rsid w:val="007044F7"/>
    <w:rsid w:val="00706AE7"/>
    <w:rsid w:val="00710BDE"/>
    <w:rsid w:val="00712C02"/>
    <w:rsid w:val="007156B5"/>
    <w:rsid w:val="00723902"/>
    <w:rsid w:val="00725B45"/>
    <w:rsid w:val="00732C9D"/>
    <w:rsid w:val="007338C2"/>
    <w:rsid w:val="00735879"/>
    <w:rsid w:val="00741AD5"/>
    <w:rsid w:val="00752237"/>
    <w:rsid w:val="007530A3"/>
    <w:rsid w:val="0076355A"/>
    <w:rsid w:val="00766E50"/>
    <w:rsid w:val="007707AB"/>
    <w:rsid w:val="00771C2A"/>
    <w:rsid w:val="007864C9"/>
    <w:rsid w:val="00794735"/>
    <w:rsid w:val="007A3C08"/>
    <w:rsid w:val="007A711D"/>
    <w:rsid w:val="007A7D60"/>
    <w:rsid w:val="007B7414"/>
    <w:rsid w:val="007C4336"/>
    <w:rsid w:val="007C4CEE"/>
    <w:rsid w:val="007D1EF7"/>
    <w:rsid w:val="007E2D53"/>
    <w:rsid w:val="007E7889"/>
    <w:rsid w:val="007F7AA6"/>
    <w:rsid w:val="0081663F"/>
    <w:rsid w:val="00823624"/>
    <w:rsid w:val="008302A7"/>
    <w:rsid w:val="00837E47"/>
    <w:rsid w:val="0084589C"/>
    <w:rsid w:val="0084689E"/>
    <w:rsid w:val="008476FC"/>
    <w:rsid w:val="008518FE"/>
    <w:rsid w:val="00854C00"/>
    <w:rsid w:val="0085659C"/>
    <w:rsid w:val="00864212"/>
    <w:rsid w:val="00872026"/>
    <w:rsid w:val="00872413"/>
    <w:rsid w:val="0087792E"/>
    <w:rsid w:val="008818A1"/>
    <w:rsid w:val="00883EAF"/>
    <w:rsid w:val="00885258"/>
    <w:rsid w:val="00886852"/>
    <w:rsid w:val="00890269"/>
    <w:rsid w:val="00891D76"/>
    <w:rsid w:val="008A30C3"/>
    <w:rsid w:val="008A3C23"/>
    <w:rsid w:val="008C49CC"/>
    <w:rsid w:val="008C503D"/>
    <w:rsid w:val="008D0C5A"/>
    <w:rsid w:val="008D69E9"/>
    <w:rsid w:val="008E0645"/>
    <w:rsid w:val="008E1671"/>
    <w:rsid w:val="008E2234"/>
    <w:rsid w:val="008E3807"/>
    <w:rsid w:val="008E4BFF"/>
    <w:rsid w:val="008E6A55"/>
    <w:rsid w:val="008F594A"/>
    <w:rsid w:val="00904C7E"/>
    <w:rsid w:val="00905422"/>
    <w:rsid w:val="0091035B"/>
    <w:rsid w:val="00913F85"/>
    <w:rsid w:val="00914A8F"/>
    <w:rsid w:val="00914E26"/>
    <w:rsid w:val="00914F40"/>
    <w:rsid w:val="00926F9B"/>
    <w:rsid w:val="009374F1"/>
    <w:rsid w:val="00946361"/>
    <w:rsid w:val="00955841"/>
    <w:rsid w:val="009623D4"/>
    <w:rsid w:val="0097024C"/>
    <w:rsid w:val="00973F4A"/>
    <w:rsid w:val="00993F9D"/>
    <w:rsid w:val="009962E2"/>
    <w:rsid w:val="009A1F6E"/>
    <w:rsid w:val="009A4CD0"/>
    <w:rsid w:val="009C7D17"/>
    <w:rsid w:val="009D2CB0"/>
    <w:rsid w:val="009D4B5E"/>
    <w:rsid w:val="009E09C4"/>
    <w:rsid w:val="009E484E"/>
    <w:rsid w:val="009E52D0"/>
    <w:rsid w:val="009F37B6"/>
    <w:rsid w:val="009F3C33"/>
    <w:rsid w:val="009F40FB"/>
    <w:rsid w:val="009F4B45"/>
    <w:rsid w:val="009F6D3A"/>
    <w:rsid w:val="00A105C5"/>
    <w:rsid w:val="00A122DD"/>
    <w:rsid w:val="00A2126E"/>
    <w:rsid w:val="00A22FCB"/>
    <w:rsid w:val="00A25994"/>
    <w:rsid w:val="00A25B3B"/>
    <w:rsid w:val="00A40127"/>
    <w:rsid w:val="00A40FA2"/>
    <w:rsid w:val="00A472F1"/>
    <w:rsid w:val="00A5237D"/>
    <w:rsid w:val="00A554A3"/>
    <w:rsid w:val="00A7112B"/>
    <w:rsid w:val="00A758EA"/>
    <w:rsid w:val="00A80A9B"/>
    <w:rsid w:val="00A85379"/>
    <w:rsid w:val="00A91937"/>
    <w:rsid w:val="00A9434E"/>
    <w:rsid w:val="00A95C50"/>
    <w:rsid w:val="00A95C59"/>
    <w:rsid w:val="00AA102B"/>
    <w:rsid w:val="00AA54C9"/>
    <w:rsid w:val="00AB64C4"/>
    <w:rsid w:val="00AB79A6"/>
    <w:rsid w:val="00AC20BB"/>
    <w:rsid w:val="00AC4850"/>
    <w:rsid w:val="00AD070F"/>
    <w:rsid w:val="00B01603"/>
    <w:rsid w:val="00B05F3B"/>
    <w:rsid w:val="00B10BEC"/>
    <w:rsid w:val="00B16DB5"/>
    <w:rsid w:val="00B2316C"/>
    <w:rsid w:val="00B453BF"/>
    <w:rsid w:val="00B47B59"/>
    <w:rsid w:val="00B51177"/>
    <w:rsid w:val="00B53F81"/>
    <w:rsid w:val="00B56C2B"/>
    <w:rsid w:val="00B60FF1"/>
    <w:rsid w:val="00B61126"/>
    <w:rsid w:val="00B65BD3"/>
    <w:rsid w:val="00B67AAD"/>
    <w:rsid w:val="00B70469"/>
    <w:rsid w:val="00B72DD8"/>
    <w:rsid w:val="00B72E09"/>
    <w:rsid w:val="00B86743"/>
    <w:rsid w:val="00BA4F5C"/>
    <w:rsid w:val="00BA6475"/>
    <w:rsid w:val="00BB1F62"/>
    <w:rsid w:val="00BC25C5"/>
    <w:rsid w:val="00BD67C0"/>
    <w:rsid w:val="00BE05C1"/>
    <w:rsid w:val="00BE3B1D"/>
    <w:rsid w:val="00BE7F55"/>
    <w:rsid w:val="00BF0C69"/>
    <w:rsid w:val="00BF629B"/>
    <w:rsid w:val="00BF655C"/>
    <w:rsid w:val="00C0139D"/>
    <w:rsid w:val="00C04A43"/>
    <w:rsid w:val="00C075EF"/>
    <w:rsid w:val="00C11E83"/>
    <w:rsid w:val="00C2378A"/>
    <w:rsid w:val="00C23866"/>
    <w:rsid w:val="00C253D0"/>
    <w:rsid w:val="00C378A1"/>
    <w:rsid w:val="00C470D6"/>
    <w:rsid w:val="00C54F76"/>
    <w:rsid w:val="00C621D6"/>
    <w:rsid w:val="00C665A3"/>
    <w:rsid w:val="00C75907"/>
    <w:rsid w:val="00C80F56"/>
    <w:rsid w:val="00C82D86"/>
    <w:rsid w:val="00C907C9"/>
    <w:rsid w:val="00C91C3B"/>
    <w:rsid w:val="00C95619"/>
    <w:rsid w:val="00CA2926"/>
    <w:rsid w:val="00CB0478"/>
    <w:rsid w:val="00CB0D67"/>
    <w:rsid w:val="00CB4B8D"/>
    <w:rsid w:val="00CB6224"/>
    <w:rsid w:val="00CC0DDA"/>
    <w:rsid w:val="00CC2399"/>
    <w:rsid w:val="00CD621F"/>
    <w:rsid w:val="00CD684F"/>
    <w:rsid w:val="00CD6999"/>
    <w:rsid w:val="00CE0D56"/>
    <w:rsid w:val="00CE1FF6"/>
    <w:rsid w:val="00D06623"/>
    <w:rsid w:val="00D141AF"/>
    <w:rsid w:val="00D14C3C"/>
    <w:rsid w:val="00D14C6B"/>
    <w:rsid w:val="00D15E48"/>
    <w:rsid w:val="00D2140A"/>
    <w:rsid w:val="00D25E07"/>
    <w:rsid w:val="00D27ED4"/>
    <w:rsid w:val="00D332E0"/>
    <w:rsid w:val="00D54F61"/>
    <w:rsid w:val="00D5536F"/>
    <w:rsid w:val="00D5571E"/>
    <w:rsid w:val="00D56935"/>
    <w:rsid w:val="00D6449C"/>
    <w:rsid w:val="00D716BA"/>
    <w:rsid w:val="00D758C6"/>
    <w:rsid w:val="00D75F51"/>
    <w:rsid w:val="00D7612F"/>
    <w:rsid w:val="00D90C10"/>
    <w:rsid w:val="00D92E96"/>
    <w:rsid w:val="00DA258C"/>
    <w:rsid w:val="00DA3788"/>
    <w:rsid w:val="00DA3A90"/>
    <w:rsid w:val="00DA3FB5"/>
    <w:rsid w:val="00DA4345"/>
    <w:rsid w:val="00DA578E"/>
    <w:rsid w:val="00DB182D"/>
    <w:rsid w:val="00DD0357"/>
    <w:rsid w:val="00DD0F1F"/>
    <w:rsid w:val="00DE07FA"/>
    <w:rsid w:val="00DE1E5D"/>
    <w:rsid w:val="00DE20DB"/>
    <w:rsid w:val="00DF2DDE"/>
    <w:rsid w:val="00DF692B"/>
    <w:rsid w:val="00DF77C8"/>
    <w:rsid w:val="00E00C75"/>
    <w:rsid w:val="00E01667"/>
    <w:rsid w:val="00E10786"/>
    <w:rsid w:val="00E27E56"/>
    <w:rsid w:val="00E33507"/>
    <w:rsid w:val="00E36209"/>
    <w:rsid w:val="00E37AF9"/>
    <w:rsid w:val="00E37CC1"/>
    <w:rsid w:val="00E37F7D"/>
    <w:rsid w:val="00E420BB"/>
    <w:rsid w:val="00E43E4A"/>
    <w:rsid w:val="00E443E5"/>
    <w:rsid w:val="00E50DF6"/>
    <w:rsid w:val="00E531A6"/>
    <w:rsid w:val="00E6336D"/>
    <w:rsid w:val="00E6366C"/>
    <w:rsid w:val="00E77533"/>
    <w:rsid w:val="00E825FC"/>
    <w:rsid w:val="00E95E44"/>
    <w:rsid w:val="00E965C5"/>
    <w:rsid w:val="00E96A3A"/>
    <w:rsid w:val="00E97402"/>
    <w:rsid w:val="00E97B99"/>
    <w:rsid w:val="00EA3143"/>
    <w:rsid w:val="00EA3268"/>
    <w:rsid w:val="00EA5724"/>
    <w:rsid w:val="00EA65D6"/>
    <w:rsid w:val="00EA719B"/>
    <w:rsid w:val="00EB2E9D"/>
    <w:rsid w:val="00EB349A"/>
    <w:rsid w:val="00EB6C62"/>
    <w:rsid w:val="00EC01F3"/>
    <w:rsid w:val="00EC7A3E"/>
    <w:rsid w:val="00ED1E14"/>
    <w:rsid w:val="00EE00BA"/>
    <w:rsid w:val="00EE3008"/>
    <w:rsid w:val="00EE6FFC"/>
    <w:rsid w:val="00EF10AC"/>
    <w:rsid w:val="00EF4701"/>
    <w:rsid w:val="00EF564E"/>
    <w:rsid w:val="00F0757B"/>
    <w:rsid w:val="00F22198"/>
    <w:rsid w:val="00F307B8"/>
    <w:rsid w:val="00F33D49"/>
    <w:rsid w:val="00F3481E"/>
    <w:rsid w:val="00F4166C"/>
    <w:rsid w:val="00F5739D"/>
    <w:rsid w:val="00F57749"/>
    <w:rsid w:val="00F577F6"/>
    <w:rsid w:val="00F62F34"/>
    <w:rsid w:val="00F65266"/>
    <w:rsid w:val="00F71831"/>
    <w:rsid w:val="00F751E1"/>
    <w:rsid w:val="00F932B6"/>
    <w:rsid w:val="00FB161E"/>
    <w:rsid w:val="00FB4859"/>
    <w:rsid w:val="00FC0B7B"/>
    <w:rsid w:val="00FC1283"/>
    <w:rsid w:val="00FD12F5"/>
    <w:rsid w:val="00FD347F"/>
    <w:rsid w:val="00FD7B8A"/>
    <w:rsid w:val="00FF1646"/>
    <w:rsid w:val="00FF4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link w:val="ac"/>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Char">
    <w:name w:val="标题 2 Char"/>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link w:val="a4"/>
    <w:semiHidden/>
    <w:rsid w:val="00C075EF"/>
    <w:rPr>
      <w:sz w:val="16"/>
      <w:szCs w:val="16"/>
    </w:rPr>
  </w:style>
  <w:style w:type="character" w:customStyle="1" w:styleId="Char1">
    <w:name w:val="正文文本缩进 Char"/>
    <w:link w:val="aa"/>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character" w:customStyle="1" w:styleId="PARAChar">
    <w:name w:val="PARA Char"/>
    <w:link w:val="PARA"/>
    <w:locked/>
    <w:rsid w:val="00AB64C4"/>
    <w:rPr>
      <w:rFonts w:ascii="TimesLTStd-Roman" w:hAnsi="TimesLTStd-Roman" w:cs="TimesLTStd-Roman"/>
      <w:spacing w:val="-2"/>
    </w:rPr>
  </w:style>
  <w:style w:type="paragraph" w:customStyle="1" w:styleId="PARA">
    <w:name w:val="PARA"/>
    <w:basedOn w:val="a"/>
    <w:link w:val="PARAChar"/>
    <w:rsid w:val="00AB64C4"/>
    <w:pPr>
      <w:suppressAutoHyphens/>
      <w:autoSpaceDE w:val="0"/>
      <w:autoSpaceDN w:val="0"/>
      <w:adjustRightInd w:val="0"/>
      <w:spacing w:line="240" w:lineRule="exact"/>
      <w:jc w:val="both"/>
    </w:pPr>
    <w:rPr>
      <w:rFonts w:ascii="TimesLTStd-Roman" w:hAnsi="TimesLTStd-Roman" w:cs="TimesLTStd-Roman"/>
      <w:spacing w:val="-2"/>
    </w:rPr>
  </w:style>
  <w:style w:type="character" w:customStyle="1" w:styleId="tlid-translation">
    <w:name w:val="tlid-translation"/>
    <w:rsid w:val="00AB64C4"/>
  </w:style>
  <w:style w:type="paragraph" w:customStyle="1" w:styleId="H1NoSpace">
    <w:name w:val="H1_No Space"/>
    <w:basedOn w:val="a"/>
    <w:rsid w:val="00D2140A"/>
    <w:pPr>
      <w:autoSpaceDE w:val="0"/>
      <w:autoSpaceDN w:val="0"/>
      <w:adjustRightInd w:val="0"/>
    </w:pPr>
    <w:rPr>
      <w:rFonts w:ascii="Helvetica" w:eastAsia="宋体" w:hAnsi="Helvetica" w:cs="FormataOTF-Bold"/>
      <w:b/>
      <w:bCs/>
      <w:color w:val="00629B"/>
      <w:sz w:val="18"/>
      <w:szCs w:val="18"/>
    </w:rPr>
  </w:style>
  <w:style w:type="paragraph" w:customStyle="1" w:styleId="H2">
    <w:name w:val="H2"/>
    <w:basedOn w:val="a"/>
    <w:rsid w:val="00D2140A"/>
    <w:pPr>
      <w:autoSpaceDE w:val="0"/>
      <w:autoSpaceDN w:val="0"/>
      <w:adjustRightInd w:val="0"/>
      <w:spacing w:before="260"/>
    </w:pPr>
    <w:rPr>
      <w:rFonts w:ascii="Helvetica" w:eastAsia="宋体" w:hAnsi="Helvetica" w:cs="FormataOTFMdIt"/>
      <w:b/>
      <w:i/>
      <w:color w:val="58595B"/>
      <w:sz w:val="18"/>
      <w:szCs w:val="18"/>
    </w:rPr>
  </w:style>
  <w:style w:type="paragraph" w:customStyle="1" w:styleId="H1">
    <w:name w:val="H1"/>
    <w:basedOn w:val="a"/>
    <w:rsid w:val="00D2140A"/>
    <w:pPr>
      <w:autoSpaceDE w:val="0"/>
      <w:autoSpaceDN w:val="0"/>
      <w:adjustRightInd w:val="0"/>
      <w:spacing w:before="240"/>
    </w:pPr>
    <w:rPr>
      <w:rFonts w:ascii="Helvetica" w:eastAsia="宋体" w:hAnsi="Helvetica" w:cs="FormataOTF-Bold"/>
      <w:b/>
      <w:bCs/>
      <w:color w:val="00629B"/>
      <w:sz w:val="18"/>
      <w:szCs w:val="18"/>
    </w:rPr>
  </w:style>
  <w:style w:type="character" w:customStyle="1" w:styleId="CaptionColor">
    <w:name w:val="Caption Color"/>
    <w:rsid w:val="00D2140A"/>
    <w:rPr>
      <w:rFonts w:ascii="Helvetica" w:hAnsi="Helvetica" w:cs="FormataOTF-Bold" w:hint="default"/>
      <w:bCs/>
      <w:color w:val="00629B"/>
      <w:sz w:val="14"/>
      <w:szCs w:val="14"/>
    </w:rPr>
  </w:style>
  <w:style w:type="character" w:styleId="ad">
    <w:name w:val="annotation reference"/>
    <w:basedOn w:val="a0"/>
    <w:rsid w:val="002D208E"/>
    <w:rPr>
      <w:sz w:val="21"/>
      <w:szCs w:val="21"/>
    </w:rPr>
  </w:style>
  <w:style w:type="paragraph" w:styleId="ae">
    <w:name w:val="annotation text"/>
    <w:basedOn w:val="a"/>
    <w:link w:val="Char3"/>
    <w:rsid w:val="002D208E"/>
  </w:style>
  <w:style w:type="character" w:customStyle="1" w:styleId="Char3">
    <w:name w:val="批注文字 Char"/>
    <w:basedOn w:val="a0"/>
    <w:link w:val="ae"/>
    <w:rsid w:val="002D208E"/>
  </w:style>
  <w:style w:type="paragraph" w:styleId="af">
    <w:name w:val="annotation subject"/>
    <w:basedOn w:val="ae"/>
    <w:next w:val="ae"/>
    <w:link w:val="Char4"/>
    <w:rsid w:val="002D208E"/>
    <w:rPr>
      <w:b/>
      <w:bCs/>
    </w:rPr>
  </w:style>
  <w:style w:type="character" w:customStyle="1" w:styleId="Char4">
    <w:name w:val="批注主题 Char"/>
    <w:basedOn w:val="Char3"/>
    <w:link w:val="af"/>
    <w:rsid w:val="002D208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link w:val="ac"/>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Char">
    <w:name w:val="标题 2 Char"/>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link w:val="a4"/>
    <w:semiHidden/>
    <w:rsid w:val="00C075EF"/>
    <w:rPr>
      <w:sz w:val="16"/>
      <w:szCs w:val="16"/>
    </w:rPr>
  </w:style>
  <w:style w:type="character" w:customStyle="1" w:styleId="Char1">
    <w:name w:val="正文文本缩进 Char"/>
    <w:link w:val="aa"/>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character" w:customStyle="1" w:styleId="PARAChar">
    <w:name w:val="PARA Char"/>
    <w:link w:val="PARA"/>
    <w:locked/>
    <w:rsid w:val="00AB64C4"/>
    <w:rPr>
      <w:rFonts w:ascii="TimesLTStd-Roman" w:hAnsi="TimesLTStd-Roman" w:cs="TimesLTStd-Roman"/>
      <w:spacing w:val="-2"/>
    </w:rPr>
  </w:style>
  <w:style w:type="paragraph" w:customStyle="1" w:styleId="PARA">
    <w:name w:val="PARA"/>
    <w:basedOn w:val="a"/>
    <w:link w:val="PARAChar"/>
    <w:rsid w:val="00AB64C4"/>
    <w:pPr>
      <w:suppressAutoHyphens/>
      <w:autoSpaceDE w:val="0"/>
      <w:autoSpaceDN w:val="0"/>
      <w:adjustRightInd w:val="0"/>
      <w:spacing w:line="240" w:lineRule="exact"/>
      <w:jc w:val="both"/>
    </w:pPr>
    <w:rPr>
      <w:rFonts w:ascii="TimesLTStd-Roman" w:hAnsi="TimesLTStd-Roman" w:cs="TimesLTStd-Roman"/>
      <w:spacing w:val="-2"/>
    </w:rPr>
  </w:style>
  <w:style w:type="character" w:customStyle="1" w:styleId="tlid-translation">
    <w:name w:val="tlid-translation"/>
    <w:rsid w:val="00AB64C4"/>
  </w:style>
  <w:style w:type="paragraph" w:customStyle="1" w:styleId="H1NoSpace">
    <w:name w:val="H1_No Space"/>
    <w:basedOn w:val="a"/>
    <w:rsid w:val="00D2140A"/>
    <w:pPr>
      <w:autoSpaceDE w:val="0"/>
      <w:autoSpaceDN w:val="0"/>
      <w:adjustRightInd w:val="0"/>
    </w:pPr>
    <w:rPr>
      <w:rFonts w:ascii="Helvetica" w:eastAsia="宋体" w:hAnsi="Helvetica" w:cs="FormataOTF-Bold"/>
      <w:b/>
      <w:bCs/>
      <w:color w:val="00629B"/>
      <w:sz w:val="18"/>
      <w:szCs w:val="18"/>
    </w:rPr>
  </w:style>
  <w:style w:type="paragraph" w:customStyle="1" w:styleId="H2">
    <w:name w:val="H2"/>
    <w:basedOn w:val="a"/>
    <w:rsid w:val="00D2140A"/>
    <w:pPr>
      <w:autoSpaceDE w:val="0"/>
      <w:autoSpaceDN w:val="0"/>
      <w:adjustRightInd w:val="0"/>
      <w:spacing w:before="260"/>
    </w:pPr>
    <w:rPr>
      <w:rFonts w:ascii="Helvetica" w:eastAsia="宋体" w:hAnsi="Helvetica" w:cs="FormataOTFMdIt"/>
      <w:b/>
      <w:i/>
      <w:color w:val="58595B"/>
      <w:sz w:val="18"/>
      <w:szCs w:val="18"/>
    </w:rPr>
  </w:style>
  <w:style w:type="paragraph" w:customStyle="1" w:styleId="H1">
    <w:name w:val="H1"/>
    <w:basedOn w:val="a"/>
    <w:rsid w:val="00D2140A"/>
    <w:pPr>
      <w:autoSpaceDE w:val="0"/>
      <w:autoSpaceDN w:val="0"/>
      <w:adjustRightInd w:val="0"/>
      <w:spacing w:before="240"/>
    </w:pPr>
    <w:rPr>
      <w:rFonts w:ascii="Helvetica" w:eastAsia="宋体" w:hAnsi="Helvetica" w:cs="FormataOTF-Bold"/>
      <w:b/>
      <w:bCs/>
      <w:color w:val="00629B"/>
      <w:sz w:val="18"/>
      <w:szCs w:val="18"/>
    </w:rPr>
  </w:style>
  <w:style w:type="character" w:customStyle="1" w:styleId="CaptionColor">
    <w:name w:val="Caption Color"/>
    <w:rsid w:val="00D2140A"/>
    <w:rPr>
      <w:rFonts w:ascii="Helvetica" w:hAnsi="Helvetica" w:cs="FormataOTF-Bold" w:hint="default"/>
      <w:bCs/>
      <w:color w:val="00629B"/>
      <w:sz w:val="14"/>
      <w:szCs w:val="14"/>
    </w:rPr>
  </w:style>
  <w:style w:type="character" w:styleId="ad">
    <w:name w:val="annotation reference"/>
    <w:basedOn w:val="a0"/>
    <w:rsid w:val="002D208E"/>
    <w:rPr>
      <w:sz w:val="21"/>
      <w:szCs w:val="21"/>
    </w:rPr>
  </w:style>
  <w:style w:type="paragraph" w:styleId="ae">
    <w:name w:val="annotation text"/>
    <w:basedOn w:val="a"/>
    <w:link w:val="Char3"/>
    <w:rsid w:val="002D208E"/>
  </w:style>
  <w:style w:type="character" w:customStyle="1" w:styleId="Char3">
    <w:name w:val="批注文字 Char"/>
    <w:basedOn w:val="a0"/>
    <w:link w:val="ae"/>
    <w:rsid w:val="002D208E"/>
  </w:style>
  <w:style w:type="paragraph" w:styleId="af">
    <w:name w:val="annotation subject"/>
    <w:basedOn w:val="ae"/>
    <w:next w:val="ae"/>
    <w:link w:val="Char4"/>
    <w:rsid w:val="002D208E"/>
    <w:rPr>
      <w:b/>
      <w:bCs/>
    </w:rPr>
  </w:style>
  <w:style w:type="character" w:customStyle="1" w:styleId="Char4">
    <w:name w:val="批注主题 Char"/>
    <w:basedOn w:val="Char3"/>
    <w:link w:val="af"/>
    <w:rsid w:val="002D20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4384583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10.bin"/><Relationship Id="rId39" Type="http://schemas.openxmlformats.org/officeDocument/2006/relationships/oleObject" Target="embeddings/oleObject17.bin"/><Relationship Id="rId21" Type="http://schemas.openxmlformats.org/officeDocument/2006/relationships/image" Target="media/image7.wmf"/><Relationship Id="rId34" Type="http://schemas.openxmlformats.org/officeDocument/2006/relationships/image" Target="media/image12.emf"/><Relationship Id="rId42" Type="http://schemas.openxmlformats.org/officeDocument/2006/relationships/image" Target="media/image16.wmf"/><Relationship Id="rId47" Type="http://schemas.openxmlformats.org/officeDocument/2006/relationships/oleObject" Target="embeddings/oleObject21.bin"/><Relationship Id="rId50" Type="http://schemas.openxmlformats.org/officeDocument/2006/relationships/image" Target="media/image20.wmf"/><Relationship Id="rId55" Type="http://schemas.openxmlformats.org/officeDocument/2006/relationships/image" Target="media/image22.emf"/><Relationship Id="rId63" Type="http://schemas.openxmlformats.org/officeDocument/2006/relationships/oleObject" Target="embeddings/oleObject32.bin"/><Relationship Id="rId68" Type="http://schemas.openxmlformats.org/officeDocument/2006/relationships/image" Target="media/image27.png"/><Relationship Id="rId76" Type="http://schemas.openxmlformats.org/officeDocument/2006/relationships/image" Target="media/image31.jpeg"/><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emf"/><Relationship Id="rId11" Type="http://schemas.openxmlformats.org/officeDocument/2006/relationships/image" Target="media/image2.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6.bin"/><Relationship Id="rId40" Type="http://schemas.openxmlformats.org/officeDocument/2006/relationships/image" Target="media/image15.wmf"/><Relationship Id="rId45" Type="http://schemas.openxmlformats.org/officeDocument/2006/relationships/oleObject" Target="embeddings/oleObject20.bin"/><Relationship Id="rId53" Type="http://schemas.openxmlformats.org/officeDocument/2006/relationships/image" Target="media/image21.wmf"/><Relationship Id="rId58" Type="http://schemas.openxmlformats.org/officeDocument/2006/relationships/oleObject" Target="embeddings/oleObject27.bin"/><Relationship Id="rId66" Type="http://schemas.openxmlformats.org/officeDocument/2006/relationships/image" Target="media/image25.png"/><Relationship Id="rId74" Type="http://schemas.openxmlformats.org/officeDocument/2006/relationships/chart" Target="charts/chart3.xml"/><Relationship Id="rId79"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oleObject" Target="embeddings/oleObject30.bin"/><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1.wmf"/><Relationship Id="rId44" Type="http://schemas.openxmlformats.org/officeDocument/2006/relationships/image" Target="media/image17.emf"/><Relationship Id="rId52" Type="http://schemas.openxmlformats.org/officeDocument/2006/relationships/oleObject" Target="embeddings/oleObject24.bin"/><Relationship Id="rId60" Type="http://schemas.openxmlformats.org/officeDocument/2006/relationships/oleObject" Target="embeddings/oleObject29.bin"/><Relationship Id="rId65" Type="http://schemas.openxmlformats.org/officeDocument/2006/relationships/image" Target="media/image24.png"/><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9.emf"/><Relationship Id="rId30" Type="http://schemas.openxmlformats.org/officeDocument/2006/relationships/oleObject" Target="embeddings/oleObject12.bin"/><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19.wmf"/><Relationship Id="rId56" Type="http://schemas.openxmlformats.org/officeDocument/2006/relationships/oleObject" Target="embeddings/oleObject26.bin"/><Relationship Id="rId64" Type="http://schemas.openxmlformats.org/officeDocument/2006/relationships/oleObject" Target="embeddings/oleObject33.bin"/><Relationship Id="rId69" Type="http://schemas.openxmlformats.org/officeDocument/2006/relationships/chart" Target="charts/chart1.xml"/><Relationship Id="rId77"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oleObject" Target="embeddings/oleObject23.bin"/><Relationship Id="rId72" Type="http://schemas.openxmlformats.org/officeDocument/2006/relationships/image" Target="media/image29.png"/><Relationship Id="rId80"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8.wmf"/><Relationship Id="rId33" Type="http://schemas.openxmlformats.org/officeDocument/2006/relationships/oleObject" Target="embeddings/oleObject14.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oleObject" Target="embeddings/oleObject28.bin"/><Relationship Id="rId67" Type="http://schemas.openxmlformats.org/officeDocument/2006/relationships/image" Target="media/image26.png"/><Relationship Id="rId20" Type="http://schemas.openxmlformats.org/officeDocument/2006/relationships/oleObject" Target="embeddings/oleObject6.bin"/><Relationship Id="rId41" Type="http://schemas.openxmlformats.org/officeDocument/2006/relationships/oleObject" Target="embeddings/oleObject18.bin"/><Relationship Id="rId54" Type="http://schemas.openxmlformats.org/officeDocument/2006/relationships/oleObject" Target="embeddings/oleObject25.bin"/><Relationship Id="rId62" Type="http://schemas.openxmlformats.org/officeDocument/2006/relationships/oleObject" Target="embeddings/oleObject31.bin"/><Relationship Id="rId70" Type="http://schemas.openxmlformats.org/officeDocument/2006/relationships/chart" Target="charts/chart2.xml"/><Relationship Id="rId75"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image" Target="media/image13.wmf"/><Relationship Id="rId49" Type="http://schemas.openxmlformats.org/officeDocument/2006/relationships/oleObject" Target="embeddings/oleObject22.bin"/><Relationship Id="rId57" Type="http://schemas.openxmlformats.org/officeDocument/2006/relationships/image" Target="media/image2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D:\&#20934;&#22791;&#26448;&#26009;\&#26085;&#24535;&#26500;&#36896;\&#20154;&#24037;&#27169;&#22411;&#31934;&#30830;&#24230;+&#25311;&#21512;&#2423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embeddings/oleObject34.bin"/><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altLang="zh-CN" sz="1400"/>
              <a:t>FITNESS</a:t>
            </a:r>
            <a:endParaRPr lang="zh-CN" altLang="en-US" sz="1400"/>
          </a:p>
        </c:rich>
      </c:tx>
      <c:layout>
        <c:manualLayout>
          <c:xMode val="edge"/>
          <c:yMode val="edge"/>
          <c:x val="0.35848260052930508"/>
          <c:y val="4.303745951354071E-2"/>
        </c:manualLayout>
      </c:layout>
      <c:overlay val="0"/>
    </c:title>
    <c:autoTitleDeleted val="0"/>
    <c:plotArea>
      <c:layout>
        <c:manualLayout>
          <c:layoutTarget val="inner"/>
          <c:xMode val="edge"/>
          <c:yMode val="edge"/>
          <c:x val="0.11842959042986585"/>
          <c:y val="0.29159777584974433"/>
          <c:w val="0.54733354784043553"/>
          <c:h val="0.53382491251093611"/>
        </c:manualLayout>
      </c:layout>
      <c:lineChart>
        <c:grouping val="standard"/>
        <c:varyColors val="0"/>
        <c:ser>
          <c:idx val="0"/>
          <c:order val="0"/>
          <c:tx>
            <c:strRef>
              <c:f>Sheet1!$A$4</c:f>
              <c:strCache>
                <c:ptCount val="1"/>
                <c:pt idx="0">
                  <c:v>AlphaID</c:v>
                </c:pt>
              </c:strCache>
            </c:strRef>
          </c:tx>
          <c:cat>
            <c:strRef>
              <c:f>Sheet1!$B$1:$I$3</c:f>
              <c:strCache>
                <c:ptCount val="8"/>
                <c:pt idx="0">
                  <c:v>L00</c:v>
                </c:pt>
                <c:pt idx="1">
                  <c:v>L01</c:v>
                </c:pt>
                <c:pt idx="2">
                  <c:v>L02</c:v>
                </c:pt>
                <c:pt idx="3">
                  <c:v>L03</c:v>
                </c:pt>
                <c:pt idx="4">
                  <c:v>L04</c:v>
                </c:pt>
                <c:pt idx="5">
                  <c:v>L05</c:v>
                </c:pt>
                <c:pt idx="6">
                  <c:v>L06</c:v>
                </c:pt>
                <c:pt idx="7">
                  <c:v>L07</c:v>
                </c:pt>
              </c:strCache>
            </c:strRef>
          </c:cat>
          <c:val>
            <c:numRef>
              <c:f>Sheet1!$B$4:$I$4</c:f>
              <c:numCache>
                <c:formatCode>General</c:formatCode>
                <c:ptCount val="8"/>
                <c:pt idx="0">
                  <c:v>1</c:v>
                </c:pt>
                <c:pt idx="1">
                  <c:v>1</c:v>
                </c:pt>
                <c:pt idx="2">
                  <c:v>1</c:v>
                </c:pt>
                <c:pt idx="3">
                  <c:v>1</c:v>
                </c:pt>
                <c:pt idx="4">
                  <c:v>1</c:v>
                </c:pt>
                <c:pt idx="5">
                  <c:v>1</c:v>
                </c:pt>
                <c:pt idx="6">
                  <c:v>1</c:v>
                </c:pt>
                <c:pt idx="7">
                  <c:v>1</c:v>
                </c:pt>
              </c:numCache>
            </c:numRef>
          </c:val>
          <c:smooth val="0"/>
        </c:ser>
        <c:ser>
          <c:idx val="1"/>
          <c:order val="1"/>
          <c:tx>
            <c:strRef>
              <c:f>Sheet1!$A$5</c:f>
              <c:strCache>
                <c:ptCount val="1"/>
                <c:pt idx="0">
                  <c:v>Alpha++</c:v>
                </c:pt>
              </c:strCache>
            </c:strRef>
          </c:tx>
          <c:cat>
            <c:strRef>
              <c:f>Sheet1!$B$1:$I$3</c:f>
              <c:strCache>
                <c:ptCount val="8"/>
                <c:pt idx="0">
                  <c:v>L00</c:v>
                </c:pt>
                <c:pt idx="1">
                  <c:v>L01</c:v>
                </c:pt>
                <c:pt idx="2">
                  <c:v>L02</c:v>
                </c:pt>
                <c:pt idx="3">
                  <c:v>L03</c:v>
                </c:pt>
                <c:pt idx="4">
                  <c:v>L04</c:v>
                </c:pt>
                <c:pt idx="5">
                  <c:v>L05</c:v>
                </c:pt>
                <c:pt idx="6">
                  <c:v>L06</c:v>
                </c:pt>
                <c:pt idx="7">
                  <c:v>L07</c:v>
                </c:pt>
              </c:strCache>
            </c:strRef>
          </c:cat>
          <c:val>
            <c:numRef>
              <c:f>Sheet1!$B$5:$I$5</c:f>
              <c:numCache>
                <c:formatCode>General</c:formatCode>
                <c:ptCount val="8"/>
                <c:pt idx="0">
                  <c:v>1</c:v>
                </c:pt>
                <c:pt idx="1">
                  <c:v>1</c:v>
                </c:pt>
                <c:pt idx="2">
                  <c:v>1</c:v>
                </c:pt>
                <c:pt idx="3">
                  <c:v>1</c:v>
                </c:pt>
                <c:pt idx="4">
                  <c:v>1</c:v>
                </c:pt>
                <c:pt idx="5">
                  <c:v>1</c:v>
                </c:pt>
                <c:pt idx="6">
                  <c:v>1</c:v>
                </c:pt>
                <c:pt idx="7">
                  <c:v>1</c:v>
                </c:pt>
              </c:numCache>
            </c:numRef>
          </c:val>
          <c:smooth val="0"/>
        </c:ser>
        <c:ser>
          <c:idx val="2"/>
          <c:order val="2"/>
          <c:tx>
            <c:strRef>
              <c:f>Sheet1!$A$6</c:f>
              <c:strCache>
                <c:ptCount val="1"/>
                <c:pt idx="0">
                  <c:v>IM</c:v>
                </c:pt>
              </c:strCache>
            </c:strRef>
          </c:tx>
          <c:cat>
            <c:strRef>
              <c:f>Sheet1!$B$1:$I$3</c:f>
              <c:strCache>
                <c:ptCount val="8"/>
                <c:pt idx="0">
                  <c:v>L00</c:v>
                </c:pt>
                <c:pt idx="1">
                  <c:v>L01</c:v>
                </c:pt>
                <c:pt idx="2">
                  <c:v>L02</c:v>
                </c:pt>
                <c:pt idx="3">
                  <c:v>L03</c:v>
                </c:pt>
                <c:pt idx="4">
                  <c:v>L04</c:v>
                </c:pt>
                <c:pt idx="5">
                  <c:v>L05</c:v>
                </c:pt>
                <c:pt idx="6">
                  <c:v>L06</c:v>
                </c:pt>
                <c:pt idx="7">
                  <c:v>L07</c:v>
                </c:pt>
              </c:strCache>
            </c:strRef>
          </c:cat>
          <c:val>
            <c:numRef>
              <c:f>Sheet1!$B$6:$I$6</c:f>
              <c:numCache>
                <c:formatCode>General</c:formatCode>
                <c:ptCount val="8"/>
                <c:pt idx="0">
                  <c:v>1</c:v>
                </c:pt>
                <c:pt idx="1">
                  <c:v>1</c:v>
                </c:pt>
                <c:pt idx="2">
                  <c:v>1</c:v>
                </c:pt>
                <c:pt idx="3">
                  <c:v>1</c:v>
                </c:pt>
                <c:pt idx="4">
                  <c:v>1</c:v>
                </c:pt>
                <c:pt idx="5">
                  <c:v>1</c:v>
                </c:pt>
                <c:pt idx="6">
                  <c:v>1</c:v>
                </c:pt>
                <c:pt idx="7">
                  <c:v>1</c:v>
                </c:pt>
              </c:numCache>
            </c:numRef>
          </c:val>
          <c:smooth val="0"/>
        </c:ser>
        <c:ser>
          <c:idx val="3"/>
          <c:order val="3"/>
          <c:tx>
            <c:strRef>
              <c:f>Sheet1!$A$7</c:f>
              <c:strCache>
                <c:ptCount val="1"/>
                <c:pt idx="0">
                  <c:v>ILP</c:v>
                </c:pt>
              </c:strCache>
            </c:strRef>
          </c:tx>
          <c:cat>
            <c:strRef>
              <c:f>Sheet1!$B$1:$I$3</c:f>
              <c:strCache>
                <c:ptCount val="8"/>
                <c:pt idx="0">
                  <c:v>L00</c:v>
                </c:pt>
                <c:pt idx="1">
                  <c:v>L01</c:v>
                </c:pt>
                <c:pt idx="2">
                  <c:v>L02</c:v>
                </c:pt>
                <c:pt idx="3">
                  <c:v>L03</c:v>
                </c:pt>
                <c:pt idx="4">
                  <c:v>L04</c:v>
                </c:pt>
                <c:pt idx="5">
                  <c:v>L05</c:v>
                </c:pt>
                <c:pt idx="6">
                  <c:v>L06</c:v>
                </c:pt>
                <c:pt idx="7">
                  <c:v>L07</c:v>
                </c:pt>
              </c:strCache>
            </c:strRef>
          </c:cat>
          <c:val>
            <c:numRef>
              <c:f>Sheet1!$B$7:$I$7</c:f>
              <c:numCache>
                <c:formatCode>General</c:formatCode>
                <c:ptCount val="8"/>
                <c:pt idx="0">
                  <c:v>1</c:v>
                </c:pt>
                <c:pt idx="1">
                  <c:v>1</c:v>
                </c:pt>
                <c:pt idx="2">
                  <c:v>1</c:v>
                </c:pt>
                <c:pt idx="3">
                  <c:v>1</c:v>
                </c:pt>
                <c:pt idx="4">
                  <c:v>1</c:v>
                </c:pt>
                <c:pt idx="5">
                  <c:v>1</c:v>
                </c:pt>
                <c:pt idx="6">
                  <c:v>1</c:v>
                </c:pt>
                <c:pt idx="7">
                  <c:v>1</c:v>
                </c:pt>
              </c:numCache>
            </c:numRef>
          </c:val>
          <c:smooth val="0"/>
        </c:ser>
        <c:ser>
          <c:idx val="4"/>
          <c:order val="4"/>
          <c:tx>
            <c:strRef>
              <c:f>Sheet1!$A$8</c:f>
              <c:strCache>
                <c:ptCount val="1"/>
                <c:pt idx="0">
                  <c:v>HM</c:v>
                </c:pt>
              </c:strCache>
            </c:strRef>
          </c:tx>
          <c:cat>
            <c:strRef>
              <c:f>Sheet1!$B$1:$I$3</c:f>
              <c:strCache>
                <c:ptCount val="8"/>
                <c:pt idx="0">
                  <c:v>L00</c:v>
                </c:pt>
                <c:pt idx="1">
                  <c:v>L01</c:v>
                </c:pt>
                <c:pt idx="2">
                  <c:v>L02</c:v>
                </c:pt>
                <c:pt idx="3">
                  <c:v>L03</c:v>
                </c:pt>
                <c:pt idx="4">
                  <c:v>L04</c:v>
                </c:pt>
                <c:pt idx="5">
                  <c:v>L05</c:v>
                </c:pt>
                <c:pt idx="6">
                  <c:v>L06</c:v>
                </c:pt>
                <c:pt idx="7">
                  <c:v>L07</c:v>
                </c:pt>
              </c:strCache>
            </c:strRef>
          </c:cat>
          <c:val>
            <c:numRef>
              <c:f>Sheet1!$B$8:$I$8</c:f>
              <c:numCache>
                <c:formatCode>General</c:formatCode>
                <c:ptCount val="8"/>
                <c:pt idx="0">
                  <c:v>1</c:v>
                </c:pt>
                <c:pt idx="1">
                  <c:v>1</c:v>
                </c:pt>
                <c:pt idx="2">
                  <c:v>1</c:v>
                </c:pt>
                <c:pt idx="3">
                  <c:v>1</c:v>
                </c:pt>
                <c:pt idx="4">
                  <c:v>1</c:v>
                </c:pt>
                <c:pt idx="5">
                  <c:v>1</c:v>
                </c:pt>
                <c:pt idx="6">
                  <c:v>1</c:v>
                </c:pt>
                <c:pt idx="7">
                  <c:v>1</c:v>
                </c:pt>
              </c:numCache>
            </c:numRef>
          </c:val>
          <c:smooth val="0"/>
        </c:ser>
        <c:dLbls>
          <c:showLegendKey val="0"/>
          <c:showVal val="0"/>
          <c:showCatName val="0"/>
          <c:showSerName val="0"/>
          <c:showPercent val="0"/>
          <c:showBubbleSize val="0"/>
        </c:dLbls>
        <c:marker val="1"/>
        <c:smooth val="0"/>
        <c:axId val="578493056"/>
        <c:axId val="580440448"/>
      </c:lineChart>
      <c:catAx>
        <c:axId val="578493056"/>
        <c:scaling>
          <c:orientation val="minMax"/>
        </c:scaling>
        <c:delete val="0"/>
        <c:axPos val="b"/>
        <c:majorTickMark val="none"/>
        <c:minorTickMark val="none"/>
        <c:tickLblPos val="nextTo"/>
        <c:txPr>
          <a:bodyPr/>
          <a:lstStyle/>
          <a:p>
            <a:pPr>
              <a:defRPr sz="800"/>
            </a:pPr>
            <a:endParaRPr lang="zh-CN"/>
          </a:p>
        </c:txPr>
        <c:crossAx val="580440448"/>
        <c:crosses val="autoZero"/>
        <c:auto val="1"/>
        <c:lblAlgn val="ctr"/>
        <c:lblOffset val="100"/>
        <c:noMultiLvlLbl val="0"/>
      </c:catAx>
      <c:valAx>
        <c:axId val="580440448"/>
        <c:scaling>
          <c:orientation val="minMax"/>
          <c:max val="1"/>
          <c:min val="0.70000000000000007"/>
        </c:scaling>
        <c:delete val="0"/>
        <c:axPos val="l"/>
        <c:majorGridlines/>
        <c:numFmt formatCode="General" sourceLinked="1"/>
        <c:majorTickMark val="none"/>
        <c:minorTickMark val="none"/>
        <c:tickLblPos val="nextTo"/>
        <c:txPr>
          <a:bodyPr/>
          <a:lstStyle/>
          <a:p>
            <a:pPr>
              <a:defRPr sz="800"/>
            </a:pPr>
            <a:endParaRPr lang="zh-CN"/>
          </a:p>
        </c:txPr>
        <c:crossAx val="578493056"/>
        <c:crosses val="autoZero"/>
        <c:crossBetween val="between"/>
        <c:majorUnit val="0.1"/>
        <c:minorUnit val="1.0000000000000002E-2"/>
      </c:valAx>
    </c:plotArea>
    <c:legend>
      <c:legendPos val="r"/>
      <c:overlay val="0"/>
      <c:txPr>
        <a:bodyPr/>
        <a:lstStyle/>
        <a:p>
          <a:pPr>
            <a:defRPr sz="800"/>
          </a:pPr>
          <a:endParaRPr lang="zh-CN"/>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ltLang="zh-CN" sz="1400"/>
              <a:t>PRECISION</a:t>
            </a:r>
            <a:endParaRPr lang="zh-CN" altLang="en-US" sz="1400"/>
          </a:p>
        </c:rich>
      </c:tx>
      <c:overlay val="0"/>
    </c:title>
    <c:autoTitleDeleted val="0"/>
    <c:plotArea>
      <c:layout>
        <c:manualLayout>
          <c:layoutTarget val="inner"/>
          <c:xMode val="edge"/>
          <c:yMode val="edge"/>
          <c:x val="0.11860244429412962"/>
          <c:y val="0.30598791430140998"/>
          <c:w val="0.54636770799813494"/>
          <c:h val="0.53398672267667335"/>
        </c:manualLayout>
      </c:layout>
      <c:lineChart>
        <c:grouping val="standard"/>
        <c:varyColors val="0"/>
        <c:ser>
          <c:idx val="0"/>
          <c:order val="0"/>
          <c:tx>
            <c:strRef>
              <c:f>Sheet1!$A$14</c:f>
              <c:strCache>
                <c:ptCount val="1"/>
                <c:pt idx="0">
                  <c:v>AlphaID</c:v>
                </c:pt>
              </c:strCache>
            </c:strRef>
          </c:tx>
          <c:cat>
            <c:strRef>
              <c:f>Sheet1!$B$12:$I$13</c:f>
              <c:strCache>
                <c:ptCount val="8"/>
                <c:pt idx="0">
                  <c:v>L00</c:v>
                </c:pt>
                <c:pt idx="1">
                  <c:v>L01</c:v>
                </c:pt>
                <c:pt idx="2">
                  <c:v>L02</c:v>
                </c:pt>
                <c:pt idx="3">
                  <c:v>L03</c:v>
                </c:pt>
                <c:pt idx="4">
                  <c:v>L04</c:v>
                </c:pt>
                <c:pt idx="5">
                  <c:v>L05</c:v>
                </c:pt>
                <c:pt idx="6">
                  <c:v>L06</c:v>
                </c:pt>
                <c:pt idx="7">
                  <c:v>L07</c:v>
                </c:pt>
              </c:strCache>
            </c:strRef>
          </c:cat>
          <c:val>
            <c:numRef>
              <c:f>Sheet1!$B$14:$I$14</c:f>
              <c:numCache>
                <c:formatCode>General</c:formatCode>
                <c:ptCount val="8"/>
                <c:pt idx="0">
                  <c:v>0.99</c:v>
                </c:pt>
                <c:pt idx="1">
                  <c:v>0.98</c:v>
                </c:pt>
                <c:pt idx="2">
                  <c:v>0.97399999999999998</c:v>
                </c:pt>
                <c:pt idx="3">
                  <c:v>0.97099999999999997</c:v>
                </c:pt>
                <c:pt idx="4">
                  <c:v>0.97</c:v>
                </c:pt>
                <c:pt idx="5">
                  <c:v>0.96099999999999997</c:v>
                </c:pt>
                <c:pt idx="6">
                  <c:v>0.97</c:v>
                </c:pt>
                <c:pt idx="7">
                  <c:v>0.96</c:v>
                </c:pt>
              </c:numCache>
            </c:numRef>
          </c:val>
          <c:smooth val="0"/>
        </c:ser>
        <c:ser>
          <c:idx val="1"/>
          <c:order val="1"/>
          <c:tx>
            <c:strRef>
              <c:f>Sheet1!$A$15</c:f>
              <c:strCache>
                <c:ptCount val="1"/>
                <c:pt idx="0">
                  <c:v>Alpha++</c:v>
                </c:pt>
              </c:strCache>
            </c:strRef>
          </c:tx>
          <c:cat>
            <c:strRef>
              <c:f>Sheet1!$B$12:$I$13</c:f>
              <c:strCache>
                <c:ptCount val="8"/>
                <c:pt idx="0">
                  <c:v>L00</c:v>
                </c:pt>
                <c:pt idx="1">
                  <c:v>L01</c:v>
                </c:pt>
                <c:pt idx="2">
                  <c:v>L02</c:v>
                </c:pt>
                <c:pt idx="3">
                  <c:v>L03</c:v>
                </c:pt>
                <c:pt idx="4">
                  <c:v>L04</c:v>
                </c:pt>
                <c:pt idx="5">
                  <c:v>L05</c:v>
                </c:pt>
                <c:pt idx="6">
                  <c:v>L06</c:v>
                </c:pt>
                <c:pt idx="7">
                  <c:v>L07</c:v>
                </c:pt>
              </c:strCache>
            </c:strRef>
          </c:cat>
          <c:val>
            <c:numRef>
              <c:f>Sheet1!$B$15:$I$15</c:f>
              <c:numCache>
                <c:formatCode>General</c:formatCode>
                <c:ptCount val="8"/>
                <c:pt idx="0">
                  <c:v>0.90439999999999998</c:v>
                </c:pt>
                <c:pt idx="1">
                  <c:v>0.89</c:v>
                </c:pt>
                <c:pt idx="2">
                  <c:v>0.87560000000000004</c:v>
                </c:pt>
                <c:pt idx="3">
                  <c:v>0.87229999999999996</c:v>
                </c:pt>
                <c:pt idx="4">
                  <c:v>0.87029999999999996</c:v>
                </c:pt>
                <c:pt idx="5">
                  <c:v>0.86970000000000003</c:v>
                </c:pt>
                <c:pt idx="6">
                  <c:v>0.86939999999999995</c:v>
                </c:pt>
                <c:pt idx="7">
                  <c:v>0.86919999999999997</c:v>
                </c:pt>
              </c:numCache>
            </c:numRef>
          </c:val>
          <c:smooth val="0"/>
        </c:ser>
        <c:ser>
          <c:idx val="2"/>
          <c:order val="2"/>
          <c:tx>
            <c:strRef>
              <c:f>Sheet1!$A$16</c:f>
              <c:strCache>
                <c:ptCount val="1"/>
                <c:pt idx="0">
                  <c:v>IM</c:v>
                </c:pt>
              </c:strCache>
            </c:strRef>
          </c:tx>
          <c:cat>
            <c:strRef>
              <c:f>Sheet1!$B$12:$I$13</c:f>
              <c:strCache>
                <c:ptCount val="8"/>
                <c:pt idx="0">
                  <c:v>L00</c:v>
                </c:pt>
                <c:pt idx="1">
                  <c:v>L01</c:v>
                </c:pt>
                <c:pt idx="2">
                  <c:v>L02</c:v>
                </c:pt>
                <c:pt idx="3">
                  <c:v>L03</c:v>
                </c:pt>
                <c:pt idx="4">
                  <c:v>L04</c:v>
                </c:pt>
                <c:pt idx="5">
                  <c:v>L05</c:v>
                </c:pt>
                <c:pt idx="6">
                  <c:v>L06</c:v>
                </c:pt>
                <c:pt idx="7">
                  <c:v>L07</c:v>
                </c:pt>
              </c:strCache>
            </c:strRef>
          </c:cat>
          <c:val>
            <c:numRef>
              <c:f>Sheet1!$B$16:$I$16</c:f>
              <c:numCache>
                <c:formatCode>General</c:formatCode>
                <c:ptCount val="8"/>
                <c:pt idx="0">
                  <c:v>0.91659999999999997</c:v>
                </c:pt>
                <c:pt idx="1">
                  <c:v>0.90149999999999997</c:v>
                </c:pt>
                <c:pt idx="2">
                  <c:v>0.88790000000000002</c:v>
                </c:pt>
                <c:pt idx="3">
                  <c:v>0.88480000000000003</c:v>
                </c:pt>
                <c:pt idx="4">
                  <c:v>0.88270000000000004</c:v>
                </c:pt>
                <c:pt idx="5">
                  <c:v>0.88219999999999998</c:v>
                </c:pt>
                <c:pt idx="6">
                  <c:v>0.88190000000000002</c:v>
                </c:pt>
                <c:pt idx="7">
                  <c:v>0.88170000000000004</c:v>
                </c:pt>
              </c:numCache>
            </c:numRef>
          </c:val>
          <c:smooth val="0"/>
        </c:ser>
        <c:ser>
          <c:idx val="3"/>
          <c:order val="3"/>
          <c:tx>
            <c:strRef>
              <c:f>Sheet1!$A$17</c:f>
              <c:strCache>
                <c:ptCount val="1"/>
                <c:pt idx="0">
                  <c:v>ILP</c:v>
                </c:pt>
              </c:strCache>
            </c:strRef>
          </c:tx>
          <c:cat>
            <c:strRef>
              <c:f>Sheet1!$B$12:$I$13</c:f>
              <c:strCache>
                <c:ptCount val="8"/>
                <c:pt idx="0">
                  <c:v>L00</c:v>
                </c:pt>
                <c:pt idx="1">
                  <c:v>L01</c:v>
                </c:pt>
                <c:pt idx="2">
                  <c:v>L02</c:v>
                </c:pt>
                <c:pt idx="3">
                  <c:v>L03</c:v>
                </c:pt>
                <c:pt idx="4">
                  <c:v>L04</c:v>
                </c:pt>
                <c:pt idx="5">
                  <c:v>L05</c:v>
                </c:pt>
                <c:pt idx="6">
                  <c:v>L06</c:v>
                </c:pt>
                <c:pt idx="7">
                  <c:v>L07</c:v>
                </c:pt>
              </c:strCache>
            </c:strRef>
          </c:cat>
          <c:val>
            <c:numRef>
              <c:f>Sheet1!$B$17:$I$17</c:f>
              <c:numCache>
                <c:formatCode>General</c:formatCode>
                <c:ptCount val="8"/>
                <c:pt idx="0">
                  <c:v>0.90439999999999998</c:v>
                </c:pt>
                <c:pt idx="1">
                  <c:v>0.89</c:v>
                </c:pt>
                <c:pt idx="2">
                  <c:v>0.87560000000000004</c:v>
                </c:pt>
                <c:pt idx="3">
                  <c:v>0.87229999999999996</c:v>
                </c:pt>
                <c:pt idx="4">
                  <c:v>0.87029999999999996</c:v>
                </c:pt>
                <c:pt idx="5">
                  <c:v>0.86970000000000003</c:v>
                </c:pt>
                <c:pt idx="6">
                  <c:v>0.86939999999999995</c:v>
                </c:pt>
                <c:pt idx="7">
                  <c:v>0.86919999999999997</c:v>
                </c:pt>
              </c:numCache>
            </c:numRef>
          </c:val>
          <c:smooth val="0"/>
        </c:ser>
        <c:ser>
          <c:idx val="4"/>
          <c:order val="4"/>
          <c:tx>
            <c:strRef>
              <c:f>Sheet1!$A$18</c:f>
              <c:strCache>
                <c:ptCount val="1"/>
                <c:pt idx="0">
                  <c:v>HM</c:v>
                </c:pt>
              </c:strCache>
            </c:strRef>
          </c:tx>
          <c:cat>
            <c:strRef>
              <c:f>Sheet1!$B$12:$I$13</c:f>
              <c:strCache>
                <c:ptCount val="8"/>
                <c:pt idx="0">
                  <c:v>L00</c:v>
                </c:pt>
                <c:pt idx="1">
                  <c:v>L01</c:v>
                </c:pt>
                <c:pt idx="2">
                  <c:v>L02</c:v>
                </c:pt>
                <c:pt idx="3">
                  <c:v>L03</c:v>
                </c:pt>
                <c:pt idx="4">
                  <c:v>L04</c:v>
                </c:pt>
                <c:pt idx="5">
                  <c:v>L05</c:v>
                </c:pt>
                <c:pt idx="6">
                  <c:v>L06</c:v>
                </c:pt>
                <c:pt idx="7">
                  <c:v>L07</c:v>
                </c:pt>
              </c:strCache>
            </c:strRef>
          </c:cat>
          <c:val>
            <c:numRef>
              <c:f>Sheet1!$B$18:$I$18</c:f>
              <c:numCache>
                <c:formatCode>General</c:formatCode>
                <c:ptCount val="8"/>
                <c:pt idx="0">
                  <c:v>0.90439999999999998</c:v>
                </c:pt>
                <c:pt idx="1">
                  <c:v>0.89</c:v>
                </c:pt>
                <c:pt idx="2">
                  <c:v>0.87560000000000004</c:v>
                </c:pt>
                <c:pt idx="3">
                  <c:v>0.87229999999999996</c:v>
                </c:pt>
                <c:pt idx="4">
                  <c:v>0.87029999999999996</c:v>
                </c:pt>
                <c:pt idx="5">
                  <c:v>0.86970000000000003</c:v>
                </c:pt>
                <c:pt idx="6">
                  <c:v>0.86939999999999995</c:v>
                </c:pt>
                <c:pt idx="7">
                  <c:v>0.86919999999999997</c:v>
                </c:pt>
              </c:numCache>
            </c:numRef>
          </c:val>
          <c:smooth val="0"/>
        </c:ser>
        <c:dLbls>
          <c:showLegendKey val="0"/>
          <c:showVal val="0"/>
          <c:showCatName val="0"/>
          <c:showSerName val="0"/>
          <c:showPercent val="0"/>
          <c:showBubbleSize val="0"/>
        </c:dLbls>
        <c:marker val="1"/>
        <c:smooth val="0"/>
        <c:axId val="581684224"/>
        <c:axId val="578683648"/>
      </c:lineChart>
      <c:catAx>
        <c:axId val="581684224"/>
        <c:scaling>
          <c:orientation val="minMax"/>
        </c:scaling>
        <c:delete val="0"/>
        <c:axPos val="b"/>
        <c:majorTickMark val="none"/>
        <c:minorTickMark val="none"/>
        <c:tickLblPos val="nextTo"/>
        <c:txPr>
          <a:bodyPr/>
          <a:lstStyle/>
          <a:p>
            <a:pPr>
              <a:defRPr sz="800"/>
            </a:pPr>
            <a:endParaRPr lang="zh-CN"/>
          </a:p>
        </c:txPr>
        <c:crossAx val="578683648"/>
        <c:crosses val="autoZero"/>
        <c:auto val="1"/>
        <c:lblAlgn val="ctr"/>
        <c:lblOffset val="100"/>
        <c:noMultiLvlLbl val="0"/>
      </c:catAx>
      <c:valAx>
        <c:axId val="578683648"/>
        <c:scaling>
          <c:orientation val="minMax"/>
          <c:max val="1"/>
          <c:min val="0.70000000000000007"/>
        </c:scaling>
        <c:delete val="0"/>
        <c:axPos val="l"/>
        <c:majorGridlines/>
        <c:numFmt formatCode="General" sourceLinked="1"/>
        <c:majorTickMark val="none"/>
        <c:minorTickMark val="none"/>
        <c:tickLblPos val="nextTo"/>
        <c:txPr>
          <a:bodyPr/>
          <a:lstStyle/>
          <a:p>
            <a:pPr>
              <a:defRPr sz="800"/>
            </a:pPr>
            <a:endParaRPr lang="zh-CN"/>
          </a:p>
        </c:txPr>
        <c:crossAx val="581684224"/>
        <c:crosses val="autoZero"/>
        <c:crossBetween val="between"/>
      </c:valAx>
    </c:plotArea>
    <c:legend>
      <c:legendPos val="r"/>
      <c:overlay val="0"/>
      <c:txPr>
        <a:bodyPr/>
        <a:lstStyle/>
        <a:p>
          <a:pPr>
            <a:defRPr sz="800"/>
          </a:pPr>
          <a:endParaRPr lang="zh-CN"/>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ltLang="en-US" sz="1400"/>
              <a:t>FITNESS</a:t>
            </a:r>
          </a:p>
        </c:rich>
      </c:tx>
      <c:layout>
        <c:manualLayout>
          <c:xMode val="edge"/>
          <c:yMode val="edge"/>
          <c:x val="0.39240063742032244"/>
          <c:y val="2.9165147648559972E-2"/>
        </c:manualLayout>
      </c:layout>
      <c:overlay val="1"/>
    </c:title>
    <c:autoTitleDeleted val="0"/>
    <c:plotArea>
      <c:layout>
        <c:manualLayout>
          <c:layoutTarget val="inner"/>
          <c:xMode val="edge"/>
          <c:yMode val="edge"/>
          <c:x val="7.9002405949256338E-2"/>
          <c:y val="0.2088079615048119"/>
          <c:w val="0.64828827646544185"/>
          <c:h val="0.67521216097987746"/>
        </c:manualLayout>
      </c:layout>
      <c:lineChart>
        <c:grouping val="standard"/>
        <c:varyColors val="0"/>
        <c:ser>
          <c:idx val="0"/>
          <c:order val="0"/>
          <c:tx>
            <c:strRef>
              <c:f>Sheet1!$A$4</c:f>
              <c:strCache>
                <c:ptCount val="1"/>
                <c:pt idx="0">
                  <c:v>AlphaID</c:v>
                </c:pt>
              </c:strCache>
            </c:strRef>
          </c:tx>
          <c:cat>
            <c:strRef>
              <c:f>Sheet1!$B$3:$I$3</c:f>
              <c:strCache>
                <c:ptCount val="8"/>
                <c:pt idx="0">
                  <c:v>L08</c:v>
                </c:pt>
                <c:pt idx="1">
                  <c:v>L09</c:v>
                </c:pt>
                <c:pt idx="2">
                  <c:v>L10</c:v>
                </c:pt>
                <c:pt idx="3">
                  <c:v>L11</c:v>
                </c:pt>
                <c:pt idx="4">
                  <c:v>L12</c:v>
                </c:pt>
                <c:pt idx="5">
                  <c:v>L13</c:v>
                </c:pt>
                <c:pt idx="6">
                  <c:v>L14</c:v>
                </c:pt>
                <c:pt idx="7">
                  <c:v>L15</c:v>
                </c:pt>
              </c:strCache>
            </c:strRef>
          </c:cat>
          <c:val>
            <c:numRef>
              <c:f>Sheet1!$B$4:$I$4</c:f>
              <c:numCache>
                <c:formatCode>General</c:formatCode>
                <c:ptCount val="8"/>
                <c:pt idx="0">
                  <c:v>1</c:v>
                </c:pt>
                <c:pt idx="1">
                  <c:v>1</c:v>
                </c:pt>
                <c:pt idx="2">
                  <c:v>1</c:v>
                </c:pt>
                <c:pt idx="3">
                  <c:v>1</c:v>
                </c:pt>
                <c:pt idx="4">
                  <c:v>1</c:v>
                </c:pt>
                <c:pt idx="5">
                  <c:v>1</c:v>
                </c:pt>
                <c:pt idx="6">
                  <c:v>1</c:v>
                </c:pt>
                <c:pt idx="7">
                  <c:v>1</c:v>
                </c:pt>
              </c:numCache>
            </c:numRef>
          </c:val>
          <c:smooth val="0"/>
        </c:ser>
        <c:ser>
          <c:idx val="1"/>
          <c:order val="1"/>
          <c:tx>
            <c:strRef>
              <c:f>Sheet1!$A$5</c:f>
              <c:strCache>
                <c:ptCount val="1"/>
                <c:pt idx="0">
                  <c:v>Alpha++</c:v>
                </c:pt>
              </c:strCache>
            </c:strRef>
          </c:tx>
          <c:cat>
            <c:strRef>
              <c:f>Sheet1!$B$3:$I$3</c:f>
              <c:strCache>
                <c:ptCount val="8"/>
                <c:pt idx="0">
                  <c:v>L08</c:v>
                </c:pt>
                <c:pt idx="1">
                  <c:v>L09</c:v>
                </c:pt>
                <c:pt idx="2">
                  <c:v>L10</c:v>
                </c:pt>
                <c:pt idx="3">
                  <c:v>L11</c:v>
                </c:pt>
                <c:pt idx="4">
                  <c:v>L12</c:v>
                </c:pt>
                <c:pt idx="5">
                  <c:v>L13</c:v>
                </c:pt>
                <c:pt idx="6">
                  <c:v>L14</c:v>
                </c:pt>
                <c:pt idx="7">
                  <c:v>L15</c:v>
                </c:pt>
              </c:strCache>
            </c:strRef>
          </c:cat>
          <c:val>
            <c:numRef>
              <c:f>Sheet1!$B$5:$I$5</c:f>
              <c:numCache>
                <c:formatCode>General</c:formatCode>
                <c:ptCount val="8"/>
                <c:pt idx="0">
                  <c:v>1</c:v>
                </c:pt>
                <c:pt idx="1">
                  <c:v>1</c:v>
                </c:pt>
                <c:pt idx="2">
                  <c:v>1</c:v>
                </c:pt>
                <c:pt idx="3">
                  <c:v>1</c:v>
                </c:pt>
                <c:pt idx="4">
                  <c:v>1</c:v>
                </c:pt>
                <c:pt idx="5">
                  <c:v>1</c:v>
                </c:pt>
                <c:pt idx="6">
                  <c:v>1</c:v>
                </c:pt>
                <c:pt idx="7">
                  <c:v>1</c:v>
                </c:pt>
              </c:numCache>
            </c:numRef>
          </c:val>
          <c:smooth val="0"/>
        </c:ser>
        <c:ser>
          <c:idx val="2"/>
          <c:order val="2"/>
          <c:tx>
            <c:strRef>
              <c:f>Sheet1!$A$6</c:f>
              <c:strCache>
                <c:ptCount val="1"/>
                <c:pt idx="0">
                  <c:v>IM</c:v>
                </c:pt>
              </c:strCache>
            </c:strRef>
          </c:tx>
          <c:cat>
            <c:strRef>
              <c:f>Sheet1!$B$3:$I$3</c:f>
              <c:strCache>
                <c:ptCount val="8"/>
                <c:pt idx="0">
                  <c:v>L08</c:v>
                </c:pt>
                <c:pt idx="1">
                  <c:v>L09</c:v>
                </c:pt>
                <c:pt idx="2">
                  <c:v>L10</c:v>
                </c:pt>
                <c:pt idx="3">
                  <c:v>L11</c:v>
                </c:pt>
                <c:pt idx="4">
                  <c:v>L12</c:v>
                </c:pt>
                <c:pt idx="5">
                  <c:v>L13</c:v>
                </c:pt>
                <c:pt idx="6">
                  <c:v>L14</c:v>
                </c:pt>
                <c:pt idx="7">
                  <c:v>L15</c:v>
                </c:pt>
              </c:strCache>
            </c:strRef>
          </c:cat>
          <c:val>
            <c:numRef>
              <c:f>Sheet1!$B$6:$I$6</c:f>
              <c:numCache>
                <c:formatCode>General</c:formatCode>
                <c:ptCount val="8"/>
                <c:pt idx="0">
                  <c:v>1</c:v>
                </c:pt>
                <c:pt idx="1">
                  <c:v>1</c:v>
                </c:pt>
                <c:pt idx="2">
                  <c:v>1</c:v>
                </c:pt>
                <c:pt idx="3">
                  <c:v>1</c:v>
                </c:pt>
                <c:pt idx="4">
                  <c:v>1</c:v>
                </c:pt>
                <c:pt idx="5">
                  <c:v>1</c:v>
                </c:pt>
                <c:pt idx="6">
                  <c:v>1</c:v>
                </c:pt>
                <c:pt idx="7">
                  <c:v>1</c:v>
                </c:pt>
              </c:numCache>
            </c:numRef>
          </c:val>
          <c:smooth val="0"/>
        </c:ser>
        <c:ser>
          <c:idx val="3"/>
          <c:order val="3"/>
          <c:tx>
            <c:strRef>
              <c:f>Sheet1!$A$7</c:f>
              <c:strCache>
                <c:ptCount val="1"/>
                <c:pt idx="0">
                  <c:v>ILP</c:v>
                </c:pt>
              </c:strCache>
            </c:strRef>
          </c:tx>
          <c:cat>
            <c:strRef>
              <c:f>Sheet1!$B$3:$I$3</c:f>
              <c:strCache>
                <c:ptCount val="8"/>
                <c:pt idx="0">
                  <c:v>L08</c:v>
                </c:pt>
                <c:pt idx="1">
                  <c:v>L09</c:v>
                </c:pt>
                <c:pt idx="2">
                  <c:v>L10</c:v>
                </c:pt>
                <c:pt idx="3">
                  <c:v>L11</c:v>
                </c:pt>
                <c:pt idx="4">
                  <c:v>L12</c:v>
                </c:pt>
                <c:pt idx="5">
                  <c:v>L13</c:v>
                </c:pt>
                <c:pt idx="6">
                  <c:v>L14</c:v>
                </c:pt>
                <c:pt idx="7">
                  <c:v>L15</c:v>
                </c:pt>
              </c:strCache>
            </c:strRef>
          </c:cat>
          <c:val>
            <c:numRef>
              <c:f>Sheet1!$B$7:$I$7</c:f>
              <c:numCache>
                <c:formatCode>General</c:formatCode>
                <c:ptCount val="8"/>
                <c:pt idx="0">
                  <c:v>1</c:v>
                </c:pt>
                <c:pt idx="1">
                  <c:v>1</c:v>
                </c:pt>
                <c:pt idx="2">
                  <c:v>1</c:v>
                </c:pt>
                <c:pt idx="3">
                  <c:v>1</c:v>
                </c:pt>
                <c:pt idx="4">
                  <c:v>1</c:v>
                </c:pt>
                <c:pt idx="5">
                  <c:v>1</c:v>
                </c:pt>
                <c:pt idx="6">
                  <c:v>1</c:v>
                </c:pt>
                <c:pt idx="7">
                  <c:v>1</c:v>
                </c:pt>
              </c:numCache>
            </c:numRef>
          </c:val>
          <c:smooth val="0"/>
        </c:ser>
        <c:dLbls>
          <c:showLegendKey val="0"/>
          <c:showVal val="0"/>
          <c:showCatName val="0"/>
          <c:showSerName val="0"/>
          <c:showPercent val="0"/>
          <c:showBubbleSize val="0"/>
        </c:dLbls>
        <c:marker val="1"/>
        <c:smooth val="0"/>
        <c:axId val="578575360"/>
        <c:axId val="578581248"/>
      </c:lineChart>
      <c:catAx>
        <c:axId val="578575360"/>
        <c:scaling>
          <c:orientation val="minMax"/>
        </c:scaling>
        <c:delete val="0"/>
        <c:axPos val="b"/>
        <c:majorTickMark val="out"/>
        <c:minorTickMark val="none"/>
        <c:tickLblPos val="nextTo"/>
        <c:txPr>
          <a:bodyPr/>
          <a:lstStyle/>
          <a:p>
            <a:pPr>
              <a:defRPr sz="800"/>
            </a:pPr>
            <a:endParaRPr lang="zh-CN"/>
          </a:p>
        </c:txPr>
        <c:crossAx val="578581248"/>
        <c:crosses val="autoZero"/>
        <c:auto val="1"/>
        <c:lblAlgn val="ctr"/>
        <c:lblOffset val="100"/>
        <c:noMultiLvlLbl val="0"/>
      </c:catAx>
      <c:valAx>
        <c:axId val="578581248"/>
        <c:scaling>
          <c:orientation val="minMax"/>
        </c:scaling>
        <c:delete val="0"/>
        <c:axPos val="l"/>
        <c:majorGridlines/>
        <c:numFmt formatCode="General" sourceLinked="1"/>
        <c:majorTickMark val="out"/>
        <c:minorTickMark val="none"/>
        <c:tickLblPos val="nextTo"/>
        <c:txPr>
          <a:bodyPr/>
          <a:lstStyle/>
          <a:p>
            <a:pPr>
              <a:defRPr sz="800"/>
            </a:pPr>
            <a:endParaRPr lang="zh-CN"/>
          </a:p>
        </c:txPr>
        <c:crossAx val="578575360"/>
        <c:crosses val="autoZero"/>
        <c:crossBetween val="between"/>
      </c:valAx>
    </c:plotArea>
    <c:legend>
      <c:legendPos val="r"/>
      <c:layout>
        <c:manualLayout>
          <c:xMode val="edge"/>
          <c:yMode val="edge"/>
          <c:x val="0.74865016872890888"/>
          <c:y val="0.22852098828514103"/>
          <c:w val="0.25134983127109112"/>
          <c:h val="0.52791062531248378"/>
        </c:manualLayout>
      </c:layout>
      <c:overlay val="0"/>
      <c:txPr>
        <a:bodyPr/>
        <a:lstStyle/>
        <a:p>
          <a:pPr>
            <a:defRPr sz="800"/>
          </a:pPr>
          <a:endParaRPr lang="zh-CN"/>
        </a:p>
      </c:txPr>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altLang="zh-CN" sz="1400"/>
              <a:t>PRECISION</a:t>
            </a:r>
            <a:endParaRPr lang="zh-CN" altLang="en-US" sz="1400"/>
          </a:p>
        </c:rich>
      </c:tx>
      <c:overlay val="0"/>
    </c:title>
    <c:autoTitleDeleted val="0"/>
    <c:plotArea>
      <c:layout/>
      <c:lineChart>
        <c:grouping val="standard"/>
        <c:varyColors val="0"/>
        <c:ser>
          <c:idx val="0"/>
          <c:order val="0"/>
          <c:tx>
            <c:strRef>
              <c:f>Sheet1!$A$15</c:f>
              <c:strCache>
                <c:ptCount val="1"/>
                <c:pt idx="0">
                  <c:v>AlphaID</c:v>
                </c:pt>
              </c:strCache>
            </c:strRef>
          </c:tx>
          <c:cat>
            <c:strRef>
              <c:f>Sheet1!$B$14:$I$14</c:f>
              <c:strCache>
                <c:ptCount val="8"/>
                <c:pt idx="0">
                  <c:v>L08</c:v>
                </c:pt>
                <c:pt idx="1">
                  <c:v>L09</c:v>
                </c:pt>
                <c:pt idx="2">
                  <c:v>L10</c:v>
                </c:pt>
                <c:pt idx="3">
                  <c:v>L11</c:v>
                </c:pt>
                <c:pt idx="4">
                  <c:v>L12</c:v>
                </c:pt>
                <c:pt idx="5">
                  <c:v>L13</c:v>
                </c:pt>
                <c:pt idx="6">
                  <c:v>L14</c:v>
                </c:pt>
                <c:pt idx="7">
                  <c:v>L15</c:v>
                </c:pt>
              </c:strCache>
            </c:strRef>
          </c:cat>
          <c:val>
            <c:numRef>
              <c:f>Sheet1!$B$15:$I$15</c:f>
              <c:numCache>
                <c:formatCode>General</c:formatCode>
                <c:ptCount val="8"/>
                <c:pt idx="0">
                  <c:v>0.98899999999999999</c:v>
                </c:pt>
                <c:pt idx="1">
                  <c:v>0.98899999999999999</c:v>
                </c:pt>
                <c:pt idx="2">
                  <c:v>0.98899999999999999</c:v>
                </c:pt>
                <c:pt idx="3">
                  <c:v>0.98899999999999999</c:v>
                </c:pt>
                <c:pt idx="4">
                  <c:v>0.98899999999999999</c:v>
                </c:pt>
                <c:pt idx="5">
                  <c:v>0.98899999999999999</c:v>
                </c:pt>
                <c:pt idx="6">
                  <c:v>0.998</c:v>
                </c:pt>
                <c:pt idx="7">
                  <c:v>0.98899999999999999</c:v>
                </c:pt>
              </c:numCache>
            </c:numRef>
          </c:val>
          <c:smooth val="0"/>
        </c:ser>
        <c:ser>
          <c:idx val="1"/>
          <c:order val="1"/>
          <c:tx>
            <c:strRef>
              <c:f>Sheet1!$A$16</c:f>
              <c:strCache>
                <c:ptCount val="1"/>
                <c:pt idx="0">
                  <c:v>Alpha++</c:v>
                </c:pt>
              </c:strCache>
            </c:strRef>
          </c:tx>
          <c:cat>
            <c:strRef>
              <c:f>Sheet1!$B$14:$I$14</c:f>
              <c:strCache>
                <c:ptCount val="8"/>
                <c:pt idx="0">
                  <c:v>L08</c:v>
                </c:pt>
                <c:pt idx="1">
                  <c:v>L09</c:v>
                </c:pt>
                <c:pt idx="2">
                  <c:v>L10</c:v>
                </c:pt>
                <c:pt idx="3">
                  <c:v>L11</c:v>
                </c:pt>
                <c:pt idx="4">
                  <c:v>L12</c:v>
                </c:pt>
                <c:pt idx="5">
                  <c:v>L13</c:v>
                </c:pt>
                <c:pt idx="6">
                  <c:v>L14</c:v>
                </c:pt>
                <c:pt idx="7">
                  <c:v>L15</c:v>
                </c:pt>
              </c:strCache>
            </c:strRef>
          </c:cat>
          <c:val>
            <c:numRef>
              <c:f>Sheet1!$B$16:$I$16</c:f>
              <c:numCache>
                <c:formatCode>General</c:formatCode>
                <c:ptCount val="8"/>
                <c:pt idx="0">
                  <c:v>0.88549999999999995</c:v>
                </c:pt>
                <c:pt idx="1">
                  <c:v>0.88549999999999995</c:v>
                </c:pt>
                <c:pt idx="2">
                  <c:v>0.88549999999999995</c:v>
                </c:pt>
                <c:pt idx="3">
                  <c:v>0.88800000000000001</c:v>
                </c:pt>
                <c:pt idx="4">
                  <c:v>0.88549999999999995</c:v>
                </c:pt>
                <c:pt idx="5">
                  <c:v>0.88549999999999995</c:v>
                </c:pt>
                <c:pt idx="6">
                  <c:v>0.88549999999999995</c:v>
                </c:pt>
                <c:pt idx="7">
                  <c:v>0.88549999999999995</c:v>
                </c:pt>
              </c:numCache>
            </c:numRef>
          </c:val>
          <c:smooth val="0"/>
        </c:ser>
        <c:ser>
          <c:idx val="2"/>
          <c:order val="2"/>
          <c:tx>
            <c:strRef>
              <c:f>Sheet1!$A$17</c:f>
              <c:strCache>
                <c:ptCount val="1"/>
                <c:pt idx="0">
                  <c:v>IM</c:v>
                </c:pt>
              </c:strCache>
            </c:strRef>
          </c:tx>
          <c:cat>
            <c:strRef>
              <c:f>Sheet1!$B$14:$I$14</c:f>
              <c:strCache>
                <c:ptCount val="8"/>
                <c:pt idx="0">
                  <c:v>L08</c:v>
                </c:pt>
                <c:pt idx="1">
                  <c:v>L09</c:v>
                </c:pt>
                <c:pt idx="2">
                  <c:v>L10</c:v>
                </c:pt>
                <c:pt idx="3">
                  <c:v>L11</c:v>
                </c:pt>
                <c:pt idx="4">
                  <c:v>L12</c:v>
                </c:pt>
                <c:pt idx="5">
                  <c:v>L13</c:v>
                </c:pt>
                <c:pt idx="6">
                  <c:v>L14</c:v>
                </c:pt>
                <c:pt idx="7">
                  <c:v>L15</c:v>
                </c:pt>
              </c:strCache>
            </c:strRef>
          </c:cat>
          <c:val>
            <c:numRef>
              <c:f>Sheet1!$B$17:$I$17</c:f>
              <c:numCache>
                <c:formatCode>General</c:formatCode>
                <c:ptCount val="8"/>
                <c:pt idx="0">
                  <c:v>0.89159999999999995</c:v>
                </c:pt>
                <c:pt idx="1">
                  <c:v>0.89159999999999995</c:v>
                </c:pt>
                <c:pt idx="2">
                  <c:v>0.89159999999999995</c:v>
                </c:pt>
                <c:pt idx="3">
                  <c:v>0.89159999999999995</c:v>
                </c:pt>
                <c:pt idx="4">
                  <c:v>0.89159999999999995</c:v>
                </c:pt>
                <c:pt idx="5">
                  <c:v>0.89159999999999995</c:v>
                </c:pt>
                <c:pt idx="6">
                  <c:v>0.89159999999999995</c:v>
                </c:pt>
                <c:pt idx="7">
                  <c:v>0.89159999999999995</c:v>
                </c:pt>
              </c:numCache>
            </c:numRef>
          </c:val>
          <c:smooth val="0"/>
        </c:ser>
        <c:ser>
          <c:idx val="3"/>
          <c:order val="3"/>
          <c:tx>
            <c:strRef>
              <c:f>Sheet1!$A$18</c:f>
              <c:strCache>
                <c:ptCount val="1"/>
                <c:pt idx="0">
                  <c:v>ILP</c:v>
                </c:pt>
              </c:strCache>
            </c:strRef>
          </c:tx>
          <c:cat>
            <c:strRef>
              <c:f>Sheet1!$B$14:$I$14</c:f>
              <c:strCache>
                <c:ptCount val="8"/>
                <c:pt idx="0">
                  <c:v>L08</c:v>
                </c:pt>
                <c:pt idx="1">
                  <c:v>L09</c:v>
                </c:pt>
                <c:pt idx="2">
                  <c:v>L10</c:v>
                </c:pt>
                <c:pt idx="3">
                  <c:v>L11</c:v>
                </c:pt>
                <c:pt idx="4">
                  <c:v>L12</c:v>
                </c:pt>
                <c:pt idx="5">
                  <c:v>L13</c:v>
                </c:pt>
                <c:pt idx="6">
                  <c:v>L14</c:v>
                </c:pt>
                <c:pt idx="7">
                  <c:v>L15</c:v>
                </c:pt>
              </c:strCache>
            </c:strRef>
          </c:cat>
          <c:val>
            <c:numRef>
              <c:f>Sheet1!$B$18:$I$18</c:f>
              <c:numCache>
                <c:formatCode>General</c:formatCode>
                <c:ptCount val="8"/>
                <c:pt idx="0">
                  <c:v>0.85340000000000005</c:v>
                </c:pt>
                <c:pt idx="1">
                  <c:v>0.85340000000000005</c:v>
                </c:pt>
                <c:pt idx="2">
                  <c:v>0.85340000000000005</c:v>
                </c:pt>
                <c:pt idx="3">
                  <c:v>0.85340000000000005</c:v>
                </c:pt>
                <c:pt idx="4">
                  <c:v>0.85340000000000005</c:v>
                </c:pt>
                <c:pt idx="5">
                  <c:v>0.85340000000000005</c:v>
                </c:pt>
                <c:pt idx="6">
                  <c:v>0.85340000000000005</c:v>
                </c:pt>
                <c:pt idx="7">
                  <c:v>0.85340000000000005</c:v>
                </c:pt>
              </c:numCache>
            </c:numRef>
          </c:val>
          <c:smooth val="0"/>
        </c:ser>
        <c:ser>
          <c:idx val="4"/>
          <c:order val="4"/>
          <c:tx>
            <c:strRef>
              <c:f>Sheet1!$A$19</c:f>
              <c:strCache>
                <c:ptCount val="1"/>
                <c:pt idx="0">
                  <c:v>HM</c:v>
                </c:pt>
              </c:strCache>
            </c:strRef>
          </c:tx>
          <c:cat>
            <c:strRef>
              <c:f>Sheet1!$B$14:$I$14</c:f>
              <c:strCache>
                <c:ptCount val="8"/>
                <c:pt idx="0">
                  <c:v>L08</c:v>
                </c:pt>
                <c:pt idx="1">
                  <c:v>L09</c:v>
                </c:pt>
                <c:pt idx="2">
                  <c:v>L10</c:v>
                </c:pt>
                <c:pt idx="3">
                  <c:v>L11</c:v>
                </c:pt>
                <c:pt idx="4">
                  <c:v>L12</c:v>
                </c:pt>
                <c:pt idx="5">
                  <c:v>L13</c:v>
                </c:pt>
                <c:pt idx="6">
                  <c:v>L14</c:v>
                </c:pt>
                <c:pt idx="7">
                  <c:v>L15</c:v>
                </c:pt>
              </c:strCache>
            </c:strRef>
          </c:cat>
          <c:val>
            <c:numRef>
              <c:f>Sheet1!$B$19:$I$19</c:f>
              <c:numCache>
                <c:formatCode>General</c:formatCode>
                <c:ptCount val="8"/>
                <c:pt idx="0">
                  <c:v>0.88549999999999995</c:v>
                </c:pt>
                <c:pt idx="1">
                  <c:v>0.88549999999999995</c:v>
                </c:pt>
                <c:pt idx="2">
                  <c:v>0.88549999999999995</c:v>
                </c:pt>
                <c:pt idx="3">
                  <c:v>0.88800000000000001</c:v>
                </c:pt>
                <c:pt idx="4">
                  <c:v>0.88549999999999995</c:v>
                </c:pt>
                <c:pt idx="5">
                  <c:v>0.88549999999999995</c:v>
                </c:pt>
                <c:pt idx="6">
                  <c:v>0.88549999999999995</c:v>
                </c:pt>
                <c:pt idx="7">
                  <c:v>0.88549999999999995</c:v>
                </c:pt>
              </c:numCache>
            </c:numRef>
          </c:val>
          <c:smooth val="0"/>
        </c:ser>
        <c:dLbls>
          <c:showLegendKey val="0"/>
          <c:showVal val="0"/>
          <c:showCatName val="0"/>
          <c:showSerName val="0"/>
          <c:showPercent val="0"/>
          <c:showBubbleSize val="0"/>
        </c:dLbls>
        <c:marker val="1"/>
        <c:smooth val="0"/>
        <c:axId val="578818048"/>
        <c:axId val="578819584"/>
      </c:lineChart>
      <c:catAx>
        <c:axId val="578818048"/>
        <c:scaling>
          <c:orientation val="minMax"/>
        </c:scaling>
        <c:delete val="0"/>
        <c:axPos val="b"/>
        <c:majorTickMark val="none"/>
        <c:minorTickMark val="none"/>
        <c:tickLblPos val="nextTo"/>
        <c:txPr>
          <a:bodyPr/>
          <a:lstStyle/>
          <a:p>
            <a:pPr>
              <a:defRPr sz="800"/>
            </a:pPr>
            <a:endParaRPr lang="zh-CN"/>
          </a:p>
        </c:txPr>
        <c:crossAx val="578819584"/>
        <c:crosses val="autoZero"/>
        <c:auto val="1"/>
        <c:lblAlgn val="ctr"/>
        <c:lblOffset val="100"/>
        <c:noMultiLvlLbl val="0"/>
      </c:catAx>
      <c:valAx>
        <c:axId val="578819584"/>
        <c:scaling>
          <c:orientation val="minMax"/>
        </c:scaling>
        <c:delete val="0"/>
        <c:axPos val="l"/>
        <c:majorGridlines/>
        <c:numFmt formatCode="General" sourceLinked="1"/>
        <c:majorTickMark val="none"/>
        <c:minorTickMark val="none"/>
        <c:tickLblPos val="nextTo"/>
        <c:txPr>
          <a:bodyPr/>
          <a:lstStyle/>
          <a:p>
            <a:pPr>
              <a:defRPr sz="800"/>
            </a:pPr>
            <a:endParaRPr lang="zh-CN"/>
          </a:p>
        </c:txPr>
        <c:crossAx val="578818048"/>
        <c:crosses val="autoZero"/>
        <c:crossBetween val="between"/>
      </c:valAx>
    </c:plotArea>
    <c:legend>
      <c:legendPos val="r"/>
      <c:overlay val="0"/>
      <c:txPr>
        <a:bodyPr/>
        <a:lstStyle/>
        <a:p>
          <a:pPr>
            <a:defRPr sz="800"/>
          </a:pPr>
          <a:endParaRPr lang="zh-CN"/>
        </a:p>
      </c:txPr>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3FD9A-9436-44DA-91C1-D6208D2FA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TotalTime>
  <Pages>16</Pages>
  <Words>12500</Words>
  <Characters>71255</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83588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lastModifiedBy>SunHongwei</cp:lastModifiedBy>
  <cp:revision>4</cp:revision>
  <cp:lastPrinted>2020-03-15T02:51:00Z</cp:lastPrinted>
  <dcterms:created xsi:type="dcterms:W3CDTF">2020-03-22T05:00:00Z</dcterms:created>
  <dcterms:modified xsi:type="dcterms:W3CDTF">2020-03-22T06:27:00Z</dcterms:modified>
</cp:coreProperties>
</file>